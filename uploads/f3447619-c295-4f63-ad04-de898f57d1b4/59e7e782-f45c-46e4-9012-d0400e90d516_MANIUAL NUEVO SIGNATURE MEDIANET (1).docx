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982A2" w14:textId="317D2D05" w:rsidR="000A4395" w:rsidRPr="005C6114" w:rsidRDefault="007D7F70" w:rsidP="008C032B">
      <w:pPr>
        <w:spacing w:line="360" w:lineRule="auto"/>
        <w:rPr>
          <w:szCs w:val="24"/>
        </w:rPr>
        <w:sectPr w:rsidR="000A4395" w:rsidRPr="005C6114" w:rsidSect="00B71A4E">
          <w:headerReference w:type="even" r:id="rId11"/>
          <w:headerReference w:type="default" r:id="rId12"/>
          <w:footerReference w:type="even" r:id="rId13"/>
          <w:footerReference w:type="default" r:id="rId14"/>
          <w:headerReference w:type="first" r:id="rId15"/>
          <w:footerReference w:type="first" r:id="rId16"/>
          <w:pgSz w:w="12240" w:h="15840"/>
          <w:pgMar w:top="1418" w:right="1701" w:bottom="1418" w:left="1701" w:header="0" w:footer="0" w:gutter="0"/>
          <w:cols w:space="708"/>
          <w:docGrid w:linePitch="360"/>
        </w:sectPr>
      </w:pPr>
      <w:bookmarkStart w:id="0" w:name="_Hlk55484585"/>
      <w:bookmarkEnd w:id="0"/>
      <w:r w:rsidRPr="005C6114">
        <w:rPr>
          <w:noProof/>
          <w:szCs w:val="24"/>
        </w:rPr>
        <mc:AlternateContent>
          <mc:Choice Requires="wps">
            <w:drawing>
              <wp:anchor distT="0" distB="0" distL="114300" distR="114300" simplePos="0" relativeHeight="251654144" behindDoc="0" locked="0" layoutInCell="1" allowOverlap="1" wp14:anchorId="4A5484D2" wp14:editId="4DF2CBA9">
                <wp:simplePos x="0" y="0"/>
                <wp:positionH relativeFrom="page">
                  <wp:posOffset>228600</wp:posOffset>
                </wp:positionH>
                <wp:positionV relativeFrom="paragraph">
                  <wp:posOffset>1710690</wp:posOffset>
                </wp:positionV>
                <wp:extent cx="6156960" cy="2484120"/>
                <wp:effectExtent l="0" t="0" r="0" b="0"/>
                <wp:wrapNone/>
                <wp:docPr id="49" name="Cuadro de texto 49"/>
                <wp:cNvGraphicFramePr/>
                <a:graphic xmlns:a="http://schemas.openxmlformats.org/drawingml/2006/main">
                  <a:graphicData uri="http://schemas.microsoft.com/office/word/2010/wordprocessingShape">
                    <wps:wsp>
                      <wps:cNvSpPr txBox="1"/>
                      <wps:spPr>
                        <a:xfrm>
                          <a:off x="0" y="0"/>
                          <a:ext cx="6156960" cy="2484120"/>
                        </a:xfrm>
                        <a:prstGeom prst="rect">
                          <a:avLst/>
                        </a:prstGeom>
                        <a:noFill/>
                        <a:ln w="6350">
                          <a:noFill/>
                        </a:ln>
                      </wps:spPr>
                      <wps:txbx>
                        <w:txbxContent>
                          <w:p w14:paraId="74C9B6EA" w14:textId="21C7B279" w:rsidR="00F840D6" w:rsidRDefault="00F6495F" w:rsidP="00EC1ACE">
                            <w:pPr>
                              <w:spacing w:before="82"/>
                              <w:ind w:right="2871"/>
                              <w:jc w:val="center"/>
                              <w:rPr>
                                <w:b/>
                                <w:color w:val="09919D"/>
                                <w:sz w:val="56"/>
                                <w:szCs w:val="56"/>
                                <w:lang w:val="en-US"/>
                              </w:rPr>
                            </w:pPr>
                            <w:r>
                              <w:rPr>
                                <w:b/>
                                <w:color w:val="09919D"/>
                                <w:sz w:val="56"/>
                                <w:szCs w:val="56"/>
                                <w:lang w:val="en-US"/>
                              </w:rPr>
                              <w:t>MANUAL</w:t>
                            </w:r>
                            <w:r w:rsidR="0078004D">
                              <w:rPr>
                                <w:b/>
                                <w:color w:val="09919D"/>
                                <w:sz w:val="56"/>
                                <w:szCs w:val="56"/>
                                <w:lang w:val="en-US"/>
                              </w:rPr>
                              <w:t xml:space="preserve"> DE</w:t>
                            </w:r>
                          </w:p>
                          <w:p w14:paraId="1322114F" w14:textId="2DA7ED4E" w:rsidR="00150824" w:rsidRDefault="00E745A2" w:rsidP="00EC1ACE">
                            <w:pPr>
                              <w:spacing w:before="82"/>
                              <w:ind w:right="2871"/>
                              <w:jc w:val="center"/>
                              <w:rPr>
                                <w:b/>
                                <w:color w:val="09919D"/>
                                <w:sz w:val="56"/>
                                <w:szCs w:val="56"/>
                                <w:lang w:val="en-US"/>
                              </w:rPr>
                            </w:pPr>
                            <w:r>
                              <w:rPr>
                                <w:b/>
                                <w:color w:val="09919D"/>
                                <w:sz w:val="56"/>
                                <w:szCs w:val="56"/>
                                <w:lang w:val="en-US"/>
                              </w:rPr>
                              <w:t>USUARIO</w:t>
                            </w:r>
                            <w:r w:rsidR="00210BF0">
                              <w:rPr>
                                <w:b/>
                                <w:color w:val="09919D"/>
                                <w:sz w:val="56"/>
                                <w:szCs w:val="56"/>
                                <w:lang w:val="en-US"/>
                              </w:rPr>
                              <w:t xml:space="preserve"> </w:t>
                            </w:r>
                          </w:p>
                          <w:p w14:paraId="0B52E7D6" w14:textId="63E18411" w:rsidR="001625A2" w:rsidRPr="00F6495F" w:rsidRDefault="00B238C9" w:rsidP="00B238C9">
                            <w:pPr>
                              <w:spacing w:before="82"/>
                              <w:ind w:right="2871"/>
                              <w:rPr>
                                <w:b/>
                                <w:color w:val="09919D"/>
                                <w:sz w:val="56"/>
                                <w:szCs w:val="56"/>
                                <w:lang w:val="en-US"/>
                              </w:rPr>
                            </w:pPr>
                            <w:r>
                              <w:rPr>
                                <w:b/>
                                <w:color w:val="09919D"/>
                                <w:sz w:val="56"/>
                                <w:szCs w:val="56"/>
                                <w:lang w:val="en-US"/>
                              </w:rPr>
                              <w:t xml:space="preserve">   SIGNATURE MEDIANET</w:t>
                            </w:r>
                          </w:p>
                          <w:p w14:paraId="09AC4D7D" w14:textId="7C3F7071" w:rsidR="00150824" w:rsidRPr="00B94674" w:rsidRDefault="00150824" w:rsidP="00204E76">
                            <w:pPr>
                              <w:pStyle w:val="Ttulo1"/>
                              <w:rPr>
                                <w:lang w:val="en-US"/>
                              </w:rPr>
                            </w:pPr>
                          </w:p>
                          <w:p w14:paraId="32257779" w14:textId="77777777" w:rsidR="00150824" w:rsidRPr="00B94674" w:rsidRDefault="00150824">
                            <w:pPr>
                              <w:rPr>
                                <w:lang w:val="en-US"/>
                              </w:rPr>
                            </w:pPr>
                          </w:p>
                          <w:p w14:paraId="6265263C" w14:textId="77777777" w:rsidR="00150824" w:rsidRPr="00B94674" w:rsidRDefault="00150824" w:rsidP="00204E76">
                            <w:pPr>
                              <w:pStyle w:val="Ttulo1"/>
                              <w:rPr>
                                <w:lang w:val="en-US"/>
                              </w:rPr>
                            </w:pPr>
                          </w:p>
                          <w:p w14:paraId="5D78BE5C" w14:textId="77777777" w:rsidR="00150824" w:rsidRPr="00B94674" w:rsidRDefault="00150824">
                            <w:pPr>
                              <w:rPr>
                                <w:lang w:val="en-US"/>
                              </w:rPr>
                            </w:pPr>
                          </w:p>
                          <w:p w14:paraId="7C2BC535" w14:textId="77777777" w:rsidR="00150824" w:rsidRPr="00B94674" w:rsidRDefault="00150824" w:rsidP="00204E76">
                            <w:pPr>
                              <w:pStyle w:val="Ttulo1"/>
                              <w:rPr>
                                <w:lang w:val="en-US"/>
                              </w:rPr>
                            </w:pPr>
                          </w:p>
                          <w:p w14:paraId="363970C6" w14:textId="77777777" w:rsidR="00150824" w:rsidRPr="00B94674" w:rsidRDefault="00150824">
                            <w:pPr>
                              <w:rPr>
                                <w:lang w:val="en-US"/>
                              </w:rPr>
                            </w:pPr>
                          </w:p>
                          <w:p w14:paraId="54A832C5" w14:textId="77777777" w:rsidR="00150824" w:rsidRPr="00B94674" w:rsidRDefault="00150824" w:rsidP="00204E76">
                            <w:pPr>
                              <w:pStyle w:val="Ttulo1"/>
                              <w:rPr>
                                <w:lang w:val="en-US"/>
                              </w:rPr>
                            </w:pPr>
                          </w:p>
                          <w:p w14:paraId="53B09D69" w14:textId="77777777" w:rsidR="00150824" w:rsidRPr="00B94674" w:rsidRDefault="00150824">
                            <w:pPr>
                              <w:rPr>
                                <w:lang w:val="en-US"/>
                              </w:rPr>
                            </w:pPr>
                          </w:p>
                          <w:p w14:paraId="3993A9EC" w14:textId="77777777" w:rsidR="00150824" w:rsidRPr="00B94674" w:rsidRDefault="00150824" w:rsidP="00204E76">
                            <w:pPr>
                              <w:pStyle w:val="Ttulo1"/>
                              <w:rPr>
                                <w:lang w:val="en-US"/>
                              </w:rPr>
                            </w:pPr>
                          </w:p>
                          <w:p w14:paraId="70EAA856" w14:textId="77777777" w:rsidR="00150824" w:rsidRPr="00B94674" w:rsidRDefault="00150824">
                            <w:pPr>
                              <w:rPr>
                                <w:lang w:val="en-US"/>
                              </w:rPr>
                            </w:pPr>
                          </w:p>
                          <w:p w14:paraId="7548D0C4" w14:textId="77777777" w:rsidR="00150824" w:rsidRPr="00B94674" w:rsidRDefault="00150824" w:rsidP="00204E76">
                            <w:pPr>
                              <w:pStyle w:val="Ttulo1"/>
                              <w:rPr>
                                <w:lang w:val="en-US"/>
                              </w:rPr>
                            </w:pPr>
                          </w:p>
                          <w:p w14:paraId="057DF434" w14:textId="77777777" w:rsidR="00150824" w:rsidRPr="00B94674" w:rsidRDefault="00150824">
                            <w:pPr>
                              <w:rPr>
                                <w:lang w:val="en-US"/>
                              </w:rPr>
                            </w:pPr>
                          </w:p>
                          <w:p w14:paraId="4C0E3240" w14:textId="77777777" w:rsidR="00150824" w:rsidRPr="00B94674" w:rsidRDefault="00150824" w:rsidP="00204E76">
                            <w:pPr>
                              <w:pStyle w:val="Ttulo1"/>
                              <w:rPr>
                                <w:lang w:val="en-US"/>
                              </w:rPr>
                            </w:pPr>
                          </w:p>
                          <w:p w14:paraId="57AAA667" w14:textId="77777777" w:rsidR="00150824" w:rsidRPr="00B94674" w:rsidRDefault="00150824">
                            <w:pPr>
                              <w:rPr>
                                <w:lang w:val="en-US"/>
                              </w:rPr>
                            </w:pPr>
                          </w:p>
                          <w:p w14:paraId="48BE9F80" w14:textId="77777777" w:rsidR="00150824" w:rsidRPr="00B94674" w:rsidRDefault="00150824" w:rsidP="00204E76">
                            <w:pPr>
                              <w:pStyle w:val="Ttulo1"/>
                              <w:rPr>
                                <w:lang w:val="en-US"/>
                              </w:rPr>
                            </w:pPr>
                          </w:p>
                          <w:p w14:paraId="53F9C26C" w14:textId="77777777" w:rsidR="00150824" w:rsidRPr="00B94674" w:rsidRDefault="00150824">
                            <w:pPr>
                              <w:rPr>
                                <w:lang w:val="en-US"/>
                              </w:rPr>
                            </w:pPr>
                          </w:p>
                          <w:p w14:paraId="2FA489AB" w14:textId="77777777" w:rsidR="00150824" w:rsidRPr="00B94674" w:rsidRDefault="00150824" w:rsidP="00204E76">
                            <w:pPr>
                              <w:pStyle w:val="Ttulo1"/>
                              <w:rPr>
                                <w:lang w:val="en-US"/>
                              </w:rPr>
                            </w:pPr>
                          </w:p>
                          <w:p w14:paraId="56423631" w14:textId="77777777" w:rsidR="00150824" w:rsidRPr="00B94674" w:rsidRDefault="00150824">
                            <w:pPr>
                              <w:rPr>
                                <w:lang w:val="en-US"/>
                              </w:rPr>
                            </w:pPr>
                          </w:p>
                          <w:p w14:paraId="4525E42C" w14:textId="77777777" w:rsidR="00150824" w:rsidRPr="00B94674" w:rsidRDefault="00150824" w:rsidP="00204E76">
                            <w:pPr>
                              <w:pStyle w:val="Ttulo1"/>
                              <w:rPr>
                                <w:lang w:val="en-US"/>
                              </w:rPr>
                            </w:pPr>
                          </w:p>
                          <w:p w14:paraId="59AF34D0" w14:textId="77777777" w:rsidR="00150824" w:rsidRPr="00B94674" w:rsidRDefault="00150824">
                            <w:pPr>
                              <w:rPr>
                                <w:lang w:val="en-US"/>
                              </w:rPr>
                            </w:pPr>
                          </w:p>
                          <w:p w14:paraId="3189FEAF" w14:textId="77777777" w:rsidR="00150824" w:rsidRPr="00B94674" w:rsidRDefault="00150824" w:rsidP="00204E76">
                            <w:pPr>
                              <w:pStyle w:val="Ttulo1"/>
                              <w:rPr>
                                <w:lang w:val="en-US"/>
                              </w:rPr>
                            </w:pPr>
                          </w:p>
                          <w:p w14:paraId="15FC415D" w14:textId="77777777" w:rsidR="00150824" w:rsidRPr="00B94674" w:rsidRDefault="00150824">
                            <w:pPr>
                              <w:rPr>
                                <w:lang w:val="en-US"/>
                              </w:rPr>
                            </w:pPr>
                          </w:p>
                          <w:p w14:paraId="096452B2" w14:textId="77777777" w:rsidR="00150824" w:rsidRPr="00B94674" w:rsidRDefault="00150824" w:rsidP="00204E76">
                            <w:pPr>
                              <w:pStyle w:val="Ttulo1"/>
                              <w:rPr>
                                <w:lang w:val="en-US"/>
                              </w:rPr>
                            </w:pPr>
                          </w:p>
                          <w:p w14:paraId="68C53C32" w14:textId="77777777" w:rsidR="00150824" w:rsidRPr="00B94674" w:rsidRDefault="00150824">
                            <w:pPr>
                              <w:rPr>
                                <w:lang w:val="en-US"/>
                              </w:rPr>
                            </w:pPr>
                          </w:p>
                          <w:p w14:paraId="71A33994" w14:textId="77777777" w:rsidR="00150824" w:rsidRPr="00B94674" w:rsidRDefault="00150824" w:rsidP="00204E76">
                            <w:pPr>
                              <w:pStyle w:val="Ttulo1"/>
                              <w:rPr>
                                <w:lang w:val="en-US"/>
                              </w:rPr>
                            </w:pPr>
                          </w:p>
                          <w:p w14:paraId="1DE4E6CB" w14:textId="77777777" w:rsidR="00150824" w:rsidRPr="00B94674" w:rsidRDefault="00150824">
                            <w:pPr>
                              <w:rPr>
                                <w:lang w:val="en-US"/>
                              </w:rPr>
                            </w:pPr>
                          </w:p>
                          <w:p w14:paraId="7176AF51" w14:textId="77777777" w:rsidR="00150824" w:rsidRPr="00B94674" w:rsidRDefault="00150824" w:rsidP="00204E76">
                            <w:pPr>
                              <w:pStyle w:val="Ttulo1"/>
                              <w:rPr>
                                <w:lang w:val="en-US"/>
                              </w:rPr>
                            </w:pPr>
                          </w:p>
                          <w:p w14:paraId="7130B1C1" w14:textId="77777777" w:rsidR="00150824" w:rsidRPr="00B94674" w:rsidRDefault="00150824">
                            <w:pPr>
                              <w:rPr>
                                <w:lang w:val="en-US"/>
                              </w:rPr>
                            </w:pPr>
                          </w:p>
                          <w:p w14:paraId="742038B7" w14:textId="77777777" w:rsidR="00150824" w:rsidRPr="00B94674" w:rsidRDefault="00150824" w:rsidP="00204E76">
                            <w:pPr>
                              <w:pStyle w:val="Ttulo1"/>
                              <w:rPr>
                                <w:lang w:val="en-US"/>
                              </w:rPr>
                            </w:pPr>
                          </w:p>
                          <w:p w14:paraId="132CAB36" w14:textId="77777777" w:rsidR="00150824" w:rsidRPr="00B94674" w:rsidRDefault="00150824">
                            <w:pPr>
                              <w:rPr>
                                <w:lang w:val="en-US"/>
                              </w:rPr>
                            </w:pPr>
                          </w:p>
                          <w:p w14:paraId="33B0EB4B" w14:textId="77777777" w:rsidR="00150824" w:rsidRPr="00B94674" w:rsidRDefault="00150824" w:rsidP="00204E76">
                            <w:pPr>
                              <w:pStyle w:val="Ttulo1"/>
                              <w:rPr>
                                <w:lang w:val="en-US"/>
                              </w:rPr>
                            </w:pPr>
                          </w:p>
                          <w:p w14:paraId="253F6A53" w14:textId="77777777" w:rsidR="00150824" w:rsidRPr="00B94674" w:rsidRDefault="00150824">
                            <w:pPr>
                              <w:rPr>
                                <w:lang w:val="en-US"/>
                              </w:rPr>
                            </w:pPr>
                          </w:p>
                          <w:p w14:paraId="0CDEAFF9" w14:textId="77777777" w:rsidR="00150824" w:rsidRPr="00B94674" w:rsidRDefault="00150824" w:rsidP="00204E76">
                            <w:pPr>
                              <w:pStyle w:val="Ttulo1"/>
                              <w:rPr>
                                <w:lang w:val="en-US"/>
                              </w:rPr>
                            </w:pPr>
                          </w:p>
                          <w:p w14:paraId="56119150" w14:textId="77777777" w:rsidR="00150824" w:rsidRPr="00B94674" w:rsidRDefault="00150824">
                            <w:pPr>
                              <w:rPr>
                                <w:lang w:val="en-US"/>
                              </w:rPr>
                            </w:pPr>
                          </w:p>
                          <w:p w14:paraId="7B008A31" w14:textId="77777777" w:rsidR="00150824" w:rsidRPr="00B94674" w:rsidRDefault="00150824" w:rsidP="00204E76">
                            <w:pPr>
                              <w:pStyle w:val="Ttulo1"/>
                              <w:rPr>
                                <w:lang w:val="en-US"/>
                              </w:rPr>
                            </w:pPr>
                          </w:p>
                          <w:p w14:paraId="5EC27BBA" w14:textId="77777777" w:rsidR="00150824" w:rsidRPr="00B94674" w:rsidRDefault="00150824">
                            <w:pPr>
                              <w:rPr>
                                <w:lang w:val="en-US"/>
                              </w:rPr>
                            </w:pPr>
                          </w:p>
                          <w:p w14:paraId="66116735" w14:textId="77777777" w:rsidR="00150824" w:rsidRPr="00B94674" w:rsidRDefault="00150824" w:rsidP="00204E76">
                            <w:pPr>
                              <w:pStyle w:val="Ttulo1"/>
                              <w:rPr>
                                <w:lang w:val="en-US"/>
                              </w:rPr>
                            </w:pPr>
                          </w:p>
                          <w:p w14:paraId="44B157E3" w14:textId="77777777" w:rsidR="00150824" w:rsidRPr="00B94674" w:rsidRDefault="00150824">
                            <w:pPr>
                              <w:rPr>
                                <w:lang w:val="en-US"/>
                              </w:rPr>
                            </w:pPr>
                          </w:p>
                          <w:p w14:paraId="62856E10" w14:textId="77777777" w:rsidR="00150824" w:rsidRPr="00B94674" w:rsidRDefault="00150824" w:rsidP="00204E76">
                            <w:pPr>
                              <w:pStyle w:val="Ttulo1"/>
                              <w:rPr>
                                <w:lang w:val="en-US"/>
                              </w:rPr>
                            </w:pPr>
                          </w:p>
                          <w:p w14:paraId="33DC4A68" w14:textId="77777777" w:rsidR="00150824" w:rsidRPr="00B94674" w:rsidRDefault="00150824">
                            <w:pPr>
                              <w:rPr>
                                <w:lang w:val="en-US"/>
                              </w:rPr>
                            </w:pPr>
                          </w:p>
                          <w:p w14:paraId="251F5585" w14:textId="77777777" w:rsidR="00150824" w:rsidRPr="00B94674" w:rsidRDefault="00150824" w:rsidP="00204E76">
                            <w:pPr>
                              <w:pStyle w:val="Ttulo1"/>
                              <w:rPr>
                                <w:lang w:val="en-US"/>
                              </w:rPr>
                            </w:pPr>
                          </w:p>
                          <w:p w14:paraId="3E208BB6" w14:textId="77777777" w:rsidR="00150824" w:rsidRPr="00B94674" w:rsidRDefault="00150824">
                            <w:pPr>
                              <w:rPr>
                                <w:lang w:val="en-US"/>
                              </w:rPr>
                            </w:pPr>
                          </w:p>
                          <w:p w14:paraId="019C8808" w14:textId="77777777" w:rsidR="00150824" w:rsidRPr="00B94674" w:rsidRDefault="00150824" w:rsidP="00204E76">
                            <w:pPr>
                              <w:pStyle w:val="Ttulo1"/>
                              <w:rPr>
                                <w:lang w:val="en-US"/>
                              </w:rPr>
                            </w:pPr>
                          </w:p>
                          <w:p w14:paraId="6D1B563F" w14:textId="77777777" w:rsidR="00150824" w:rsidRPr="00B94674" w:rsidRDefault="00150824">
                            <w:pPr>
                              <w:rPr>
                                <w:lang w:val="en-US"/>
                              </w:rPr>
                            </w:pPr>
                          </w:p>
                          <w:p w14:paraId="4CC8A9B2" w14:textId="77777777" w:rsidR="00150824" w:rsidRPr="00B94674" w:rsidRDefault="00150824" w:rsidP="00204E76">
                            <w:pPr>
                              <w:pStyle w:val="Ttulo1"/>
                              <w:rPr>
                                <w:lang w:val="en-US"/>
                              </w:rPr>
                            </w:pPr>
                          </w:p>
                          <w:p w14:paraId="4922EBF4" w14:textId="77777777" w:rsidR="00150824" w:rsidRPr="00B94674" w:rsidRDefault="00150824">
                            <w:pPr>
                              <w:rPr>
                                <w:lang w:val="en-US"/>
                              </w:rPr>
                            </w:pPr>
                          </w:p>
                          <w:p w14:paraId="5BC2C4C2" w14:textId="77777777" w:rsidR="00150824" w:rsidRPr="00B94674" w:rsidRDefault="00150824" w:rsidP="00204E76">
                            <w:pPr>
                              <w:pStyle w:val="Ttulo1"/>
                              <w:rPr>
                                <w:lang w:val="en-US"/>
                              </w:rPr>
                            </w:pPr>
                          </w:p>
                          <w:p w14:paraId="5A032D80" w14:textId="77777777" w:rsidR="00150824" w:rsidRPr="00B94674" w:rsidRDefault="00150824">
                            <w:pPr>
                              <w:rPr>
                                <w:lang w:val="en-US"/>
                              </w:rPr>
                            </w:pPr>
                          </w:p>
                          <w:p w14:paraId="46F57E56" w14:textId="77777777" w:rsidR="00150824" w:rsidRPr="00B94674" w:rsidRDefault="00150824" w:rsidP="00204E76">
                            <w:pPr>
                              <w:pStyle w:val="Ttulo1"/>
                              <w:rPr>
                                <w:lang w:val="en-US"/>
                              </w:rPr>
                            </w:pPr>
                          </w:p>
                          <w:p w14:paraId="52FC863A" w14:textId="77777777" w:rsidR="00150824" w:rsidRPr="00B94674" w:rsidRDefault="00150824">
                            <w:pPr>
                              <w:rPr>
                                <w:lang w:val="en-US"/>
                              </w:rPr>
                            </w:pPr>
                          </w:p>
                          <w:p w14:paraId="3CB648DF" w14:textId="77777777" w:rsidR="00150824" w:rsidRPr="00B94674" w:rsidRDefault="00150824" w:rsidP="00204E76">
                            <w:pPr>
                              <w:pStyle w:val="Ttulo1"/>
                              <w:rPr>
                                <w:lang w:val="en-US"/>
                              </w:rPr>
                            </w:pPr>
                          </w:p>
                          <w:p w14:paraId="381658C5" w14:textId="77777777" w:rsidR="00150824" w:rsidRPr="00B94674" w:rsidRDefault="00150824">
                            <w:pPr>
                              <w:rPr>
                                <w:lang w:val="en-US"/>
                              </w:rPr>
                            </w:pPr>
                          </w:p>
                          <w:p w14:paraId="4C585B87" w14:textId="77777777" w:rsidR="00150824" w:rsidRPr="00B94674" w:rsidRDefault="00150824" w:rsidP="00204E76">
                            <w:pPr>
                              <w:pStyle w:val="Ttulo1"/>
                              <w:rPr>
                                <w:lang w:val="en-US"/>
                              </w:rPr>
                            </w:pPr>
                          </w:p>
                          <w:p w14:paraId="74BC1B56" w14:textId="77777777" w:rsidR="00150824" w:rsidRPr="00B94674" w:rsidRDefault="00150824">
                            <w:pPr>
                              <w:rPr>
                                <w:lang w:val="en-US"/>
                              </w:rPr>
                            </w:pPr>
                          </w:p>
                          <w:p w14:paraId="6F71B584" w14:textId="77777777" w:rsidR="00150824" w:rsidRPr="00B94674" w:rsidRDefault="00150824" w:rsidP="00204E76">
                            <w:pPr>
                              <w:pStyle w:val="Ttulo1"/>
                              <w:rPr>
                                <w:lang w:val="en-US"/>
                              </w:rPr>
                            </w:pPr>
                          </w:p>
                          <w:p w14:paraId="784D6BC8" w14:textId="77777777" w:rsidR="00150824" w:rsidRPr="00B94674" w:rsidRDefault="00150824">
                            <w:pPr>
                              <w:rPr>
                                <w:lang w:val="en-US"/>
                              </w:rPr>
                            </w:pPr>
                          </w:p>
                          <w:p w14:paraId="4D2CC7F9" w14:textId="77777777" w:rsidR="00150824" w:rsidRPr="00B94674" w:rsidRDefault="00150824" w:rsidP="00204E76">
                            <w:pPr>
                              <w:pStyle w:val="Ttulo1"/>
                              <w:rPr>
                                <w:lang w:val="en-US"/>
                              </w:rPr>
                            </w:pPr>
                          </w:p>
                          <w:p w14:paraId="4A008016" w14:textId="77777777" w:rsidR="00150824" w:rsidRPr="00B94674" w:rsidRDefault="00150824">
                            <w:pPr>
                              <w:rPr>
                                <w:lang w:val="en-US"/>
                              </w:rPr>
                            </w:pPr>
                          </w:p>
                          <w:p w14:paraId="103EA3A9" w14:textId="77777777" w:rsidR="00150824" w:rsidRPr="00B94674" w:rsidRDefault="00150824" w:rsidP="00204E76">
                            <w:pPr>
                              <w:pStyle w:val="Ttulo1"/>
                              <w:rPr>
                                <w:lang w:val="en-US"/>
                              </w:rPr>
                            </w:pPr>
                          </w:p>
                          <w:p w14:paraId="4E1951CD" w14:textId="77777777" w:rsidR="00150824" w:rsidRPr="00B94674" w:rsidRDefault="00150824">
                            <w:pPr>
                              <w:rPr>
                                <w:lang w:val="en-US"/>
                              </w:rPr>
                            </w:pPr>
                          </w:p>
                          <w:p w14:paraId="3C640349" w14:textId="77777777" w:rsidR="00150824" w:rsidRPr="00B94674" w:rsidRDefault="00150824" w:rsidP="00204E76">
                            <w:pPr>
                              <w:pStyle w:val="Ttulo1"/>
                              <w:rPr>
                                <w:lang w:val="en-US"/>
                              </w:rPr>
                            </w:pPr>
                          </w:p>
                          <w:p w14:paraId="63DECAE1" w14:textId="77777777" w:rsidR="00150824" w:rsidRPr="00B94674" w:rsidRDefault="00150824">
                            <w:pPr>
                              <w:rPr>
                                <w:lang w:val="en-US"/>
                              </w:rPr>
                            </w:pPr>
                          </w:p>
                          <w:p w14:paraId="7519FEE3" w14:textId="77777777" w:rsidR="00150824" w:rsidRPr="00B94674" w:rsidRDefault="00150824" w:rsidP="00204E76">
                            <w:pPr>
                              <w:pStyle w:val="Ttulo1"/>
                              <w:rPr>
                                <w:lang w:val="en-US"/>
                              </w:rPr>
                            </w:pPr>
                          </w:p>
                          <w:p w14:paraId="015452EA" w14:textId="77777777" w:rsidR="00150824" w:rsidRPr="00B94674" w:rsidRDefault="00150824">
                            <w:pPr>
                              <w:rPr>
                                <w:lang w:val="en-US"/>
                              </w:rPr>
                            </w:pPr>
                          </w:p>
                          <w:p w14:paraId="1AFD85A5" w14:textId="77777777" w:rsidR="00150824" w:rsidRPr="00B94674" w:rsidRDefault="00150824" w:rsidP="00204E76">
                            <w:pPr>
                              <w:pStyle w:val="Ttulo1"/>
                              <w:rPr>
                                <w:lang w:val="en-US"/>
                              </w:rPr>
                            </w:pPr>
                          </w:p>
                          <w:p w14:paraId="0AFCCBFC" w14:textId="77777777" w:rsidR="00150824" w:rsidRPr="00B94674" w:rsidRDefault="00150824">
                            <w:pPr>
                              <w:rPr>
                                <w:lang w:val="en-US"/>
                              </w:rPr>
                            </w:pPr>
                          </w:p>
                          <w:p w14:paraId="1F2A34A4" w14:textId="77777777" w:rsidR="00150824" w:rsidRPr="00B94674" w:rsidRDefault="00150824" w:rsidP="00204E76">
                            <w:pPr>
                              <w:pStyle w:val="Ttulo1"/>
                              <w:rPr>
                                <w:lang w:val="en-US"/>
                              </w:rPr>
                            </w:pPr>
                          </w:p>
                          <w:p w14:paraId="3132283F" w14:textId="77777777" w:rsidR="00150824" w:rsidRPr="00B94674" w:rsidRDefault="00150824">
                            <w:pPr>
                              <w:rPr>
                                <w:lang w:val="en-US"/>
                              </w:rPr>
                            </w:pPr>
                          </w:p>
                          <w:p w14:paraId="6C3EBE9B" w14:textId="77777777" w:rsidR="00150824" w:rsidRPr="00B94674" w:rsidRDefault="00150824" w:rsidP="00204E76">
                            <w:pPr>
                              <w:pStyle w:val="Ttulo1"/>
                              <w:rPr>
                                <w:lang w:val="en-US"/>
                              </w:rPr>
                            </w:pPr>
                          </w:p>
                          <w:p w14:paraId="3E232DF7" w14:textId="77777777" w:rsidR="00150824" w:rsidRPr="00B94674" w:rsidRDefault="00150824">
                            <w:pPr>
                              <w:rPr>
                                <w:lang w:val="en-US"/>
                              </w:rPr>
                            </w:pPr>
                          </w:p>
                          <w:p w14:paraId="66A7434E" w14:textId="77777777" w:rsidR="00150824" w:rsidRPr="00B94674" w:rsidRDefault="00150824" w:rsidP="00204E76">
                            <w:pPr>
                              <w:pStyle w:val="Ttulo1"/>
                              <w:rPr>
                                <w:lang w:val="en-US"/>
                              </w:rPr>
                            </w:pPr>
                          </w:p>
                          <w:p w14:paraId="39CDFABA" w14:textId="77777777" w:rsidR="00150824" w:rsidRPr="00B94674" w:rsidRDefault="00150824">
                            <w:pPr>
                              <w:rPr>
                                <w:lang w:val="en-US"/>
                              </w:rPr>
                            </w:pPr>
                          </w:p>
                          <w:p w14:paraId="2E1880EC" w14:textId="77777777" w:rsidR="00150824" w:rsidRPr="00B94674" w:rsidRDefault="00150824" w:rsidP="00204E76">
                            <w:pPr>
                              <w:pStyle w:val="Ttulo1"/>
                              <w:rPr>
                                <w:lang w:val="en-US"/>
                              </w:rPr>
                            </w:pPr>
                          </w:p>
                          <w:p w14:paraId="7D169EEB" w14:textId="77777777" w:rsidR="00150824" w:rsidRPr="00B94674" w:rsidRDefault="00150824">
                            <w:pPr>
                              <w:rPr>
                                <w:lang w:val="en-US"/>
                              </w:rPr>
                            </w:pPr>
                          </w:p>
                          <w:p w14:paraId="67DB9E9F" w14:textId="77777777" w:rsidR="00150824" w:rsidRPr="00B94674" w:rsidRDefault="00150824" w:rsidP="00204E76">
                            <w:pPr>
                              <w:pStyle w:val="Ttulo1"/>
                              <w:rPr>
                                <w:lang w:val="en-US"/>
                              </w:rPr>
                            </w:pPr>
                          </w:p>
                          <w:p w14:paraId="6F612056" w14:textId="77777777" w:rsidR="00150824" w:rsidRPr="00B94674" w:rsidRDefault="00150824">
                            <w:pPr>
                              <w:rPr>
                                <w:lang w:val="en-US"/>
                              </w:rPr>
                            </w:pPr>
                          </w:p>
                          <w:p w14:paraId="7C2276A1" w14:textId="77777777" w:rsidR="00150824" w:rsidRPr="00B94674" w:rsidRDefault="00150824" w:rsidP="00204E76">
                            <w:pPr>
                              <w:pStyle w:val="Ttulo1"/>
                              <w:rPr>
                                <w:lang w:val="en-US"/>
                              </w:rPr>
                            </w:pPr>
                          </w:p>
                          <w:p w14:paraId="512DF433" w14:textId="77777777" w:rsidR="00150824" w:rsidRPr="00B94674" w:rsidRDefault="00150824">
                            <w:pPr>
                              <w:rPr>
                                <w:lang w:val="en-US"/>
                              </w:rPr>
                            </w:pPr>
                          </w:p>
                          <w:p w14:paraId="6AFE3027" w14:textId="77777777" w:rsidR="00150824" w:rsidRPr="00B94674" w:rsidRDefault="00150824" w:rsidP="00204E76">
                            <w:pPr>
                              <w:pStyle w:val="Ttulo1"/>
                              <w:rPr>
                                <w:lang w:val="en-US"/>
                              </w:rPr>
                            </w:pPr>
                          </w:p>
                          <w:p w14:paraId="348A2A06" w14:textId="77777777" w:rsidR="00150824" w:rsidRPr="00B94674" w:rsidRDefault="00150824">
                            <w:pPr>
                              <w:rPr>
                                <w:lang w:val="en-US"/>
                              </w:rPr>
                            </w:pPr>
                          </w:p>
                          <w:p w14:paraId="337B0AB6" w14:textId="77777777" w:rsidR="00150824" w:rsidRPr="00B94674" w:rsidRDefault="00150824" w:rsidP="00204E76">
                            <w:pPr>
                              <w:pStyle w:val="Ttulo1"/>
                              <w:rPr>
                                <w:lang w:val="en-US"/>
                              </w:rPr>
                            </w:pPr>
                          </w:p>
                          <w:p w14:paraId="1256BC7D" w14:textId="77777777" w:rsidR="00150824" w:rsidRPr="00B94674" w:rsidRDefault="00150824">
                            <w:pPr>
                              <w:rPr>
                                <w:lang w:val="en-US"/>
                              </w:rPr>
                            </w:pPr>
                          </w:p>
                          <w:p w14:paraId="2489CF1E" w14:textId="77777777" w:rsidR="00150824" w:rsidRPr="00B94674" w:rsidRDefault="00150824" w:rsidP="00204E76">
                            <w:pPr>
                              <w:pStyle w:val="Ttulo1"/>
                              <w:rPr>
                                <w:lang w:val="en-US"/>
                              </w:rPr>
                            </w:pPr>
                          </w:p>
                          <w:p w14:paraId="55DB8538" w14:textId="77777777" w:rsidR="00150824" w:rsidRPr="00B94674" w:rsidRDefault="00150824">
                            <w:pPr>
                              <w:rPr>
                                <w:lang w:val="en-US"/>
                              </w:rPr>
                            </w:pPr>
                          </w:p>
                          <w:p w14:paraId="61928E95" w14:textId="77777777" w:rsidR="00150824" w:rsidRPr="00B94674" w:rsidRDefault="00150824" w:rsidP="00204E76">
                            <w:pPr>
                              <w:pStyle w:val="Ttulo1"/>
                              <w:rPr>
                                <w:lang w:val="en-US"/>
                              </w:rPr>
                            </w:pPr>
                          </w:p>
                          <w:p w14:paraId="4E74D0C8" w14:textId="77777777" w:rsidR="00150824" w:rsidRPr="00B94674" w:rsidRDefault="00150824">
                            <w:pPr>
                              <w:rPr>
                                <w:lang w:val="en-US"/>
                              </w:rPr>
                            </w:pPr>
                          </w:p>
                          <w:p w14:paraId="727A5CA6" w14:textId="77777777" w:rsidR="00150824" w:rsidRPr="00B94674" w:rsidRDefault="00150824" w:rsidP="00204E76">
                            <w:pPr>
                              <w:pStyle w:val="Ttulo1"/>
                              <w:rPr>
                                <w:lang w:val="en-US"/>
                              </w:rPr>
                            </w:pPr>
                          </w:p>
                          <w:p w14:paraId="5B413DE5" w14:textId="77777777" w:rsidR="00150824" w:rsidRPr="00B94674" w:rsidRDefault="00150824">
                            <w:pPr>
                              <w:rPr>
                                <w:lang w:val="en-US"/>
                              </w:rPr>
                            </w:pPr>
                          </w:p>
                          <w:p w14:paraId="70F0621D" w14:textId="77777777" w:rsidR="00150824" w:rsidRPr="00B94674" w:rsidRDefault="00150824" w:rsidP="00204E76">
                            <w:pPr>
                              <w:pStyle w:val="Ttulo1"/>
                              <w:rPr>
                                <w:lang w:val="en-US"/>
                              </w:rPr>
                            </w:pPr>
                          </w:p>
                          <w:p w14:paraId="50F0F044" w14:textId="77777777" w:rsidR="00150824" w:rsidRPr="00B94674" w:rsidRDefault="00150824">
                            <w:pPr>
                              <w:rPr>
                                <w:lang w:val="en-US"/>
                              </w:rPr>
                            </w:pPr>
                          </w:p>
                          <w:p w14:paraId="463E32C0" w14:textId="77777777" w:rsidR="00150824" w:rsidRPr="00B94674" w:rsidRDefault="00150824" w:rsidP="00204E76">
                            <w:pPr>
                              <w:pStyle w:val="Ttulo1"/>
                              <w:rPr>
                                <w:lang w:val="en-US"/>
                              </w:rPr>
                            </w:pPr>
                          </w:p>
                          <w:p w14:paraId="5B2DC59E" w14:textId="77777777" w:rsidR="00150824" w:rsidRPr="00B94674" w:rsidRDefault="00150824">
                            <w:pPr>
                              <w:rPr>
                                <w:lang w:val="en-US"/>
                              </w:rPr>
                            </w:pPr>
                          </w:p>
                          <w:p w14:paraId="06031E63" w14:textId="77777777" w:rsidR="00150824" w:rsidRPr="00B94674" w:rsidRDefault="00150824" w:rsidP="00204E76">
                            <w:pPr>
                              <w:pStyle w:val="Ttulo1"/>
                              <w:rPr>
                                <w:lang w:val="en-US"/>
                              </w:rPr>
                            </w:pPr>
                          </w:p>
                          <w:p w14:paraId="40B1633A" w14:textId="77777777" w:rsidR="00150824" w:rsidRPr="00B94674" w:rsidRDefault="00150824">
                            <w:pPr>
                              <w:rPr>
                                <w:lang w:val="en-US"/>
                              </w:rPr>
                            </w:pPr>
                          </w:p>
                          <w:p w14:paraId="703888CD" w14:textId="77777777" w:rsidR="00150824" w:rsidRPr="00B94674" w:rsidRDefault="00150824" w:rsidP="00204E76">
                            <w:pPr>
                              <w:pStyle w:val="Ttulo1"/>
                              <w:rPr>
                                <w:lang w:val="en-US"/>
                              </w:rPr>
                            </w:pPr>
                          </w:p>
                          <w:p w14:paraId="43E50D6B" w14:textId="77777777" w:rsidR="00150824" w:rsidRPr="00B94674" w:rsidRDefault="00150824">
                            <w:pPr>
                              <w:rPr>
                                <w:lang w:val="en-US"/>
                              </w:rPr>
                            </w:pPr>
                          </w:p>
                          <w:p w14:paraId="45409FE8" w14:textId="77777777" w:rsidR="00150824" w:rsidRPr="00B94674" w:rsidRDefault="00150824" w:rsidP="00204E76">
                            <w:pPr>
                              <w:pStyle w:val="Ttulo1"/>
                              <w:rPr>
                                <w:lang w:val="en-US"/>
                              </w:rPr>
                            </w:pPr>
                          </w:p>
                          <w:p w14:paraId="5B435F8C" w14:textId="77777777" w:rsidR="00150824" w:rsidRPr="00B94674" w:rsidRDefault="00150824">
                            <w:pPr>
                              <w:rPr>
                                <w:lang w:val="en-US"/>
                              </w:rPr>
                            </w:pPr>
                          </w:p>
                          <w:p w14:paraId="42B556A6" w14:textId="77777777" w:rsidR="00150824" w:rsidRPr="00B94674" w:rsidRDefault="00150824" w:rsidP="00204E76">
                            <w:pPr>
                              <w:pStyle w:val="Ttulo1"/>
                              <w:rPr>
                                <w:lang w:val="en-US"/>
                              </w:rPr>
                            </w:pPr>
                          </w:p>
                          <w:p w14:paraId="41CA0183" w14:textId="77777777" w:rsidR="00150824" w:rsidRPr="00B94674" w:rsidRDefault="00150824">
                            <w:pPr>
                              <w:rPr>
                                <w:lang w:val="en-US"/>
                              </w:rPr>
                            </w:pPr>
                          </w:p>
                          <w:p w14:paraId="7DA8C4F2" w14:textId="77777777" w:rsidR="00150824" w:rsidRPr="00B94674" w:rsidRDefault="00150824" w:rsidP="00204E76">
                            <w:pPr>
                              <w:pStyle w:val="Ttulo1"/>
                              <w:rPr>
                                <w:lang w:val="en-US"/>
                              </w:rPr>
                            </w:pPr>
                          </w:p>
                          <w:p w14:paraId="4E986742" w14:textId="77777777" w:rsidR="00150824" w:rsidRPr="00B94674" w:rsidRDefault="00150824">
                            <w:pPr>
                              <w:rPr>
                                <w:lang w:val="en-US"/>
                              </w:rPr>
                            </w:pPr>
                          </w:p>
                          <w:p w14:paraId="47BE25D1" w14:textId="77777777" w:rsidR="00150824" w:rsidRPr="00B94674" w:rsidRDefault="00150824" w:rsidP="00204E76">
                            <w:pPr>
                              <w:pStyle w:val="Ttulo1"/>
                              <w:rPr>
                                <w:lang w:val="en-US"/>
                              </w:rPr>
                            </w:pPr>
                          </w:p>
                          <w:p w14:paraId="64BDB0C5" w14:textId="77777777" w:rsidR="00150824" w:rsidRPr="00B94674" w:rsidRDefault="00150824">
                            <w:pPr>
                              <w:rPr>
                                <w:lang w:val="en-US"/>
                              </w:rPr>
                            </w:pPr>
                          </w:p>
                          <w:p w14:paraId="5C335A58" w14:textId="77777777" w:rsidR="00150824" w:rsidRPr="00B94674" w:rsidRDefault="00150824" w:rsidP="00204E76">
                            <w:pPr>
                              <w:pStyle w:val="Ttulo1"/>
                              <w:rPr>
                                <w:lang w:val="en-US"/>
                              </w:rPr>
                            </w:pPr>
                          </w:p>
                          <w:p w14:paraId="391DC792" w14:textId="77777777" w:rsidR="00150824" w:rsidRPr="00B94674" w:rsidRDefault="00150824">
                            <w:pPr>
                              <w:rPr>
                                <w:lang w:val="en-US"/>
                              </w:rPr>
                            </w:pPr>
                          </w:p>
                          <w:p w14:paraId="467E1191" w14:textId="77777777" w:rsidR="00150824" w:rsidRPr="00B94674" w:rsidRDefault="00150824" w:rsidP="00204E76">
                            <w:pPr>
                              <w:pStyle w:val="Ttulo1"/>
                              <w:rPr>
                                <w:lang w:val="en-US"/>
                              </w:rPr>
                            </w:pPr>
                          </w:p>
                          <w:p w14:paraId="6D74C63C" w14:textId="77777777" w:rsidR="00150824" w:rsidRPr="00B94674" w:rsidRDefault="00150824">
                            <w:pPr>
                              <w:rPr>
                                <w:lang w:val="en-US"/>
                              </w:rPr>
                            </w:pPr>
                          </w:p>
                          <w:p w14:paraId="33E5CE7A" w14:textId="77777777" w:rsidR="00150824" w:rsidRPr="00B94674" w:rsidRDefault="00150824" w:rsidP="00204E76">
                            <w:pPr>
                              <w:pStyle w:val="Ttulo1"/>
                              <w:rPr>
                                <w:lang w:val="en-US"/>
                              </w:rPr>
                            </w:pPr>
                          </w:p>
                          <w:p w14:paraId="122F00B4" w14:textId="77777777" w:rsidR="00150824" w:rsidRPr="00B94674" w:rsidRDefault="00150824">
                            <w:pPr>
                              <w:rPr>
                                <w:lang w:val="en-US"/>
                              </w:rPr>
                            </w:pPr>
                          </w:p>
                          <w:p w14:paraId="303ABFD3" w14:textId="77777777" w:rsidR="00150824" w:rsidRPr="00B94674" w:rsidRDefault="00150824" w:rsidP="00204E76">
                            <w:pPr>
                              <w:pStyle w:val="Ttulo1"/>
                              <w:rPr>
                                <w:lang w:val="en-US"/>
                              </w:rPr>
                            </w:pPr>
                          </w:p>
                          <w:p w14:paraId="58DDD19A" w14:textId="77777777" w:rsidR="00150824" w:rsidRPr="00B94674" w:rsidRDefault="00150824">
                            <w:pPr>
                              <w:rPr>
                                <w:lang w:val="en-US"/>
                              </w:rPr>
                            </w:pPr>
                          </w:p>
                          <w:p w14:paraId="50BED384" w14:textId="77777777" w:rsidR="00150824" w:rsidRPr="00B94674" w:rsidRDefault="00150824" w:rsidP="00204E76">
                            <w:pPr>
                              <w:pStyle w:val="Ttulo1"/>
                              <w:rPr>
                                <w:lang w:val="en-US"/>
                              </w:rPr>
                            </w:pPr>
                          </w:p>
                          <w:p w14:paraId="43C54F3C" w14:textId="77777777" w:rsidR="00150824" w:rsidRPr="00B94674" w:rsidRDefault="00150824">
                            <w:pPr>
                              <w:rPr>
                                <w:lang w:val="en-US"/>
                              </w:rPr>
                            </w:pPr>
                          </w:p>
                          <w:p w14:paraId="037D9A4D" w14:textId="77777777" w:rsidR="00150824" w:rsidRPr="00B94674" w:rsidRDefault="00150824" w:rsidP="00204E76">
                            <w:pPr>
                              <w:pStyle w:val="Ttulo1"/>
                              <w:rPr>
                                <w:lang w:val="en-US"/>
                              </w:rPr>
                            </w:pPr>
                          </w:p>
                          <w:p w14:paraId="049525DD" w14:textId="77777777" w:rsidR="00150824" w:rsidRPr="00B94674" w:rsidRDefault="00150824">
                            <w:pPr>
                              <w:rPr>
                                <w:lang w:val="en-US"/>
                              </w:rPr>
                            </w:pPr>
                          </w:p>
                          <w:p w14:paraId="68DA3100" w14:textId="77777777" w:rsidR="00150824" w:rsidRPr="00B94674" w:rsidRDefault="00150824" w:rsidP="00204E76">
                            <w:pPr>
                              <w:pStyle w:val="Ttulo1"/>
                              <w:rPr>
                                <w:lang w:val="en-US"/>
                              </w:rPr>
                            </w:pPr>
                          </w:p>
                          <w:p w14:paraId="1596C32A" w14:textId="77777777" w:rsidR="00150824" w:rsidRPr="00B94674" w:rsidRDefault="00150824">
                            <w:pPr>
                              <w:rPr>
                                <w:lang w:val="en-US"/>
                              </w:rPr>
                            </w:pPr>
                          </w:p>
                          <w:p w14:paraId="53C9E6E4" w14:textId="77777777" w:rsidR="00150824" w:rsidRPr="00B94674" w:rsidRDefault="00150824" w:rsidP="00204E76">
                            <w:pPr>
                              <w:pStyle w:val="Ttulo1"/>
                              <w:rPr>
                                <w:lang w:val="en-US"/>
                              </w:rPr>
                            </w:pPr>
                          </w:p>
                          <w:p w14:paraId="03ABA15B" w14:textId="77777777" w:rsidR="00150824" w:rsidRPr="00B94674" w:rsidRDefault="00150824">
                            <w:pPr>
                              <w:rPr>
                                <w:lang w:val="en-US"/>
                              </w:rPr>
                            </w:pPr>
                          </w:p>
                          <w:p w14:paraId="6A59E271" w14:textId="77777777" w:rsidR="00150824" w:rsidRPr="00B94674" w:rsidRDefault="00150824" w:rsidP="00204E76">
                            <w:pPr>
                              <w:pStyle w:val="Ttulo1"/>
                              <w:rPr>
                                <w:lang w:val="en-US"/>
                              </w:rPr>
                            </w:pPr>
                          </w:p>
                          <w:p w14:paraId="155106B5" w14:textId="77777777" w:rsidR="00150824" w:rsidRPr="00B94674" w:rsidRDefault="00150824">
                            <w:pPr>
                              <w:rPr>
                                <w:lang w:val="en-US"/>
                              </w:rPr>
                            </w:pPr>
                          </w:p>
                          <w:p w14:paraId="607B18AE" w14:textId="77777777" w:rsidR="00150824" w:rsidRPr="00B94674" w:rsidRDefault="00150824" w:rsidP="00204E76">
                            <w:pPr>
                              <w:pStyle w:val="Ttulo1"/>
                              <w:rPr>
                                <w:lang w:val="en-US"/>
                              </w:rPr>
                            </w:pPr>
                          </w:p>
                          <w:p w14:paraId="6D6EBDA0" w14:textId="77777777" w:rsidR="00150824" w:rsidRPr="00B94674" w:rsidRDefault="00150824">
                            <w:pPr>
                              <w:rPr>
                                <w:lang w:val="en-US"/>
                              </w:rPr>
                            </w:pPr>
                          </w:p>
                          <w:p w14:paraId="4C6D8AFA" w14:textId="77777777" w:rsidR="00150824" w:rsidRPr="00B94674" w:rsidRDefault="00150824" w:rsidP="00204E76">
                            <w:pPr>
                              <w:pStyle w:val="Ttulo1"/>
                              <w:rPr>
                                <w:lang w:val="en-US"/>
                              </w:rPr>
                            </w:pPr>
                          </w:p>
                          <w:p w14:paraId="2179695F" w14:textId="77777777" w:rsidR="00150824" w:rsidRPr="00B94674" w:rsidRDefault="00150824">
                            <w:pPr>
                              <w:rPr>
                                <w:lang w:val="en-US"/>
                              </w:rPr>
                            </w:pPr>
                          </w:p>
                          <w:p w14:paraId="49CC1F1A" w14:textId="77777777" w:rsidR="00150824" w:rsidRPr="00B94674" w:rsidRDefault="00150824" w:rsidP="00204E76">
                            <w:pPr>
                              <w:pStyle w:val="Ttulo1"/>
                              <w:rPr>
                                <w:lang w:val="en-US"/>
                              </w:rPr>
                            </w:pPr>
                          </w:p>
                          <w:p w14:paraId="36D20E20" w14:textId="77777777" w:rsidR="00A5206C" w:rsidRDefault="00A5206C"/>
                          <w:p w14:paraId="3374A7C2" w14:textId="77777777" w:rsidR="00150824" w:rsidRPr="00B94674" w:rsidRDefault="00150824" w:rsidP="00204E76">
                            <w:pPr>
                              <w:pStyle w:val="Ttulo1"/>
                              <w:rPr>
                                <w:lang w:val="en-US"/>
                              </w:rPr>
                            </w:pPr>
                          </w:p>
                          <w:p w14:paraId="1D5497EB" w14:textId="77777777" w:rsidR="00150824" w:rsidRPr="00B94674" w:rsidRDefault="00150824">
                            <w:pPr>
                              <w:rPr>
                                <w:lang w:val="en-US"/>
                              </w:rPr>
                            </w:pPr>
                          </w:p>
                          <w:p w14:paraId="5154CF10" w14:textId="77777777" w:rsidR="00150824" w:rsidRPr="00B94674" w:rsidRDefault="00150824" w:rsidP="00204E76">
                            <w:pPr>
                              <w:pStyle w:val="Ttulo1"/>
                              <w:rPr>
                                <w:lang w:val="en-US"/>
                              </w:rPr>
                            </w:pPr>
                          </w:p>
                          <w:p w14:paraId="3D987799" w14:textId="77777777" w:rsidR="00150824" w:rsidRPr="00B94674" w:rsidRDefault="00150824">
                            <w:pPr>
                              <w:rPr>
                                <w:lang w:val="en-US"/>
                              </w:rPr>
                            </w:pPr>
                          </w:p>
                          <w:p w14:paraId="1D30F9CF" w14:textId="77777777" w:rsidR="00150824" w:rsidRPr="00B94674" w:rsidRDefault="00150824" w:rsidP="00204E76">
                            <w:pPr>
                              <w:pStyle w:val="Ttulo1"/>
                              <w:rPr>
                                <w:lang w:val="en-US"/>
                              </w:rPr>
                            </w:pPr>
                          </w:p>
                          <w:p w14:paraId="7AEC29C7" w14:textId="77777777" w:rsidR="00150824" w:rsidRPr="00B94674" w:rsidRDefault="00150824">
                            <w:pPr>
                              <w:rPr>
                                <w:lang w:val="en-US"/>
                              </w:rPr>
                            </w:pPr>
                          </w:p>
                          <w:p w14:paraId="510B9E3E" w14:textId="77777777" w:rsidR="00150824" w:rsidRPr="00B94674" w:rsidRDefault="00150824" w:rsidP="00204E76">
                            <w:pPr>
                              <w:pStyle w:val="Ttulo1"/>
                              <w:rPr>
                                <w:lang w:val="en-US"/>
                              </w:rPr>
                            </w:pPr>
                          </w:p>
                          <w:p w14:paraId="45C2A08B" w14:textId="77777777" w:rsidR="00150824" w:rsidRPr="00B94674" w:rsidRDefault="00150824">
                            <w:pPr>
                              <w:rPr>
                                <w:lang w:val="en-US"/>
                              </w:rPr>
                            </w:pPr>
                          </w:p>
                          <w:p w14:paraId="5695BD2D" w14:textId="77777777" w:rsidR="00150824" w:rsidRPr="00B94674" w:rsidRDefault="00150824" w:rsidP="00204E76">
                            <w:pPr>
                              <w:pStyle w:val="Ttulo1"/>
                              <w:rPr>
                                <w:lang w:val="en-US"/>
                              </w:rPr>
                            </w:pPr>
                          </w:p>
                          <w:p w14:paraId="49874888" w14:textId="77777777" w:rsidR="00150824" w:rsidRPr="00B94674" w:rsidRDefault="00150824">
                            <w:pPr>
                              <w:rPr>
                                <w:lang w:val="en-US"/>
                              </w:rPr>
                            </w:pPr>
                          </w:p>
                          <w:p w14:paraId="65F6536F" w14:textId="77777777" w:rsidR="00150824" w:rsidRPr="00B94674" w:rsidRDefault="00150824" w:rsidP="00204E76">
                            <w:pPr>
                              <w:pStyle w:val="Ttulo1"/>
                              <w:rPr>
                                <w:lang w:val="en-US"/>
                              </w:rPr>
                            </w:pPr>
                          </w:p>
                          <w:p w14:paraId="35EBB4D9" w14:textId="77777777" w:rsidR="00150824" w:rsidRPr="00B94674" w:rsidRDefault="00150824">
                            <w:pPr>
                              <w:rPr>
                                <w:lang w:val="en-US"/>
                              </w:rPr>
                            </w:pPr>
                          </w:p>
                          <w:p w14:paraId="2E85B569" w14:textId="77777777" w:rsidR="00150824" w:rsidRPr="00B94674" w:rsidRDefault="00150824" w:rsidP="00204E76">
                            <w:pPr>
                              <w:pStyle w:val="Ttulo1"/>
                              <w:rPr>
                                <w:lang w:val="en-US"/>
                              </w:rPr>
                            </w:pPr>
                          </w:p>
                          <w:p w14:paraId="5A8D490C" w14:textId="77777777" w:rsidR="00150824" w:rsidRPr="00B94674" w:rsidRDefault="00150824">
                            <w:pPr>
                              <w:rPr>
                                <w:lang w:val="en-US"/>
                              </w:rPr>
                            </w:pPr>
                          </w:p>
                          <w:p w14:paraId="79382B45" w14:textId="77777777" w:rsidR="00150824" w:rsidRPr="00B94674" w:rsidRDefault="00150824" w:rsidP="00204E76">
                            <w:pPr>
                              <w:pStyle w:val="Ttulo1"/>
                              <w:rPr>
                                <w:lang w:val="en-US"/>
                              </w:rPr>
                            </w:pPr>
                          </w:p>
                          <w:p w14:paraId="7AE0F511" w14:textId="77777777" w:rsidR="00150824" w:rsidRPr="00B94674" w:rsidRDefault="00150824">
                            <w:pPr>
                              <w:rPr>
                                <w:lang w:val="en-US"/>
                              </w:rPr>
                            </w:pPr>
                          </w:p>
                          <w:p w14:paraId="232688E2" w14:textId="77777777" w:rsidR="00150824" w:rsidRPr="00B94674" w:rsidRDefault="00150824" w:rsidP="00204E76">
                            <w:pPr>
                              <w:pStyle w:val="Ttulo1"/>
                              <w:rPr>
                                <w:lang w:val="en-US"/>
                              </w:rPr>
                            </w:pPr>
                          </w:p>
                          <w:p w14:paraId="185E1BBF" w14:textId="77777777" w:rsidR="00150824" w:rsidRPr="00B94674" w:rsidRDefault="00150824">
                            <w:pPr>
                              <w:rPr>
                                <w:lang w:val="en-US"/>
                              </w:rPr>
                            </w:pPr>
                          </w:p>
                          <w:p w14:paraId="6D5B3976" w14:textId="77777777" w:rsidR="00150824" w:rsidRPr="00B94674" w:rsidRDefault="00150824" w:rsidP="00204E76">
                            <w:pPr>
                              <w:pStyle w:val="Ttulo1"/>
                              <w:rPr>
                                <w:lang w:val="en-US"/>
                              </w:rPr>
                            </w:pPr>
                          </w:p>
                          <w:p w14:paraId="5FB86438" w14:textId="77777777" w:rsidR="00150824" w:rsidRPr="00B94674" w:rsidRDefault="00150824">
                            <w:pPr>
                              <w:rPr>
                                <w:lang w:val="en-US"/>
                              </w:rPr>
                            </w:pPr>
                          </w:p>
                          <w:p w14:paraId="3FE99807" w14:textId="77777777" w:rsidR="00150824" w:rsidRPr="00B94674" w:rsidRDefault="00150824" w:rsidP="00204E76">
                            <w:pPr>
                              <w:pStyle w:val="Ttulo1"/>
                              <w:rPr>
                                <w:lang w:val="en-US"/>
                              </w:rPr>
                            </w:pPr>
                          </w:p>
                          <w:p w14:paraId="7F7A1CA8" w14:textId="77777777" w:rsidR="00150824" w:rsidRPr="00B94674" w:rsidRDefault="00150824">
                            <w:pPr>
                              <w:rPr>
                                <w:lang w:val="en-US"/>
                              </w:rPr>
                            </w:pPr>
                          </w:p>
                          <w:p w14:paraId="0AAA4A40" w14:textId="77777777" w:rsidR="00150824" w:rsidRPr="00B94674" w:rsidRDefault="00150824" w:rsidP="00204E76">
                            <w:pPr>
                              <w:pStyle w:val="Ttulo1"/>
                              <w:rPr>
                                <w:lang w:val="en-US"/>
                              </w:rPr>
                            </w:pPr>
                          </w:p>
                          <w:p w14:paraId="41EF3E69" w14:textId="77777777" w:rsidR="00150824" w:rsidRPr="00B94674" w:rsidRDefault="00150824">
                            <w:pPr>
                              <w:rPr>
                                <w:lang w:val="en-US"/>
                              </w:rPr>
                            </w:pPr>
                          </w:p>
                          <w:p w14:paraId="123A0EB9" w14:textId="77777777" w:rsidR="00150824" w:rsidRPr="00B94674" w:rsidRDefault="00150824" w:rsidP="00204E76">
                            <w:pPr>
                              <w:pStyle w:val="Ttulo1"/>
                              <w:rPr>
                                <w:lang w:val="en-US"/>
                              </w:rPr>
                            </w:pPr>
                          </w:p>
                          <w:p w14:paraId="58539B1C" w14:textId="77777777" w:rsidR="00150824" w:rsidRPr="00B94674" w:rsidRDefault="00150824">
                            <w:pPr>
                              <w:rPr>
                                <w:lang w:val="en-US"/>
                              </w:rPr>
                            </w:pPr>
                          </w:p>
                          <w:p w14:paraId="1A725B17" w14:textId="77777777" w:rsidR="00150824" w:rsidRPr="00B94674" w:rsidRDefault="00150824" w:rsidP="00204E76">
                            <w:pPr>
                              <w:pStyle w:val="Ttulo1"/>
                              <w:rPr>
                                <w:lang w:val="en-US"/>
                              </w:rPr>
                            </w:pPr>
                          </w:p>
                          <w:p w14:paraId="301D33A2" w14:textId="77777777" w:rsidR="00150824" w:rsidRPr="00B94674" w:rsidRDefault="00150824">
                            <w:pPr>
                              <w:rPr>
                                <w:lang w:val="en-US"/>
                              </w:rPr>
                            </w:pPr>
                          </w:p>
                          <w:p w14:paraId="6B52A31E" w14:textId="77777777" w:rsidR="00150824" w:rsidRPr="00B94674" w:rsidRDefault="00150824" w:rsidP="00204E76">
                            <w:pPr>
                              <w:pStyle w:val="Ttulo1"/>
                              <w:rPr>
                                <w:lang w:val="en-US"/>
                              </w:rPr>
                            </w:pPr>
                          </w:p>
                          <w:p w14:paraId="5C48AADC" w14:textId="77777777" w:rsidR="00150824" w:rsidRPr="00B94674" w:rsidRDefault="00150824">
                            <w:pPr>
                              <w:rPr>
                                <w:lang w:val="en-US"/>
                              </w:rPr>
                            </w:pPr>
                          </w:p>
                          <w:p w14:paraId="6ACFA897" w14:textId="77777777" w:rsidR="00150824" w:rsidRPr="00B94674" w:rsidRDefault="00150824" w:rsidP="00204E76">
                            <w:pPr>
                              <w:pStyle w:val="Ttulo1"/>
                              <w:rPr>
                                <w:lang w:val="en-US"/>
                              </w:rPr>
                            </w:pPr>
                          </w:p>
                          <w:p w14:paraId="3B838D8F" w14:textId="77777777" w:rsidR="00150824" w:rsidRPr="00B94674" w:rsidRDefault="00150824">
                            <w:pPr>
                              <w:rPr>
                                <w:lang w:val="en-US"/>
                              </w:rPr>
                            </w:pPr>
                          </w:p>
                          <w:p w14:paraId="40DA8595" w14:textId="77777777" w:rsidR="00150824" w:rsidRPr="00B94674" w:rsidRDefault="00150824" w:rsidP="00204E76">
                            <w:pPr>
                              <w:pStyle w:val="Ttulo1"/>
                              <w:rPr>
                                <w:lang w:val="en-US"/>
                              </w:rPr>
                            </w:pPr>
                          </w:p>
                          <w:p w14:paraId="1A438EC8" w14:textId="77777777" w:rsidR="00150824" w:rsidRPr="00B94674" w:rsidRDefault="00150824">
                            <w:pPr>
                              <w:rPr>
                                <w:lang w:val="en-US"/>
                              </w:rPr>
                            </w:pPr>
                          </w:p>
                          <w:p w14:paraId="2CC9467B" w14:textId="77777777" w:rsidR="00150824" w:rsidRPr="00B94674" w:rsidRDefault="00150824" w:rsidP="00204E76">
                            <w:pPr>
                              <w:pStyle w:val="Ttulo1"/>
                              <w:rPr>
                                <w:lang w:val="en-US"/>
                              </w:rPr>
                            </w:pPr>
                          </w:p>
                          <w:p w14:paraId="40A19C86" w14:textId="77777777" w:rsidR="00150824" w:rsidRPr="00B94674" w:rsidRDefault="00150824">
                            <w:pPr>
                              <w:rPr>
                                <w:lang w:val="en-US"/>
                              </w:rPr>
                            </w:pPr>
                          </w:p>
                          <w:p w14:paraId="12FE913B" w14:textId="77777777" w:rsidR="00150824" w:rsidRPr="00B94674" w:rsidRDefault="00150824" w:rsidP="00204E76">
                            <w:pPr>
                              <w:pStyle w:val="Ttulo1"/>
                              <w:rPr>
                                <w:lang w:val="en-US"/>
                              </w:rPr>
                            </w:pPr>
                          </w:p>
                          <w:p w14:paraId="4B164206" w14:textId="77777777" w:rsidR="00150824" w:rsidRPr="00B94674" w:rsidRDefault="00150824">
                            <w:pPr>
                              <w:rPr>
                                <w:lang w:val="en-US"/>
                              </w:rPr>
                            </w:pPr>
                          </w:p>
                          <w:p w14:paraId="2FEFC5DC" w14:textId="77777777" w:rsidR="00150824" w:rsidRPr="00B94674" w:rsidRDefault="00150824" w:rsidP="00204E76">
                            <w:pPr>
                              <w:pStyle w:val="Ttulo1"/>
                              <w:rPr>
                                <w:lang w:val="en-US"/>
                              </w:rPr>
                            </w:pPr>
                          </w:p>
                          <w:p w14:paraId="1C864F0F" w14:textId="77777777" w:rsidR="00150824" w:rsidRPr="00B94674" w:rsidRDefault="00150824">
                            <w:pPr>
                              <w:rPr>
                                <w:lang w:val="en-US"/>
                              </w:rPr>
                            </w:pPr>
                          </w:p>
                          <w:p w14:paraId="6793A686" w14:textId="77777777" w:rsidR="00150824" w:rsidRPr="00B94674" w:rsidRDefault="00150824" w:rsidP="00204E76">
                            <w:pPr>
                              <w:pStyle w:val="Ttulo1"/>
                              <w:rPr>
                                <w:lang w:val="en-US"/>
                              </w:rPr>
                            </w:pPr>
                          </w:p>
                          <w:p w14:paraId="266845BD" w14:textId="77777777" w:rsidR="00150824" w:rsidRPr="00B94674" w:rsidRDefault="00150824">
                            <w:pPr>
                              <w:rPr>
                                <w:lang w:val="en-US"/>
                              </w:rPr>
                            </w:pPr>
                          </w:p>
                          <w:p w14:paraId="09481C16" w14:textId="77777777" w:rsidR="00150824" w:rsidRPr="00B94674" w:rsidRDefault="00150824" w:rsidP="00204E76">
                            <w:pPr>
                              <w:pStyle w:val="Ttulo1"/>
                              <w:rPr>
                                <w:lang w:val="en-US"/>
                              </w:rPr>
                            </w:pPr>
                          </w:p>
                          <w:p w14:paraId="2E6A22DA" w14:textId="77777777" w:rsidR="00150824" w:rsidRPr="00B94674" w:rsidRDefault="00150824">
                            <w:pPr>
                              <w:rPr>
                                <w:lang w:val="en-US"/>
                              </w:rPr>
                            </w:pPr>
                          </w:p>
                          <w:p w14:paraId="38C7DB24" w14:textId="77777777" w:rsidR="00150824" w:rsidRPr="00B94674" w:rsidRDefault="00150824" w:rsidP="00204E76">
                            <w:pPr>
                              <w:pStyle w:val="Ttulo1"/>
                              <w:rPr>
                                <w:lang w:val="en-US"/>
                              </w:rPr>
                            </w:pPr>
                          </w:p>
                          <w:p w14:paraId="662EB4AA" w14:textId="77777777" w:rsidR="00150824" w:rsidRPr="00B94674" w:rsidRDefault="00150824">
                            <w:pPr>
                              <w:rPr>
                                <w:lang w:val="en-US"/>
                              </w:rPr>
                            </w:pPr>
                          </w:p>
                          <w:p w14:paraId="28D5CDA1" w14:textId="77777777" w:rsidR="00150824" w:rsidRPr="00B94674" w:rsidRDefault="00150824" w:rsidP="00204E76">
                            <w:pPr>
                              <w:pStyle w:val="Ttulo1"/>
                              <w:rPr>
                                <w:lang w:val="en-US"/>
                              </w:rPr>
                            </w:pPr>
                          </w:p>
                          <w:p w14:paraId="2D3E543C" w14:textId="77777777" w:rsidR="00150824" w:rsidRPr="00B94674" w:rsidRDefault="00150824">
                            <w:pPr>
                              <w:rPr>
                                <w:lang w:val="en-US"/>
                              </w:rPr>
                            </w:pPr>
                          </w:p>
                          <w:p w14:paraId="4B3244DB" w14:textId="77777777" w:rsidR="00150824" w:rsidRPr="00B94674" w:rsidRDefault="00150824" w:rsidP="00204E76">
                            <w:pPr>
                              <w:pStyle w:val="Ttulo1"/>
                              <w:rPr>
                                <w:lang w:val="en-US"/>
                              </w:rPr>
                            </w:pPr>
                          </w:p>
                          <w:p w14:paraId="62887533" w14:textId="77777777" w:rsidR="00150824" w:rsidRPr="00B94674" w:rsidRDefault="00150824">
                            <w:pPr>
                              <w:rPr>
                                <w:lang w:val="en-US"/>
                              </w:rPr>
                            </w:pPr>
                          </w:p>
                          <w:p w14:paraId="28051818" w14:textId="77777777" w:rsidR="00150824" w:rsidRPr="00B94674" w:rsidRDefault="00150824" w:rsidP="00204E76">
                            <w:pPr>
                              <w:pStyle w:val="Ttulo1"/>
                              <w:rPr>
                                <w:lang w:val="en-US"/>
                              </w:rPr>
                            </w:pPr>
                          </w:p>
                          <w:p w14:paraId="667A2024" w14:textId="77777777" w:rsidR="00150824" w:rsidRPr="00B94674" w:rsidRDefault="00150824">
                            <w:pPr>
                              <w:rPr>
                                <w:lang w:val="en-US"/>
                              </w:rPr>
                            </w:pPr>
                          </w:p>
                          <w:p w14:paraId="762FF398" w14:textId="77777777" w:rsidR="00150824" w:rsidRPr="00B94674" w:rsidRDefault="00150824" w:rsidP="00204E76">
                            <w:pPr>
                              <w:pStyle w:val="Ttulo1"/>
                              <w:rPr>
                                <w:lang w:val="en-US"/>
                              </w:rPr>
                            </w:pPr>
                          </w:p>
                          <w:p w14:paraId="28A10B5A" w14:textId="77777777" w:rsidR="00150824" w:rsidRPr="00B94674" w:rsidRDefault="00150824">
                            <w:pPr>
                              <w:rPr>
                                <w:lang w:val="en-US"/>
                              </w:rPr>
                            </w:pPr>
                          </w:p>
                          <w:p w14:paraId="453D3C5C" w14:textId="77777777" w:rsidR="00150824" w:rsidRPr="00B94674" w:rsidRDefault="00150824" w:rsidP="00204E76">
                            <w:pPr>
                              <w:pStyle w:val="Ttulo1"/>
                              <w:rPr>
                                <w:lang w:val="en-US"/>
                              </w:rPr>
                            </w:pPr>
                          </w:p>
                          <w:p w14:paraId="594165E5" w14:textId="77777777" w:rsidR="00150824" w:rsidRPr="00B94674" w:rsidRDefault="00150824">
                            <w:pPr>
                              <w:rPr>
                                <w:lang w:val="en-US"/>
                              </w:rPr>
                            </w:pPr>
                          </w:p>
                          <w:p w14:paraId="3CEEDF2E" w14:textId="77777777" w:rsidR="00150824" w:rsidRPr="00B94674" w:rsidRDefault="00150824" w:rsidP="00204E76">
                            <w:pPr>
                              <w:pStyle w:val="Ttulo1"/>
                              <w:rPr>
                                <w:lang w:val="en-US"/>
                              </w:rPr>
                            </w:pPr>
                          </w:p>
                          <w:p w14:paraId="32F4AB26" w14:textId="77777777" w:rsidR="00150824" w:rsidRPr="00B94674" w:rsidRDefault="00150824">
                            <w:pPr>
                              <w:rPr>
                                <w:lang w:val="en-US"/>
                              </w:rPr>
                            </w:pPr>
                          </w:p>
                          <w:p w14:paraId="6F56968F" w14:textId="77777777" w:rsidR="00150824" w:rsidRPr="00B94674" w:rsidRDefault="00150824" w:rsidP="00204E76">
                            <w:pPr>
                              <w:pStyle w:val="Ttulo1"/>
                              <w:rPr>
                                <w:lang w:val="en-US"/>
                              </w:rPr>
                            </w:pPr>
                          </w:p>
                          <w:p w14:paraId="67DAF045" w14:textId="77777777" w:rsidR="00150824" w:rsidRPr="00B94674" w:rsidRDefault="00150824">
                            <w:pPr>
                              <w:rPr>
                                <w:lang w:val="en-US"/>
                              </w:rPr>
                            </w:pPr>
                          </w:p>
                          <w:p w14:paraId="55407EE0" w14:textId="77777777" w:rsidR="00150824" w:rsidRPr="00B94674" w:rsidRDefault="00150824" w:rsidP="00204E76">
                            <w:pPr>
                              <w:pStyle w:val="Ttulo1"/>
                              <w:rPr>
                                <w:lang w:val="en-US"/>
                              </w:rPr>
                            </w:pPr>
                          </w:p>
                          <w:p w14:paraId="2650423A" w14:textId="77777777" w:rsidR="00150824" w:rsidRPr="00B94674" w:rsidRDefault="00150824">
                            <w:pPr>
                              <w:rPr>
                                <w:lang w:val="en-US"/>
                              </w:rPr>
                            </w:pPr>
                          </w:p>
                          <w:p w14:paraId="70095F4B" w14:textId="77777777" w:rsidR="00150824" w:rsidRPr="00B94674" w:rsidRDefault="00150824" w:rsidP="00204E76">
                            <w:pPr>
                              <w:pStyle w:val="Ttulo1"/>
                              <w:rPr>
                                <w:lang w:val="en-US"/>
                              </w:rPr>
                            </w:pPr>
                          </w:p>
                          <w:p w14:paraId="3299B13D" w14:textId="77777777" w:rsidR="00150824" w:rsidRPr="00B94674" w:rsidRDefault="00150824">
                            <w:pPr>
                              <w:rPr>
                                <w:lang w:val="en-US"/>
                              </w:rPr>
                            </w:pPr>
                          </w:p>
                          <w:p w14:paraId="4D3147B4" w14:textId="77777777" w:rsidR="00150824" w:rsidRPr="00B94674" w:rsidRDefault="00150824" w:rsidP="00204E76">
                            <w:pPr>
                              <w:pStyle w:val="Ttulo1"/>
                              <w:rPr>
                                <w:lang w:val="en-US"/>
                              </w:rPr>
                            </w:pPr>
                          </w:p>
                          <w:p w14:paraId="7698965C" w14:textId="77777777" w:rsidR="00150824" w:rsidRPr="00B94674" w:rsidRDefault="00150824">
                            <w:pPr>
                              <w:rPr>
                                <w:lang w:val="en-US"/>
                              </w:rPr>
                            </w:pPr>
                          </w:p>
                          <w:p w14:paraId="56CD3CAF" w14:textId="77777777" w:rsidR="00150824" w:rsidRPr="00B94674" w:rsidRDefault="00150824" w:rsidP="00204E76">
                            <w:pPr>
                              <w:pStyle w:val="Ttulo1"/>
                              <w:rPr>
                                <w:lang w:val="en-US"/>
                              </w:rPr>
                            </w:pPr>
                          </w:p>
                          <w:p w14:paraId="1A9DE9C2" w14:textId="77777777" w:rsidR="00150824" w:rsidRPr="00B94674" w:rsidRDefault="00150824">
                            <w:pPr>
                              <w:rPr>
                                <w:lang w:val="en-US"/>
                              </w:rPr>
                            </w:pPr>
                          </w:p>
                          <w:p w14:paraId="371D6555" w14:textId="77777777" w:rsidR="00150824" w:rsidRPr="00B94674" w:rsidRDefault="00150824" w:rsidP="00204E76">
                            <w:pPr>
                              <w:pStyle w:val="Ttulo1"/>
                              <w:rPr>
                                <w:lang w:val="en-US"/>
                              </w:rPr>
                            </w:pPr>
                          </w:p>
                          <w:p w14:paraId="7DC54E02" w14:textId="77777777" w:rsidR="00150824" w:rsidRPr="00B94674" w:rsidRDefault="00150824">
                            <w:pPr>
                              <w:rPr>
                                <w:lang w:val="en-US"/>
                              </w:rPr>
                            </w:pPr>
                          </w:p>
                          <w:p w14:paraId="154EA4A8" w14:textId="77777777" w:rsidR="00150824" w:rsidRPr="00B94674" w:rsidRDefault="00150824" w:rsidP="00204E76">
                            <w:pPr>
                              <w:pStyle w:val="Ttulo1"/>
                              <w:rPr>
                                <w:lang w:val="en-US"/>
                              </w:rPr>
                            </w:pPr>
                          </w:p>
                          <w:p w14:paraId="050F7350" w14:textId="77777777" w:rsidR="00150824" w:rsidRPr="00B94674" w:rsidRDefault="00150824">
                            <w:pPr>
                              <w:rPr>
                                <w:lang w:val="en-US"/>
                              </w:rPr>
                            </w:pPr>
                          </w:p>
                          <w:p w14:paraId="3CC772F8" w14:textId="77777777" w:rsidR="00150824" w:rsidRPr="00B94674" w:rsidRDefault="00150824" w:rsidP="00204E76">
                            <w:pPr>
                              <w:pStyle w:val="Ttulo1"/>
                              <w:rPr>
                                <w:lang w:val="en-US"/>
                              </w:rPr>
                            </w:pPr>
                          </w:p>
                          <w:p w14:paraId="4A9262B1" w14:textId="77777777" w:rsidR="00150824" w:rsidRPr="00B94674" w:rsidRDefault="00150824">
                            <w:pPr>
                              <w:rPr>
                                <w:lang w:val="en-US"/>
                              </w:rPr>
                            </w:pPr>
                          </w:p>
                          <w:p w14:paraId="6CE10EE4" w14:textId="77777777" w:rsidR="00150824" w:rsidRPr="00B94674" w:rsidRDefault="00150824" w:rsidP="00204E76">
                            <w:pPr>
                              <w:pStyle w:val="Ttulo1"/>
                              <w:rPr>
                                <w:lang w:val="en-US"/>
                              </w:rPr>
                            </w:pPr>
                          </w:p>
                          <w:p w14:paraId="110544EE" w14:textId="77777777" w:rsidR="00150824" w:rsidRPr="00B94674" w:rsidRDefault="00150824">
                            <w:pPr>
                              <w:rPr>
                                <w:lang w:val="en-US"/>
                              </w:rPr>
                            </w:pPr>
                          </w:p>
                          <w:p w14:paraId="12321AEE" w14:textId="77777777" w:rsidR="00150824" w:rsidRPr="00B94674" w:rsidRDefault="00150824" w:rsidP="00204E76">
                            <w:pPr>
                              <w:pStyle w:val="Ttulo1"/>
                              <w:rPr>
                                <w:lang w:val="en-US"/>
                              </w:rPr>
                            </w:pPr>
                          </w:p>
                          <w:p w14:paraId="273FE658" w14:textId="77777777" w:rsidR="00150824" w:rsidRPr="00B94674" w:rsidRDefault="00150824">
                            <w:pPr>
                              <w:rPr>
                                <w:lang w:val="en-US"/>
                              </w:rPr>
                            </w:pPr>
                          </w:p>
                          <w:p w14:paraId="59747531" w14:textId="77777777" w:rsidR="00150824" w:rsidRPr="00B94674" w:rsidRDefault="00150824" w:rsidP="00204E76">
                            <w:pPr>
                              <w:pStyle w:val="Ttulo1"/>
                              <w:rPr>
                                <w:lang w:val="en-US"/>
                              </w:rPr>
                            </w:pPr>
                          </w:p>
                          <w:p w14:paraId="63C0AD9E" w14:textId="77777777" w:rsidR="00150824" w:rsidRPr="00B94674" w:rsidRDefault="00150824">
                            <w:pPr>
                              <w:rPr>
                                <w:lang w:val="en-US"/>
                              </w:rPr>
                            </w:pPr>
                          </w:p>
                          <w:p w14:paraId="71D177E9" w14:textId="77777777" w:rsidR="00150824" w:rsidRPr="00B94674" w:rsidRDefault="00150824" w:rsidP="00204E76">
                            <w:pPr>
                              <w:pStyle w:val="Ttulo1"/>
                              <w:rPr>
                                <w:lang w:val="en-US"/>
                              </w:rPr>
                            </w:pPr>
                          </w:p>
                          <w:p w14:paraId="0BF22CF8" w14:textId="77777777" w:rsidR="00150824" w:rsidRPr="00B94674" w:rsidRDefault="00150824">
                            <w:pPr>
                              <w:rPr>
                                <w:lang w:val="en-US"/>
                              </w:rPr>
                            </w:pPr>
                          </w:p>
                          <w:p w14:paraId="64B3DB5E" w14:textId="77777777" w:rsidR="00150824" w:rsidRPr="00B94674" w:rsidRDefault="00150824" w:rsidP="00204E76">
                            <w:pPr>
                              <w:pStyle w:val="Ttulo1"/>
                              <w:rPr>
                                <w:lang w:val="en-US"/>
                              </w:rPr>
                            </w:pPr>
                          </w:p>
                          <w:p w14:paraId="62F3849B" w14:textId="77777777" w:rsidR="00150824" w:rsidRPr="00B94674" w:rsidRDefault="00150824">
                            <w:pPr>
                              <w:rPr>
                                <w:lang w:val="en-US"/>
                              </w:rPr>
                            </w:pPr>
                          </w:p>
                          <w:p w14:paraId="333317E2" w14:textId="77777777" w:rsidR="00150824" w:rsidRPr="00B94674" w:rsidRDefault="00150824" w:rsidP="00204E76">
                            <w:pPr>
                              <w:pStyle w:val="Ttulo1"/>
                              <w:rPr>
                                <w:lang w:val="en-US"/>
                              </w:rPr>
                            </w:pPr>
                          </w:p>
                          <w:p w14:paraId="4A281051" w14:textId="77777777" w:rsidR="00150824" w:rsidRPr="00B94674" w:rsidRDefault="00150824">
                            <w:pPr>
                              <w:rPr>
                                <w:lang w:val="en-US"/>
                              </w:rPr>
                            </w:pPr>
                          </w:p>
                          <w:p w14:paraId="7E06DDBF" w14:textId="77777777" w:rsidR="00150824" w:rsidRPr="00B94674" w:rsidRDefault="00150824" w:rsidP="00204E76">
                            <w:pPr>
                              <w:pStyle w:val="Ttulo1"/>
                              <w:rPr>
                                <w:lang w:val="en-US"/>
                              </w:rPr>
                            </w:pPr>
                          </w:p>
                          <w:p w14:paraId="6875DEEC" w14:textId="77777777" w:rsidR="00150824" w:rsidRPr="00B94674" w:rsidRDefault="00150824">
                            <w:pPr>
                              <w:rPr>
                                <w:lang w:val="en-US"/>
                              </w:rPr>
                            </w:pPr>
                          </w:p>
                          <w:p w14:paraId="0CF5EB5D" w14:textId="77777777" w:rsidR="00150824" w:rsidRPr="00B94674" w:rsidRDefault="00150824" w:rsidP="00204E76">
                            <w:pPr>
                              <w:pStyle w:val="Ttulo1"/>
                              <w:rPr>
                                <w:lang w:val="en-US"/>
                              </w:rPr>
                            </w:pPr>
                          </w:p>
                          <w:p w14:paraId="51530A47" w14:textId="77777777" w:rsidR="00150824" w:rsidRPr="00B94674" w:rsidRDefault="00150824">
                            <w:pPr>
                              <w:rPr>
                                <w:lang w:val="en-US"/>
                              </w:rPr>
                            </w:pPr>
                          </w:p>
                          <w:p w14:paraId="79BE282C" w14:textId="77777777" w:rsidR="00150824" w:rsidRPr="00B94674" w:rsidRDefault="00150824" w:rsidP="00204E76">
                            <w:pPr>
                              <w:pStyle w:val="Ttulo1"/>
                              <w:rPr>
                                <w:lang w:val="en-US"/>
                              </w:rPr>
                            </w:pPr>
                          </w:p>
                          <w:p w14:paraId="0F180CC9" w14:textId="77777777" w:rsidR="00150824" w:rsidRPr="00B94674" w:rsidRDefault="00150824">
                            <w:pPr>
                              <w:rPr>
                                <w:lang w:val="en-US"/>
                              </w:rPr>
                            </w:pPr>
                          </w:p>
                          <w:p w14:paraId="28AF249B" w14:textId="77777777" w:rsidR="00150824" w:rsidRPr="00B94674" w:rsidRDefault="00150824" w:rsidP="00204E76">
                            <w:pPr>
                              <w:pStyle w:val="Ttulo1"/>
                              <w:rPr>
                                <w:lang w:val="en-US"/>
                              </w:rPr>
                            </w:pPr>
                          </w:p>
                          <w:p w14:paraId="621C20E1" w14:textId="77777777" w:rsidR="00150824" w:rsidRPr="00B94674" w:rsidRDefault="00150824">
                            <w:pPr>
                              <w:rPr>
                                <w:lang w:val="en-US"/>
                              </w:rPr>
                            </w:pPr>
                          </w:p>
                          <w:p w14:paraId="6C263805" w14:textId="77777777" w:rsidR="00150824" w:rsidRPr="00B94674" w:rsidRDefault="00150824" w:rsidP="00204E76">
                            <w:pPr>
                              <w:pStyle w:val="Ttulo1"/>
                              <w:rPr>
                                <w:lang w:val="en-US"/>
                              </w:rPr>
                            </w:pPr>
                          </w:p>
                          <w:p w14:paraId="11400152" w14:textId="77777777" w:rsidR="00150824" w:rsidRPr="00B94674" w:rsidRDefault="00150824">
                            <w:pPr>
                              <w:rPr>
                                <w:lang w:val="en-US"/>
                              </w:rPr>
                            </w:pPr>
                          </w:p>
                          <w:p w14:paraId="5F7F50AC" w14:textId="77777777" w:rsidR="00150824" w:rsidRPr="00B94674" w:rsidRDefault="00150824" w:rsidP="00204E76">
                            <w:pPr>
                              <w:pStyle w:val="Ttulo1"/>
                              <w:rPr>
                                <w:lang w:val="en-US"/>
                              </w:rPr>
                            </w:pPr>
                          </w:p>
                          <w:p w14:paraId="3246C4EE" w14:textId="77777777" w:rsidR="00150824" w:rsidRPr="00B94674" w:rsidRDefault="00150824">
                            <w:pPr>
                              <w:rPr>
                                <w:lang w:val="en-US"/>
                              </w:rPr>
                            </w:pPr>
                          </w:p>
                          <w:p w14:paraId="5FFDAE42" w14:textId="77777777" w:rsidR="00150824" w:rsidRPr="00B94674" w:rsidRDefault="00150824" w:rsidP="00204E76">
                            <w:pPr>
                              <w:pStyle w:val="Ttulo1"/>
                              <w:rPr>
                                <w:lang w:val="en-US"/>
                              </w:rPr>
                            </w:pPr>
                          </w:p>
                          <w:p w14:paraId="221304FA" w14:textId="77777777" w:rsidR="00150824" w:rsidRPr="00B94674" w:rsidRDefault="00150824">
                            <w:pPr>
                              <w:rPr>
                                <w:lang w:val="en-US"/>
                              </w:rPr>
                            </w:pPr>
                          </w:p>
                          <w:p w14:paraId="4EB2ACFB" w14:textId="77777777" w:rsidR="00150824" w:rsidRPr="00B94674" w:rsidRDefault="00150824" w:rsidP="00204E76">
                            <w:pPr>
                              <w:pStyle w:val="Ttulo1"/>
                              <w:rPr>
                                <w:lang w:val="en-US"/>
                              </w:rPr>
                            </w:pPr>
                          </w:p>
                          <w:p w14:paraId="37A301EF" w14:textId="77777777" w:rsidR="00150824" w:rsidRPr="00B94674" w:rsidRDefault="00150824">
                            <w:pPr>
                              <w:rPr>
                                <w:lang w:val="en-US"/>
                              </w:rPr>
                            </w:pPr>
                          </w:p>
                          <w:p w14:paraId="038E051F" w14:textId="77777777" w:rsidR="00150824" w:rsidRPr="00B94674" w:rsidRDefault="00150824" w:rsidP="00204E76">
                            <w:pPr>
                              <w:pStyle w:val="Ttulo1"/>
                              <w:rPr>
                                <w:lang w:val="en-US"/>
                              </w:rPr>
                            </w:pPr>
                          </w:p>
                          <w:p w14:paraId="7A671AD3" w14:textId="77777777" w:rsidR="00150824" w:rsidRPr="00B94674" w:rsidRDefault="00150824">
                            <w:pPr>
                              <w:rPr>
                                <w:lang w:val="en-US"/>
                              </w:rPr>
                            </w:pPr>
                          </w:p>
                          <w:p w14:paraId="607D0311" w14:textId="77777777" w:rsidR="00150824" w:rsidRPr="00B94674" w:rsidRDefault="00150824" w:rsidP="00204E76">
                            <w:pPr>
                              <w:pStyle w:val="Ttulo1"/>
                              <w:rPr>
                                <w:lang w:val="en-US"/>
                              </w:rPr>
                            </w:pPr>
                          </w:p>
                          <w:p w14:paraId="36EB8B1A" w14:textId="77777777" w:rsidR="00150824" w:rsidRPr="00B94674" w:rsidRDefault="00150824">
                            <w:pPr>
                              <w:rPr>
                                <w:lang w:val="en-US"/>
                              </w:rPr>
                            </w:pPr>
                          </w:p>
                          <w:p w14:paraId="05443BD1" w14:textId="77777777" w:rsidR="00150824" w:rsidRPr="00B94674" w:rsidRDefault="00150824" w:rsidP="00204E76">
                            <w:pPr>
                              <w:pStyle w:val="Ttulo1"/>
                              <w:rPr>
                                <w:lang w:val="en-US"/>
                              </w:rPr>
                            </w:pPr>
                          </w:p>
                          <w:p w14:paraId="25B76C76" w14:textId="77777777" w:rsidR="00150824" w:rsidRPr="00B94674" w:rsidRDefault="00150824">
                            <w:pPr>
                              <w:rPr>
                                <w:lang w:val="en-US"/>
                              </w:rPr>
                            </w:pPr>
                          </w:p>
                          <w:p w14:paraId="08C8B2CD" w14:textId="77777777" w:rsidR="00150824" w:rsidRPr="00B94674" w:rsidRDefault="00150824" w:rsidP="00204E76">
                            <w:pPr>
                              <w:pStyle w:val="Ttulo1"/>
                              <w:rPr>
                                <w:lang w:val="en-US"/>
                              </w:rPr>
                            </w:pPr>
                          </w:p>
                          <w:p w14:paraId="16802456" w14:textId="77777777" w:rsidR="00150824" w:rsidRPr="00B94674" w:rsidRDefault="00150824">
                            <w:pPr>
                              <w:rPr>
                                <w:lang w:val="en-US"/>
                              </w:rPr>
                            </w:pPr>
                          </w:p>
                          <w:p w14:paraId="4CFEC41E" w14:textId="77777777" w:rsidR="00150824" w:rsidRPr="00B94674" w:rsidRDefault="00150824" w:rsidP="00204E76">
                            <w:pPr>
                              <w:pStyle w:val="Ttulo1"/>
                              <w:rPr>
                                <w:lang w:val="en-US"/>
                              </w:rPr>
                            </w:pPr>
                          </w:p>
                          <w:p w14:paraId="64B69AAC" w14:textId="77777777" w:rsidR="00150824" w:rsidRPr="00B94674" w:rsidRDefault="00150824">
                            <w:pPr>
                              <w:rPr>
                                <w:lang w:val="en-US"/>
                              </w:rPr>
                            </w:pPr>
                          </w:p>
                          <w:p w14:paraId="4C58A847" w14:textId="77777777" w:rsidR="00150824" w:rsidRPr="00B94674" w:rsidRDefault="00150824" w:rsidP="00204E76">
                            <w:pPr>
                              <w:pStyle w:val="Ttulo1"/>
                              <w:rPr>
                                <w:lang w:val="en-US"/>
                              </w:rPr>
                            </w:pPr>
                          </w:p>
                          <w:p w14:paraId="003C85F0" w14:textId="77777777" w:rsidR="00150824" w:rsidRPr="00B94674" w:rsidRDefault="00150824">
                            <w:pPr>
                              <w:rPr>
                                <w:lang w:val="en-US"/>
                              </w:rPr>
                            </w:pPr>
                          </w:p>
                          <w:p w14:paraId="2CEAE902" w14:textId="77777777" w:rsidR="00150824" w:rsidRPr="00B94674" w:rsidRDefault="00150824" w:rsidP="00204E76">
                            <w:pPr>
                              <w:pStyle w:val="Ttulo1"/>
                              <w:rPr>
                                <w:lang w:val="en-US"/>
                              </w:rPr>
                            </w:pPr>
                          </w:p>
                          <w:p w14:paraId="4AF9BAA2" w14:textId="77777777" w:rsidR="00150824" w:rsidRPr="00B94674" w:rsidRDefault="00150824">
                            <w:pPr>
                              <w:rPr>
                                <w:lang w:val="en-US"/>
                              </w:rPr>
                            </w:pPr>
                          </w:p>
                          <w:p w14:paraId="6979B6F6" w14:textId="77777777" w:rsidR="00150824" w:rsidRPr="00B94674" w:rsidRDefault="00150824" w:rsidP="00204E76">
                            <w:pPr>
                              <w:pStyle w:val="Ttulo1"/>
                              <w:rPr>
                                <w:lang w:val="en-US"/>
                              </w:rPr>
                            </w:pPr>
                          </w:p>
                          <w:p w14:paraId="7D6CDA99" w14:textId="77777777" w:rsidR="00150824" w:rsidRPr="00B94674" w:rsidRDefault="00150824">
                            <w:pPr>
                              <w:rPr>
                                <w:lang w:val="en-US"/>
                              </w:rPr>
                            </w:pPr>
                          </w:p>
                          <w:p w14:paraId="540B1A9D" w14:textId="77777777" w:rsidR="00150824" w:rsidRPr="00B94674" w:rsidRDefault="00150824" w:rsidP="00204E76">
                            <w:pPr>
                              <w:pStyle w:val="Ttulo1"/>
                              <w:rPr>
                                <w:lang w:val="en-US"/>
                              </w:rPr>
                            </w:pPr>
                          </w:p>
                          <w:p w14:paraId="4908DCC4" w14:textId="77777777" w:rsidR="00150824" w:rsidRPr="00B94674" w:rsidRDefault="00150824">
                            <w:pPr>
                              <w:rPr>
                                <w:lang w:val="en-US"/>
                              </w:rPr>
                            </w:pPr>
                          </w:p>
                          <w:p w14:paraId="740A1BF9" w14:textId="77777777" w:rsidR="00150824" w:rsidRPr="00B94674" w:rsidRDefault="00150824" w:rsidP="00204E76">
                            <w:pPr>
                              <w:pStyle w:val="Ttulo1"/>
                              <w:rPr>
                                <w:lang w:val="en-US"/>
                              </w:rPr>
                            </w:pPr>
                          </w:p>
                          <w:p w14:paraId="42E01851" w14:textId="77777777" w:rsidR="00150824" w:rsidRPr="00B94674" w:rsidRDefault="00150824">
                            <w:pPr>
                              <w:rPr>
                                <w:lang w:val="en-US"/>
                              </w:rPr>
                            </w:pPr>
                          </w:p>
                          <w:p w14:paraId="2A11B4D1" w14:textId="77777777" w:rsidR="00150824" w:rsidRPr="00B94674" w:rsidRDefault="00150824" w:rsidP="00204E76">
                            <w:pPr>
                              <w:pStyle w:val="Ttulo1"/>
                              <w:rPr>
                                <w:lang w:val="en-US"/>
                              </w:rPr>
                            </w:pPr>
                          </w:p>
                          <w:p w14:paraId="04528428" w14:textId="77777777" w:rsidR="00150824" w:rsidRPr="00B94674" w:rsidRDefault="00150824">
                            <w:pPr>
                              <w:rPr>
                                <w:lang w:val="en-US"/>
                              </w:rPr>
                            </w:pPr>
                          </w:p>
                          <w:p w14:paraId="6CA497EB" w14:textId="77777777" w:rsidR="00150824" w:rsidRPr="00B94674" w:rsidRDefault="00150824" w:rsidP="00204E76">
                            <w:pPr>
                              <w:pStyle w:val="Ttulo1"/>
                              <w:rPr>
                                <w:lang w:val="en-US"/>
                              </w:rPr>
                            </w:pPr>
                          </w:p>
                          <w:p w14:paraId="016504B7" w14:textId="77777777" w:rsidR="00150824" w:rsidRPr="00B94674" w:rsidRDefault="00150824">
                            <w:pPr>
                              <w:rPr>
                                <w:lang w:val="en-US"/>
                              </w:rPr>
                            </w:pPr>
                          </w:p>
                          <w:p w14:paraId="1B729B27" w14:textId="77777777" w:rsidR="00150824" w:rsidRPr="00B94674" w:rsidRDefault="00150824" w:rsidP="00204E76">
                            <w:pPr>
                              <w:pStyle w:val="Ttulo1"/>
                              <w:rPr>
                                <w:lang w:val="en-US"/>
                              </w:rPr>
                            </w:pPr>
                          </w:p>
                          <w:p w14:paraId="16B6E344" w14:textId="77777777" w:rsidR="00A5206C" w:rsidRDefault="00A5206C"/>
                          <w:p w14:paraId="01395A3F" w14:textId="77777777" w:rsidR="00150824" w:rsidRPr="00B94674" w:rsidRDefault="00150824" w:rsidP="00204E76">
                            <w:pPr>
                              <w:pStyle w:val="Ttulo1"/>
                              <w:rPr>
                                <w:lang w:val="en-US"/>
                              </w:rPr>
                            </w:pPr>
                          </w:p>
                          <w:p w14:paraId="1047D701" w14:textId="77777777" w:rsidR="00150824" w:rsidRPr="00B94674" w:rsidRDefault="00150824">
                            <w:pPr>
                              <w:rPr>
                                <w:lang w:val="en-US"/>
                              </w:rPr>
                            </w:pPr>
                          </w:p>
                          <w:p w14:paraId="2F0FEE5C" w14:textId="77777777" w:rsidR="00150824" w:rsidRPr="00B94674" w:rsidRDefault="00150824" w:rsidP="00204E76">
                            <w:pPr>
                              <w:pStyle w:val="Ttulo1"/>
                              <w:rPr>
                                <w:lang w:val="en-US"/>
                              </w:rPr>
                            </w:pPr>
                          </w:p>
                          <w:p w14:paraId="11381478" w14:textId="77777777" w:rsidR="00150824" w:rsidRPr="00B94674" w:rsidRDefault="00150824">
                            <w:pPr>
                              <w:rPr>
                                <w:lang w:val="en-US"/>
                              </w:rPr>
                            </w:pPr>
                          </w:p>
                          <w:p w14:paraId="2F75F94A" w14:textId="77777777" w:rsidR="00150824" w:rsidRPr="00B94674" w:rsidRDefault="00150824" w:rsidP="00204E76">
                            <w:pPr>
                              <w:pStyle w:val="Ttulo1"/>
                              <w:rPr>
                                <w:lang w:val="en-US"/>
                              </w:rPr>
                            </w:pPr>
                          </w:p>
                          <w:p w14:paraId="5BE9607A" w14:textId="77777777" w:rsidR="00150824" w:rsidRPr="00B94674" w:rsidRDefault="00150824">
                            <w:pPr>
                              <w:rPr>
                                <w:lang w:val="en-US"/>
                              </w:rPr>
                            </w:pPr>
                          </w:p>
                          <w:p w14:paraId="232704EF" w14:textId="77777777" w:rsidR="00150824" w:rsidRPr="00B94674" w:rsidRDefault="00150824" w:rsidP="00204E76">
                            <w:pPr>
                              <w:pStyle w:val="Ttulo1"/>
                              <w:rPr>
                                <w:lang w:val="en-US"/>
                              </w:rPr>
                            </w:pPr>
                          </w:p>
                          <w:p w14:paraId="2AF50BC8" w14:textId="77777777" w:rsidR="00150824" w:rsidRPr="00B94674" w:rsidRDefault="00150824">
                            <w:pPr>
                              <w:rPr>
                                <w:lang w:val="en-US"/>
                              </w:rPr>
                            </w:pPr>
                          </w:p>
                          <w:p w14:paraId="15D1D206" w14:textId="77777777" w:rsidR="00150824" w:rsidRPr="00B94674" w:rsidRDefault="00150824" w:rsidP="00204E76">
                            <w:pPr>
                              <w:pStyle w:val="Ttulo1"/>
                              <w:rPr>
                                <w:lang w:val="en-US"/>
                              </w:rPr>
                            </w:pPr>
                          </w:p>
                          <w:p w14:paraId="2D72E5E8" w14:textId="77777777" w:rsidR="00150824" w:rsidRPr="00B94674" w:rsidRDefault="00150824">
                            <w:pPr>
                              <w:rPr>
                                <w:lang w:val="en-US"/>
                              </w:rPr>
                            </w:pPr>
                          </w:p>
                          <w:p w14:paraId="2BEAB1D3" w14:textId="77777777" w:rsidR="00150824" w:rsidRPr="00B94674" w:rsidRDefault="00150824" w:rsidP="00204E76">
                            <w:pPr>
                              <w:pStyle w:val="Ttulo1"/>
                              <w:rPr>
                                <w:lang w:val="en-US"/>
                              </w:rPr>
                            </w:pPr>
                          </w:p>
                          <w:p w14:paraId="65B4BC7F" w14:textId="77777777" w:rsidR="00150824" w:rsidRPr="00B94674" w:rsidRDefault="00150824">
                            <w:pPr>
                              <w:rPr>
                                <w:lang w:val="en-US"/>
                              </w:rPr>
                            </w:pPr>
                          </w:p>
                          <w:p w14:paraId="61B053F6" w14:textId="77777777" w:rsidR="00150824" w:rsidRPr="00B94674" w:rsidRDefault="00150824" w:rsidP="00204E76">
                            <w:pPr>
                              <w:pStyle w:val="Ttulo1"/>
                              <w:rPr>
                                <w:lang w:val="en-US"/>
                              </w:rPr>
                            </w:pPr>
                          </w:p>
                          <w:p w14:paraId="4491FFED" w14:textId="77777777" w:rsidR="00150824" w:rsidRPr="00B94674" w:rsidRDefault="00150824">
                            <w:pPr>
                              <w:rPr>
                                <w:lang w:val="en-US"/>
                              </w:rPr>
                            </w:pPr>
                          </w:p>
                          <w:p w14:paraId="3013EEBB" w14:textId="77777777" w:rsidR="00150824" w:rsidRPr="00B94674" w:rsidRDefault="00150824" w:rsidP="00204E76">
                            <w:pPr>
                              <w:pStyle w:val="Ttulo1"/>
                              <w:rPr>
                                <w:lang w:val="en-US"/>
                              </w:rPr>
                            </w:pPr>
                          </w:p>
                          <w:p w14:paraId="07BA484A" w14:textId="77777777" w:rsidR="00150824" w:rsidRPr="00B94674" w:rsidRDefault="00150824">
                            <w:pPr>
                              <w:rPr>
                                <w:lang w:val="en-US"/>
                              </w:rPr>
                            </w:pPr>
                          </w:p>
                          <w:p w14:paraId="1073F5E2" w14:textId="77777777" w:rsidR="00150824" w:rsidRPr="00B94674" w:rsidRDefault="00150824" w:rsidP="00204E76">
                            <w:pPr>
                              <w:pStyle w:val="Ttulo1"/>
                              <w:rPr>
                                <w:lang w:val="en-US"/>
                              </w:rPr>
                            </w:pPr>
                          </w:p>
                          <w:p w14:paraId="4BAC9F04" w14:textId="77777777" w:rsidR="00150824" w:rsidRPr="00B94674" w:rsidRDefault="00150824">
                            <w:pPr>
                              <w:rPr>
                                <w:lang w:val="en-US"/>
                              </w:rPr>
                            </w:pPr>
                          </w:p>
                          <w:p w14:paraId="385D33F8" w14:textId="77777777" w:rsidR="00150824" w:rsidRPr="00B94674" w:rsidRDefault="00150824" w:rsidP="00204E76">
                            <w:pPr>
                              <w:pStyle w:val="Ttulo1"/>
                              <w:rPr>
                                <w:lang w:val="en-US"/>
                              </w:rPr>
                            </w:pPr>
                          </w:p>
                          <w:p w14:paraId="6A9F90ED" w14:textId="77777777" w:rsidR="00150824" w:rsidRPr="00B94674" w:rsidRDefault="00150824">
                            <w:pPr>
                              <w:rPr>
                                <w:lang w:val="en-US"/>
                              </w:rPr>
                            </w:pPr>
                          </w:p>
                          <w:p w14:paraId="0687BA27" w14:textId="77777777" w:rsidR="00150824" w:rsidRPr="00B94674" w:rsidRDefault="00150824" w:rsidP="00204E76">
                            <w:pPr>
                              <w:pStyle w:val="Ttulo1"/>
                              <w:rPr>
                                <w:lang w:val="en-US"/>
                              </w:rPr>
                            </w:pPr>
                          </w:p>
                          <w:p w14:paraId="1FFD2CC8" w14:textId="77777777" w:rsidR="00150824" w:rsidRPr="00B94674" w:rsidRDefault="00150824">
                            <w:pPr>
                              <w:rPr>
                                <w:lang w:val="en-US"/>
                              </w:rPr>
                            </w:pPr>
                          </w:p>
                          <w:p w14:paraId="4EABBA7D" w14:textId="77777777" w:rsidR="00150824" w:rsidRPr="00B94674" w:rsidRDefault="00150824" w:rsidP="00204E76">
                            <w:pPr>
                              <w:pStyle w:val="Ttulo1"/>
                              <w:rPr>
                                <w:lang w:val="en-US"/>
                              </w:rPr>
                            </w:pPr>
                          </w:p>
                          <w:p w14:paraId="2D1E3257" w14:textId="77777777" w:rsidR="00150824" w:rsidRPr="00B94674" w:rsidRDefault="00150824">
                            <w:pPr>
                              <w:rPr>
                                <w:lang w:val="en-US"/>
                              </w:rPr>
                            </w:pPr>
                          </w:p>
                          <w:p w14:paraId="7A7E00C7" w14:textId="77777777" w:rsidR="00150824" w:rsidRPr="00B94674" w:rsidRDefault="00150824" w:rsidP="00204E76">
                            <w:pPr>
                              <w:pStyle w:val="Ttulo1"/>
                              <w:rPr>
                                <w:lang w:val="en-US"/>
                              </w:rPr>
                            </w:pPr>
                          </w:p>
                          <w:p w14:paraId="4EF0D5F1" w14:textId="77777777" w:rsidR="00150824" w:rsidRPr="00B94674" w:rsidRDefault="00150824">
                            <w:pPr>
                              <w:rPr>
                                <w:lang w:val="en-US"/>
                              </w:rPr>
                            </w:pPr>
                          </w:p>
                          <w:p w14:paraId="084C5DF0" w14:textId="77777777" w:rsidR="00150824" w:rsidRPr="00B94674" w:rsidRDefault="00150824" w:rsidP="00204E76">
                            <w:pPr>
                              <w:pStyle w:val="Ttulo1"/>
                              <w:rPr>
                                <w:lang w:val="en-US"/>
                              </w:rPr>
                            </w:pPr>
                          </w:p>
                          <w:p w14:paraId="74BC7C6D" w14:textId="77777777" w:rsidR="00150824" w:rsidRPr="00B94674" w:rsidRDefault="00150824">
                            <w:pPr>
                              <w:rPr>
                                <w:lang w:val="en-US"/>
                              </w:rPr>
                            </w:pPr>
                          </w:p>
                          <w:p w14:paraId="7DFE634C" w14:textId="77777777" w:rsidR="00150824" w:rsidRPr="00B94674" w:rsidRDefault="00150824" w:rsidP="00204E76">
                            <w:pPr>
                              <w:pStyle w:val="Ttulo1"/>
                              <w:rPr>
                                <w:lang w:val="en-US"/>
                              </w:rPr>
                            </w:pPr>
                          </w:p>
                          <w:p w14:paraId="233444A3" w14:textId="77777777" w:rsidR="00150824" w:rsidRPr="00B94674" w:rsidRDefault="00150824">
                            <w:pPr>
                              <w:rPr>
                                <w:lang w:val="en-US"/>
                              </w:rPr>
                            </w:pPr>
                          </w:p>
                          <w:p w14:paraId="2739D597" w14:textId="77777777" w:rsidR="00150824" w:rsidRPr="00B94674" w:rsidRDefault="00150824" w:rsidP="00204E76">
                            <w:pPr>
                              <w:pStyle w:val="Ttulo1"/>
                              <w:rPr>
                                <w:lang w:val="en-US"/>
                              </w:rPr>
                            </w:pPr>
                          </w:p>
                          <w:p w14:paraId="70C3DA6B" w14:textId="77777777" w:rsidR="00150824" w:rsidRPr="00B94674" w:rsidRDefault="00150824">
                            <w:pPr>
                              <w:rPr>
                                <w:lang w:val="en-US"/>
                              </w:rPr>
                            </w:pPr>
                          </w:p>
                          <w:p w14:paraId="249F2F89" w14:textId="77777777" w:rsidR="00150824" w:rsidRPr="00B94674" w:rsidRDefault="00150824" w:rsidP="00204E76">
                            <w:pPr>
                              <w:pStyle w:val="Ttulo1"/>
                              <w:rPr>
                                <w:lang w:val="en-US"/>
                              </w:rPr>
                            </w:pPr>
                          </w:p>
                          <w:p w14:paraId="09EF6D92" w14:textId="77777777" w:rsidR="00150824" w:rsidRPr="00B94674" w:rsidRDefault="00150824">
                            <w:pPr>
                              <w:rPr>
                                <w:lang w:val="en-US"/>
                              </w:rPr>
                            </w:pPr>
                          </w:p>
                          <w:p w14:paraId="414B2280" w14:textId="77777777" w:rsidR="00150824" w:rsidRPr="00B94674" w:rsidRDefault="00150824" w:rsidP="00204E76">
                            <w:pPr>
                              <w:pStyle w:val="Ttulo1"/>
                              <w:rPr>
                                <w:lang w:val="en-US"/>
                              </w:rPr>
                            </w:pPr>
                          </w:p>
                          <w:p w14:paraId="7A7765A2" w14:textId="77777777" w:rsidR="00150824" w:rsidRPr="00B94674" w:rsidRDefault="00150824">
                            <w:pPr>
                              <w:rPr>
                                <w:lang w:val="en-US"/>
                              </w:rPr>
                            </w:pPr>
                          </w:p>
                          <w:p w14:paraId="5182EF96" w14:textId="77777777" w:rsidR="00150824" w:rsidRPr="00B94674" w:rsidRDefault="00150824" w:rsidP="00204E76">
                            <w:pPr>
                              <w:pStyle w:val="Ttulo1"/>
                              <w:rPr>
                                <w:lang w:val="en-US"/>
                              </w:rPr>
                            </w:pPr>
                          </w:p>
                          <w:p w14:paraId="272E3186" w14:textId="77777777" w:rsidR="00150824" w:rsidRPr="00B94674" w:rsidRDefault="00150824">
                            <w:pPr>
                              <w:rPr>
                                <w:lang w:val="en-US"/>
                              </w:rPr>
                            </w:pPr>
                          </w:p>
                          <w:p w14:paraId="322EA7F7" w14:textId="77777777" w:rsidR="00150824" w:rsidRPr="00B94674" w:rsidRDefault="00150824" w:rsidP="00204E76">
                            <w:pPr>
                              <w:pStyle w:val="Ttulo1"/>
                              <w:rPr>
                                <w:lang w:val="en-US"/>
                              </w:rPr>
                            </w:pPr>
                          </w:p>
                          <w:p w14:paraId="42EE70BE" w14:textId="77777777" w:rsidR="00150824" w:rsidRPr="00B94674" w:rsidRDefault="00150824">
                            <w:pPr>
                              <w:rPr>
                                <w:lang w:val="en-US"/>
                              </w:rPr>
                            </w:pPr>
                          </w:p>
                          <w:p w14:paraId="506803D6" w14:textId="77777777" w:rsidR="00150824" w:rsidRPr="00B94674" w:rsidRDefault="00150824" w:rsidP="00204E76">
                            <w:pPr>
                              <w:pStyle w:val="Ttulo1"/>
                              <w:rPr>
                                <w:lang w:val="en-US"/>
                              </w:rPr>
                            </w:pPr>
                          </w:p>
                          <w:p w14:paraId="41680847" w14:textId="77777777" w:rsidR="00150824" w:rsidRPr="00B94674" w:rsidRDefault="00150824">
                            <w:pPr>
                              <w:rPr>
                                <w:lang w:val="en-US"/>
                              </w:rPr>
                            </w:pPr>
                          </w:p>
                          <w:p w14:paraId="4F1255F9" w14:textId="77777777" w:rsidR="00150824" w:rsidRPr="00B94674" w:rsidRDefault="00150824" w:rsidP="00204E76">
                            <w:pPr>
                              <w:pStyle w:val="Ttulo1"/>
                              <w:rPr>
                                <w:lang w:val="en-US"/>
                              </w:rPr>
                            </w:pPr>
                          </w:p>
                          <w:p w14:paraId="0D79048E" w14:textId="77777777" w:rsidR="00150824" w:rsidRPr="00B94674" w:rsidRDefault="00150824">
                            <w:pPr>
                              <w:rPr>
                                <w:lang w:val="en-US"/>
                              </w:rPr>
                            </w:pPr>
                          </w:p>
                          <w:p w14:paraId="76B07FEB" w14:textId="77777777" w:rsidR="00150824" w:rsidRPr="00B94674" w:rsidRDefault="00150824" w:rsidP="00204E76">
                            <w:pPr>
                              <w:pStyle w:val="Ttulo1"/>
                              <w:rPr>
                                <w:lang w:val="en-US"/>
                              </w:rPr>
                            </w:pPr>
                          </w:p>
                          <w:p w14:paraId="6C284D62" w14:textId="77777777" w:rsidR="00150824" w:rsidRPr="00B94674" w:rsidRDefault="00150824">
                            <w:pPr>
                              <w:rPr>
                                <w:lang w:val="en-US"/>
                              </w:rPr>
                            </w:pPr>
                          </w:p>
                          <w:p w14:paraId="612DA1E9" w14:textId="77777777" w:rsidR="00150824" w:rsidRPr="00B94674" w:rsidRDefault="00150824" w:rsidP="00204E76">
                            <w:pPr>
                              <w:pStyle w:val="Ttulo1"/>
                              <w:rPr>
                                <w:lang w:val="en-US"/>
                              </w:rPr>
                            </w:pPr>
                          </w:p>
                          <w:p w14:paraId="2EA9447B" w14:textId="77777777" w:rsidR="00150824" w:rsidRPr="00B94674" w:rsidRDefault="00150824">
                            <w:pPr>
                              <w:rPr>
                                <w:lang w:val="en-US"/>
                              </w:rPr>
                            </w:pPr>
                          </w:p>
                          <w:p w14:paraId="2EB4FE8C" w14:textId="77777777" w:rsidR="00150824" w:rsidRPr="00B94674" w:rsidRDefault="00150824" w:rsidP="00204E76">
                            <w:pPr>
                              <w:pStyle w:val="Ttulo1"/>
                              <w:rPr>
                                <w:lang w:val="en-US"/>
                              </w:rPr>
                            </w:pPr>
                          </w:p>
                          <w:p w14:paraId="70960EDB" w14:textId="77777777" w:rsidR="00150824" w:rsidRPr="00B94674" w:rsidRDefault="00150824">
                            <w:pPr>
                              <w:rPr>
                                <w:lang w:val="en-US"/>
                              </w:rPr>
                            </w:pPr>
                          </w:p>
                          <w:p w14:paraId="47C4EB22" w14:textId="77777777" w:rsidR="00150824" w:rsidRPr="00B94674" w:rsidRDefault="00150824" w:rsidP="00204E76">
                            <w:pPr>
                              <w:pStyle w:val="Ttulo1"/>
                              <w:rPr>
                                <w:lang w:val="en-US"/>
                              </w:rPr>
                            </w:pPr>
                          </w:p>
                          <w:p w14:paraId="687D4FB1" w14:textId="77777777" w:rsidR="00150824" w:rsidRPr="00B94674" w:rsidRDefault="00150824">
                            <w:pPr>
                              <w:rPr>
                                <w:lang w:val="en-US"/>
                              </w:rPr>
                            </w:pPr>
                          </w:p>
                          <w:p w14:paraId="2A671910" w14:textId="77777777" w:rsidR="00150824" w:rsidRPr="00B94674" w:rsidRDefault="00150824" w:rsidP="00204E76">
                            <w:pPr>
                              <w:pStyle w:val="Ttulo1"/>
                              <w:rPr>
                                <w:lang w:val="en-US"/>
                              </w:rPr>
                            </w:pPr>
                          </w:p>
                          <w:p w14:paraId="50393388" w14:textId="77777777" w:rsidR="00150824" w:rsidRPr="00B94674" w:rsidRDefault="00150824">
                            <w:pPr>
                              <w:rPr>
                                <w:lang w:val="en-US"/>
                              </w:rPr>
                            </w:pPr>
                          </w:p>
                          <w:p w14:paraId="3D7AD581" w14:textId="77777777" w:rsidR="00150824" w:rsidRPr="00B94674" w:rsidRDefault="00150824" w:rsidP="00204E76">
                            <w:pPr>
                              <w:pStyle w:val="Ttulo1"/>
                              <w:rPr>
                                <w:lang w:val="en-US"/>
                              </w:rPr>
                            </w:pPr>
                          </w:p>
                          <w:p w14:paraId="2C5D7B53" w14:textId="77777777" w:rsidR="00150824" w:rsidRPr="00B94674" w:rsidRDefault="00150824">
                            <w:pPr>
                              <w:rPr>
                                <w:lang w:val="en-US"/>
                              </w:rPr>
                            </w:pPr>
                          </w:p>
                          <w:p w14:paraId="1950E13E" w14:textId="77777777" w:rsidR="00150824" w:rsidRPr="00B94674" w:rsidRDefault="00150824" w:rsidP="00204E76">
                            <w:pPr>
                              <w:pStyle w:val="Ttulo1"/>
                              <w:rPr>
                                <w:lang w:val="en-US"/>
                              </w:rPr>
                            </w:pPr>
                          </w:p>
                          <w:p w14:paraId="4EDDC2F1" w14:textId="77777777" w:rsidR="00150824" w:rsidRPr="00B94674" w:rsidRDefault="00150824">
                            <w:pPr>
                              <w:rPr>
                                <w:lang w:val="en-US"/>
                              </w:rPr>
                            </w:pPr>
                          </w:p>
                          <w:p w14:paraId="2C8C72F7" w14:textId="77777777" w:rsidR="00150824" w:rsidRPr="00B94674" w:rsidRDefault="00150824" w:rsidP="00204E76">
                            <w:pPr>
                              <w:pStyle w:val="Ttulo1"/>
                              <w:rPr>
                                <w:lang w:val="en-US"/>
                              </w:rPr>
                            </w:pPr>
                          </w:p>
                          <w:p w14:paraId="23233849" w14:textId="77777777" w:rsidR="00150824" w:rsidRPr="00B94674" w:rsidRDefault="00150824">
                            <w:pPr>
                              <w:rPr>
                                <w:lang w:val="en-US"/>
                              </w:rPr>
                            </w:pPr>
                          </w:p>
                          <w:p w14:paraId="19331819" w14:textId="77777777" w:rsidR="00150824" w:rsidRPr="00B94674" w:rsidRDefault="00150824" w:rsidP="00204E76">
                            <w:pPr>
                              <w:pStyle w:val="Ttulo1"/>
                              <w:rPr>
                                <w:lang w:val="en-US"/>
                              </w:rPr>
                            </w:pPr>
                          </w:p>
                          <w:p w14:paraId="583026CF" w14:textId="77777777" w:rsidR="00150824" w:rsidRPr="00B94674" w:rsidRDefault="00150824">
                            <w:pPr>
                              <w:rPr>
                                <w:lang w:val="en-US"/>
                              </w:rPr>
                            </w:pPr>
                          </w:p>
                          <w:p w14:paraId="4A4DC816" w14:textId="77777777" w:rsidR="00150824" w:rsidRPr="00B94674" w:rsidRDefault="00150824" w:rsidP="00204E76">
                            <w:pPr>
                              <w:pStyle w:val="Ttulo1"/>
                              <w:rPr>
                                <w:lang w:val="en-US"/>
                              </w:rPr>
                            </w:pPr>
                          </w:p>
                          <w:p w14:paraId="2501DB9F" w14:textId="77777777" w:rsidR="00150824" w:rsidRPr="00B94674" w:rsidRDefault="00150824">
                            <w:pPr>
                              <w:rPr>
                                <w:lang w:val="en-US"/>
                              </w:rPr>
                            </w:pPr>
                          </w:p>
                          <w:p w14:paraId="53531E41" w14:textId="77777777" w:rsidR="00150824" w:rsidRPr="00B94674" w:rsidRDefault="00150824" w:rsidP="00204E76">
                            <w:pPr>
                              <w:pStyle w:val="Ttulo1"/>
                              <w:rPr>
                                <w:lang w:val="en-US"/>
                              </w:rPr>
                            </w:pPr>
                          </w:p>
                          <w:p w14:paraId="36BC85FF" w14:textId="77777777" w:rsidR="00150824" w:rsidRPr="00B94674" w:rsidRDefault="00150824">
                            <w:pPr>
                              <w:rPr>
                                <w:lang w:val="en-US"/>
                              </w:rPr>
                            </w:pPr>
                          </w:p>
                          <w:p w14:paraId="796D4E11" w14:textId="77777777" w:rsidR="00150824" w:rsidRPr="00B94674" w:rsidRDefault="00150824" w:rsidP="00204E76">
                            <w:pPr>
                              <w:pStyle w:val="Ttulo1"/>
                              <w:rPr>
                                <w:lang w:val="en-US"/>
                              </w:rPr>
                            </w:pPr>
                          </w:p>
                          <w:p w14:paraId="7158D87C" w14:textId="77777777" w:rsidR="00150824" w:rsidRPr="00B94674" w:rsidRDefault="00150824">
                            <w:pPr>
                              <w:rPr>
                                <w:lang w:val="en-US"/>
                              </w:rPr>
                            </w:pPr>
                          </w:p>
                          <w:p w14:paraId="7876060E" w14:textId="77777777" w:rsidR="00150824" w:rsidRPr="00B94674" w:rsidRDefault="00150824" w:rsidP="00204E76">
                            <w:pPr>
                              <w:pStyle w:val="Ttulo1"/>
                              <w:rPr>
                                <w:lang w:val="en-US"/>
                              </w:rPr>
                            </w:pPr>
                          </w:p>
                          <w:p w14:paraId="62D32E69" w14:textId="77777777" w:rsidR="00150824" w:rsidRPr="00B94674" w:rsidRDefault="00150824">
                            <w:pPr>
                              <w:rPr>
                                <w:lang w:val="en-US"/>
                              </w:rPr>
                            </w:pPr>
                          </w:p>
                          <w:p w14:paraId="5AA85E91" w14:textId="77777777" w:rsidR="00150824" w:rsidRPr="00B94674" w:rsidRDefault="00150824" w:rsidP="00204E76">
                            <w:pPr>
                              <w:pStyle w:val="Ttulo1"/>
                              <w:rPr>
                                <w:lang w:val="en-US"/>
                              </w:rPr>
                            </w:pPr>
                          </w:p>
                          <w:p w14:paraId="0840B426" w14:textId="77777777" w:rsidR="00150824" w:rsidRPr="00B94674" w:rsidRDefault="00150824">
                            <w:pPr>
                              <w:rPr>
                                <w:lang w:val="en-US"/>
                              </w:rPr>
                            </w:pPr>
                          </w:p>
                          <w:p w14:paraId="354BD69E" w14:textId="77777777" w:rsidR="00150824" w:rsidRPr="00B94674" w:rsidRDefault="00150824" w:rsidP="00204E76">
                            <w:pPr>
                              <w:pStyle w:val="Ttulo1"/>
                              <w:rPr>
                                <w:lang w:val="en-US"/>
                              </w:rPr>
                            </w:pPr>
                          </w:p>
                          <w:p w14:paraId="397549CF" w14:textId="77777777" w:rsidR="00150824" w:rsidRPr="00B94674" w:rsidRDefault="00150824">
                            <w:pPr>
                              <w:rPr>
                                <w:lang w:val="en-US"/>
                              </w:rPr>
                            </w:pPr>
                          </w:p>
                          <w:p w14:paraId="639D5EF1" w14:textId="77777777" w:rsidR="00150824" w:rsidRPr="00B94674" w:rsidRDefault="00150824" w:rsidP="00204E76">
                            <w:pPr>
                              <w:pStyle w:val="Ttulo1"/>
                              <w:rPr>
                                <w:lang w:val="en-US"/>
                              </w:rPr>
                            </w:pPr>
                          </w:p>
                          <w:p w14:paraId="27502E1A" w14:textId="77777777" w:rsidR="00150824" w:rsidRPr="00B94674" w:rsidRDefault="00150824">
                            <w:pPr>
                              <w:rPr>
                                <w:lang w:val="en-US"/>
                              </w:rPr>
                            </w:pPr>
                          </w:p>
                          <w:p w14:paraId="4A055A29" w14:textId="77777777" w:rsidR="00150824" w:rsidRPr="00B94674" w:rsidRDefault="00150824" w:rsidP="00204E76">
                            <w:pPr>
                              <w:pStyle w:val="Ttulo1"/>
                              <w:rPr>
                                <w:lang w:val="en-US"/>
                              </w:rPr>
                            </w:pPr>
                          </w:p>
                          <w:p w14:paraId="4A60B202" w14:textId="77777777" w:rsidR="00150824" w:rsidRPr="00B94674" w:rsidRDefault="00150824">
                            <w:pPr>
                              <w:rPr>
                                <w:lang w:val="en-US"/>
                              </w:rPr>
                            </w:pPr>
                          </w:p>
                          <w:p w14:paraId="7A99CBC4" w14:textId="77777777" w:rsidR="00150824" w:rsidRPr="00B94674" w:rsidRDefault="00150824" w:rsidP="00204E76">
                            <w:pPr>
                              <w:pStyle w:val="Ttulo1"/>
                              <w:rPr>
                                <w:lang w:val="en-US"/>
                              </w:rPr>
                            </w:pPr>
                          </w:p>
                          <w:p w14:paraId="792B249F" w14:textId="77777777" w:rsidR="00150824" w:rsidRPr="00B94674" w:rsidRDefault="00150824">
                            <w:pPr>
                              <w:rPr>
                                <w:lang w:val="en-US"/>
                              </w:rPr>
                            </w:pPr>
                          </w:p>
                          <w:p w14:paraId="0728E2DF" w14:textId="77777777" w:rsidR="00150824" w:rsidRPr="00B94674" w:rsidRDefault="00150824" w:rsidP="00204E76">
                            <w:pPr>
                              <w:pStyle w:val="Ttulo1"/>
                              <w:rPr>
                                <w:lang w:val="en-US"/>
                              </w:rPr>
                            </w:pPr>
                          </w:p>
                          <w:p w14:paraId="46944945" w14:textId="77777777" w:rsidR="00150824" w:rsidRPr="00B94674" w:rsidRDefault="00150824">
                            <w:pPr>
                              <w:rPr>
                                <w:lang w:val="en-US"/>
                              </w:rPr>
                            </w:pPr>
                          </w:p>
                          <w:p w14:paraId="41CBC81D" w14:textId="77777777" w:rsidR="00150824" w:rsidRPr="00B94674" w:rsidRDefault="00150824" w:rsidP="00204E76">
                            <w:pPr>
                              <w:pStyle w:val="Ttulo1"/>
                              <w:rPr>
                                <w:lang w:val="en-US"/>
                              </w:rPr>
                            </w:pPr>
                          </w:p>
                          <w:p w14:paraId="41C8D787" w14:textId="77777777" w:rsidR="00150824" w:rsidRPr="00B94674" w:rsidRDefault="00150824">
                            <w:pPr>
                              <w:rPr>
                                <w:lang w:val="en-US"/>
                              </w:rPr>
                            </w:pPr>
                          </w:p>
                          <w:p w14:paraId="51012B76" w14:textId="77777777" w:rsidR="00150824" w:rsidRPr="00B94674" w:rsidRDefault="00150824" w:rsidP="00204E76">
                            <w:pPr>
                              <w:pStyle w:val="Ttulo1"/>
                              <w:rPr>
                                <w:lang w:val="en-US"/>
                              </w:rPr>
                            </w:pPr>
                          </w:p>
                          <w:p w14:paraId="34ED2A68" w14:textId="77777777" w:rsidR="00150824" w:rsidRPr="00B94674" w:rsidRDefault="00150824">
                            <w:pPr>
                              <w:rPr>
                                <w:lang w:val="en-US"/>
                              </w:rPr>
                            </w:pPr>
                          </w:p>
                          <w:p w14:paraId="098097C6" w14:textId="77777777" w:rsidR="00150824" w:rsidRPr="00B94674" w:rsidRDefault="00150824" w:rsidP="00204E76">
                            <w:pPr>
                              <w:pStyle w:val="Ttulo1"/>
                              <w:rPr>
                                <w:lang w:val="en-US"/>
                              </w:rPr>
                            </w:pPr>
                          </w:p>
                          <w:p w14:paraId="254B3F0E" w14:textId="77777777" w:rsidR="00150824" w:rsidRPr="00B94674" w:rsidRDefault="00150824">
                            <w:pPr>
                              <w:rPr>
                                <w:lang w:val="en-US"/>
                              </w:rPr>
                            </w:pPr>
                          </w:p>
                          <w:p w14:paraId="52BEB16F" w14:textId="77777777" w:rsidR="00150824" w:rsidRPr="00B94674" w:rsidRDefault="00150824" w:rsidP="00204E76">
                            <w:pPr>
                              <w:pStyle w:val="Ttulo1"/>
                              <w:rPr>
                                <w:lang w:val="en-US"/>
                              </w:rPr>
                            </w:pPr>
                          </w:p>
                          <w:p w14:paraId="78A9D5C0" w14:textId="77777777" w:rsidR="00150824" w:rsidRPr="00B94674" w:rsidRDefault="00150824">
                            <w:pPr>
                              <w:rPr>
                                <w:lang w:val="en-US"/>
                              </w:rPr>
                            </w:pPr>
                          </w:p>
                          <w:p w14:paraId="267A0C34" w14:textId="77777777" w:rsidR="00150824" w:rsidRPr="00B94674" w:rsidRDefault="00150824" w:rsidP="00204E76">
                            <w:pPr>
                              <w:pStyle w:val="Ttulo1"/>
                              <w:rPr>
                                <w:lang w:val="en-US"/>
                              </w:rPr>
                            </w:pPr>
                          </w:p>
                          <w:p w14:paraId="3332FEA2" w14:textId="77777777" w:rsidR="00150824" w:rsidRPr="00B94674" w:rsidRDefault="00150824">
                            <w:pPr>
                              <w:rPr>
                                <w:lang w:val="en-US"/>
                              </w:rPr>
                            </w:pPr>
                          </w:p>
                          <w:p w14:paraId="465F5B3A" w14:textId="77777777" w:rsidR="00150824" w:rsidRPr="00B94674" w:rsidRDefault="00150824" w:rsidP="00204E76">
                            <w:pPr>
                              <w:pStyle w:val="Ttulo1"/>
                              <w:rPr>
                                <w:lang w:val="en-US"/>
                              </w:rPr>
                            </w:pPr>
                          </w:p>
                          <w:p w14:paraId="533B99C2" w14:textId="77777777" w:rsidR="00150824" w:rsidRPr="00B94674" w:rsidRDefault="00150824">
                            <w:pPr>
                              <w:rPr>
                                <w:lang w:val="en-US"/>
                              </w:rPr>
                            </w:pPr>
                          </w:p>
                          <w:p w14:paraId="30869194" w14:textId="77777777" w:rsidR="00150824" w:rsidRPr="00B94674" w:rsidRDefault="00150824" w:rsidP="00204E76">
                            <w:pPr>
                              <w:pStyle w:val="Ttulo1"/>
                              <w:rPr>
                                <w:lang w:val="en-US"/>
                              </w:rPr>
                            </w:pPr>
                          </w:p>
                          <w:p w14:paraId="358B9609" w14:textId="77777777" w:rsidR="00150824" w:rsidRPr="00B94674" w:rsidRDefault="00150824">
                            <w:pPr>
                              <w:rPr>
                                <w:lang w:val="en-US"/>
                              </w:rPr>
                            </w:pPr>
                          </w:p>
                          <w:p w14:paraId="4707A4BF" w14:textId="77777777" w:rsidR="00150824" w:rsidRPr="00B94674" w:rsidRDefault="00150824" w:rsidP="00204E76">
                            <w:pPr>
                              <w:pStyle w:val="Ttulo1"/>
                              <w:rPr>
                                <w:lang w:val="en-US"/>
                              </w:rPr>
                            </w:pPr>
                          </w:p>
                          <w:p w14:paraId="0B480630" w14:textId="77777777" w:rsidR="00150824" w:rsidRPr="00B94674" w:rsidRDefault="00150824">
                            <w:pPr>
                              <w:rPr>
                                <w:lang w:val="en-US"/>
                              </w:rPr>
                            </w:pPr>
                          </w:p>
                          <w:p w14:paraId="652207E6" w14:textId="77777777" w:rsidR="00150824" w:rsidRPr="00B94674" w:rsidRDefault="00150824" w:rsidP="00204E76">
                            <w:pPr>
                              <w:pStyle w:val="Ttulo1"/>
                              <w:rPr>
                                <w:lang w:val="en-US"/>
                              </w:rPr>
                            </w:pPr>
                          </w:p>
                          <w:p w14:paraId="6595DFB0" w14:textId="77777777" w:rsidR="00150824" w:rsidRPr="00B94674" w:rsidRDefault="00150824">
                            <w:pPr>
                              <w:rPr>
                                <w:lang w:val="en-US"/>
                              </w:rPr>
                            </w:pPr>
                          </w:p>
                          <w:p w14:paraId="41B35AAC" w14:textId="77777777" w:rsidR="00150824" w:rsidRPr="00B94674" w:rsidRDefault="00150824" w:rsidP="00204E76">
                            <w:pPr>
                              <w:pStyle w:val="Ttulo1"/>
                              <w:rPr>
                                <w:lang w:val="en-US"/>
                              </w:rPr>
                            </w:pPr>
                          </w:p>
                          <w:p w14:paraId="18AA5C5E" w14:textId="77777777" w:rsidR="00150824" w:rsidRPr="00B94674" w:rsidRDefault="00150824">
                            <w:pPr>
                              <w:rPr>
                                <w:lang w:val="en-US"/>
                              </w:rPr>
                            </w:pPr>
                          </w:p>
                          <w:p w14:paraId="5AA63A7E" w14:textId="77777777" w:rsidR="00150824" w:rsidRPr="00B94674" w:rsidRDefault="00150824" w:rsidP="00204E76">
                            <w:pPr>
                              <w:pStyle w:val="Ttulo1"/>
                              <w:rPr>
                                <w:lang w:val="en-US"/>
                              </w:rPr>
                            </w:pPr>
                          </w:p>
                          <w:p w14:paraId="361EE464" w14:textId="77777777" w:rsidR="00150824" w:rsidRPr="00B94674" w:rsidRDefault="00150824">
                            <w:pPr>
                              <w:rPr>
                                <w:lang w:val="en-US"/>
                              </w:rPr>
                            </w:pPr>
                          </w:p>
                          <w:p w14:paraId="5A2CAA64" w14:textId="77777777" w:rsidR="00150824" w:rsidRPr="00B94674" w:rsidRDefault="00150824" w:rsidP="00204E76">
                            <w:pPr>
                              <w:pStyle w:val="Ttulo1"/>
                              <w:rPr>
                                <w:lang w:val="en-US"/>
                              </w:rPr>
                            </w:pPr>
                          </w:p>
                          <w:p w14:paraId="7E91A4E7" w14:textId="77777777" w:rsidR="00150824" w:rsidRPr="00B94674" w:rsidRDefault="00150824">
                            <w:pPr>
                              <w:rPr>
                                <w:lang w:val="en-US"/>
                              </w:rPr>
                            </w:pPr>
                          </w:p>
                          <w:p w14:paraId="3470254F" w14:textId="77777777" w:rsidR="00150824" w:rsidRPr="00B94674" w:rsidRDefault="00150824" w:rsidP="00204E76">
                            <w:pPr>
                              <w:pStyle w:val="Ttulo1"/>
                              <w:rPr>
                                <w:lang w:val="en-US"/>
                              </w:rPr>
                            </w:pPr>
                          </w:p>
                          <w:p w14:paraId="4D54170C" w14:textId="77777777" w:rsidR="00150824" w:rsidRPr="00B94674" w:rsidRDefault="00150824">
                            <w:pPr>
                              <w:rPr>
                                <w:lang w:val="en-US"/>
                              </w:rPr>
                            </w:pPr>
                          </w:p>
                          <w:p w14:paraId="2E050EE9" w14:textId="77777777" w:rsidR="00150824" w:rsidRPr="00B94674" w:rsidRDefault="00150824" w:rsidP="00204E76">
                            <w:pPr>
                              <w:pStyle w:val="Ttulo1"/>
                              <w:rPr>
                                <w:lang w:val="en-US"/>
                              </w:rPr>
                            </w:pPr>
                          </w:p>
                          <w:p w14:paraId="1319DB89" w14:textId="77777777" w:rsidR="00150824" w:rsidRPr="00B94674" w:rsidRDefault="00150824">
                            <w:pPr>
                              <w:rPr>
                                <w:lang w:val="en-US"/>
                              </w:rPr>
                            </w:pPr>
                          </w:p>
                          <w:p w14:paraId="6207D6E8" w14:textId="77777777" w:rsidR="00150824" w:rsidRPr="00B94674" w:rsidRDefault="00150824" w:rsidP="00204E76">
                            <w:pPr>
                              <w:pStyle w:val="Ttulo1"/>
                              <w:rPr>
                                <w:lang w:val="en-US"/>
                              </w:rPr>
                            </w:pPr>
                          </w:p>
                          <w:p w14:paraId="61CC6EB3" w14:textId="77777777" w:rsidR="00150824" w:rsidRPr="00B94674" w:rsidRDefault="00150824">
                            <w:pPr>
                              <w:rPr>
                                <w:lang w:val="en-US"/>
                              </w:rPr>
                            </w:pPr>
                          </w:p>
                          <w:p w14:paraId="7ABFC2DC" w14:textId="77777777" w:rsidR="00150824" w:rsidRPr="00B94674" w:rsidRDefault="00150824" w:rsidP="00204E76">
                            <w:pPr>
                              <w:pStyle w:val="Ttulo1"/>
                              <w:rPr>
                                <w:lang w:val="en-US"/>
                              </w:rPr>
                            </w:pPr>
                          </w:p>
                          <w:p w14:paraId="29A3591A" w14:textId="77777777" w:rsidR="00150824" w:rsidRPr="00B94674" w:rsidRDefault="00150824">
                            <w:pPr>
                              <w:rPr>
                                <w:lang w:val="en-US"/>
                              </w:rPr>
                            </w:pPr>
                          </w:p>
                          <w:p w14:paraId="7A9DF290" w14:textId="77777777" w:rsidR="00150824" w:rsidRPr="00B94674" w:rsidRDefault="00150824" w:rsidP="00204E76">
                            <w:pPr>
                              <w:pStyle w:val="Ttulo1"/>
                              <w:rPr>
                                <w:lang w:val="en-US"/>
                              </w:rPr>
                            </w:pPr>
                          </w:p>
                          <w:p w14:paraId="186F8064" w14:textId="77777777" w:rsidR="00150824" w:rsidRPr="00B94674" w:rsidRDefault="00150824">
                            <w:pPr>
                              <w:rPr>
                                <w:lang w:val="en-US"/>
                              </w:rPr>
                            </w:pPr>
                          </w:p>
                          <w:p w14:paraId="089D3C65" w14:textId="77777777" w:rsidR="00150824" w:rsidRPr="00B94674" w:rsidRDefault="00150824" w:rsidP="00204E76">
                            <w:pPr>
                              <w:pStyle w:val="Ttulo1"/>
                              <w:rPr>
                                <w:lang w:val="en-US"/>
                              </w:rPr>
                            </w:pPr>
                          </w:p>
                          <w:p w14:paraId="1322ADC9" w14:textId="77777777" w:rsidR="00150824" w:rsidRPr="00B94674" w:rsidRDefault="00150824">
                            <w:pPr>
                              <w:rPr>
                                <w:lang w:val="en-US"/>
                              </w:rPr>
                            </w:pPr>
                          </w:p>
                          <w:p w14:paraId="3471A940" w14:textId="77777777" w:rsidR="00150824" w:rsidRPr="00B94674" w:rsidRDefault="00150824" w:rsidP="00204E76">
                            <w:pPr>
                              <w:pStyle w:val="Ttulo1"/>
                              <w:rPr>
                                <w:lang w:val="en-US"/>
                              </w:rPr>
                            </w:pPr>
                          </w:p>
                          <w:p w14:paraId="0776BCB1" w14:textId="77777777" w:rsidR="00150824" w:rsidRPr="00B94674" w:rsidRDefault="00150824">
                            <w:pPr>
                              <w:rPr>
                                <w:lang w:val="en-US"/>
                              </w:rPr>
                            </w:pPr>
                          </w:p>
                          <w:p w14:paraId="71318DDE" w14:textId="77777777" w:rsidR="00150824" w:rsidRPr="00B94674" w:rsidRDefault="00150824" w:rsidP="00204E76">
                            <w:pPr>
                              <w:pStyle w:val="Ttulo1"/>
                              <w:rPr>
                                <w:lang w:val="en-US"/>
                              </w:rPr>
                            </w:pPr>
                          </w:p>
                          <w:p w14:paraId="151C6700" w14:textId="77777777" w:rsidR="00150824" w:rsidRPr="00B94674" w:rsidRDefault="00150824">
                            <w:pPr>
                              <w:rPr>
                                <w:lang w:val="en-US"/>
                              </w:rPr>
                            </w:pPr>
                          </w:p>
                          <w:p w14:paraId="7DA82D75" w14:textId="77777777" w:rsidR="00150824" w:rsidRPr="00B94674" w:rsidRDefault="00150824" w:rsidP="00204E76">
                            <w:pPr>
                              <w:pStyle w:val="Ttulo1"/>
                              <w:rPr>
                                <w:lang w:val="en-US"/>
                              </w:rPr>
                            </w:pPr>
                          </w:p>
                          <w:p w14:paraId="37E4E621" w14:textId="77777777" w:rsidR="00150824" w:rsidRPr="00B94674" w:rsidRDefault="00150824">
                            <w:pPr>
                              <w:rPr>
                                <w:lang w:val="en-US"/>
                              </w:rPr>
                            </w:pPr>
                          </w:p>
                          <w:p w14:paraId="635D46F2" w14:textId="77777777" w:rsidR="00150824" w:rsidRPr="00B94674" w:rsidRDefault="00150824" w:rsidP="00204E76">
                            <w:pPr>
                              <w:pStyle w:val="Ttulo1"/>
                              <w:rPr>
                                <w:lang w:val="en-US"/>
                              </w:rPr>
                            </w:pPr>
                          </w:p>
                          <w:p w14:paraId="0C778C48" w14:textId="77777777" w:rsidR="00150824" w:rsidRPr="00B94674" w:rsidRDefault="00150824">
                            <w:pPr>
                              <w:rPr>
                                <w:lang w:val="en-US"/>
                              </w:rPr>
                            </w:pPr>
                          </w:p>
                          <w:p w14:paraId="614D5BE1" w14:textId="77777777" w:rsidR="00150824" w:rsidRPr="00B94674" w:rsidRDefault="00150824" w:rsidP="00204E76">
                            <w:pPr>
                              <w:pStyle w:val="Ttulo1"/>
                              <w:rPr>
                                <w:lang w:val="en-US"/>
                              </w:rPr>
                            </w:pPr>
                          </w:p>
                          <w:p w14:paraId="6FCAA9A4" w14:textId="77777777" w:rsidR="00A5206C" w:rsidRDefault="00A5206C"/>
                          <w:p w14:paraId="4CDAEFCA" w14:textId="77777777" w:rsidR="00150824" w:rsidRPr="00B94674" w:rsidRDefault="00150824" w:rsidP="00204E76">
                            <w:pPr>
                              <w:pStyle w:val="Ttulo1"/>
                              <w:rPr>
                                <w:lang w:val="en-US"/>
                              </w:rPr>
                            </w:pPr>
                          </w:p>
                          <w:p w14:paraId="062DF1ED" w14:textId="77777777" w:rsidR="00150824" w:rsidRPr="00B94674" w:rsidRDefault="00150824">
                            <w:pPr>
                              <w:rPr>
                                <w:lang w:val="en-US"/>
                              </w:rPr>
                            </w:pPr>
                          </w:p>
                          <w:p w14:paraId="2BA6C6E6" w14:textId="77777777" w:rsidR="00150824" w:rsidRPr="00B94674" w:rsidRDefault="00150824" w:rsidP="00204E76">
                            <w:pPr>
                              <w:pStyle w:val="Ttulo1"/>
                              <w:rPr>
                                <w:lang w:val="en-US"/>
                              </w:rPr>
                            </w:pPr>
                          </w:p>
                          <w:p w14:paraId="38292911" w14:textId="77777777" w:rsidR="00150824" w:rsidRPr="00B94674" w:rsidRDefault="00150824">
                            <w:pPr>
                              <w:rPr>
                                <w:lang w:val="en-US"/>
                              </w:rPr>
                            </w:pPr>
                          </w:p>
                          <w:p w14:paraId="1E193DE8" w14:textId="77777777" w:rsidR="00150824" w:rsidRPr="00B94674" w:rsidRDefault="00150824" w:rsidP="00204E76">
                            <w:pPr>
                              <w:pStyle w:val="Ttulo1"/>
                              <w:rPr>
                                <w:lang w:val="en-US"/>
                              </w:rPr>
                            </w:pPr>
                          </w:p>
                          <w:p w14:paraId="4968A0C2" w14:textId="77777777" w:rsidR="00150824" w:rsidRPr="00B94674" w:rsidRDefault="00150824">
                            <w:pPr>
                              <w:rPr>
                                <w:lang w:val="en-US"/>
                              </w:rPr>
                            </w:pPr>
                          </w:p>
                          <w:p w14:paraId="4DEC0426" w14:textId="77777777" w:rsidR="00150824" w:rsidRPr="00B94674" w:rsidRDefault="00150824" w:rsidP="00204E76">
                            <w:pPr>
                              <w:pStyle w:val="Ttulo1"/>
                              <w:rPr>
                                <w:lang w:val="en-US"/>
                              </w:rPr>
                            </w:pPr>
                          </w:p>
                          <w:p w14:paraId="7267FF31" w14:textId="77777777" w:rsidR="00150824" w:rsidRPr="00B94674" w:rsidRDefault="00150824">
                            <w:pPr>
                              <w:rPr>
                                <w:lang w:val="en-US"/>
                              </w:rPr>
                            </w:pPr>
                          </w:p>
                          <w:p w14:paraId="1AB5EF64" w14:textId="77777777" w:rsidR="00150824" w:rsidRPr="00B94674" w:rsidRDefault="00150824" w:rsidP="00204E76">
                            <w:pPr>
                              <w:pStyle w:val="Ttulo1"/>
                              <w:rPr>
                                <w:lang w:val="en-US"/>
                              </w:rPr>
                            </w:pPr>
                          </w:p>
                          <w:p w14:paraId="50AD9B14" w14:textId="77777777" w:rsidR="00150824" w:rsidRPr="00B94674" w:rsidRDefault="00150824">
                            <w:pPr>
                              <w:rPr>
                                <w:lang w:val="en-US"/>
                              </w:rPr>
                            </w:pPr>
                          </w:p>
                          <w:p w14:paraId="2F23409C" w14:textId="77777777" w:rsidR="00150824" w:rsidRPr="00B94674" w:rsidRDefault="00150824" w:rsidP="00204E76">
                            <w:pPr>
                              <w:pStyle w:val="Ttulo1"/>
                              <w:rPr>
                                <w:lang w:val="en-US"/>
                              </w:rPr>
                            </w:pPr>
                          </w:p>
                          <w:p w14:paraId="76725B30" w14:textId="77777777" w:rsidR="00150824" w:rsidRPr="00B94674" w:rsidRDefault="00150824">
                            <w:pPr>
                              <w:rPr>
                                <w:lang w:val="en-US"/>
                              </w:rPr>
                            </w:pPr>
                          </w:p>
                          <w:p w14:paraId="1C213B53" w14:textId="77777777" w:rsidR="00150824" w:rsidRPr="00B94674" w:rsidRDefault="00150824" w:rsidP="00204E76">
                            <w:pPr>
                              <w:pStyle w:val="Ttulo1"/>
                              <w:rPr>
                                <w:lang w:val="en-US"/>
                              </w:rPr>
                            </w:pPr>
                          </w:p>
                          <w:p w14:paraId="41ED8E6F" w14:textId="77777777" w:rsidR="00150824" w:rsidRPr="00B94674" w:rsidRDefault="00150824">
                            <w:pPr>
                              <w:rPr>
                                <w:lang w:val="en-US"/>
                              </w:rPr>
                            </w:pPr>
                          </w:p>
                          <w:p w14:paraId="517E0367" w14:textId="77777777" w:rsidR="00150824" w:rsidRPr="00B94674" w:rsidRDefault="00150824" w:rsidP="00204E76">
                            <w:pPr>
                              <w:pStyle w:val="Ttulo1"/>
                              <w:rPr>
                                <w:lang w:val="en-US"/>
                              </w:rPr>
                            </w:pPr>
                          </w:p>
                          <w:p w14:paraId="6A556068" w14:textId="77777777" w:rsidR="00150824" w:rsidRPr="00B94674" w:rsidRDefault="00150824">
                            <w:pPr>
                              <w:rPr>
                                <w:lang w:val="en-US"/>
                              </w:rPr>
                            </w:pPr>
                          </w:p>
                          <w:p w14:paraId="68605563" w14:textId="77777777" w:rsidR="00150824" w:rsidRPr="00B94674" w:rsidRDefault="00150824" w:rsidP="00204E76">
                            <w:pPr>
                              <w:pStyle w:val="Ttulo1"/>
                              <w:rPr>
                                <w:lang w:val="en-US"/>
                              </w:rPr>
                            </w:pPr>
                          </w:p>
                          <w:p w14:paraId="52B8AE7A" w14:textId="77777777" w:rsidR="00150824" w:rsidRPr="00B94674" w:rsidRDefault="00150824">
                            <w:pPr>
                              <w:rPr>
                                <w:lang w:val="en-US"/>
                              </w:rPr>
                            </w:pPr>
                          </w:p>
                          <w:p w14:paraId="120A4D4C" w14:textId="77777777" w:rsidR="00150824" w:rsidRPr="00B94674" w:rsidRDefault="00150824" w:rsidP="00204E76">
                            <w:pPr>
                              <w:pStyle w:val="Ttulo1"/>
                              <w:rPr>
                                <w:lang w:val="en-US"/>
                              </w:rPr>
                            </w:pPr>
                          </w:p>
                          <w:p w14:paraId="30442152" w14:textId="77777777" w:rsidR="00150824" w:rsidRPr="00B94674" w:rsidRDefault="00150824">
                            <w:pPr>
                              <w:rPr>
                                <w:lang w:val="en-US"/>
                              </w:rPr>
                            </w:pPr>
                          </w:p>
                          <w:p w14:paraId="40BF0FEB" w14:textId="77777777" w:rsidR="00150824" w:rsidRPr="00B94674" w:rsidRDefault="00150824" w:rsidP="00204E76">
                            <w:pPr>
                              <w:pStyle w:val="Ttulo1"/>
                              <w:rPr>
                                <w:lang w:val="en-US"/>
                              </w:rPr>
                            </w:pPr>
                          </w:p>
                          <w:p w14:paraId="7CD28EFF" w14:textId="77777777" w:rsidR="00150824" w:rsidRPr="00B94674" w:rsidRDefault="00150824">
                            <w:pPr>
                              <w:rPr>
                                <w:lang w:val="en-US"/>
                              </w:rPr>
                            </w:pPr>
                          </w:p>
                          <w:p w14:paraId="34C4CAAB" w14:textId="77777777" w:rsidR="00150824" w:rsidRPr="00B94674" w:rsidRDefault="00150824" w:rsidP="00204E76">
                            <w:pPr>
                              <w:pStyle w:val="Ttulo1"/>
                              <w:rPr>
                                <w:lang w:val="en-US"/>
                              </w:rPr>
                            </w:pPr>
                          </w:p>
                          <w:p w14:paraId="7C9FC9AD" w14:textId="77777777" w:rsidR="00150824" w:rsidRPr="00B94674" w:rsidRDefault="00150824">
                            <w:pPr>
                              <w:rPr>
                                <w:lang w:val="en-US"/>
                              </w:rPr>
                            </w:pPr>
                          </w:p>
                          <w:p w14:paraId="1908DD99" w14:textId="77777777" w:rsidR="00150824" w:rsidRPr="00B94674" w:rsidRDefault="00150824" w:rsidP="00204E76">
                            <w:pPr>
                              <w:pStyle w:val="Ttulo1"/>
                              <w:rPr>
                                <w:lang w:val="en-US"/>
                              </w:rPr>
                            </w:pPr>
                          </w:p>
                          <w:p w14:paraId="0429F1DB" w14:textId="77777777" w:rsidR="00150824" w:rsidRPr="00B94674" w:rsidRDefault="00150824">
                            <w:pPr>
                              <w:rPr>
                                <w:lang w:val="en-US"/>
                              </w:rPr>
                            </w:pPr>
                          </w:p>
                          <w:p w14:paraId="583005AC" w14:textId="77777777" w:rsidR="00150824" w:rsidRPr="00B94674" w:rsidRDefault="00150824" w:rsidP="00204E76">
                            <w:pPr>
                              <w:pStyle w:val="Ttulo1"/>
                              <w:rPr>
                                <w:lang w:val="en-US"/>
                              </w:rPr>
                            </w:pPr>
                          </w:p>
                          <w:p w14:paraId="45566A48" w14:textId="77777777" w:rsidR="00150824" w:rsidRPr="00B94674" w:rsidRDefault="00150824">
                            <w:pPr>
                              <w:rPr>
                                <w:lang w:val="en-US"/>
                              </w:rPr>
                            </w:pPr>
                          </w:p>
                          <w:p w14:paraId="1F381AFC" w14:textId="77777777" w:rsidR="00150824" w:rsidRPr="00B94674" w:rsidRDefault="00150824" w:rsidP="00204E76">
                            <w:pPr>
                              <w:pStyle w:val="Ttulo1"/>
                              <w:rPr>
                                <w:lang w:val="en-US"/>
                              </w:rPr>
                            </w:pPr>
                          </w:p>
                          <w:p w14:paraId="466FEC52" w14:textId="77777777" w:rsidR="00150824" w:rsidRPr="00B94674" w:rsidRDefault="00150824">
                            <w:pPr>
                              <w:rPr>
                                <w:lang w:val="en-US"/>
                              </w:rPr>
                            </w:pPr>
                          </w:p>
                          <w:p w14:paraId="4EC9D729" w14:textId="77777777" w:rsidR="00150824" w:rsidRPr="00B94674" w:rsidRDefault="00150824" w:rsidP="00204E76">
                            <w:pPr>
                              <w:pStyle w:val="Ttulo1"/>
                              <w:rPr>
                                <w:lang w:val="en-US"/>
                              </w:rPr>
                            </w:pPr>
                          </w:p>
                          <w:p w14:paraId="305023C6" w14:textId="77777777" w:rsidR="00150824" w:rsidRPr="00B94674" w:rsidRDefault="00150824">
                            <w:pPr>
                              <w:rPr>
                                <w:lang w:val="en-US"/>
                              </w:rPr>
                            </w:pPr>
                          </w:p>
                          <w:p w14:paraId="0D7941A4" w14:textId="77777777" w:rsidR="00150824" w:rsidRPr="00B94674" w:rsidRDefault="00150824" w:rsidP="00204E76">
                            <w:pPr>
                              <w:pStyle w:val="Ttulo1"/>
                              <w:rPr>
                                <w:lang w:val="en-US"/>
                              </w:rPr>
                            </w:pPr>
                          </w:p>
                          <w:p w14:paraId="7FD7FAD4" w14:textId="77777777" w:rsidR="00150824" w:rsidRPr="00B94674" w:rsidRDefault="00150824">
                            <w:pPr>
                              <w:rPr>
                                <w:lang w:val="en-US"/>
                              </w:rPr>
                            </w:pPr>
                          </w:p>
                          <w:p w14:paraId="1BBE9772" w14:textId="77777777" w:rsidR="00150824" w:rsidRPr="00B94674" w:rsidRDefault="00150824" w:rsidP="00204E76">
                            <w:pPr>
                              <w:pStyle w:val="Ttulo1"/>
                              <w:rPr>
                                <w:lang w:val="en-US"/>
                              </w:rPr>
                            </w:pPr>
                          </w:p>
                          <w:p w14:paraId="79C4B0C6" w14:textId="77777777" w:rsidR="00150824" w:rsidRPr="00B94674" w:rsidRDefault="00150824">
                            <w:pPr>
                              <w:rPr>
                                <w:lang w:val="en-US"/>
                              </w:rPr>
                            </w:pPr>
                          </w:p>
                          <w:p w14:paraId="09BE9D42" w14:textId="77777777" w:rsidR="00150824" w:rsidRPr="00B94674" w:rsidRDefault="00150824" w:rsidP="00204E76">
                            <w:pPr>
                              <w:pStyle w:val="Ttulo1"/>
                              <w:rPr>
                                <w:lang w:val="en-US"/>
                              </w:rPr>
                            </w:pPr>
                          </w:p>
                          <w:p w14:paraId="70A3B43B" w14:textId="77777777" w:rsidR="00150824" w:rsidRPr="00B94674" w:rsidRDefault="00150824">
                            <w:pPr>
                              <w:rPr>
                                <w:lang w:val="en-US"/>
                              </w:rPr>
                            </w:pPr>
                          </w:p>
                          <w:p w14:paraId="534631AB" w14:textId="77777777" w:rsidR="00150824" w:rsidRPr="00B94674" w:rsidRDefault="00150824" w:rsidP="00204E76">
                            <w:pPr>
                              <w:pStyle w:val="Ttulo1"/>
                              <w:rPr>
                                <w:lang w:val="en-US"/>
                              </w:rPr>
                            </w:pPr>
                          </w:p>
                          <w:p w14:paraId="46EC5F3D" w14:textId="77777777" w:rsidR="00150824" w:rsidRPr="00B94674" w:rsidRDefault="00150824">
                            <w:pPr>
                              <w:rPr>
                                <w:lang w:val="en-US"/>
                              </w:rPr>
                            </w:pPr>
                          </w:p>
                          <w:p w14:paraId="750E7322" w14:textId="77777777" w:rsidR="00150824" w:rsidRPr="00B94674" w:rsidRDefault="00150824" w:rsidP="00204E76">
                            <w:pPr>
                              <w:pStyle w:val="Ttulo1"/>
                              <w:rPr>
                                <w:lang w:val="en-US"/>
                              </w:rPr>
                            </w:pPr>
                          </w:p>
                          <w:p w14:paraId="4663E699" w14:textId="77777777" w:rsidR="00150824" w:rsidRPr="00B94674" w:rsidRDefault="00150824">
                            <w:pPr>
                              <w:rPr>
                                <w:lang w:val="en-US"/>
                              </w:rPr>
                            </w:pPr>
                          </w:p>
                          <w:p w14:paraId="0192502E" w14:textId="77777777" w:rsidR="00150824" w:rsidRPr="00B94674" w:rsidRDefault="00150824" w:rsidP="00204E76">
                            <w:pPr>
                              <w:pStyle w:val="Ttulo1"/>
                              <w:rPr>
                                <w:lang w:val="en-US"/>
                              </w:rPr>
                            </w:pPr>
                          </w:p>
                          <w:p w14:paraId="651AAAF5" w14:textId="77777777" w:rsidR="00150824" w:rsidRPr="00B94674" w:rsidRDefault="00150824">
                            <w:pPr>
                              <w:rPr>
                                <w:lang w:val="en-US"/>
                              </w:rPr>
                            </w:pPr>
                          </w:p>
                          <w:p w14:paraId="4B1D6653" w14:textId="77777777" w:rsidR="00150824" w:rsidRPr="00B94674" w:rsidRDefault="00150824" w:rsidP="00204E76">
                            <w:pPr>
                              <w:pStyle w:val="Ttulo1"/>
                              <w:rPr>
                                <w:lang w:val="en-US"/>
                              </w:rPr>
                            </w:pPr>
                          </w:p>
                          <w:p w14:paraId="41EB63FB" w14:textId="77777777" w:rsidR="00150824" w:rsidRPr="00B94674" w:rsidRDefault="00150824">
                            <w:pPr>
                              <w:rPr>
                                <w:lang w:val="en-US"/>
                              </w:rPr>
                            </w:pPr>
                          </w:p>
                          <w:p w14:paraId="7E676840" w14:textId="77777777" w:rsidR="00150824" w:rsidRPr="00B94674" w:rsidRDefault="00150824" w:rsidP="00204E76">
                            <w:pPr>
                              <w:pStyle w:val="Ttulo1"/>
                              <w:rPr>
                                <w:lang w:val="en-US"/>
                              </w:rPr>
                            </w:pPr>
                          </w:p>
                          <w:p w14:paraId="601757CF" w14:textId="77777777" w:rsidR="00150824" w:rsidRPr="00B94674" w:rsidRDefault="00150824">
                            <w:pPr>
                              <w:rPr>
                                <w:lang w:val="en-US"/>
                              </w:rPr>
                            </w:pPr>
                          </w:p>
                          <w:p w14:paraId="7A908413" w14:textId="77777777" w:rsidR="00150824" w:rsidRPr="00B94674" w:rsidRDefault="00150824" w:rsidP="00204E76">
                            <w:pPr>
                              <w:pStyle w:val="Ttulo1"/>
                              <w:rPr>
                                <w:lang w:val="en-US"/>
                              </w:rPr>
                            </w:pPr>
                          </w:p>
                          <w:p w14:paraId="1527D1FA" w14:textId="77777777" w:rsidR="00150824" w:rsidRPr="00B94674" w:rsidRDefault="00150824">
                            <w:pPr>
                              <w:rPr>
                                <w:lang w:val="en-US"/>
                              </w:rPr>
                            </w:pPr>
                          </w:p>
                          <w:p w14:paraId="33AF2E13" w14:textId="77777777" w:rsidR="00150824" w:rsidRPr="00B94674" w:rsidRDefault="00150824" w:rsidP="00204E76">
                            <w:pPr>
                              <w:pStyle w:val="Ttulo1"/>
                              <w:rPr>
                                <w:lang w:val="en-US"/>
                              </w:rPr>
                            </w:pPr>
                          </w:p>
                          <w:p w14:paraId="628768F7" w14:textId="77777777" w:rsidR="00150824" w:rsidRPr="00B94674" w:rsidRDefault="00150824">
                            <w:pPr>
                              <w:rPr>
                                <w:lang w:val="en-US"/>
                              </w:rPr>
                            </w:pPr>
                          </w:p>
                          <w:p w14:paraId="7FD2B24E" w14:textId="77777777" w:rsidR="00150824" w:rsidRPr="00B94674" w:rsidRDefault="00150824" w:rsidP="00204E76">
                            <w:pPr>
                              <w:pStyle w:val="Ttulo1"/>
                              <w:rPr>
                                <w:lang w:val="en-US"/>
                              </w:rPr>
                            </w:pPr>
                          </w:p>
                          <w:p w14:paraId="510F4DBA" w14:textId="77777777" w:rsidR="00150824" w:rsidRPr="00B94674" w:rsidRDefault="00150824">
                            <w:pPr>
                              <w:rPr>
                                <w:lang w:val="en-US"/>
                              </w:rPr>
                            </w:pPr>
                          </w:p>
                          <w:p w14:paraId="5325A7EB" w14:textId="77777777" w:rsidR="00150824" w:rsidRPr="00B94674" w:rsidRDefault="00150824" w:rsidP="00204E76">
                            <w:pPr>
                              <w:pStyle w:val="Ttulo1"/>
                              <w:rPr>
                                <w:lang w:val="en-US"/>
                              </w:rPr>
                            </w:pPr>
                          </w:p>
                          <w:p w14:paraId="66A7C9EC" w14:textId="77777777" w:rsidR="00150824" w:rsidRPr="00B94674" w:rsidRDefault="00150824">
                            <w:pPr>
                              <w:rPr>
                                <w:lang w:val="en-US"/>
                              </w:rPr>
                            </w:pPr>
                          </w:p>
                          <w:p w14:paraId="4DFA3D9F" w14:textId="77777777" w:rsidR="00150824" w:rsidRPr="00B94674" w:rsidRDefault="00150824" w:rsidP="00204E76">
                            <w:pPr>
                              <w:pStyle w:val="Ttulo1"/>
                              <w:rPr>
                                <w:lang w:val="en-US"/>
                              </w:rPr>
                            </w:pPr>
                          </w:p>
                          <w:p w14:paraId="141AE344" w14:textId="77777777" w:rsidR="00150824" w:rsidRPr="00B94674" w:rsidRDefault="00150824">
                            <w:pPr>
                              <w:rPr>
                                <w:lang w:val="en-US"/>
                              </w:rPr>
                            </w:pPr>
                          </w:p>
                          <w:p w14:paraId="668D6DC2" w14:textId="77777777" w:rsidR="00150824" w:rsidRPr="00B94674" w:rsidRDefault="00150824" w:rsidP="00204E76">
                            <w:pPr>
                              <w:pStyle w:val="Ttulo1"/>
                              <w:rPr>
                                <w:lang w:val="en-US"/>
                              </w:rPr>
                            </w:pPr>
                          </w:p>
                          <w:p w14:paraId="5AB8A54F" w14:textId="77777777" w:rsidR="00150824" w:rsidRPr="00B94674" w:rsidRDefault="00150824">
                            <w:pPr>
                              <w:rPr>
                                <w:lang w:val="en-US"/>
                              </w:rPr>
                            </w:pPr>
                          </w:p>
                          <w:p w14:paraId="78AAAEDF" w14:textId="77777777" w:rsidR="00150824" w:rsidRPr="00B94674" w:rsidRDefault="00150824" w:rsidP="00204E76">
                            <w:pPr>
                              <w:pStyle w:val="Ttulo1"/>
                              <w:rPr>
                                <w:lang w:val="en-US"/>
                              </w:rPr>
                            </w:pPr>
                          </w:p>
                          <w:p w14:paraId="4703A5C9" w14:textId="77777777" w:rsidR="00150824" w:rsidRPr="00B94674" w:rsidRDefault="00150824">
                            <w:pPr>
                              <w:rPr>
                                <w:lang w:val="en-US"/>
                              </w:rPr>
                            </w:pPr>
                          </w:p>
                          <w:p w14:paraId="71FBE4C3" w14:textId="77777777" w:rsidR="00150824" w:rsidRPr="00B94674" w:rsidRDefault="00150824" w:rsidP="00204E76">
                            <w:pPr>
                              <w:pStyle w:val="Ttulo1"/>
                              <w:rPr>
                                <w:lang w:val="en-US"/>
                              </w:rPr>
                            </w:pPr>
                          </w:p>
                          <w:p w14:paraId="6783F763" w14:textId="77777777" w:rsidR="00150824" w:rsidRPr="00B94674" w:rsidRDefault="00150824">
                            <w:pPr>
                              <w:rPr>
                                <w:lang w:val="en-US"/>
                              </w:rPr>
                            </w:pPr>
                          </w:p>
                          <w:p w14:paraId="4CB67631" w14:textId="77777777" w:rsidR="00150824" w:rsidRPr="00B94674" w:rsidRDefault="00150824" w:rsidP="00204E76">
                            <w:pPr>
                              <w:pStyle w:val="Ttulo1"/>
                              <w:rPr>
                                <w:lang w:val="en-US"/>
                              </w:rPr>
                            </w:pPr>
                          </w:p>
                          <w:p w14:paraId="0EE11EDB" w14:textId="77777777" w:rsidR="00150824" w:rsidRPr="00B94674" w:rsidRDefault="00150824">
                            <w:pPr>
                              <w:rPr>
                                <w:lang w:val="en-US"/>
                              </w:rPr>
                            </w:pPr>
                          </w:p>
                          <w:p w14:paraId="6D695DFF" w14:textId="77777777" w:rsidR="00150824" w:rsidRPr="00B94674" w:rsidRDefault="00150824" w:rsidP="00204E76">
                            <w:pPr>
                              <w:pStyle w:val="Ttulo1"/>
                              <w:rPr>
                                <w:lang w:val="en-US"/>
                              </w:rPr>
                            </w:pPr>
                          </w:p>
                          <w:p w14:paraId="7E47E071" w14:textId="77777777" w:rsidR="00150824" w:rsidRPr="00B94674" w:rsidRDefault="00150824">
                            <w:pPr>
                              <w:rPr>
                                <w:lang w:val="en-US"/>
                              </w:rPr>
                            </w:pPr>
                          </w:p>
                          <w:p w14:paraId="267A42F7" w14:textId="77777777" w:rsidR="00150824" w:rsidRPr="00B94674" w:rsidRDefault="00150824" w:rsidP="00204E76">
                            <w:pPr>
                              <w:pStyle w:val="Ttulo1"/>
                              <w:rPr>
                                <w:lang w:val="en-US"/>
                              </w:rPr>
                            </w:pPr>
                          </w:p>
                          <w:p w14:paraId="3B67D792" w14:textId="77777777" w:rsidR="00150824" w:rsidRPr="00B94674" w:rsidRDefault="00150824">
                            <w:pPr>
                              <w:rPr>
                                <w:lang w:val="en-US"/>
                              </w:rPr>
                            </w:pPr>
                          </w:p>
                          <w:p w14:paraId="19C5CDB7" w14:textId="77777777" w:rsidR="00150824" w:rsidRPr="00B94674" w:rsidRDefault="00150824" w:rsidP="00204E76">
                            <w:pPr>
                              <w:pStyle w:val="Ttulo1"/>
                              <w:rPr>
                                <w:lang w:val="en-US"/>
                              </w:rPr>
                            </w:pPr>
                          </w:p>
                          <w:p w14:paraId="54719881" w14:textId="77777777" w:rsidR="00150824" w:rsidRPr="00B94674" w:rsidRDefault="00150824">
                            <w:pPr>
                              <w:rPr>
                                <w:lang w:val="en-US"/>
                              </w:rPr>
                            </w:pPr>
                          </w:p>
                          <w:p w14:paraId="24F48174" w14:textId="77777777" w:rsidR="00150824" w:rsidRPr="00B94674" w:rsidRDefault="00150824" w:rsidP="00204E76">
                            <w:pPr>
                              <w:pStyle w:val="Ttulo1"/>
                              <w:rPr>
                                <w:lang w:val="en-US"/>
                              </w:rPr>
                            </w:pPr>
                          </w:p>
                          <w:p w14:paraId="53170AE4" w14:textId="77777777" w:rsidR="00150824" w:rsidRPr="00B94674" w:rsidRDefault="00150824">
                            <w:pPr>
                              <w:rPr>
                                <w:lang w:val="en-US"/>
                              </w:rPr>
                            </w:pPr>
                          </w:p>
                          <w:p w14:paraId="3609BF2B" w14:textId="77777777" w:rsidR="00150824" w:rsidRPr="00B94674" w:rsidRDefault="00150824" w:rsidP="00204E76">
                            <w:pPr>
                              <w:pStyle w:val="Ttulo1"/>
                              <w:rPr>
                                <w:lang w:val="en-US"/>
                              </w:rPr>
                            </w:pPr>
                          </w:p>
                          <w:p w14:paraId="2EF7B581" w14:textId="77777777" w:rsidR="00150824" w:rsidRPr="00B94674" w:rsidRDefault="00150824">
                            <w:pPr>
                              <w:rPr>
                                <w:lang w:val="en-US"/>
                              </w:rPr>
                            </w:pPr>
                          </w:p>
                          <w:p w14:paraId="6FFAEA61" w14:textId="77777777" w:rsidR="00150824" w:rsidRPr="00B94674" w:rsidRDefault="00150824" w:rsidP="00204E76">
                            <w:pPr>
                              <w:pStyle w:val="Ttulo1"/>
                              <w:rPr>
                                <w:lang w:val="en-US"/>
                              </w:rPr>
                            </w:pPr>
                          </w:p>
                          <w:p w14:paraId="07FE8740" w14:textId="77777777" w:rsidR="00150824" w:rsidRPr="00B94674" w:rsidRDefault="00150824">
                            <w:pPr>
                              <w:rPr>
                                <w:lang w:val="en-US"/>
                              </w:rPr>
                            </w:pPr>
                          </w:p>
                          <w:p w14:paraId="4A97470A" w14:textId="77777777" w:rsidR="00150824" w:rsidRPr="00B94674" w:rsidRDefault="00150824" w:rsidP="00204E76">
                            <w:pPr>
                              <w:pStyle w:val="Ttulo1"/>
                              <w:rPr>
                                <w:lang w:val="en-US"/>
                              </w:rPr>
                            </w:pPr>
                          </w:p>
                          <w:p w14:paraId="288D2B97" w14:textId="77777777" w:rsidR="00150824" w:rsidRPr="00B94674" w:rsidRDefault="00150824">
                            <w:pPr>
                              <w:rPr>
                                <w:lang w:val="en-US"/>
                              </w:rPr>
                            </w:pPr>
                          </w:p>
                          <w:p w14:paraId="4ACE1B58" w14:textId="77777777" w:rsidR="00150824" w:rsidRPr="00B94674" w:rsidRDefault="00150824" w:rsidP="00204E76">
                            <w:pPr>
                              <w:pStyle w:val="Ttulo1"/>
                              <w:rPr>
                                <w:lang w:val="en-US"/>
                              </w:rPr>
                            </w:pPr>
                          </w:p>
                          <w:p w14:paraId="5FFBD07D" w14:textId="77777777" w:rsidR="00150824" w:rsidRPr="00B94674" w:rsidRDefault="00150824">
                            <w:pPr>
                              <w:rPr>
                                <w:lang w:val="en-US"/>
                              </w:rPr>
                            </w:pPr>
                          </w:p>
                          <w:p w14:paraId="5A7A3D3A" w14:textId="77777777" w:rsidR="00150824" w:rsidRPr="00B94674" w:rsidRDefault="00150824" w:rsidP="00204E76">
                            <w:pPr>
                              <w:pStyle w:val="Ttulo1"/>
                              <w:rPr>
                                <w:lang w:val="en-US"/>
                              </w:rPr>
                            </w:pPr>
                          </w:p>
                          <w:p w14:paraId="1E8BB08A" w14:textId="77777777" w:rsidR="00150824" w:rsidRPr="00B94674" w:rsidRDefault="00150824">
                            <w:pPr>
                              <w:rPr>
                                <w:lang w:val="en-US"/>
                              </w:rPr>
                            </w:pPr>
                          </w:p>
                          <w:p w14:paraId="70006922" w14:textId="77777777" w:rsidR="00150824" w:rsidRPr="00B94674" w:rsidRDefault="00150824" w:rsidP="00204E76">
                            <w:pPr>
                              <w:pStyle w:val="Ttulo1"/>
                              <w:rPr>
                                <w:lang w:val="en-US"/>
                              </w:rPr>
                            </w:pPr>
                          </w:p>
                          <w:p w14:paraId="5ACE36BC" w14:textId="77777777" w:rsidR="00150824" w:rsidRPr="00B94674" w:rsidRDefault="00150824">
                            <w:pPr>
                              <w:rPr>
                                <w:lang w:val="en-US"/>
                              </w:rPr>
                            </w:pPr>
                          </w:p>
                          <w:p w14:paraId="3416AE07" w14:textId="77777777" w:rsidR="00150824" w:rsidRPr="00B94674" w:rsidRDefault="00150824" w:rsidP="00204E76">
                            <w:pPr>
                              <w:pStyle w:val="Ttulo1"/>
                              <w:rPr>
                                <w:lang w:val="en-US"/>
                              </w:rPr>
                            </w:pPr>
                          </w:p>
                          <w:p w14:paraId="651F1350" w14:textId="77777777" w:rsidR="00150824" w:rsidRPr="00B94674" w:rsidRDefault="00150824">
                            <w:pPr>
                              <w:rPr>
                                <w:lang w:val="en-US"/>
                              </w:rPr>
                            </w:pPr>
                          </w:p>
                          <w:p w14:paraId="7434DCEB" w14:textId="77777777" w:rsidR="00150824" w:rsidRPr="00B94674" w:rsidRDefault="00150824" w:rsidP="00204E76">
                            <w:pPr>
                              <w:pStyle w:val="Ttulo1"/>
                              <w:rPr>
                                <w:lang w:val="en-US"/>
                              </w:rPr>
                            </w:pPr>
                          </w:p>
                          <w:p w14:paraId="2B0C230D" w14:textId="77777777" w:rsidR="00150824" w:rsidRPr="00B94674" w:rsidRDefault="00150824">
                            <w:pPr>
                              <w:rPr>
                                <w:lang w:val="en-US"/>
                              </w:rPr>
                            </w:pPr>
                          </w:p>
                          <w:p w14:paraId="0BA970FC" w14:textId="77777777" w:rsidR="00150824" w:rsidRPr="00B94674" w:rsidRDefault="00150824" w:rsidP="00204E76">
                            <w:pPr>
                              <w:pStyle w:val="Ttulo1"/>
                              <w:rPr>
                                <w:lang w:val="en-US"/>
                              </w:rPr>
                            </w:pPr>
                          </w:p>
                          <w:p w14:paraId="7E601D0E" w14:textId="77777777" w:rsidR="00150824" w:rsidRPr="00B94674" w:rsidRDefault="00150824">
                            <w:pPr>
                              <w:rPr>
                                <w:lang w:val="en-US"/>
                              </w:rPr>
                            </w:pPr>
                          </w:p>
                          <w:p w14:paraId="4847940D" w14:textId="77777777" w:rsidR="00150824" w:rsidRPr="00B94674" w:rsidRDefault="00150824" w:rsidP="00204E76">
                            <w:pPr>
                              <w:pStyle w:val="Ttulo1"/>
                              <w:rPr>
                                <w:lang w:val="en-US"/>
                              </w:rPr>
                            </w:pPr>
                          </w:p>
                          <w:p w14:paraId="7D079B33" w14:textId="77777777" w:rsidR="00150824" w:rsidRPr="00B94674" w:rsidRDefault="00150824">
                            <w:pPr>
                              <w:rPr>
                                <w:lang w:val="en-US"/>
                              </w:rPr>
                            </w:pPr>
                          </w:p>
                          <w:p w14:paraId="27D9E39F" w14:textId="77777777" w:rsidR="00150824" w:rsidRPr="00B94674" w:rsidRDefault="00150824" w:rsidP="00204E76">
                            <w:pPr>
                              <w:pStyle w:val="Ttulo1"/>
                              <w:rPr>
                                <w:lang w:val="en-US"/>
                              </w:rPr>
                            </w:pPr>
                          </w:p>
                          <w:p w14:paraId="6CFE1A68" w14:textId="77777777" w:rsidR="00150824" w:rsidRPr="00B94674" w:rsidRDefault="00150824">
                            <w:pPr>
                              <w:rPr>
                                <w:lang w:val="en-US"/>
                              </w:rPr>
                            </w:pPr>
                          </w:p>
                          <w:p w14:paraId="6B480B34" w14:textId="77777777" w:rsidR="00150824" w:rsidRPr="00B94674" w:rsidRDefault="00150824" w:rsidP="00204E76">
                            <w:pPr>
                              <w:pStyle w:val="Ttulo1"/>
                              <w:rPr>
                                <w:lang w:val="en-US"/>
                              </w:rPr>
                            </w:pPr>
                          </w:p>
                          <w:p w14:paraId="45E2BACF" w14:textId="77777777" w:rsidR="00150824" w:rsidRPr="00B94674" w:rsidRDefault="00150824">
                            <w:pPr>
                              <w:rPr>
                                <w:lang w:val="en-US"/>
                              </w:rPr>
                            </w:pPr>
                          </w:p>
                          <w:p w14:paraId="262566DA" w14:textId="77777777" w:rsidR="00150824" w:rsidRPr="00B94674" w:rsidRDefault="00150824" w:rsidP="00204E76">
                            <w:pPr>
                              <w:pStyle w:val="Ttulo1"/>
                              <w:rPr>
                                <w:lang w:val="en-US"/>
                              </w:rPr>
                            </w:pPr>
                          </w:p>
                          <w:p w14:paraId="03E76FE6" w14:textId="77777777" w:rsidR="00150824" w:rsidRPr="00B94674" w:rsidRDefault="00150824">
                            <w:pPr>
                              <w:rPr>
                                <w:lang w:val="en-US"/>
                              </w:rPr>
                            </w:pPr>
                          </w:p>
                          <w:p w14:paraId="60BC6E98" w14:textId="77777777" w:rsidR="00150824" w:rsidRPr="00B94674" w:rsidRDefault="00150824" w:rsidP="00204E76">
                            <w:pPr>
                              <w:pStyle w:val="Ttulo1"/>
                              <w:rPr>
                                <w:lang w:val="en-US"/>
                              </w:rPr>
                            </w:pPr>
                          </w:p>
                          <w:p w14:paraId="37EBA538" w14:textId="77777777" w:rsidR="00150824" w:rsidRPr="00B94674" w:rsidRDefault="00150824">
                            <w:pPr>
                              <w:rPr>
                                <w:lang w:val="en-US"/>
                              </w:rPr>
                            </w:pPr>
                          </w:p>
                          <w:p w14:paraId="662E33AD" w14:textId="77777777" w:rsidR="00150824" w:rsidRPr="00B94674" w:rsidRDefault="00150824" w:rsidP="00204E76">
                            <w:pPr>
                              <w:pStyle w:val="Ttulo1"/>
                              <w:rPr>
                                <w:lang w:val="en-US"/>
                              </w:rPr>
                            </w:pPr>
                          </w:p>
                          <w:p w14:paraId="158167FD" w14:textId="77777777" w:rsidR="00150824" w:rsidRPr="00B94674" w:rsidRDefault="00150824">
                            <w:pPr>
                              <w:rPr>
                                <w:lang w:val="en-US"/>
                              </w:rPr>
                            </w:pPr>
                          </w:p>
                          <w:p w14:paraId="207F1D38" w14:textId="77777777" w:rsidR="00150824" w:rsidRPr="00B94674" w:rsidRDefault="00150824" w:rsidP="00204E76">
                            <w:pPr>
                              <w:pStyle w:val="Ttulo1"/>
                              <w:rPr>
                                <w:lang w:val="en-US"/>
                              </w:rPr>
                            </w:pPr>
                          </w:p>
                          <w:p w14:paraId="4790ABAF" w14:textId="77777777" w:rsidR="00150824" w:rsidRPr="00B94674" w:rsidRDefault="00150824">
                            <w:pPr>
                              <w:rPr>
                                <w:lang w:val="en-US"/>
                              </w:rPr>
                            </w:pPr>
                          </w:p>
                          <w:p w14:paraId="14173736" w14:textId="77777777" w:rsidR="00150824" w:rsidRPr="00B94674" w:rsidRDefault="00150824" w:rsidP="00204E76">
                            <w:pPr>
                              <w:pStyle w:val="Ttulo1"/>
                              <w:rPr>
                                <w:lang w:val="en-US"/>
                              </w:rPr>
                            </w:pPr>
                          </w:p>
                          <w:p w14:paraId="59ADD5E7" w14:textId="77777777" w:rsidR="00150824" w:rsidRPr="00B94674" w:rsidRDefault="00150824">
                            <w:pPr>
                              <w:rPr>
                                <w:lang w:val="en-US"/>
                              </w:rPr>
                            </w:pPr>
                          </w:p>
                          <w:p w14:paraId="7CF3DD19" w14:textId="77777777" w:rsidR="00150824" w:rsidRPr="00B94674" w:rsidRDefault="00150824" w:rsidP="00204E76">
                            <w:pPr>
                              <w:pStyle w:val="Ttulo1"/>
                              <w:rPr>
                                <w:lang w:val="en-US"/>
                              </w:rPr>
                            </w:pPr>
                          </w:p>
                          <w:p w14:paraId="327614A6" w14:textId="77777777" w:rsidR="00150824" w:rsidRPr="00B94674" w:rsidRDefault="00150824">
                            <w:pPr>
                              <w:rPr>
                                <w:lang w:val="en-US"/>
                              </w:rPr>
                            </w:pPr>
                          </w:p>
                          <w:p w14:paraId="7702F4D9" w14:textId="77777777" w:rsidR="00150824" w:rsidRPr="00B94674" w:rsidRDefault="00150824" w:rsidP="00204E76">
                            <w:pPr>
                              <w:pStyle w:val="Ttulo1"/>
                              <w:rPr>
                                <w:lang w:val="en-US"/>
                              </w:rPr>
                            </w:pPr>
                          </w:p>
                          <w:p w14:paraId="47783326" w14:textId="77777777" w:rsidR="00150824" w:rsidRPr="00B94674" w:rsidRDefault="00150824">
                            <w:pPr>
                              <w:rPr>
                                <w:lang w:val="en-US"/>
                              </w:rPr>
                            </w:pPr>
                          </w:p>
                          <w:p w14:paraId="694F1EA1" w14:textId="77777777" w:rsidR="00150824" w:rsidRPr="00B94674" w:rsidRDefault="00150824" w:rsidP="00204E76">
                            <w:pPr>
                              <w:pStyle w:val="Ttulo1"/>
                              <w:rPr>
                                <w:lang w:val="en-US"/>
                              </w:rPr>
                            </w:pPr>
                          </w:p>
                          <w:p w14:paraId="1B5700EC" w14:textId="77777777" w:rsidR="00150824" w:rsidRPr="00B94674" w:rsidRDefault="00150824">
                            <w:pPr>
                              <w:rPr>
                                <w:lang w:val="en-US"/>
                              </w:rPr>
                            </w:pPr>
                          </w:p>
                          <w:p w14:paraId="73CB2FEE" w14:textId="77777777" w:rsidR="00150824" w:rsidRPr="00B94674" w:rsidRDefault="00150824" w:rsidP="00204E76">
                            <w:pPr>
                              <w:pStyle w:val="Ttulo1"/>
                              <w:rPr>
                                <w:lang w:val="en-US"/>
                              </w:rPr>
                            </w:pPr>
                          </w:p>
                          <w:p w14:paraId="54FAA144" w14:textId="77777777" w:rsidR="00150824" w:rsidRPr="00B94674" w:rsidRDefault="00150824">
                            <w:pPr>
                              <w:rPr>
                                <w:lang w:val="en-US"/>
                              </w:rPr>
                            </w:pPr>
                          </w:p>
                          <w:p w14:paraId="2E098572" w14:textId="77777777" w:rsidR="00150824" w:rsidRPr="00B94674" w:rsidRDefault="00150824" w:rsidP="00204E76">
                            <w:pPr>
                              <w:pStyle w:val="Ttulo1"/>
                              <w:rPr>
                                <w:lang w:val="en-US"/>
                              </w:rPr>
                            </w:pPr>
                          </w:p>
                          <w:p w14:paraId="3E5134CA" w14:textId="77777777" w:rsidR="00150824" w:rsidRPr="00B94674" w:rsidRDefault="00150824">
                            <w:pPr>
                              <w:rPr>
                                <w:lang w:val="en-US"/>
                              </w:rPr>
                            </w:pPr>
                          </w:p>
                          <w:p w14:paraId="4C630312" w14:textId="77777777" w:rsidR="00150824" w:rsidRPr="00B94674" w:rsidRDefault="00150824" w:rsidP="00204E76">
                            <w:pPr>
                              <w:pStyle w:val="Ttulo1"/>
                              <w:rPr>
                                <w:lang w:val="en-US"/>
                              </w:rPr>
                            </w:pPr>
                          </w:p>
                          <w:p w14:paraId="0D79B3A4" w14:textId="77777777" w:rsidR="00150824" w:rsidRPr="00B94674" w:rsidRDefault="00150824">
                            <w:pPr>
                              <w:rPr>
                                <w:lang w:val="en-US"/>
                              </w:rPr>
                            </w:pPr>
                          </w:p>
                          <w:p w14:paraId="10ED55D9" w14:textId="77777777" w:rsidR="00150824" w:rsidRPr="00B94674" w:rsidRDefault="00150824" w:rsidP="00204E76">
                            <w:pPr>
                              <w:pStyle w:val="Ttulo1"/>
                              <w:rPr>
                                <w:lang w:val="en-US"/>
                              </w:rPr>
                            </w:pPr>
                          </w:p>
                          <w:p w14:paraId="7C03334E" w14:textId="77777777" w:rsidR="00150824" w:rsidRPr="00B94674" w:rsidRDefault="00150824">
                            <w:pPr>
                              <w:rPr>
                                <w:lang w:val="en-US"/>
                              </w:rPr>
                            </w:pPr>
                          </w:p>
                          <w:p w14:paraId="21D4307F" w14:textId="77777777" w:rsidR="00150824" w:rsidRPr="00B94674" w:rsidRDefault="00150824" w:rsidP="00204E76">
                            <w:pPr>
                              <w:pStyle w:val="Ttulo1"/>
                              <w:rPr>
                                <w:lang w:val="en-US"/>
                              </w:rPr>
                            </w:pPr>
                          </w:p>
                          <w:p w14:paraId="64554709" w14:textId="77777777" w:rsidR="00150824" w:rsidRPr="00B94674" w:rsidRDefault="00150824">
                            <w:pPr>
                              <w:rPr>
                                <w:lang w:val="en-US"/>
                              </w:rPr>
                            </w:pPr>
                          </w:p>
                          <w:p w14:paraId="36930860" w14:textId="77777777" w:rsidR="00150824" w:rsidRPr="00B94674" w:rsidRDefault="00150824" w:rsidP="00204E76">
                            <w:pPr>
                              <w:pStyle w:val="Ttulo1"/>
                              <w:rPr>
                                <w:lang w:val="en-US"/>
                              </w:rPr>
                            </w:pPr>
                          </w:p>
                          <w:p w14:paraId="41B51820" w14:textId="77777777" w:rsidR="00150824" w:rsidRPr="00B94674" w:rsidRDefault="00150824">
                            <w:pPr>
                              <w:rPr>
                                <w:lang w:val="en-US"/>
                              </w:rPr>
                            </w:pPr>
                          </w:p>
                          <w:p w14:paraId="5B6B67E1" w14:textId="77777777" w:rsidR="00150824" w:rsidRPr="00B94674" w:rsidRDefault="00150824" w:rsidP="00204E76">
                            <w:pPr>
                              <w:pStyle w:val="Ttulo1"/>
                              <w:rPr>
                                <w:lang w:val="en-US"/>
                              </w:rPr>
                            </w:pPr>
                          </w:p>
                          <w:p w14:paraId="427CFDED" w14:textId="77777777" w:rsidR="00A5206C" w:rsidRDefault="00A5206C"/>
                          <w:p w14:paraId="5026491C" w14:textId="77777777" w:rsidR="00150824" w:rsidRPr="00B94674" w:rsidRDefault="00150824" w:rsidP="00204E76">
                            <w:pPr>
                              <w:pStyle w:val="Ttulo1"/>
                              <w:rPr>
                                <w:lang w:val="en-US"/>
                              </w:rPr>
                            </w:pPr>
                          </w:p>
                          <w:p w14:paraId="67CF931B" w14:textId="77777777" w:rsidR="00150824" w:rsidRPr="00B94674" w:rsidRDefault="00150824">
                            <w:pPr>
                              <w:rPr>
                                <w:lang w:val="en-US"/>
                              </w:rPr>
                            </w:pPr>
                          </w:p>
                          <w:p w14:paraId="214B6E25" w14:textId="77777777" w:rsidR="00150824" w:rsidRPr="00B94674" w:rsidRDefault="00150824" w:rsidP="00204E76">
                            <w:pPr>
                              <w:pStyle w:val="Ttulo1"/>
                              <w:rPr>
                                <w:lang w:val="en-US"/>
                              </w:rPr>
                            </w:pPr>
                          </w:p>
                          <w:p w14:paraId="65CD342A" w14:textId="77777777" w:rsidR="00150824" w:rsidRPr="00B94674" w:rsidRDefault="00150824">
                            <w:pPr>
                              <w:rPr>
                                <w:lang w:val="en-US"/>
                              </w:rPr>
                            </w:pPr>
                          </w:p>
                          <w:p w14:paraId="0C572E57" w14:textId="77777777" w:rsidR="00150824" w:rsidRPr="00B94674" w:rsidRDefault="00150824" w:rsidP="00204E76">
                            <w:pPr>
                              <w:pStyle w:val="Ttulo1"/>
                              <w:rPr>
                                <w:lang w:val="en-US"/>
                              </w:rPr>
                            </w:pPr>
                          </w:p>
                          <w:p w14:paraId="0799757C" w14:textId="77777777" w:rsidR="00150824" w:rsidRPr="00B94674" w:rsidRDefault="00150824">
                            <w:pPr>
                              <w:rPr>
                                <w:lang w:val="en-US"/>
                              </w:rPr>
                            </w:pPr>
                          </w:p>
                          <w:p w14:paraId="253CBA2A" w14:textId="77777777" w:rsidR="00150824" w:rsidRPr="00B94674" w:rsidRDefault="00150824" w:rsidP="00204E76">
                            <w:pPr>
                              <w:pStyle w:val="Ttulo1"/>
                              <w:rPr>
                                <w:lang w:val="en-US"/>
                              </w:rPr>
                            </w:pPr>
                          </w:p>
                          <w:p w14:paraId="25BEA5DE" w14:textId="77777777" w:rsidR="00150824" w:rsidRPr="00B94674" w:rsidRDefault="00150824">
                            <w:pPr>
                              <w:rPr>
                                <w:lang w:val="en-US"/>
                              </w:rPr>
                            </w:pPr>
                          </w:p>
                          <w:p w14:paraId="1DEDE980" w14:textId="77777777" w:rsidR="00150824" w:rsidRPr="00B94674" w:rsidRDefault="00150824" w:rsidP="00204E76">
                            <w:pPr>
                              <w:pStyle w:val="Ttulo1"/>
                              <w:rPr>
                                <w:lang w:val="en-US"/>
                              </w:rPr>
                            </w:pPr>
                          </w:p>
                          <w:p w14:paraId="4B23A1A6" w14:textId="77777777" w:rsidR="00150824" w:rsidRPr="00B94674" w:rsidRDefault="00150824">
                            <w:pPr>
                              <w:rPr>
                                <w:lang w:val="en-US"/>
                              </w:rPr>
                            </w:pPr>
                          </w:p>
                          <w:p w14:paraId="30FD4874" w14:textId="77777777" w:rsidR="00150824" w:rsidRPr="00B94674" w:rsidRDefault="00150824" w:rsidP="00204E76">
                            <w:pPr>
                              <w:pStyle w:val="Ttulo1"/>
                              <w:rPr>
                                <w:lang w:val="en-US"/>
                              </w:rPr>
                            </w:pPr>
                          </w:p>
                          <w:p w14:paraId="7FD15A3C" w14:textId="77777777" w:rsidR="00150824" w:rsidRPr="00B94674" w:rsidRDefault="00150824">
                            <w:pPr>
                              <w:rPr>
                                <w:lang w:val="en-US"/>
                              </w:rPr>
                            </w:pPr>
                          </w:p>
                          <w:p w14:paraId="1D7FB6AC" w14:textId="77777777" w:rsidR="00150824" w:rsidRPr="00B94674" w:rsidRDefault="00150824" w:rsidP="00204E76">
                            <w:pPr>
                              <w:pStyle w:val="Ttulo1"/>
                              <w:rPr>
                                <w:lang w:val="en-US"/>
                              </w:rPr>
                            </w:pPr>
                          </w:p>
                          <w:p w14:paraId="478F9629" w14:textId="77777777" w:rsidR="00150824" w:rsidRPr="00B94674" w:rsidRDefault="00150824">
                            <w:pPr>
                              <w:rPr>
                                <w:lang w:val="en-US"/>
                              </w:rPr>
                            </w:pPr>
                          </w:p>
                          <w:p w14:paraId="6A808D24" w14:textId="77777777" w:rsidR="00150824" w:rsidRPr="00B94674" w:rsidRDefault="00150824" w:rsidP="00204E76">
                            <w:pPr>
                              <w:pStyle w:val="Ttulo1"/>
                              <w:rPr>
                                <w:lang w:val="en-US"/>
                              </w:rPr>
                            </w:pPr>
                          </w:p>
                          <w:p w14:paraId="60B38DA5" w14:textId="77777777" w:rsidR="00150824" w:rsidRPr="00B94674" w:rsidRDefault="00150824">
                            <w:pPr>
                              <w:rPr>
                                <w:lang w:val="en-US"/>
                              </w:rPr>
                            </w:pPr>
                          </w:p>
                          <w:p w14:paraId="634DDE89" w14:textId="77777777" w:rsidR="00150824" w:rsidRPr="00B94674" w:rsidRDefault="00150824" w:rsidP="00204E76">
                            <w:pPr>
                              <w:pStyle w:val="Ttulo1"/>
                              <w:rPr>
                                <w:lang w:val="en-US"/>
                              </w:rPr>
                            </w:pPr>
                          </w:p>
                          <w:p w14:paraId="3D5F27AE" w14:textId="77777777" w:rsidR="00150824" w:rsidRPr="00B94674" w:rsidRDefault="00150824">
                            <w:pPr>
                              <w:rPr>
                                <w:lang w:val="en-US"/>
                              </w:rPr>
                            </w:pPr>
                          </w:p>
                          <w:p w14:paraId="068205FF" w14:textId="77777777" w:rsidR="00150824" w:rsidRPr="00B94674" w:rsidRDefault="00150824" w:rsidP="00204E76">
                            <w:pPr>
                              <w:pStyle w:val="Ttulo1"/>
                              <w:rPr>
                                <w:lang w:val="en-US"/>
                              </w:rPr>
                            </w:pPr>
                          </w:p>
                          <w:p w14:paraId="452CBB90" w14:textId="77777777" w:rsidR="00150824" w:rsidRPr="00B94674" w:rsidRDefault="00150824">
                            <w:pPr>
                              <w:rPr>
                                <w:lang w:val="en-US"/>
                              </w:rPr>
                            </w:pPr>
                          </w:p>
                          <w:p w14:paraId="6024586E" w14:textId="77777777" w:rsidR="00150824" w:rsidRPr="00B94674" w:rsidRDefault="00150824" w:rsidP="00204E76">
                            <w:pPr>
                              <w:pStyle w:val="Ttulo1"/>
                              <w:rPr>
                                <w:lang w:val="en-US"/>
                              </w:rPr>
                            </w:pPr>
                          </w:p>
                          <w:p w14:paraId="6D615AFC" w14:textId="77777777" w:rsidR="00150824" w:rsidRPr="00B94674" w:rsidRDefault="00150824">
                            <w:pPr>
                              <w:rPr>
                                <w:lang w:val="en-US"/>
                              </w:rPr>
                            </w:pPr>
                          </w:p>
                          <w:p w14:paraId="4AEC6C62" w14:textId="77777777" w:rsidR="00150824" w:rsidRPr="00B94674" w:rsidRDefault="00150824" w:rsidP="00204E76">
                            <w:pPr>
                              <w:pStyle w:val="Ttulo1"/>
                              <w:rPr>
                                <w:lang w:val="en-US"/>
                              </w:rPr>
                            </w:pPr>
                          </w:p>
                          <w:p w14:paraId="6B06C8BC" w14:textId="77777777" w:rsidR="00150824" w:rsidRPr="00B94674" w:rsidRDefault="00150824">
                            <w:pPr>
                              <w:rPr>
                                <w:lang w:val="en-US"/>
                              </w:rPr>
                            </w:pPr>
                          </w:p>
                          <w:p w14:paraId="7E4FCC07" w14:textId="77777777" w:rsidR="00150824" w:rsidRPr="00B94674" w:rsidRDefault="00150824" w:rsidP="00204E76">
                            <w:pPr>
                              <w:pStyle w:val="Ttulo1"/>
                              <w:rPr>
                                <w:lang w:val="en-US"/>
                              </w:rPr>
                            </w:pPr>
                          </w:p>
                          <w:p w14:paraId="565332EF" w14:textId="77777777" w:rsidR="00150824" w:rsidRPr="00B94674" w:rsidRDefault="00150824">
                            <w:pPr>
                              <w:rPr>
                                <w:lang w:val="en-US"/>
                              </w:rPr>
                            </w:pPr>
                          </w:p>
                          <w:p w14:paraId="50D5E78B" w14:textId="77777777" w:rsidR="00150824" w:rsidRPr="00B94674" w:rsidRDefault="00150824" w:rsidP="00204E76">
                            <w:pPr>
                              <w:pStyle w:val="Ttulo1"/>
                              <w:rPr>
                                <w:lang w:val="en-US"/>
                              </w:rPr>
                            </w:pPr>
                          </w:p>
                          <w:p w14:paraId="3920AED7" w14:textId="77777777" w:rsidR="00150824" w:rsidRPr="00B94674" w:rsidRDefault="00150824">
                            <w:pPr>
                              <w:rPr>
                                <w:lang w:val="en-US"/>
                              </w:rPr>
                            </w:pPr>
                          </w:p>
                          <w:p w14:paraId="35E044CC" w14:textId="77777777" w:rsidR="00150824" w:rsidRPr="00B94674" w:rsidRDefault="00150824" w:rsidP="00204E76">
                            <w:pPr>
                              <w:pStyle w:val="Ttulo1"/>
                              <w:rPr>
                                <w:lang w:val="en-US"/>
                              </w:rPr>
                            </w:pPr>
                          </w:p>
                          <w:p w14:paraId="77BC2604" w14:textId="77777777" w:rsidR="00150824" w:rsidRPr="00B94674" w:rsidRDefault="00150824">
                            <w:pPr>
                              <w:rPr>
                                <w:lang w:val="en-US"/>
                              </w:rPr>
                            </w:pPr>
                          </w:p>
                          <w:p w14:paraId="080B547A" w14:textId="77777777" w:rsidR="00150824" w:rsidRPr="00B94674" w:rsidRDefault="00150824" w:rsidP="00204E76">
                            <w:pPr>
                              <w:pStyle w:val="Ttulo1"/>
                              <w:rPr>
                                <w:lang w:val="en-US"/>
                              </w:rPr>
                            </w:pPr>
                          </w:p>
                          <w:p w14:paraId="35B48AE3" w14:textId="77777777" w:rsidR="00150824" w:rsidRPr="00B94674" w:rsidRDefault="00150824">
                            <w:pPr>
                              <w:rPr>
                                <w:lang w:val="en-US"/>
                              </w:rPr>
                            </w:pPr>
                          </w:p>
                          <w:p w14:paraId="6A40F3A4" w14:textId="77777777" w:rsidR="00150824" w:rsidRPr="00B94674" w:rsidRDefault="00150824" w:rsidP="00204E76">
                            <w:pPr>
                              <w:pStyle w:val="Ttulo1"/>
                              <w:rPr>
                                <w:lang w:val="en-US"/>
                              </w:rPr>
                            </w:pPr>
                          </w:p>
                          <w:p w14:paraId="58CFB7DD" w14:textId="77777777" w:rsidR="00150824" w:rsidRPr="00B94674" w:rsidRDefault="00150824">
                            <w:pPr>
                              <w:rPr>
                                <w:lang w:val="en-US"/>
                              </w:rPr>
                            </w:pPr>
                          </w:p>
                          <w:p w14:paraId="33CD7898" w14:textId="77777777" w:rsidR="00150824" w:rsidRPr="00B94674" w:rsidRDefault="00150824" w:rsidP="00204E76">
                            <w:pPr>
                              <w:pStyle w:val="Ttulo1"/>
                              <w:rPr>
                                <w:lang w:val="en-US"/>
                              </w:rPr>
                            </w:pPr>
                          </w:p>
                          <w:p w14:paraId="6C983ADB" w14:textId="77777777" w:rsidR="00150824" w:rsidRPr="00B94674" w:rsidRDefault="00150824">
                            <w:pPr>
                              <w:rPr>
                                <w:lang w:val="en-US"/>
                              </w:rPr>
                            </w:pPr>
                          </w:p>
                          <w:p w14:paraId="2716C305" w14:textId="77777777" w:rsidR="00150824" w:rsidRPr="00B94674" w:rsidRDefault="00150824" w:rsidP="00204E76">
                            <w:pPr>
                              <w:pStyle w:val="Ttulo1"/>
                              <w:rPr>
                                <w:lang w:val="en-US"/>
                              </w:rPr>
                            </w:pPr>
                          </w:p>
                          <w:p w14:paraId="2F445A2E" w14:textId="77777777" w:rsidR="00150824" w:rsidRPr="00B94674" w:rsidRDefault="00150824">
                            <w:pPr>
                              <w:rPr>
                                <w:lang w:val="en-US"/>
                              </w:rPr>
                            </w:pPr>
                          </w:p>
                          <w:p w14:paraId="6C445580" w14:textId="77777777" w:rsidR="00150824" w:rsidRPr="00B94674" w:rsidRDefault="00150824" w:rsidP="00204E76">
                            <w:pPr>
                              <w:pStyle w:val="Ttulo1"/>
                              <w:rPr>
                                <w:lang w:val="en-US"/>
                              </w:rPr>
                            </w:pPr>
                          </w:p>
                          <w:p w14:paraId="1490F196" w14:textId="77777777" w:rsidR="00150824" w:rsidRPr="00B94674" w:rsidRDefault="00150824">
                            <w:pPr>
                              <w:rPr>
                                <w:lang w:val="en-US"/>
                              </w:rPr>
                            </w:pPr>
                          </w:p>
                          <w:p w14:paraId="1790B221" w14:textId="77777777" w:rsidR="00150824" w:rsidRPr="00B94674" w:rsidRDefault="00150824" w:rsidP="00204E76">
                            <w:pPr>
                              <w:pStyle w:val="Ttulo1"/>
                              <w:rPr>
                                <w:lang w:val="en-US"/>
                              </w:rPr>
                            </w:pPr>
                          </w:p>
                          <w:p w14:paraId="250E5D07" w14:textId="77777777" w:rsidR="00150824" w:rsidRPr="00B94674" w:rsidRDefault="00150824">
                            <w:pPr>
                              <w:rPr>
                                <w:lang w:val="en-US"/>
                              </w:rPr>
                            </w:pPr>
                          </w:p>
                          <w:p w14:paraId="3313A27F" w14:textId="77777777" w:rsidR="00150824" w:rsidRPr="00B94674" w:rsidRDefault="00150824" w:rsidP="00204E76">
                            <w:pPr>
                              <w:pStyle w:val="Ttulo1"/>
                              <w:rPr>
                                <w:lang w:val="en-US"/>
                              </w:rPr>
                            </w:pPr>
                          </w:p>
                          <w:p w14:paraId="134DAA85" w14:textId="77777777" w:rsidR="00150824" w:rsidRPr="00B94674" w:rsidRDefault="00150824">
                            <w:pPr>
                              <w:rPr>
                                <w:lang w:val="en-US"/>
                              </w:rPr>
                            </w:pPr>
                          </w:p>
                          <w:p w14:paraId="259375A1" w14:textId="77777777" w:rsidR="00150824" w:rsidRPr="00B94674" w:rsidRDefault="00150824" w:rsidP="00204E76">
                            <w:pPr>
                              <w:pStyle w:val="Ttulo1"/>
                              <w:rPr>
                                <w:lang w:val="en-US"/>
                              </w:rPr>
                            </w:pPr>
                          </w:p>
                          <w:p w14:paraId="251455A4" w14:textId="77777777" w:rsidR="00150824" w:rsidRPr="00B94674" w:rsidRDefault="00150824">
                            <w:pPr>
                              <w:rPr>
                                <w:lang w:val="en-US"/>
                              </w:rPr>
                            </w:pPr>
                          </w:p>
                          <w:p w14:paraId="1826383E" w14:textId="77777777" w:rsidR="00150824" w:rsidRPr="00B94674" w:rsidRDefault="00150824" w:rsidP="00204E76">
                            <w:pPr>
                              <w:pStyle w:val="Ttulo1"/>
                              <w:rPr>
                                <w:lang w:val="en-US"/>
                              </w:rPr>
                            </w:pPr>
                          </w:p>
                          <w:p w14:paraId="0D4856D4" w14:textId="77777777" w:rsidR="00150824" w:rsidRPr="00B94674" w:rsidRDefault="00150824">
                            <w:pPr>
                              <w:rPr>
                                <w:lang w:val="en-US"/>
                              </w:rPr>
                            </w:pPr>
                          </w:p>
                          <w:p w14:paraId="2B37AE40" w14:textId="77777777" w:rsidR="00150824" w:rsidRPr="00B94674" w:rsidRDefault="00150824" w:rsidP="00204E76">
                            <w:pPr>
                              <w:pStyle w:val="Ttulo1"/>
                              <w:rPr>
                                <w:lang w:val="en-US"/>
                              </w:rPr>
                            </w:pPr>
                          </w:p>
                          <w:p w14:paraId="12249FAD" w14:textId="77777777" w:rsidR="00150824" w:rsidRPr="00B94674" w:rsidRDefault="00150824">
                            <w:pPr>
                              <w:rPr>
                                <w:lang w:val="en-US"/>
                              </w:rPr>
                            </w:pPr>
                          </w:p>
                          <w:p w14:paraId="220E5BD5" w14:textId="77777777" w:rsidR="00150824" w:rsidRPr="00B94674" w:rsidRDefault="00150824" w:rsidP="00204E76">
                            <w:pPr>
                              <w:pStyle w:val="Ttulo1"/>
                              <w:rPr>
                                <w:lang w:val="en-US"/>
                              </w:rPr>
                            </w:pPr>
                          </w:p>
                          <w:p w14:paraId="1BE5C5C2" w14:textId="77777777" w:rsidR="00150824" w:rsidRPr="00B94674" w:rsidRDefault="00150824">
                            <w:pPr>
                              <w:rPr>
                                <w:lang w:val="en-US"/>
                              </w:rPr>
                            </w:pPr>
                          </w:p>
                          <w:p w14:paraId="58E072F9" w14:textId="77777777" w:rsidR="00150824" w:rsidRPr="00B94674" w:rsidRDefault="00150824" w:rsidP="00204E76">
                            <w:pPr>
                              <w:pStyle w:val="Ttulo1"/>
                              <w:rPr>
                                <w:lang w:val="en-US"/>
                              </w:rPr>
                            </w:pPr>
                          </w:p>
                          <w:p w14:paraId="35A7AFF2" w14:textId="77777777" w:rsidR="00150824" w:rsidRPr="00B94674" w:rsidRDefault="00150824">
                            <w:pPr>
                              <w:rPr>
                                <w:lang w:val="en-US"/>
                              </w:rPr>
                            </w:pPr>
                          </w:p>
                          <w:p w14:paraId="7D15A98E" w14:textId="77777777" w:rsidR="00150824" w:rsidRPr="00B94674" w:rsidRDefault="00150824" w:rsidP="00204E76">
                            <w:pPr>
                              <w:pStyle w:val="Ttulo1"/>
                              <w:rPr>
                                <w:lang w:val="en-US"/>
                              </w:rPr>
                            </w:pPr>
                          </w:p>
                          <w:p w14:paraId="4316BA33" w14:textId="77777777" w:rsidR="00150824" w:rsidRPr="00B94674" w:rsidRDefault="00150824">
                            <w:pPr>
                              <w:rPr>
                                <w:lang w:val="en-US"/>
                              </w:rPr>
                            </w:pPr>
                          </w:p>
                          <w:p w14:paraId="59F21C0E" w14:textId="77777777" w:rsidR="00150824" w:rsidRPr="00B94674" w:rsidRDefault="00150824" w:rsidP="00204E76">
                            <w:pPr>
                              <w:pStyle w:val="Ttulo1"/>
                              <w:rPr>
                                <w:lang w:val="en-US"/>
                              </w:rPr>
                            </w:pPr>
                          </w:p>
                          <w:p w14:paraId="382B23A5" w14:textId="77777777" w:rsidR="00150824" w:rsidRPr="00B94674" w:rsidRDefault="00150824">
                            <w:pPr>
                              <w:rPr>
                                <w:lang w:val="en-US"/>
                              </w:rPr>
                            </w:pPr>
                          </w:p>
                          <w:p w14:paraId="6A03539F" w14:textId="77777777" w:rsidR="00150824" w:rsidRPr="00B94674" w:rsidRDefault="00150824" w:rsidP="00204E76">
                            <w:pPr>
                              <w:pStyle w:val="Ttulo1"/>
                              <w:rPr>
                                <w:lang w:val="en-US"/>
                              </w:rPr>
                            </w:pPr>
                          </w:p>
                          <w:p w14:paraId="1CABDD12" w14:textId="77777777" w:rsidR="00150824" w:rsidRPr="00B94674" w:rsidRDefault="00150824">
                            <w:pPr>
                              <w:rPr>
                                <w:lang w:val="en-US"/>
                              </w:rPr>
                            </w:pPr>
                          </w:p>
                          <w:p w14:paraId="084CBB02" w14:textId="77777777" w:rsidR="00150824" w:rsidRPr="00B94674" w:rsidRDefault="00150824" w:rsidP="00204E76">
                            <w:pPr>
                              <w:pStyle w:val="Ttulo1"/>
                              <w:rPr>
                                <w:lang w:val="en-US"/>
                              </w:rPr>
                            </w:pPr>
                          </w:p>
                          <w:p w14:paraId="02AEE970" w14:textId="77777777" w:rsidR="00150824" w:rsidRPr="00B94674" w:rsidRDefault="00150824">
                            <w:pPr>
                              <w:rPr>
                                <w:lang w:val="en-US"/>
                              </w:rPr>
                            </w:pPr>
                          </w:p>
                          <w:p w14:paraId="0B3E1986" w14:textId="77777777" w:rsidR="00150824" w:rsidRPr="00B94674" w:rsidRDefault="00150824" w:rsidP="00204E76">
                            <w:pPr>
                              <w:pStyle w:val="Ttulo1"/>
                              <w:rPr>
                                <w:lang w:val="en-US"/>
                              </w:rPr>
                            </w:pPr>
                          </w:p>
                          <w:p w14:paraId="6865E71F" w14:textId="77777777" w:rsidR="00150824" w:rsidRPr="00B94674" w:rsidRDefault="00150824">
                            <w:pPr>
                              <w:rPr>
                                <w:lang w:val="en-US"/>
                              </w:rPr>
                            </w:pPr>
                          </w:p>
                          <w:p w14:paraId="28607F00" w14:textId="77777777" w:rsidR="00150824" w:rsidRPr="00B94674" w:rsidRDefault="00150824" w:rsidP="00204E76">
                            <w:pPr>
                              <w:pStyle w:val="Ttulo1"/>
                              <w:rPr>
                                <w:lang w:val="en-US"/>
                              </w:rPr>
                            </w:pPr>
                          </w:p>
                          <w:p w14:paraId="18F4D907" w14:textId="77777777" w:rsidR="00150824" w:rsidRPr="00B94674" w:rsidRDefault="00150824">
                            <w:pPr>
                              <w:rPr>
                                <w:lang w:val="en-US"/>
                              </w:rPr>
                            </w:pPr>
                          </w:p>
                          <w:p w14:paraId="04369399" w14:textId="77777777" w:rsidR="00150824" w:rsidRPr="00B94674" w:rsidRDefault="00150824" w:rsidP="00204E76">
                            <w:pPr>
                              <w:pStyle w:val="Ttulo1"/>
                              <w:rPr>
                                <w:lang w:val="en-US"/>
                              </w:rPr>
                            </w:pPr>
                          </w:p>
                          <w:p w14:paraId="3CC914F2" w14:textId="77777777" w:rsidR="00150824" w:rsidRPr="00B94674" w:rsidRDefault="00150824">
                            <w:pPr>
                              <w:rPr>
                                <w:lang w:val="en-US"/>
                              </w:rPr>
                            </w:pPr>
                          </w:p>
                          <w:p w14:paraId="093562E1" w14:textId="77777777" w:rsidR="00150824" w:rsidRPr="00B94674" w:rsidRDefault="00150824" w:rsidP="00204E76">
                            <w:pPr>
                              <w:pStyle w:val="Ttulo1"/>
                              <w:rPr>
                                <w:lang w:val="en-US"/>
                              </w:rPr>
                            </w:pPr>
                          </w:p>
                          <w:p w14:paraId="601F18D8" w14:textId="77777777" w:rsidR="00150824" w:rsidRPr="00B94674" w:rsidRDefault="00150824">
                            <w:pPr>
                              <w:rPr>
                                <w:lang w:val="en-US"/>
                              </w:rPr>
                            </w:pPr>
                          </w:p>
                          <w:p w14:paraId="2408FEC5" w14:textId="77777777" w:rsidR="00150824" w:rsidRPr="00B94674" w:rsidRDefault="00150824" w:rsidP="00204E76">
                            <w:pPr>
                              <w:pStyle w:val="Ttulo1"/>
                              <w:rPr>
                                <w:lang w:val="en-US"/>
                              </w:rPr>
                            </w:pPr>
                          </w:p>
                          <w:p w14:paraId="08229F6A" w14:textId="77777777" w:rsidR="00150824" w:rsidRPr="00B94674" w:rsidRDefault="00150824">
                            <w:pPr>
                              <w:rPr>
                                <w:lang w:val="en-US"/>
                              </w:rPr>
                            </w:pPr>
                          </w:p>
                          <w:p w14:paraId="334A62CD" w14:textId="77777777" w:rsidR="00150824" w:rsidRPr="00B94674" w:rsidRDefault="00150824" w:rsidP="00204E76">
                            <w:pPr>
                              <w:pStyle w:val="Ttulo1"/>
                              <w:rPr>
                                <w:lang w:val="en-US"/>
                              </w:rPr>
                            </w:pPr>
                          </w:p>
                          <w:p w14:paraId="47BD1C47" w14:textId="77777777" w:rsidR="00150824" w:rsidRPr="00B94674" w:rsidRDefault="00150824">
                            <w:pPr>
                              <w:rPr>
                                <w:lang w:val="en-US"/>
                              </w:rPr>
                            </w:pPr>
                          </w:p>
                          <w:p w14:paraId="3CF2A669" w14:textId="77777777" w:rsidR="00150824" w:rsidRPr="00B94674" w:rsidRDefault="00150824" w:rsidP="00204E76">
                            <w:pPr>
                              <w:pStyle w:val="Ttulo1"/>
                              <w:rPr>
                                <w:lang w:val="en-US"/>
                              </w:rPr>
                            </w:pPr>
                          </w:p>
                          <w:p w14:paraId="43E6E316" w14:textId="77777777" w:rsidR="00150824" w:rsidRPr="00B94674" w:rsidRDefault="00150824">
                            <w:pPr>
                              <w:rPr>
                                <w:lang w:val="en-US"/>
                              </w:rPr>
                            </w:pPr>
                          </w:p>
                          <w:p w14:paraId="0BA28DC6" w14:textId="77777777" w:rsidR="00150824" w:rsidRPr="00B94674" w:rsidRDefault="00150824" w:rsidP="00204E76">
                            <w:pPr>
                              <w:pStyle w:val="Ttulo1"/>
                              <w:rPr>
                                <w:lang w:val="en-US"/>
                              </w:rPr>
                            </w:pPr>
                          </w:p>
                          <w:p w14:paraId="7625A30B" w14:textId="77777777" w:rsidR="00150824" w:rsidRPr="00B94674" w:rsidRDefault="00150824">
                            <w:pPr>
                              <w:rPr>
                                <w:lang w:val="en-US"/>
                              </w:rPr>
                            </w:pPr>
                          </w:p>
                          <w:p w14:paraId="1CECCD17" w14:textId="77777777" w:rsidR="00150824" w:rsidRPr="00B94674" w:rsidRDefault="00150824" w:rsidP="00204E76">
                            <w:pPr>
                              <w:pStyle w:val="Ttulo1"/>
                              <w:rPr>
                                <w:lang w:val="en-US"/>
                              </w:rPr>
                            </w:pPr>
                          </w:p>
                          <w:p w14:paraId="4384BB01" w14:textId="77777777" w:rsidR="00150824" w:rsidRPr="00B94674" w:rsidRDefault="00150824">
                            <w:pPr>
                              <w:rPr>
                                <w:lang w:val="en-US"/>
                              </w:rPr>
                            </w:pPr>
                          </w:p>
                          <w:p w14:paraId="5606F26C" w14:textId="77777777" w:rsidR="00150824" w:rsidRPr="00B94674" w:rsidRDefault="00150824" w:rsidP="00204E76">
                            <w:pPr>
                              <w:pStyle w:val="Ttulo1"/>
                              <w:rPr>
                                <w:lang w:val="en-US"/>
                              </w:rPr>
                            </w:pPr>
                          </w:p>
                          <w:p w14:paraId="638F0A00" w14:textId="77777777" w:rsidR="00150824" w:rsidRPr="00B94674" w:rsidRDefault="00150824">
                            <w:pPr>
                              <w:rPr>
                                <w:lang w:val="en-US"/>
                              </w:rPr>
                            </w:pPr>
                          </w:p>
                          <w:p w14:paraId="017F8A01" w14:textId="77777777" w:rsidR="00150824" w:rsidRPr="00B94674" w:rsidRDefault="00150824" w:rsidP="00204E76">
                            <w:pPr>
                              <w:pStyle w:val="Ttulo1"/>
                              <w:rPr>
                                <w:lang w:val="en-US"/>
                              </w:rPr>
                            </w:pPr>
                          </w:p>
                          <w:p w14:paraId="14DE0056" w14:textId="77777777" w:rsidR="00150824" w:rsidRPr="00B94674" w:rsidRDefault="00150824">
                            <w:pPr>
                              <w:rPr>
                                <w:lang w:val="en-US"/>
                              </w:rPr>
                            </w:pPr>
                          </w:p>
                          <w:p w14:paraId="23BFB105" w14:textId="77777777" w:rsidR="00150824" w:rsidRPr="00B94674" w:rsidRDefault="00150824" w:rsidP="00204E76">
                            <w:pPr>
                              <w:pStyle w:val="Ttulo1"/>
                              <w:rPr>
                                <w:lang w:val="en-US"/>
                              </w:rPr>
                            </w:pPr>
                          </w:p>
                          <w:p w14:paraId="0BF6E0A1" w14:textId="77777777" w:rsidR="00150824" w:rsidRPr="00B94674" w:rsidRDefault="00150824">
                            <w:pPr>
                              <w:rPr>
                                <w:lang w:val="en-US"/>
                              </w:rPr>
                            </w:pPr>
                          </w:p>
                          <w:p w14:paraId="1914271E" w14:textId="77777777" w:rsidR="00150824" w:rsidRPr="00B94674" w:rsidRDefault="00150824" w:rsidP="00204E76">
                            <w:pPr>
                              <w:pStyle w:val="Ttulo1"/>
                              <w:rPr>
                                <w:lang w:val="en-US"/>
                              </w:rPr>
                            </w:pPr>
                          </w:p>
                          <w:p w14:paraId="352D6295" w14:textId="77777777" w:rsidR="00150824" w:rsidRPr="00B94674" w:rsidRDefault="00150824">
                            <w:pPr>
                              <w:rPr>
                                <w:lang w:val="en-US"/>
                              </w:rPr>
                            </w:pPr>
                          </w:p>
                          <w:p w14:paraId="292BC48F" w14:textId="77777777" w:rsidR="00150824" w:rsidRPr="00B94674" w:rsidRDefault="00150824" w:rsidP="00204E76">
                            <w:pPr>
                              <w:pStyle w:val="Ttulo1"/>
                              <w:rPr>
                                <w:lang w:val="en-US"/>
                              </w:rPr>
                            </w:pPr>
                          </w:p>
                          <w:p w14:paraId="0F207CA7" w14:textId="77777777" w:rsidR="00150824" w:rsidRPr="00B94674" w:rsidRDefault="00150824">
                            <w:pPr>
                              <w:rPr>
                                <w:lang w:val="en-US"/>
                              </w:rPr>
                            </w:pPr>
                          </w:p>
                          <w:p w14:paraId="6C5AD491" w14:textId="77777777" w:rsidR="00150824" w:rsidRPr="00B94674" w:rsidRDefault="00150824" w:rsidP="00204E76">
                            <w:pPr>
                              <w:pStyle w:val="Ttulo1"/>
                              <w:rPr>
                                <w:lang w:val="en-US"/>
                              </w:rPr>
                            </w:pPr>
                          </w:p>
                          <w:p w14:paraId="7399A237" w14:textId="77777777" w:rsidR="00150824" w:rsidRPr="00B94674" w:rsidRDefault="00150824">
                            <w:pPr>
                              <w:rPr>
                                <w:lang w:val="en-US"/>
                              </w:rPr>
                            </w:pPr>
                          </w:p>
                          <w:p w14:paraId="67F110FD" w14:textId="77777777" w:rsidR="00150824" w:rsidRPr="00B94674" w:rsidRDefault="00150824" w:rsidP="00204E76">
                            <w:pPr>
                              <w:pStyle w:val="Ttulo1"/>
                              <w:rPr>
                                <w:lang w:val="en-US"/>
                              </w:rPr>
                            </w:pPr>
                          </w:p>
                          <w:p w14:paraId="2625A13D" w14:textId="77777777" w:rsidR="00150824" w:rsidRPr="00B94674" w:rsidRDefault="00150824">
                            <w:pPr>
                              <w:rPr>
                                <w:lang w:val="en-US"/>
                              </w:rPr>
                            </w:pPr>
                          </w:p>
                          <w:p w14:paraId="0CA76726" w14:textId="77777777" w:rsidR="00150824" w:rsidRPr="00B94674" w:rsidRDefault="00150824" w:rsidP="00204E76">
                            <w:pPr>
                              <w:pStyle w:val="Ttulo1"/>
                              <w:rPr>
                                <w:lang w:val="en-US"/>
                              </w:rPr>
                            </w:pPr>
                          </w:p>
                          <w:p w14:paraId="0D2CC2F2" w14:textId="77777777" w:rsidR="00150824" w:rsidRPr="00B94674" w:rsidRDefault="00150824">
                            <w:pPr>
                              <w:rPr>
                                <w:lang w:val="en-US"/>
                              </w:rPr>
                            </w:pPr>
                          </w:p>
                          <w:p w14:paraId="093F82DA" w14:textId="77777777" w:rsidR="00150824" w:rsidRPr="00B94674" w:rsidRDefault="00150824" w:rsidP="00204E76">
                            <w:pPr>
                              <w:pStyle w:val="Ttulo1"/>
                              <w:rPr>
                                <w:lang w:val="en-US"/>
                              </w:rPr>
                            </w:pPr>
                          </w:p>
                          <w:p w14:paraId="648B9CDD" w14:textId="77777777" w:rsidR="00150824" w:rsidRPr="00B94674" w:rsidRDefault="00150824">
                            <w:pPr>
                              <w:rPr>
                                <w:lang w:val="en-US"/>
                              </w:rPr>
                            </w:pPr>
                          </w:p>
                          <w:p w14:paraId="5B0DC8EA" w14:textId="77777777" w:rsidR="00150824" w:rsidRPr="00B94674" w:rsidRDefault="00150824" w:rsidP="00204E76">
                            <w:pPr>
                              <w:pStyle w:val="Ttulo1"/>
                              <w:rPr>
                                <w:lang w:val="en-US"/>
                              </w:rPr>
                            </w:pPr>
                          </w:p>
                          <w:p w14:paraId="3AE191CC" w14:textId="77777777" w:rsidR="00150824" w:rsidRPr="00B94674" w:rsidRDefault="00150824">
                            <w:pPr>
                              <w:rPr>
                                <w:lang w:val="en-US"/>
                              </w:rPr>
                            </w:pPr>
                          </w:p>
                          <w:p w14:paraId="7AA32250" w14:textId="77777777" w:rsidR="00150824" w:rsidRPr="00B94674" w:rsidRDefault="00150824" w:rsidP="00204E76">
                            <w:pPr>
                              <w:pStyle w:val="Ttulo1"/>
                              <w:rPr>
                                <w:lang w:val="en-US"/>
                              </w:rPr>
                            </w:pPr>
                          </w:p>
                          <w:p w14:paraId="5F6843C8" w14:textId="77777777" w:rsidR="00150824" w:rsidRPr="00B94674" w:rsidRDefault="00150824">
                            <w:pPr>
                              <w:rPr>
                                <w:lang w:val="en-US"/>
                              </w:rPr>
                            </w:pPr>
                          </w:p>
                          <w:p w14:paraId="3DFD3F13" w14:textId="77777777" w:rsidR="00150824" w:rsidRPr="00B94674" w:rsidRDefault="00150824" w:rsidP="00204E76">
                            <w:pPr>
                              <w:pStyle w:val="Ttulo1"/>
                              <w:rPr>
                                <w:lang w:val="en-US"/>
                              </w:rPr>
                            </w:pPr>
                          </w:p>
                          <w:p w14:paraId="37699990" w14:textId="77777777" w:rsidR="00150824" w:rsidRPr="00B94674" w:rsidRDefault="00150824">
                            <w:pPr>
                              <w:rPr>
                                <w:lang w:val="en-US"/>
                              </w:rPr>
                            </w:pPr>
                          </w:p>
                          <w:p w14:paraId="69350519" w14:textId="77777777" w:rsidR="00150824" w:rsidRPr="00B94674" w:rsidRDefault="00150824" w:rsidP="00204E76">
                            <w:pPr>
                              <w:pStyle w:val="Ttulo1"/>
                              <w:rPr>
                                <w:lang w:val="en-US"/>
                              </w:rPr>
                            </w:pPr>
                          </w:p>
                          <w:p w14:paraId="32117D7A" w14:textId="77777777" w:rsidR="00150824" w:rsidRPr="00B94674" w:rsidRDefault="00150824">
                            <w:pPr>
                              <w:rPr>
                                <w:lang w:val="en-US"/>
                              </w:rPr>
                            </w:pPr>
                          </w:p>
                          <w:p w14:paraId="640792A6" w14:textId="77777777" w:rsidR="00150824" w:rsidRPr="00B94674" w:rsidRDefault="00150824" w:rsidP="00204E76">
                            <w:pPr>
                              <w:pStyle w:val="Ttulo1"/>
                              <w:rPr>
                                <w:lang w:val="en-US"/>
                              </w:rPr>
                            </w:pPr>
                          </w:p>
                          <w:p w14:paraId="1191E8A3" w14:textId="77777777" w:rsidR="00150824" w:rsidRPr="00B94674" w:rsidRDefault="00150824">
                            <w:pPr>
                              <w:rPr>
                                <w:lang w:val="en-US"/>
                              </w:rPr>
                            </w:pPr>
                          </w:p>
                          <w:p w14:paraId="25967222" w14:textId="77777777" w:rsidR="00150824" w:rsidRPr="00B94674" w:rsidRDefault="00150824" w:rsidP="00204E76">
                            <w:pPr>
                              <w:pStyle w:val="Ttulo1"/>
                              <w:rPr>
                                <w:lang w:val="en-US"/>
                              </w:rPr>
                            </w:pPr>
                          </w:p>
                          <w:p w14:paraId="17A54FAE" w14:textId="77777777" w:rsidR="00150824" w:rsidRPr="00B94674" w:rsidRDefault="00150824">
                            <w:pPr>
                              <w:rPr>
                                <w:lang w:val="en-US"/>
                              </w:rPr>
                            </w:pPr>
                          </w:p>
                          <w:p w14:paraId="3BEE8B12" w14:textId="77777777" w:rsidR="00150824" w:rsidRPr="00B94674" w:rsidRDefault="00150824" w:rsidP="00204E76">
                            <w:pPr>
                              <w:pStyle w:val="Ttulo1"/>
                              <w:rPr>
                                <w:lang w:val="en-US"/>
                              </w:rPr>
                            </w:pPr>
                          </w:p>
                          <w:p w14:paraId="495A089B" w14:textId="77777777" w:rsidR="00150824" w:rsidRPr="00B94674" w:rsidRDefault="00150824">
                            <w:pPr>
                              <w:rPr>
                                <w:lang w:val="en-US"/>
                              </w:rPr>
                            </w:pPr>
                          </w:p>
                          <w:p w14:paraId="1E08FEB3" w14:textId="77777777" w:rsidR="00150824" w:rsidRPr="00B94674" w:rsidRDefault="00150824" w:rsidP="00204E76">
                            <w:pPr>
                              <w:pStyle w:val="Ttulo1"/>
                              <w:rPr>
                                <w:lang w:val="en-US"/>
                              </w:rPr>
                            </w:pPr>
                          </w:p>
                          <w:p w14:paraId="5A1FCB14" w14:textId="77777777" w:rsidR="00150824" w:rsidRPr="00B94674" w:rsidRDefault="00150824">
                            <w:pPr>
                              <w:rPr>
                                <w:lang w:val="en-US"/>
                              </w:rPr>
                            </w:pPr>
                          </w:p>
                          <w:p w14:paraId="10BEA4FF" w14:textId="77777777" w:rsidR="00150824" w:rsidRPr="00B94674" w:rsidRDefault="00150824" w:rsidP="00204E76">
                            <w:pPr>
                              <w:pStyle w:val="Ttulo1"/>
                              <w:rPr>
                                <w:lang w:val="en-US"/>
                              </w:rPr>
                            </w:pPr>
                          </w:p>
                          <w:p w14:paraId="7CCC7F3C" w14:textId="77777777" w:rsidR="00150824" w:rsidRPr="00B94674" w:rsidRDefault="00150824">
                            <w:pPr>
                              <w:rPr>
                                <w:lang w:val="en-US"/>
                              </w:rPr>
                            </w:pPr>
                          </w:p>
                          <w:p w14:paraId="4C3A0E44" w14:textId="77777777" w:rsidR="00150824" w:rsidRPr="00B94674" w:rsidRDefault="00150824" w:rsidP="00204E76">
                            <w:pPr>
                              <w:pStyle w:val="Ttulo1"/>
                              <w:rPr>
                                <w:lang w:val="en-US"/>
                              </w:rPr>
                            </w:pPr>
                          </w:p>
                          <w:p w14:paraId="6A422F13" w14:textId="77777777" w:rsidR="00150824" w:rsidRPr="00B94674" w:rsidRDefault="00150824">
                            <w:pPr>
                              <w:rPr>
                                <w:lang w:val="en-US"/>
                              </w:rPr>
                            </w:pPr>
                          </w:p>
                          <w:p w14:paraId="0814ED15" w14:textId="77777777" w:rsidR="00150824" w:rsidRPr="00B94674" w:rsidRDefault="00150824" w:rsidP="00204E76">
                            <w:pPr>
                              <w:pStyle w:val="Ttulo1"/>
                              <w:rPr>
                                <w:lang w:val="en-US"/>
                              </w:rPr>
                            </w:pPr>
                          </w:p>
                          <w:p w14:paraId="25D7F7CD" w14:textId="77777777" w:rsidR="00150824" w:rsidRPr="00B94674" w:rsidRDefault="00150824">
                            <w:pPr>
                              <w:rPr>
                                <w:lang w:val="en-US"/>
                              </w:rPr>
                            </w:pPr>
                          </w:p>
                          <w:p w14:paraId="694A3DA6" w14:textId="77777777" w:rsidR="00150824" w:rsidRPr="00B94674" w:rsidRDefault="00150824" w:rsidP="00204E76">
                            <w:pPr>
                              <w:pStyle w:val="Ttulo1"/>
                              <w:rPr>
                                <w:lang w:val="en-US"/>
                              </w:rPr>
                            </w:pPr>
                          </w:p>
                          <w:p w14:paraId="602C02C3" w14:textId="77777777" w:rsidR="00150824" w:rsidRPr="00B94674" w:rsidRDefault="00150824">
                            <w:pPr>
                              <w:rPr>
                                <w:lang w:val="en-US"/>
                              </w:rPr>
                            </w:pPr>
                          </w:p>
                          <w:p w14:paraId="1372DD8A" w14:textId="77777777" w:rsidR="00150824" w:rsidRPr="00B94674" w:rsidRDefault="00150824" w:rsidP="00204E76">
                            <w:pPr>
                              <w:pStyle w:val="Ttulo1"/>
                              <w:rPr>
                                <w:lang w:val="en-US"/>
                              </w:rPr>
                            </w:pPr>
                          </w:p>
                          <w:p w14:paraId="38A9C3C9" w14:textId="77777777" w:rsidR="00150824" w:rsidRPr="00B94674" w:rsidRDefault="00150824">
                            <w:pPr>
                              <w:rPr>
                                <w:lang w:val="en-US"/>
                              </w:rPr>
                            </w:pPr>
                          </w:p>
                          <w:p w14:paraId="63C8C8E3" w14:textId="77777777" w:rsidR="00150824" w:rsidRPr="00B94674" w:rsidRDefault="00150824" w:rsidP="00204E76">
                            <w:pPr>
                              <w:pStyle w:val="Ttulo1"/>
                              <w:rPr>
                                <w:lang w:val="en-US"/>
                              </w:rPr>
                            </w:pPr>
                          </w:p>
                          <w:p w14:paraId="28CFA89F" w14:textId="77777777" w:rsidR="00150824" w:rsidRPr="00B94674" w:rsidRDefault="00150824">
                            <w:pPr>
                              <w:rPr>
                                <w:lang w:val="en-US"/>
                              </w:rPr>
                            </w:pPr>
                          </w:p>
                          <w:p w14:paraId="4184B4C7" w14:textId="77777777" w:rsidR="00150824" w:rsidRPr="00B94674" w:rsidRDefault="00150824" w:rsidP="00204E76">
                            <w:pPr>
                              <w:pStyle w:val="Ttulo1"/>
                              <w:rPr>
                                <w:lang w:val="en-US"/>
                              </w:rPr>
                            </w:pPr>
                          </w:p>
                          <w:p w14:paraId="1B18080B" w14:textId="77777777" w:rsidR="00A5206C" w:rsidRDefault="00A5206C"/>
                          <w:p w14:paraId="03F947FF" w14:textId="77777777" w:rsidR="00150824" w:rsidRPr="00B94674" w:rsidRDefault="00150824" w:rsidP="00204E76">
                            <w:pPr>
                              <w:pStyle w:val="Ttulo1"/>
                              <w:rPr>
                                <w:lang w:val="en-US"/>
                              </w:rPr>
                            </w:pPr>
                          </w:p>
                          <w:p w14:paraId="0D4BA562" w14:textId="77777777" w:rsidR="00150824" w:rsidRPr="00B94674" w:rsidRDefault="00150824">
                            <w:pPr>
                              <w:rPr>
                                <w:lang w:val="en-US"/>
                              </w:rPr>
                            </w:pPr>
                          </w:p>
                          <w:p w14:paraId="2A14465E" w14:textId="77777777" w:rsidR="00150824" w:rsidRPr="00B94674" w:rsidRDefault="00150824" w:rsidP="00204E76">
                            <w:pPr>
                              <w:pStyle w:val="Ttulo1"/>
                              <w:rPr>
                                <w:lang w:val="en-US"/>
                              </w:rPr>
                            </w:pPr>
                          </w:p>
                          <w:p w14:paraId="66DC4C9A" w14:textId="77777777" w:rsidR="00150824" w:rsidRPr="00B94674" w:rsidRDefault="00150824">
                            <w:pPr>
                              <w:rPr>
                                <w:lang w:val="en-US"/>
                              </w:rPr>
                            </w:pPr>
                          </w:p>
                          <w:p w14:paraId="2C73A296" w14:textId="77777777" w:rsidR="00150824" w:rsidRPr="00B94674" w:rsidRDefault="00150824" w:rsidP="00204E76">
                            <w:pPr>
                              <w:pStyle w:val="Ttulo1"/>
                              <w:rPr>
                                <w:lang w:val="en-US"/>
                              </w:rPr>
                            </w:pPr>
                          </w:p>
                          <w:p w14:paraId="6B312AE2" w14:textId="77777777" w:rsidR="00150824" w:rsidRPr="00B94674" w:rsidRDefault="00150824">
                            <w:pPr>
                              <w:rPr>
                                <w:lang w:val="en-US"/>
                              </w:rPr>
                            </w:pPr>
                          </w:p>
                          <w:p w14:paraId="58470A80" w14:textId="77777777" w:rsidR="00150824" w:rsidRPr="00B94674" w:rsidRDefault="00150824" w:rsidP="00204E76">
                            <w:pPr>
                              <w:pStyle w:val="Ttulo1"/>
                              <w:rPr>
                                <w:lang w:val="en-US"/>
                              </w:rPr>
                            </w:pPr>
                          </w:p>
                          <w:p w14:paraId="386AA7A4" w14:textId="77777777" w:rsidR="00150824" w:rsidRPr="00B94674" w:rsidRDefault="00150824">
                            <w:pPr>
                              <w:rPr>
                                <w:lang w:val="en-US"/>
                              </w:rPr>
                            </w:pPr>
                          </w:p>
                          <w:p w14:paraId="6EAE21EE" w14:textId="77777777" w:rsidR="00150824" w:rsidRPr="00B94674" w:rsidRDefault="00150824" w:rsidP="00204E76">
                            <w:pPr>
                              <w:pStyle w:val="Ttulo1"/>
                              <w:rPr>
                                <w:lang w:val="en-US"/>
                              </w:rPr>
                            </w:pPr>
                          </w:p>
                          <w:p w14:paraId="2958A21F" w14:textId="77777777" w:rsidR="00150824" w:rsidRPr="00B94674" w:rsidRDefault="00150824">
                            <w:pPr>
                              <w:rPr>
                                <w:lang w:val="en-US"/>
                              </w:rPr>
                            </w:pPr>
                          </w:p>
                          <w:p w14:paraId="48504013" w14:textId="77777777" w:rsidR="00150824" w:rsidRPr="00B94674" w:rsidRDefault="00150824" w:rsidP="00204E76">
                            <w:pPr>
                              <w:pStyle w:val="Ttulo1"/>
                              <w:rPr>
                                <w:lang w:val="en-US"/>
                              </w:rPr>
                            </w:pPr>
                          </w:p>
                          <w:p w14:paraId="49B6F750" w14:textId="77777777" w:rsidR="00150824" w:rsidRPr="00B94674" w:rsidRDefault="00150824">
                            <w:pPr>
                              <w:rPr>
                                <w:lang w:val="en-US"/>
                              </w:rPr>
                            </w:pPr>
                          </w:p>
                          <w:p w14:paraId="0B3A8CCF" w14:textId="77777777" w:rsidR="00150824" w:rsidRPr="00B94674" w:rsidRDefault="00150824" w:rsidP="00204E76">
                            <w:pPr>
                              <w:pStyle w:val="Ttulo1"/>
                              <w:rPr>
                                <w:lang w:val="en-US"/>
                              </w:rPr>
                            </w:pPr>
                          </w:p>
                          <w:p w14:paraId="6038A562" w14:textId="77777777" w:rsidR="00150824" w:rsidRPr="00B94674" w:rsidRDefault="00150824">
                            <w:pPr>
                              <w:rPr>
                                <w:lang w:val="en-US"/>
                              </w:rPr>
                            </w:pPr>
                          </w:p>
                          <w:p w14:paraId="782D85AD" w14:textId="77777777" w:rsidR="00150824" w:rsidRPr="00B94674" w:rsidRDefault="00150824" w:rsidP="00204E76">
                            <w:pPr>
                              <w:pStyle w:val="Ttulo1"/>
                              <w:rPr>
                                <w:lang w:val="en-US"/>
                              </w:rPr>
                            </w:pPr>
                          </w:p>
                          <w:p w14:paraId="056E3F54" w14:textId="77777777" w:rsidR="00150824" w:rsidRPr="00B94674" w:rsidRDefault="00150824">
                            <w:pPr>
                              <w:rPr>
                                <w:lang w:val="en-US"/>
                              </w:rPr>
                            </w:pPr>
                          </w:p>
                          <w:p w14:paraId="71802831" w14:textId="77777777" w:rsidR="00150824" w:rsidRPr="00B94674" w:rsidRDefault="00150824" w:rsidP="00204E76">
                            <w:pPr>
                              <w:pStyle w:val="Ttulo1"/>
                              <w:rPr>
                                <w:lang w:val="en-US"/>
                              </w:rPr>
                            </w:pPr>
                          </w:p>
                          <w:p w14:paraId="5C92E639" w14:textId="77777777" w:rsidR="00150824" w:rsidRPr="00B94674" w:rsidRDefault="00150824">
                            <w:pPr>
                              <w:rPr>
                                <w:lang w:val="en-US"/>
                              </w:rPr>
                            </w:pPr>
                          </w:p>
                          <w:p w14:paraId="0A96ED74" w14:textId="77777777" w:rsidR="00150824" w:rsidRPr="00B94674" w:rsidRDefault="00150824" w:rsidP="00204E76">
                            <w:pPr>
                              <w:pStyle w:val="Ttulo1"/>
                              <w:rPr>
                                <w:lang w:val="en-US"/>
                              </w:rPr>
                            </w:pPr>
                          </w:p>
                          <w:p w14:paraId="5B203F53" w14:textId="77777777" w:rsidR="00150824" w:rsidRPr="00B94674" w:rsidRDefault="00150824">
                            <w:pPr>
                              <w:rPr>
                                <w:lang w:val="en-US"/>
                              </w:rPr>
                            </w:pPr>
                          </w:p>
                          <w:p w14:paraId="7F2A383A" w14:textId="77777777" w:rsidR="00150824" w:rsidRPr="00B94674" w:rsidRDefault="00150824" w:rsidP="00204E76">
                            <w:pPr>
                              <w:pStyle w:val="Ttulo1"/>
                              <w:rPr>
                                <w:lang w:val="en-US"/>
                              </w:rPr>
                            </w:pPr>
                          </w:p>
                          <w:p w14:paraId="11BC0A8D" w14:textId="77777777" w:rsidR="00150824" w:rsidRPr="00B94674" w:rsidRDefault="00150824">
                            <w:pPr>
                              <w:rPr>
                                <w:lang w:val="en-US"/>
                              </w:rPr>
                            </w:pPr>
                          </w:p>
                          <w:p w14:paraId="75ED71E6" w14:textId="77777777" w:rsidR="00150824" w:rsidRPr="00B94674" w:rsidRDefault="00150824" w:rsidP="00204E76">
                            <w:pPr>
                              <w:pStyle w:val="Ttulo1"/>
                              <w:rPr>
                                <w:lang w:val="en-US"/>
                              </w:rPr>
                            </w:pPr>
                          </w:p>
                          <w:p w14:paraId="31378AFA" w14:textId="77777777" w:rsidR="00150824" w:rsidRPr="00B94674" w:rsidRDefault="00150824">
                            <w:pPr>
                              <w:rPr>
                                <w:lang w:val="en-US"/>
                              </w:rPr>
                            </w:pPr>
                          </w:p>
                          <w:p w14:paraId="3ADB6D91" w14:textId="77777777" w:rsidR="00150824" w:rsidRPr="00B94674" w:rsidRDefault="00150824" w:rsidP="00204E76">
                            <w:pPr>
                              <w:pStyle w:val="Ttulo1"/>
                              <w:rPr>
                                <w:lang w:val="en-US"/>
                              </w:rPr>
                            </w:pPr>
                          </w:p>
                          <w:p w14:paraId="0F0717DD" w14:textId="77777777" w:rsidR="00150824" w:rsidRPr="00B94674" w:rsidRDefault="00150824">
                            <w:pPr>
                              <w:rPr>
                                <w:lang w:val="en-US"/>
                              </w:rPr>
                            </w:pPr>
                          </w:p>
                          <w:p w14:paraId="1E2B3801" w14:textId="77777777" w:rsidR="00150824" w:rsidRPr="00B94674" w:rsidRDefault="00150824" w:rsidP="00204E76">
                            <w:pPr>
                              <w:pStyle w:val="Ttulo1"/>
                              <w:rPr>
                                <w:lang w:val="en-US"/>
                              </w:rPr>
                            </w:pPr>
                          </w:p>
                          <w:p w14:paraId="7B10331C" w14:textId="77777777" w:rsidR="00150824" w:rsidRPr="00B94674" w:rsidRDefault="00150824">
                            <w:pPr>
                              <w:rPr>
                                <w:lang w:val="en-US"/>
                              </w:rPr>
                            </w:pPr>
                          </w:p>
                          <w:p w14:paraId="3785B494" w14:textId="77777777" w:rsidR="00150824" w:rsidRPr="00B94674" w:rsidRDefault="00150824" w:rsidP="00204E76">
                            <w:pPr>
                              <w:pStyle w:val="Ttulo1"/>
                              <w:rPr>
                                <w:lang w:val="en-US"/>
                              </w:rPr>
                            </w:pPr>
                          </w:p>
                          <w:p w14:paraId="1F6D71E7" w14:textId="77777777" w:rsidR="00150824" w:rsidRPr="00B94674" w:rsidRDefault="00150824">
                            <w:pPr>
                              <w:rPr>
                                <w:lang w:val="en-US"/>
                              </w:rPr>
                            </w:pPr>
                          </w:p>
                          <w:p w14:paraId="44B7601E" w14:textId="77777777" w:rsidR="00150824" w:rsidRPr="00B94674" w:rsidRDefault="00150824" w:rsidP="00204E76">
                            <w:pPr>
                              <w:pStyle w:val="Ttulo1"/>
                              <w:rPr>
                                <w:lang w:val="en-US"/>
                              </w:rPr>
                            </w:pPr>
                          </w:p>
                          <w:p w14:paraId="49EF3763" w14:textId="77777777" w:rsidR="00150824" w:rsidRPr="00B94674" w:rsidRDefault="00150824">
                            <w:pPr>
                              <w:rPr>
                                <w:lang w:val="en-US"/>
                              </w:rPr>
                            </w:pPr>
                          </w:p>
                          <w:p w14:paraId="792CBEA8" w14:textId="77777777" w:rsidR="00150824" w:rsidRPr="00B94674" w:rsidRDefault="00150824" w:rsidP="00204E76">
                            <w:pPr>
                              <w:pStyle w:val="Ttulo1"/>
                              <w:rPr>
                                <w:lang w:val="en-US"/>
                              </w:rPr>
                            </w:pPr>
                          </w:p>
                          <w:p w14:paraId="449B303D" w14:textId="77777777" w:rsidR="00150824" w:rsidRPr="00B94674" w:rsidRDefault="00150824">
                            <w:pPr>
                              <w:rPr>
                                <w:lang w:val="en-US"/>
                              </w:rPr>
                            </w:pPr>
                          </w:p>
                          <w:p w14:paraId="10965BB8" w14:textId="77777777" w:rsidR="00150824" w:rsidRPr="00B94674" w:rsidRDefault="00150824" w:rsidP="00204E76">
                            <w:pPr>
                              <w:pStyle w:val="Ttulo1"/>
                              <w:rPr>
                                <w:lang w:val="en-US"/>
                              </w:rPr>
                            </w:pPr>
                          </w:p>
                          <w:p w14:paraId="73496739" w14:textId="77777777" w:rsidR="00150824" w:rsidRPr="00B94674" w:rsidRDefault="00150824">
                            <w:pPr>
                              <w:rPr>
                                <w:lang w:val="en-US"/>
                              </w:rPr>
                            </w:pPr>
                          </w:p>
                          <w:p w14:paraId="6209FD8D" w14:textId="77777777" w:rsidR="00150824" w:rsidRPr="00B94674" w:rsidRDefault="00150824" w:rsidP="00204E76">
                            <w:pPr>
                              <w:pStyle w:val="Ttulo1"/>
                              <w:rPr>
                                <w:lang w:val="en-US"/>
                              </w:rPr>
                            </w:pPr>
                          </w:p>
                          <w:p w14:paraId="3450F033" w14:textId="77777777" w:rsidR="00150824" w:rsidRPr="00B94674" w:rsidRDefault="00150824">
                            <w:pPr>
                              <w:rPr>
                                <w:lang w:val="en-US"/>
                              </w:rPr>
                            </w:pPr>
                          </w:p>
                          <w:p w14:paraId="201BB689" w14:textId="77777777" w:rsidR="00150824" w:rsidRPr="00B94674" w:rsidRDefault="00150824" w:rsidP="00204E76">
                            <w:pPr>
                              <w:pStyle w:val="Ttulo1"/>
                              <w:rPr>
                                <w:lang w:val="en-US"/>
                              </w:rPr>
                            </w:pPr>
                          </w:p>
                          <w:p w14:paraId="62366FB9" w14:textId="77777777" w:rsidR="00150824" w:rsidRPr="00B94674" w:rsidRDefault="00150824">
                            <w:pPr>
                              <w:rPr>
                                <w:lang w:val="en-US"/>
                              </w:rPr>
                            </w:pPr>
                          </w:p>
                          <w:p w14:paraId="5D68F0C2" w14:textId="77777777" w:rsidR="00150824" w:rsidRPr="00B94674" w:rsidRDefault="00150824" w:rsidP="00204E76">
                            <w:pPr>
                              <w:pStyle w:val="Ttulo1"/>
                              <w:rPr>
                                <w:lang w:val="en-US"/>
                              </w:rPr>
                            </w:pPr>
                          </w:p>
                          <w:p w14:paraId="1DE9398A" w14:textId="77777777" w:rsidR="00150824" w:rsidRPr="00B94674" w:rsidRDefault="00150824">
                            <w:pPr>
                              <w:rPr>
                                <w:lang w:val="en-US"/>
                              </w:rPr>
                            </w:pPr>
                          </w:p>
                          <w:p w14:paraId="17512EAA" w14:textId="77777777" w:rsidR="00150824" w:rsidRPr="00B94674" w:rsidRDefault="00150824" w:rsidP="00204E76">
                            <w:pPr>
                              <w:pStyle w:val="Ttulo1"/>
                              <w:rPr>
                                <w:lang w:val="en-US"/>
                              </w:rPr>
                            </w:pPr>
                          </w:p>
                          <w:p w14:paraId="2077E6D5" w14:textId="77777777" w:rsidR="00150824" w:rsidRPr="00B94674" w:rsidRDefault="00150824">
                            <w:pPr>
                              <w:rPr>
                                <w:lang w:val="en-US"/>
                              </w:rPr>
                            </w:pPr>
                          </w:p>
                          <w:p w14:paraId="32DF4043" w14:textId="77777777" w:rsidR="00150824" w:rsidRPr="00B94674" w:rsidRDefault="00150824" w:rsidP="00204E76">
                            <w:pPr>
                              <w:pStyle w:val="Ttulo1"/>
                              <w:rPr>
                                <w:lang w:val="en-US"/>
                              </w:rPr>
                            </w:pPr>
                          </w:p>
                          <w:p w14:paraId="39B11DBC" w14:textId="77777777" w:rsidR="00150824" w:rsidRPr="00B94674" w:rsidRDefault="00150824">
                            <w:pPr>
                              <w:rPr>
                                <w:lang w:val="en-US"/>
                              </w:rPr>
                            </w:pPr>
                          </w:p>
                          <w:p w14:paraId="5ACE9581" w14:textId="77777777" w:rsidR="00150824" w:rsidRPr="00B94674" w:rsidRDefault="00150824" w:rsidP="00204E76">
                            <w:pPr>
                              <w:pStyle w:val="Ttulo1"/>
                              <w:rPr>
                                <w:lang w:val="en-US"/>
                              </w:rPr>
                            </w:pPr>
                          </w:p>
                          <w:p w14:paraId="424A5865" w14:textId="77777777" w:rsidR="00150824" w:rsidRPr="00B94674" w:rsidRDefault="00150824">
                            <w:pPr>
                              <w:rPr>
                                <w:lang w:val="en-US"/>
                              </w:rPr>
                            </w:pPr>
                          </w:p>
                          <w:p w14:paraId="392DEF10" w14:textId="77777777" w:rsidR="00150824" w:rsidRPr="00B94674" w:rsidRDefault="00150824" w:rsidP="00204E76">
                            <w:pPr>
                              <w:pStyle w:val="Ttulo1"/>
                              <w:rPr>
                                <w:lang w:val="en-US"/>
                              </w:rPr>
                            </w:pPr>
                          </w:p>
                          <w:p w14:paraId="32390085" w14:textId="77777777" w:rsidR="00150824" w:rsidRPr="00B94674" w:rsidRDefault="00150824">
                            <w:pPr>
                              <w:rPr>
                                <w:lang w:val="en-US"/>
                              </w:rPr>
                            </w:pPr>
                          </w:p>
                          <w:p w14:paraId="4FD5C1A3" w14:textId="77777777" w:rsidR="00150824" w:rsidRPr="00B94674" w:rsidRDefault="00150824" w:rsidP="00204E76">
                            <w:pPr>
                              <w:pStyle w:val="Ttulo1"/>
                              <w:rPr>
                                <w:lang w:val="en-US"/>
                              </w:rPr>
                            </w:pPr>
                          </w:p>
                          <w:p w14:paraId="56726374" w14:textId="77777777" w:rsidR="00150824" w:rsidRPr="00B94674" w:rsidRDefault="00150824">
                            <w:pPr>
                              <w:rPr>
                                <w:lang w:val="en-US"/>
                              </w:rPr>
                            </w:pPr>
                          </w:p>
                          <w:p w14:paraId="7D5E3FCA" w14:textId="77777777" w:rsidR="00150824" w:rsidRPr="00B94674" w:rsidRDefault="00150824" w:rsidP="00204E76">
                            <w:pPr>
                              <w:pStyle w:val="Ttulo1"/>
                              <w:rPr>
                                <w:lang w:val="en-US"/>
                              </w:rPr>
                            </w:pPr>
                          </w:p>
                          <w:p w14:paraId="23C222BE" w14:textId="77777777" w:rsidR="00150824" w:rsidRPr="00B94674" w:rsidRDefault="00150824">
                            <w:pPr>
                              <w:rPr>
                                <w:lang w:val="en-US"/>
                              </w:rPr>
                            </w:pPr>
                          </w:p>
                          <w:p w14:paraId="69BB9E53" w14:textId="77777777" w:rsidR="00150824" w:rsidRPr="00B94674" w:rsidRDefault="00150824" w:rsidP="00204E76">
                            <w:pPr>
                              <w:pStyle w:val="Ttulo1"/>
                              <w:rPr>
                                <w:lang w:val="en-US"/>
                              </w:rPr>
                            </w:pPr>
                          </w:p>
                          <w:p w14:paraId="5DB5C50B" w14:textId="77777777" w:rsidR="00150824" w:rsidRPr="00B94674" w:rsidRDefault="00150824">
                            <w:pPr>
                              <w:rPr>
                                <w:lang w:val="en-US"/>
                              </w:rPr>
                            </w:pPr>
                          </w:p>
                          <w:p w14:paraId="2155309B" w14:textId="77777777" w:rsidR="00150824" w:rsidRPr="00B94674" w:rsidRDefault="00150824" w:rsidP="00204E76">
                            <w:pPr>
                              <w:pStyle w:val="Ttulo1"/>
                              <w:rPr>
                                <w:lang w:val="en-US"/>
                              </w:rPr>
                            </w:pPr>
                          </w:p>
                          <w:p w14:paraId="5C367C94" w14:textId="77777777" w:rsidR="00150824" w:rsidRPr="00B94674" w:rsidRDefault="00150824">
                            <w:pPr>
                              <w:rPr>
                                <w:lang w:val="en-US"/>
                              </w:rPr>
                            </w:pPr>
                          </w:p>
                          <w:p w14:paraId="3156248A" w14:textId="77777777" w:rsidR="00150824" w:rsidRPr="00B94674" w:rsidRDefault="00150824" w:rsidP="00204E76">
                            <w:pPr>
                              <w:pStyle w:val="Ttulo1"/>
                              <w:rPr>
                                <w:lang w:val="en-US"/>
                              </w:rPr>
                            </w:pPr>
                          </w:p>
                          <w:p w14:paraId="50C495C1" w14:textId="77777777" w:rsidR="00150824" w:rsidRPr="00B94674" w:rsidRDefault="00150824">
                            <w:pPr>
                              <w:rPr>
                                <w:lang w:val="en-US"/>
                              </w:rPr>
                            </w:pPr>
                          </w:p>
                          <w:p w14:paraId="20B1DBDD" w14:textId="77777777" w:rsidR="00150824" w:rsidRPr="00B94674" w:rsidRDefault="00150824" w:rsidP="00204E76">
                            <w:pPr>
                              <w:pStyle w:val="Ttulo1"/>
                              <w:rPr>
                                <w:lang w:val="en-US"/>
                              </w:rPr>
                            </w:pPr>
                          </w:p>
                          <w:p w14:paraId="624C8373" w14:textId="77777777" w:rsidR="00150824" w:rsidRPr="00B94674" w:rsidRDefault="00150824">
                            <w:pPr>
                              <w:rPr>
                                <w:lang w:val="en-US"/>
                              </w:rPr>
                            </w:pPr>
                          </w:p>
                          <w:p w14:paraId="2C5BCEA3" w14:textId="77777777" w:rsidR="00150824" w:rsidRPr="00B94674" w:rsidRDefault="00150824" w:rsidP="00204E76">
                            <w:pPr>
                              <w:pStyle w:val="Ttulo1"/>
                              <w:rPr>
                                <w:lang w:val="en-US"/>
                              </w:rPr>
                            </w:pPr>
                          </w:p>
                          <w:p w14:paraId="5913005B" w14:textId="77777777" w:rsidR="00150824" w:rsidRPr="00B94674" w:rsidRDefault="00150824">
                            <w:pPr>
                              <w:rPr>
                                <w:lang w:val="en-US"/>
                              </w:rPr>
                            </w:pPr>
                          </w:p>
                          <w:p w14:paraId="4901854A" w14:textId="77777777" w:rsidR="00150824" w:rsidRPr="00B94674" w:rsidRDefault="00150824" w:rsidP="00204E76">
                            <w:pPr>
                              <w:pStyle w:val="Ttulo1"/>
                              <w:rPr>
                                <w:lang w:val="en-US"/>
                              </w:rPr>
                            </w:pPr>
                          </w:p>
                          <w:p w14:paraId="5A6346BE" w14:textId="77777777" w:rsidR="00150824" w:rsidRPr="00B94674" w:rsidRDefault="00150824">
                            <w:pPr>
                              <w:rPr>
                                <w:lang w:val="en-US"/>
                              </w:rPr>
                            </w:pPr>
                          </w:p>
                          <w:p w14:paraId="2D9DBF37" w14:textId="77777777" w:rsidR="00150824" w:rsidRPr="00B94674" w:rsidRDefault="00150824" w:rsidP="00204E76">
                            <w:pPr>
                              <w:pStyle w:val="Ttulo1"/>
                              <w:rPr>
                                <w:lang w:val="en-US"/>
                              </w:rPr>
                            </w:pPr>
                          </w:p>
                          <w:p w14:paraId="17BD72CE" w14:textId="77777777" w:rsidR="00150824" w:rsidRPr="00B94674" w:rsidRDefault="00150824">
                            <w:pPr>
                              <w:rPr>
                                <w:lang w:val="en-US"/>
                              </w:rPr>
                            </w:pPr>
                          </w:p>
                          <w:p w14:paraId="59EA09CC" w14:textId="77777777" w:rsidR="00150824" w:rsidRPr="00B94674" w:rsidRDefault="00150824" w:rsidP="00204E76">
                            <w:pPr>
                              <w:pStyle w:val="Ttulo1"/>
                              <w:rPr>
                                <w:lang w:val="en-US"/>
                              </w:rPr>
                            </w:pPr>
                          </w:p>
                          <w:p w14:paraId="0286C376" w14:textId="77777777" w:rsidR="00150824" w:rsidRPr="00B94674" w:rsidRDefault="00150824">
                            <w:pPr>
                              <w:rPr>
                                <w:lang w:val="en-US"/>
                              </w:rPr>
                            </w:pPr>
                          </w:p>
                          <w:p w14:paraId="07052C02" w14:textId="77777777" w:rsidR="00150824" w:rsidRPr="00B94674" w:rsidRDefault="00150824" w:rsidP="00204E76">
                            <w:pPr>
                              <w:pStyle w:val="Ttulo1"/>
                              <w:rPr>
                                <w:lang w:val="en-US"/>
                              </w:rPr>
                            </w:pPr>
                          </w:p>
                          <w:p w14:paraId="6C760DA9" w14:textId="77777777" w:rsidR="00150824" w:rsidRPr="00B94674" w:rsidRDefault="00150824">
                            <w:pPr>
                              <w:rPr>
                                <w:lang w:val="en-US"/>
                              </w:rPr>
                            </w:pPr>
                          </w:p>
                          <w:p w14:paraId="07F7016D" w14:textId="77777777" w:rsidR="00150824" w:rsidRPr="00B94674" w:rsidRDefault="00150824" w:rsidP="00204E76">
                            <w:pPr>
                              <w:pStyle w:val="Ttulo1"/>
                              <w:rPr>
                                <w:lang w:val="en-US"/>
                              </w:rPr>
                            </w:pPr>
                          </w:p>
                          <w:p w14:paraId="29FE72AA" w14:textId="77777777" w:rsidR="00150824" w:rsidRPr="00B94674" w:rsidRDefault="00150824">
                            <w:pPr>
                              <w:rPr>
                                <w:lang w:val="en-US"/>
                              </w:rPr>
                            </w:pPr>
                          </w:p>
                          <w:p w14:paraId="2181A2DA" w14:textId="77777777" w:rsidR="00150824" w:rsidRPr="00B94674" w:rsidRDefault="00150824" w:rsidP="00204E76">
                            <w:pPr>
                              <w:pStyle w:val="Ttulo1"/>
                              <w:rPr>
                                <w:lang w:val="en-US"/>
                              </w:rPr>
                            </w:pPr>
                          </w:p>
                          <w:p w14:paraId="0551366D" w14:textId="77777777" w:rsidR="00150824" w:rsidRPr="00B94674" w:rsidRDefault="00150824">
                            <w:pPr>
                              <w:rPr>
                                <w:lang w:val="en-US"/>
                              </w:rPr>
                            </w:pPr>
                          </w:p>
                          <w:p w14:paraId="17A1B40A" w14:textId="77777777" w:rsidR="00150824" w:rsidRPr="00B94674" w:rsidRDefault="00150824" w:rsidP="00204E76">
                            <w:pPr>
                              <w:pStyle w:val="Ttulo1"/>
                              <w:rPr>
                                <w:lang w:val="en-US"/>
                              </w:rPr>
                            </w:pPr>
                          </w:p>
                          <w:p w14:paraId="31849F34" w14:textId="77777777" w:rsidR="00150824" w:rsidRPr="00B94674" w:rsidRDefault="00150824">
                            <w:pPr>
                              <w:rPr>
                                <w:lang w:val="en-US"/>
                              </w:rPr>
                            </w:pPr>
                          </w:p>
                          <w:p w14:paraId="47DC50E0" w14:textId="77777777" w:rsidR="00150824" w:rsidRPr="00B94674" w:rsidRDefault="00150824" w:rsidP="00204E76">
                            <w:pPr>
                              <w:pStyle w:val="Ttulo1"/>
                              <w:rPr>
                                <w:lang w:val="en-US"/>
                              </w:rPr>
                            </w:pPr>
                          </w:p>
                          <w:p w14:paraId="6A178A0C" w14:textId="77777777" w:rsidR="00150824" w:rsidRPr="00B94674" w:rsidRDefault="00150824">
                            <w:pPr>
                              <w:rPr>
                                <w:lang w:val="en-US"/>
                              </w:rPr>
                            </w:pPr>
                          </w:p>
                          <w:p w14:paraId="2417E50C" w14:textId="77777777" w:rsidR="00150824" w:rsidRPr="00B94674" w:rsidRDefault="00150824" w:rsidP="00204E76">
                            <w:pPr>
                              <w:pStyle w:val="Ttulo1"/>
                              <w:rPr>
                                <w:lang w:val="en-US"/>
                              </w:rPr>
                            </w:pPr>
                          </w:p>
                          <w:p w14:paraId="43BACC69" w14:textId="77777777" w:rsidR="00150824" w:rsidRPr="00B94674" w:rsidRDefault="00150824">
                            <w:pPr>
                              <w:rPr>
                                <w:lang w:val="en-US"/>
                              </w:rPr>
                            </w:pPr>
                          </w:p>
                          <w:p w14:paraId="7040A3D2" w14:textId="77777777" w:rsidR="00150824" w:rsidRPr="00B94674" w:rsidRDefault="00150824" w:rsidP="00204E76">
                            <w:pPr>
                              <w:pStyle w:val="Ttulo1"/>
                              <w:rPr>
                                <w:lang w:val="en-US"/>
                              </w:rPr>
                            </w:pPr>
                          </w:p>
                          <w:p w14:paraId="7AD99AA8" w14:textId="77777777" w:rsidR="00150824" w:rsidRPr="00B94674" w:rsidRDefault="00150824">
                            <w:pPr>
                              <w:rPr>
                                <w:lang w:val="en-US"/>
                              </w:rPr>
                            </w:pPr>
                          </w:p>
                          <w:p w14:paraId="090F2A7A" w14:textId="77777777" w:rsidR="00150824" w:rsidRPr="00B94674" w:rsidRDefault="00150824" w:rsidP="00204E76">
                            <w:pPr>
                              <w:pStyle w:val="Ttulo1"/>
                              <w:rPr>
                                <w:lang w:val="en-US"/>
                              </w:rPr>
                            </w:pPr>
                          </w:p>
                          <w:p w14:paraId="25DD3F26" w14:textId="77777777" w:rsidR="00150824" w:rsidRPr="00B94674" w:rsidRDefault="00150824">
                            <w:pPr>
                              <w:rPr>
                                <w:lang w:val="en-US"/>
                              </w:rPr>
                            </w:pPr>
                          </w:p>
                          <w:p w14:paraId="33CC4A74" w14:textId="77777777" w:rsidR="00150824" w:rsidRPr="00B94674" w:rsidRDefault="00150824" w:rsidP="00204E76">
                            <w:pPr>
                              <w:pStyle w:val="Ttulo1"/>
                              <w:rPr>
                                <w:lang w:val="en-US"/>
                              </w:rPr>
                            </w:pPr>
                          </w:p>
                          <w:p w14:paraId="3F512014" w14:textId="77777777" w:rsidR="00150824" w:rsidRPr="00B94674" w:rsidRDefault="00150824">
                            <w:pPr>
                              <w:rPr>
                                <w:lang w:val="en-US"/>
                              </w:rPr>
                            </w:pPr>
                          </w:p>
                          <w:p w14:paraId="2648743C" w14:textId="77777777" w:rsidR="00150824" w:rsidRPr="00B94674" w:rsidRDefault="00150824" w:rsidP="00204E76">
                            <w:pPr>
                              <w:pStyle w:val="Ttulo1"/>
                              <w:rPr>
                                <w:lang w:val="en-US"/>
                              </w:rPr>
                            </w:pPr>
                          </w:p>
                          <w:p w14:paraId="449FFAE3" w14:textId="77777777" w:rsidR="00150824" w:rsidRPr="00B94674" w:rsidRDefault="00150824">
                            <w:pPr>
                              <w:rPr>
                                <w:lang w:val="en-US"/>
                              </w:rPr>
                            </w:pPr>
                          </w:p>
                          <w:p w14:paraId="4868AF2E" w14:textId="77777777" w:rsidR="00150824" w:rsidRPr="00B94674" w:rsidRDefault="00150824" w:rsidP="00204E76">
                            <w:pPr>
                              <w:pStyle w:val="Ttulo1"/>
                              <w:rPr>
                                <w:lang w:val="en-US"/>
                              </w:rPr>
                            </w:pPr>
                          </w:p>
                          <w:p w14:paraId="731553F2" w14:textId="77777777" w:rsidR="00150824" w:rsidRPr="00B94674" w:rsidRDefault="00150824">
                            <w:pPr>
                              <w:rPr>
                                <w:lang w:val="en-US"/>
                              </w:rPr>
                            </w:pPr>
                          </w:p>
                          <w:p w14:paraId="14425BC2" w14:textId="77777777" w:rsidR="00150824" w:rsidRPr="00B94674" w:rsidRDefault="00150824" w:rsidP="00204E76">
                            <w:pPr>
                              <w:pStyle w:val="Ttulo1"/>
                              <w:rPr>
                                <w:lang w:val="en-US"/>
                              </w:rPr>
                            </w:pPr>
                          </w:p>
                          <w:p w14:paraId="50C6EA3B" w14:textId="77777777" w:rsidR="00150824" w:rsidRPr="00B94674" w:rsidRDefault="00150824">
                            <w:pPr>
                              <w:rPr>
                                <w:lang w:val="en-US"/>
                              </w:rPr>
                            </w:pPr>
                          </w:p>
                          <w:p w14:paraId="7A14C195" w14:textId="77777777" w:rsidR="00150824" w:rsidRPr="00B94674" w:rsidRDefault="00150824" w:rsidP="00204E76">
                            <w:pPr>
                              <w:pStyle w:val="Ttulo1"/>
                              <w:rPr>
                                <w:lang w:val="en-US"/>
                              </w:rPr>
                            </w:pPr>
                          </w:p>
                          <w:p w14:paraId="09535D67" w14:textId="77777777" w:rsidR="00150824" w:rsidRPr="00B94674" w:rsidRDefault="00150824">
                            <w:pPr>
                              <w:rPr>
                                <w:lang w:val="en-US"/>
                              </w:rPr>
                            </w:pPr>
                          </w:p>
                          <w:p w14:paraId="5E32FE06" w14:textId="77777777" w:rsidR="00150824" w:rsidRPr="00B94674" w:rsidRDefault="00150824" w:rsidP="00204E76">
                            <w:pPr>
                              <w:pStyle w:val="Ttulo1"/>
                              <w:rPr>
                                <w:lang w:val="en-US"/>
                              </w:rPr>
                            </w:pPr>
                          </w:p>
                          <w:p w14:paraId="65482290" w14:textId="77777777" w:rsidR="00150824" w:rsidRPr="00B94674" w:rsidRDefault="00150824">
                            <w:pPr>
                              <w:rPr>
                                <w:lang w:val="en-US"/>
                              </w:rPr>
                            </w:pPr>
                          </w:p>
                          <w:p w14:paraId="1B62EE38" w14:textId="77777777" w:rsidR="00150824" w:rsidRPr="00B94674" w:rsidRDefault="00150824" w:rsidP="00204E76">
                            <w:pPr>
                              <w:pStyle w:val="Ttulo1"/>
                              <w:rPr>
                                <w:lang w:val="en-US"/>
                              </w:rPr>
                            </w:pPr>
                          </w:p>
                          <w:p w14:paraId="3D599025" w14:textId="77777777" w:rsidR="00150824" w:rsidRPr="00B94674" w:rsidRDefault="00150824">
                            <w:pPr>
                              <w:rPr>
                                <w:lang w:val="en-US"/>
                              </w:rPr>
                            </w:pPr>
                          </w:p>
                          <w:p w14:paraId="2FFB9EF4" w14:textId="77777777" w:rsidR="00150824" w:rsidRPr="00B94674" w:rsidRDefault="00150824" w:rsidP="00204E76">
                            <w:pPr>
                              <w:pStyle w:val="Ttulo1"/>
                              <w:rPr>
                                <w:lang w:val="en-US"/>
                              </w:rPr>
                            </w:pPr>
                          </w:p>
                          <w:p w14:paraId="630DC35E" w14:textId="77777777" w:rsidR="00150824" w:rsidRPr="00B94674" w:rsidRDefault="00150824">
                            <w:pPr>
                              <w:rPr>
                                <w:lang w:val="en-US"/>
                              </w:rPr>
                            </w:pPr>
                          </w:p>
                          <w:p w14:paraId="220CC6FD" w14:textId="77777777" w:rsidR="00150824" w:rsidRPr="00B94674" w:rsidRDefault="00150824" w:rsidP="00204E76">
                            <w:pPr>
                              <w:pStyle w:val="Ttulo1"/>
                              <w:rPr>
                                <w:lang w:val="en-US"/>
                              </w:rPr>
                            </w:pPr>
                          </w:p>
                          <w:p w14:paraId="5F3AA995" w14:textId="77777777" w:rsidR="00150824" w:rsidRPr="00B94674" w:rsidRDefault="00150824">
                            <w:pPr>
                              <w:rPr>
                                <w:lang w:val="en-US"/>
                              </w:rPr>
                            </w:pPr>
                          </w:p>
                          <w:p w14:paraId="68889284" w14:textId="77777777" w:rsidR="00150824" w:rsidRPr="00B94674" w:rsidRDefault="00150824" w:rsidP="00204E76">
                            <w:pPr>
                              <w:pStyle w:val="Ttulo1"/>
                              <w:rPr>
                                <w:lang w:val="en-US"/>
                              </w:rPr>
                            </w:pPr>
                          </w:p>
                          <w:p w14:paraId="5A69C68A" w14:textId="77777777" w:rsidR="00150824" w:rsidRPr="00B94674" w:rsidRDefault="00150824">
                            <w:pPr>
                              <w:rPr>
                                <w:lang w:val="en-US"/>
                              </w:rPr>
                            </w:pPr>
                          </w:p>
                          <w:p w14:paraId="26F28E40" w14:textId="77777777" w:rsidR="00150824" w:rsidRPr="00B94674" w:rsidRDefault="00150824" w:rsidP="00204E76">
                            <w:pPr>
                              <w:pStyle w:val="Ttulo1"/>
                              <w:rPr>
                                <w:lang w:val="en-US"/>
                              </w:rPr>
                            </w:pPr>
                          </w:p>
                          <w:p w14:paraId="4247F93A" w14:textId="77777777" w:rsidR="00150824" w:rsidRPr="00B94674" w:rsidRDefault="00150824">
                            <w:pPr>
                              <w:rPr>
                                <w:lang w:val="en-US"/>
                              </w:rPr>
                            </w:pPr>
                          </w:p>
                          <w:p w14:paraId="5E3106F3" w14:textId="77777777" w:rsidR="00150824" w:rsidRPr="00B94674" w:rsidRDefault="00150824" w:rsidP="00204E76">
                            <w:pPr>
                              <w:pStyle w:val="Ttulo1"/>
                              <w:rPr>
                                <w:lang w:val="en-US"/>
                              </w:rPr>
                            </w:pPr>
                          </w:p>
                          <w:p w14:paraId="19E4932A" w14:textId="77777777" w:rsidR="00150824" w:rsidRPr="00B94674" w:rsidRDefault="00150824">
                            <w:pPr>
                              <w:rPr>
                                <w:lang w:val="en-US"/>
                              </w:rPr>
                            </w:pPr>
                          </w:p>
                          <w:p w14:paraId="70EE6189" w14:textId="77777777" w:rsidR="00150824" w:rsidRPr="00B94674" w:rsidRDefault="00150824" w:rsidP="00204E76">
                            <w:pPr>
                              <w:pStyle w:val="Ttulo1"/>
                              <w:rPr>
                                <w:lang w:val="en-US"/>
                              </w:rPr>
                            </w:pPr>
                          </w:p>
                          <w:p w14:paraId="0420B637" w14:textId="77777777" w:rsidR="00150824" w:rsidRPr="00B94674" w:rsidRDefault="00150824">
                            <w:pPr>
                              <w:rPr>
                                <w:lang w:val="en-US"/>
                              </w:rPr>
                            </w:pPr>
                          </w:p>
                          <w:p w14:paraId="75FB0FC1" w14:textId="77777777" w:rsidR="00150824" w:rsidRPr="00B94674" w:rsidRDefault="00150824" w:rsidP="00204E76">
                            <w:pPr>
                              <w:pStyle w:val="Ttulo1"/>
                              <w:rPr>
                                <w:lang w:val="en-US"/>
                              </w:rPr>
                            </w:pPr>
                          </w:p>
                          <w:p w14:paraId="3B984CA9" w14:textId="77777777" w:rsidR="00150824" w:rsidRPr="00B94674" w:rsidRDefault="00150824">
                            <w:pPr>
                              <w:rPr>
                                <w:lang w:val="en-US"/>
                              </w:rPr>
                            </w:pPr>
                          </w:p>
                          <w:p w14:paraId="5CC1B873" w14:textId="77777777" w:rsidR="00150824" w:rsidRPr="00B94674" w:rsidRDefault="00150824" w:rsidP="00204E76">
                            <w:pPr>
                              <w:pStyle w:val="Ttulo1"/>
                              <w:rPr>
                                <w:lang w:val="en-US"/>
                              </w:rPr>
                            </w:pPr>
                          </w:p>
                          <w:p w14:paraId="0ECDF171" w14:textId="77777777" w:rsidR="00150824" w:rsidRPr="00B94674" w:rsidRDefault="00150824">
                            <w:pPr>
                              <w:rPr>
                                <w:lang w:val="en-US"/>
                              </w:rPr>
                            </w:pPr>
                          </w:p>
                          <w:p w14:paraId="0DB4317A" w14:textId="77777777" w:rsidR="00150824" w:rsidRPr="00B94674" w:rsidRDefault="00150824" w:rsidP="00204E76">
                            <w:pPr>
                              <w:pStyle w:val="Ttulo1"/>
                              <w:rPr>
                                <w:lang w:val="en-US"/>
                              </w:rPr>
                            </w:pPr>
                          </w:p>
                          <w:p w14:paraId="54DADC5A" w14:textId="77777777" w:rsidR="00150824" w:rsidRPr="00B94674" w:rsidRDefault="00150824">
                            <w:pPr>
                              <w:rPr>
                                <w:lang w:val="en-US"/>
                              </w:rPr>
                            </w:pPr>
                          </w:p>
                          <w:p w14:paraId="6B444A06" w14:textId="77777777" w:rsidR="00150824" w:rsidRPr="00B94674" w:rsidRDefault="00150824" w:rsidP="00204E76">
                            <w:pPr>
                              <w:pStyle w:val="Ttulo1"/>
                              <w:rPr>
                                <w:lang w:val="en-US"/>
                              </w:rPr>
                            </w:pPr>
                          </w:p>
                          <w:p w14:paraId="35D8C682" w14:textId="77777777" w:rsidR="00150824" w:rsidRPr="00B94674" w:rsidRDefault="00150824">
                            <w:pPr>
                              <w:rPr>
                                <w:lang w:val="en-US"/>
                              </w:rPr>
                            </w:pPr>
                          </w:p>
                          <w:p w14:paraId="58444CA8" w14:textId="77777777" w:rsidR="00150824" w:rsidRPr="00B94674" w:rsidRDefault="00150824" w:rsidP="00204E76">
                            <w:pPr>
                              <w:pStyle w:val="Ttulo1"/>
                              <w:rPr>
                                <w:lang w:val="en-US"/>
                              </w:rPr>
                            </w:pPr>
                          </w:p>
                          <w:p w14:paraId="4F3DA44B" w14:textId="77777777" w:rsidR="00150824" w:rsidRPr="00B94674" w:rsidRDefault="00150824">
                            <w:pPr>
                              <w:rPr>
                                <w:lang w:val="en-US"/>
                              </w:rPr>
                            </w:pPr>
                          </w:p>
                          <w:p w14:paraId="0AD4B43B" w14:textId="77777777" w:rsidR="00150824" w:rsidRPr="00B94674" w:rsidRDefault="00150824" w:rsidP="00204E76">
                            <w:pPr>
                              <w:pStyle w:val="Ttulo1"/>
                              <w:rPr>
                                <w:lang w:val="en-US"/>
                              </w:rPr>
                            </w:pPr>
                          </w:p>
                          <w:p w14:paraId="1D12ECE4" w14:textId="77777777" w:rsidR="00150824" w:rsidRPr="00B94674" w:rsidRDefault="00150824">
                            <w:pPr>
                              <w:rPr>
                                <w:lang w:val="en-US"/>
                              </w:rPr>
                            </w:pPr>
                          </w:p>
                          <w:p w14:paraId="7A1695CE" w14:textId="77777777" w:rsidR="00150824" w:rsidRPr="00B94674" w:rsidRDefault="00150824" w:rsidP="00204E76">
                            <w:pPr>
                              <w:pStyle w:val="Ttulo1"/>
                              <w:rPr>
                                <w:lang w:val="en-US"/>
                              </w:rPr>
                            </w:pPr>
                          </w:p>
                          <w:p w14:paraId="4F7DFBC4" w14:textId="77777777" w:rsidR="00150824" w:rsidRPr="00B94674" w:rsidRDefault="00150824">
                            <w:pPr>
                              <w:rPr>
                                <w:lang w:val="en-US"/>
                              </w:rPr>
                            </w:pPr>
                          </w:p>
                          <w:p w14:paraId="2F3078D4" w14:textId="77777777" w:rsidR="00150824" w:rsidRPr="00B94674" w:rsidRDefault="00150824" w:rsidP="00204E76">
                            <w:pPr>
                              <w:pStyle w:val="Ttulo1"/>
                              <w:rPr>
                                <w:lang w:val="en-US"/>
                              </w:rPr>
                            </w:pPr>
                          </w:p>
                          <w:p w14:paraId="719822B2" w14:textId="77777777" w:rsidR="00A5206C" w:rsidRDefault="00A5206C"/>
                          <w:p w14:paraId="74780404" w14:textId="77777777" w:rsidR="00150824" w:rsidRPr="00B94674" w:rsidRDefault="00150824" w:rsidP="00204E76">
                            <w:pPr>
                              <w:pStyle w:val="Ttulo1"/>
                              <w:rPr>
                                <w:lang w:val="en-US"/>
                              </w:rPr>
                            </w:pPr>
                          </w:p>
                          <w:p w14:paraId="3B3F094F" w14:textId="77777777" w:rsidR="00150824" w:rsidRPr="00B94674" w:rsidRDefault="00150824">
                            <w:pPr>
                              <w:rPr>
                                <w:lang w:val="en-US"/>
                              </w:rPr>
                            </w:pPr>
                          </w:p>
                          <w:p w14:paraId="7C54FF47" w14:textId="77777777" w:rsidR="00150824" w:rsidRPr="00B94674" w:rsidRDefault="00150824" w:rsidP="00204E76">
                            <w:pPr>
                              <w:pStyle w:val="Ttulo1"/>
                              <w:rPr>
                                <w:lang w:val="en-US"/>
                              </w:rPr>
                            </w:pPr>
                          </w:p>
                          <w:p w14:paraId="63D22FFE" w14:textId="77777777" w:rsidR="00150824" w:rsidRPr="00B94674" w:rsidRDefault="00150824">
                            <w:pPr>
                              <w:rPr>
                                <w:lang w:val="en-US"/>
                              </w:rPr>
                            </w:pPr>
                          </w:p>
                          <w:p w14:paraId="1187FE04" w14:textId="77777777" w:rsidR="00150824" w:rsidRPr="00B94674" w:rsidRDefault="00150824" w:rsidP="00204E76">
                            <w:pPr>
                              <w:pStyle w:val="Ttulo1"/>
                              <w:rPr>
                                <w:lang w:val="en-US"/>
                              </w:rPr>
                            </w:pPr>
                          </w:p>
                          <w:p w14:paraId="292891A8" w14:textId="77777777" w:rsidR="00150824" w:rsidRPr="00B94674" w:rsidRDefault="00150824">
                            <w:pPr>
                              <w:rPr>
                                <w:lang w:val="en-US"/>
                              </w:rPr>
                            </w:pPr>
                          </w:p>
                          <w:p w14:paraId="1468A856" w14:textId="77777777" w:rsidR="00150824" w:rsidRPr="00B94674" w:rsidRDefault="00150824" w:rsidP="00204E76">
                            <w:pPr>
                              <w:pStyle w:val="Ttulo1"/>
                              <w:rPr>
                                <w:lang w:val="en-US"/>
                              </w:rPr>
                            </w:pPr>
                          </w:p>
                          <w:p w14:paraId="0E0E979A" w14:textId="77777777" w:rsidR="00150824" w:rsidRPr="00B94674" w:rsidRDefault="00150824">
                            <w:pPr>
                              <w:rPr>
                                <w:lang w:val="en-US"/>
                              </w:rPr>
                            </w:pPr>
                          </w:p>
                          <w:p w14:paraId="60DAB6CD" w14:textId="77777777" w:rsidR="00150824" w:rsidRPr="00B94674" w:rsidRDefault="00150824" w:rsidP="00204E76">
                            <w:pPr>
                              <w:pStyle w:val="Ttulo1"/>
                              <w:rPr>
                                <w:lang w:val="en-US"/>
                              </w:rPr>
                            </w:pPr>
                          </w:p>
                          <w:p w14:paraId="41A3B7BB" w14:textId="77777777" w:rsidR="00150824" w:rsidRPr="00B94674" w:rsidRDefault="00150824">
                            <w:pPr>
                              <w:rPr>
                                <w:lang w:val="en-US"/>
                              </w:rPr>
                            </w:pPr>
                          </w:p>
                          <w:p w14:paraId="40CC51EE" w14:textId="77777777" w:rsidR="00150824" w:rsidRPr="00B94674" w:rsidRDefault="00150824" w:rsidP="00204E76">
                            <w:pPr>
                              <w:pStyle w:val="Ttulo1"/>
                              <w:rPr>
                                <w:lang w:val="en-US"/>
                              </w:rPr>
                            </w:pPr>
                          </w:p>
                          <w:p w14:paraId="796FFEDC" w14:textId="77777777" w:rsidR="00150824" w:rsidRPr="00B94674" w:rsidRDefault="00150824">
                            <w:pPr>
                              <w:rPr>
                                <w:lang w:val="en-US"/>
                              </w:rPr>
                            </w:pPr>
                          </w:p>
                          <w:p w14:paraId="5891313C" w14:textId="77777777" w:rsidR="00150824" w:rsidRPr="00B94674" w:rsidRDefault="00150824" w:rsidP="00204E76">
                            <w:pPr>
                              <w:pStyle w:val="Ttulo1"/>
                              <w:rPr>
                                <w:lang w:val="en-US"/>
                              </w:rPr>
                            </w:pPr>
                          </w:p>
                          <w:p w14:paraId="551AB99D" w14:textId="77777777" w:rsidR="00150824" w:rsidRPr="00B94674" w:rsidRDefault="00150824">
                            <w:pPr>
                              <w:rPr>
                                <w:lang w:val="en-US"/>
                              </w:rPr>
                            </w:pPr>
                          </w:p>
                          <w:p w14:paraId="7D4FAEAC" w14:textId="77777777" w:rsidR="00150824" w:rsidRPr="00B94674" w:rsidRDefault="00150824" w:rsidP="00204E76">
                            <w:pPr>
                              <w:pStyle w:val="Ttulo1"/>
                              <w:rPr>
                                <w:lang w:val="en-US"/>
                              </w:rPr>
                            </w:pPr>
                          </w:p>
                          <w:p w14:paraId="74ECF93D" w14:textId="77777777" w:rsidR="00150824" w:rsidRPr="00B94674" w:rsidRDefault="00150824">
                            <w:pPr>
                              <w:rPr>
                                <w:lang w:val="en-US"/>
                              </w:rPr>
                            </w:pPr>
                          </w:p>
                          <w:p w14:paraId="422283A2" w14:textId="77777777" w:rsidR="00150824" w:rsidRPr="00B94674" w:rsidRDefault="00150824" w:rsidP="00204E76">
                            <w:pPr>
                              <w:pStyle w:val="Ttulo1"/>
                              <w:rPr>
                                <w:lang w:val="en-US"/>
                              </w:rPr>
                            </w:pPr>
                          </w:p>
                          <w:p w14:paraId="4120BC09" w14:textId="77777777" w:rsidR="00150824" w:rsidRPr="00B94674" w:rsidRDefault="00150824">
                            <w:pPr>
                              <w:rPr>
                                <w:lang w:val="en-US"/>
                              </w:rPr>
                            </w:pPr>
                          </w:p>
                          <w:p w14:paraId="1FDA8B79" w14:textId="77777777" w:rsidR="00150824" w:rsidRPr="00B94674" w:rsidRDefault="00150824" w:rsidP="00204E76">
                            <w:pPr>
                              <w:pStyle w:val="Ttulo1"/>
                              <w:rPr>
                                <w:lang w:val="en-US"/>
                              </w:rPr>
                            </w:pPr>
                          </w:p>
                          <w:p w14:paraId="1E257182" w14:textId="77777777" w:rsidR="00150824" w:rsidRPr="00B94674" w:rsidRDefault="00150824">
                            <w:pPr>
                              <w:rPr>
                                <w:lang w:val="en-US"/>
                              </w:rPr>
                            </w:pPr>
                          </w:p>
                          <w:p w14:paraId="1D8045D2" w14:textId="77777777" w:rsidR="00150824" w:rsidRPr="00B94674" w:rsidRDefault="00150824" w:rsidP="00204E76">
                            <w:pPr>
                              <w:pStyle w:val="Ttulo1"/>
                              <w:rPr>
                                <w:lang w:val="en-US"/>
                              </w:rPr>
                            </w:pPr>
                          </w:p>
                          <w:p w14:paraId="5D03489A" w14:textId="77777777" w:rsidR="00150824" w:rsidRPr="00B94674" w:rsidRDefault="00150824">
                            <w:pPr>
                              <w:rPr>
                                <w:lang w:val="en-US"/>
                              </w:rPr>
                            </w:pPr>
                          </w:p>
                          <w:p w14:paraId="62052871" w14:textId="77777777" w:rsidR="00150824" w:rsidRPr="00B94674" w:rsidRDefault="00150824" w:rsidP="00204E76">
                            <w:pPr>
                              <w:pStyle w:val="Ttulo1"/>
                              <w:rPr>
                                <w:lang w:val="en-US"/>
                              </w:rPr>
                            </w:pPr>
                          </w:p>
                          <w:p w14:paraId="7AED517C" w14:textId="77777777" w:rsidR="00150824" w:rsidRPr="00B94674" w:rsidRDefault="00150824">
                            <w:pPr>
                              <w:rPr>
                                <w:lang w:val="en-US"/>
                              </w:rPr>
                            </w:pPr>
                          </w:p>
                          <w:p w14:paraId="7D5C0B76" w14:textId="77777777" w:rsidR="00150824" w:rsidRPr="00B94674" w:rsidRDefault="00150824" w:rsidP="00204E76">
                            <w:pPr>
                              <w:pStyle w:val="Ttulo1"/>
                              <w:rPr>
                                <w:lang w:val="en-US"/>
                              </w:rPr>
                            </w:pPr>
                          </w:p>
                          <w:p w14:paraId="4F30B32A" w14:textId="77777777" w:rsidR="00150824" w:rsidRPr="00B94674" w:rsidRDefault="00150824">
                            <w:pPr>
                              <w:rPr>
                                <w:lang w:val="en-US"/>
                              </w:rPr>
                            </w:pPr>
                          </w:p>
                          <w:p w14:paraId="1A56317F" w14:textId="77777777" w:rsidR="00150824" w:rsidRPr="00B94674" w:rsidRDefault="00150824" w:rsidP="00204E76">
                            <w:pPr>
                              <w:pStyle w:val="Ttulo1"/>
                              <w:rPr>
                                <w:lang w:val="en-US"/>
                              </w:rPr>
                            </w:pPr>
                          </w:p>
                          <w:p w14:paraId="77B58370" w14:textId="77777777" w:rsidR="00150824" w:rsidRPr="00B94674" w:rsidRDefault="00150824">
                            <w:pPr>
                              <w:rPr>
                                <w:lang w:val="en-US"/>
                              </w:rPr>
                            </w:pPr>
                          </w:p>
                          <w:p w14:paraId="098069A2" w14:textId="77777777" w:rsidR="00150824" w:rsidRPr="00B94674" w:rsidRDefault="00150824" w:rsidP="00204E76">
                            <w:pPr>
                              <w:pStyle w:val="Ttulo1"/>
                              <w:rPr>
                                <w:lang w:val="en-US"/>
                              </w:rPr>
                            </w:pPr>
                          </w:p>
                          <w:p w14:paraId="1E612EC4" w14:textId="77777777" w:rsidR="00150824" w:rsidRPr="00B94674" w:rsidRDefault="00150824">
                            <w:pPr>
                              <w:rPr>
                                <w:lang w:val="en-US"/>
                              </w:rPr>
                            </w:pPr>
                          </w:p>
                          <w:p w14:paraId="114BD08D" w14:textId="77777777" w:rsidR="00150824" w:rsidRPr="00B94674" w:rsidRDefault="00150824" w:rsidP="00204E76">
                            <w:pPr>
                              <w:pStyle w:val="Ttulo1"/>
                              <w:rPr>
                                <w:lang w:val="en-US"/>
                              </w:rPr>
                            </w:pPr>
                          </w:p>
                          <w:p w14:paraId="248C5F4E" w14:textId="77777777" w:rsidR="00150824" w:rsidRPr="00B94674" w:rsidRDefault="00150824">
                            <w:pPr>
                              <w:rPr>
                                <w:lang w:val="en-US"/>
                              </w:rPr>
                            </w:pPr>
                          </w:p>
                          <w:p w14:paraId="38310203" w14:textId="77777777" w:rsidR="00150824" w:rsidRPr="00B94674" w:rsidRDefault="00150824" w:rsidP="00204E76">
                            <w:pPr>
                              <w:pStyle w:val="Ttulo1"/>
                              <w:rPr>
                                <w:lang w:val="en-US"/>
                              </w:rPr>
                            </w:pPr>
                          </w:p>
                          <w:p w14:paraId="4B26FC4A" w14:textId="77777777" w:rsidR="00150824" w:rsidRPr="00B94674" w:rsidRDefault="00150824">
                            <w:pPr>
                              <w:rPr>
                                <w:lang w:val="en-US"/>
                              </w:rPr>
                            </w:pPr>
                          </w:p>
                          <w:p w14:paraId="31A97C80" w14:textId="77777777" w:rsidR="00150824" w:rsidRPr="00B94674" w:rsidRDefault="00150824" w:rsidP="00204E76">
                            <w:pPr>
                              <w:pStyle w:val="Ttulo1"/>
                              <w:rPr>
                                <w:lang w:val="en-US"/>
                              </w:rPr>
                            </w:pPr>
                          </w:p>
                          <w:p w14:paraId="4E19F744" w14:textId="77777777" w:rsidR="00150824" w:rsidRPr="00B94674" w:rsidRDefault="00150824">
                            <w:pPr>
                              <w:rPr>
                                <w:lang w:val="en-US"/>
                              </w:rPr>
                            </w:pPr>
                          </w:p>
                          <w:p w14:paraId="552FD174" w14:textId="77777777" w:rsidR="00150824" w:rsidRPr="00B94674" w:rsidRDefault="00150824" w:rsidP="00204E76">
                            <w:pPr>
                              <w:pStyle w:val="Ttulo1"/>
                              <w:rPr>
                                <w:lang w:val="en-US"/>
                              </w:rPr>
                            </w:pPr>
                          </w:p>
                          <w:p w14:paraId="2683429B" w14:textId="77777777" w:rsidR="00150824" w:rsidRPr="00B94674" w:rsidRDefault="00150824">
                            <w:pPr>
                              <w:rPr>
                                <w:lang w:val="en-US"/>
                              </w:rPr>
                            </w:pPr>
                          </w:p>
                          <w:p w14:paraId="149F0AA1" w14:textId="77777777" w:rsidR="00150824" w:rsidRPr="00B94674" w:rsidRDefault="00150824" w:rsidP="00204E76">
                            <w:pPr>
                              <w:pStyle w:val="Ttulo1"/>
                              <w:rPr>
                                <w:lang w:val="en-US"/>
                              </w:rPr>
                            </w:pPr>
                          </w:p>
                          <w:p w14:paraId="34677F8E" w14:textId="77777777" w:rsidR="00150824" w:rsidRPr="00B94674" w:rsidRDefault="00150824">
                            <w:pPr>
                              <w:rPr>
                                <w:lang w:val="en-US"/>
                              </w:rPr>
                            </w:pPr>
                          </w:p>
                          <w:p w14:paraId="019545DA" w14:textId="77777777" w:rsidR="00150824" w:rsidRPr="00B94674" w:rsidRDefault="00150824" w:rsidP="00204E76">
                            <w:pPr>
                              <w:pStyle w:val="Ttulo1"/>
                              <w:rPr>
                                <w:lang w:val="en-US"/>
                              </w:rPr>
                            </w:pPr>
                          </w:p>
                          <w:p w14:paraId="56A578D0" w14:textId="77777777" w:rsidR="00150824" w:rsidRPr="00B94674" w:rsidRDefault="00150824">
                            <w:pPr>
                              <w:rPr>
                                <w:lang w:val="en-US"/>
                              </w:rPr>
                            </w:pPr>
                          </w:p>
                          <w:p w14:paraId="25189B62" w14:textId="77777777" w:rsidR="00150824" w:rsidRPr="00B94674" w:rsidRDefault="00150824" w:rsidP="00204E76">
                            <w:pPr>
                              <w:pStyle w:val="Ttulo1"/>
                              <w:rPr>
                                <w:lang w:val="en-US"/>
                              </w:rPr>
                            </w:pPr>
                          </w:p>
                          <w:p w14:paraId="3C0DB90C" w14:textId="77777777" w:rsidR="00150824" w:rsidRPr="00B94674" w:rsidRDefault="00150824">
                            <w:pPr>
                              <w:rPr>
                                <w:lang w:val="en-US"/>
                              </w:rPr>
                            </w:pPr>
                          </w:p>
                          <w:p w14:paraId="7580CEE8" w14:textId="77777777" w:rsidR="00150824" w:rsidRPr="00B94674" w:rsidRDefault="00150824" w:rsidP="00204E76">
                            <w:pPr>
                              <w:pStyle w:val="Ttulo1"/>
                              <w:rPr>
                                <w:lang w:val="en-US"/>
                              </w:rPr>
                            </w:pPr>
                          </w:p>
                          <w:p w14:paraId="698E9A68" w14:textId="77777777" w:rsidR="00150824" w:rsidRPr="00B94674" w:rsidRDefault="00150824">
                            <w:pPr>
                              <w:rPr>
                                <w:lang w:val="en-US"/>
                              </w:rPr>
                            </w:pPr>
                          </w:p>
                          <w:p w14:paraId="1EC67900" w14:textId="77777777" w:rsidR="00150824" w:rsidRPr="00B94674" w:rsidRDefault="00150824" w:rsidP="00204E76">
                            <w:pPr>
                              <w:pStyle w:val="Ttulo1"/>
                              <w:rPr>
                                <w:lang w:val="en-US"/>
                              </w:rPr>
                            </w:pPr>
                          </w:p>
                          <w:p w14:paraId="3F1CBA16" w14:textId="77777777" w:rsidR="00150824" w:rsidRPr="00B94674" w:rsidRDefault="00150824">
                            <w:pPr>
                              <w:rPr>
                                <w:lang w:val="en-US"/>
                              </w:rPr>
                            </w:pPr>
                          </w:p>
                          <w:p w14:paraId="4C1BA39A" w14:textId="77777777" w:rsidR="00150824" w:rsidRPr="00B94674" w:rsidRDefault="00150824" w:rsidP="00204E76">
                            <w:pPr>
                              <w:pStyle w:val="Ttulo1"/>
                              <w:rPr>
                                <w:lang w:val="en-US"/>
                              </w:rPr>
                            </w:pPr>
                          </w:p>
                          <w:p w14:paraId="5B601AF8" w14:textId="77777777" w:rsidR="00150824" w:rsidRPr="00B94674" w:rsidRDefault="00150824">
                            <w:pPr>
                              <w:rPr>
                                <w:lang w:val="en-US"/>
                              </w:rPr>
                            </w:pPr>
                          </w:p>
                          <w:p w14:paraId="10F775A3" w14:textId="77777777" w:rsidR="00150824" w:rsidRPr="00B94674" w:rsidRDefault="00150824" w:rsidP="00204E76">
                            <w:pPr>
                              <w:pStyle w:val="Ttulo1"/>
                              <w:rPr>
                                <w:lang w:val="en-US"/>
                              </w:rPr>
                            </w:pPr>
                          </w:p>
                          <w:p w14:paraId="0068A404" w14:textId="77777777" w:rsidR="00150824" w:rsidRPr="00B94674" w:rsidRDefault="00150824">
                            <w:pPr>
                              <w:rPr>
                                <w:lang w:val="en-US"/>
                              </w:rPr>
                            </w:pPr>
                          </w:p>
                          <w:p w14:paraId="4968F0F7" w14:textId="77777777" w:rsidR="00150824" w:rsidRPr="00B94674" w:rsidRDefault="00150824" w:rsidP="00204E76">
                            <w:pPr>
                              <w:pStyle w:val="Ttulo1"/>
                              <w:rPr>
                                <w:lang w:val="en-US"/>
                              </w:rPr>
                            </w:pPr>
                          </w:p>
                          <w:p w14:paraId="59F10075" w14:textId="77777777" w:rsidR="00150824" w:rsidRPr="00B94674" w:rsidRDefault="00150824">
                            <w:pPr>
                              <w:rPr>
                                <w:lang w:val="en-US"/>
                              </w:rPr>
                            </w:pPr>
                          </w:p>
                          <w:p w14:paraId="0DAB70BC" w14:textId="77777777" w:rsidR="00150824" w:rsidRPr="00B94674" w:rsidRDefault="00150824" w:rsidP="00204E76">
                            <w:pPr>
                              <w:pStyle w:val="Ttulo1"/>
                              <w:rPr>
                                <w:lang w:val="en-US"/>
                              </w:rPr>
                            </w:pPr>
                          </w:p>
                          <w:p w14:paraId="051082D0" w14:textId="77777777" w:rsidR="00150824" w:rsidRPr="00B94674" w:rsidRDefault="00150824">
                            <w:pPr>
                              <w:rPr>
                                <w:lang w:val="en-US"/>
                              </w:rPr>
                            </w:pPr>
                          </w:p>
                          <w:p w14:paraId="657726F9" w14:textId="77777777" w:rsidR="00150824" w:rsidRPr="00B94674" w:rsidRDefault="00150824" w:rsidP="00204E76">
                            <w:pPr>
                              <w:pStyle w:val="Ttulo1"/>
                              <w:rPr>
                                <w:lang w:val="en-US"/>
                              </w:rPr>
                            </w:pPr>
                          </w:p>
                          <w:p w14:paraId="271F0E40" w14:textId="77777777" w:rsidR="00150824" w:rsidRPr="00B94674" w:rsidRDefault="00150824">
                            <w:pPr>
                              <w:rPr>
                                <w:lang w:val="en-US"/>
                              </w:rPr>
                            </w:pPr>
                          </w:p>
                          <w:p w14:paraId="6D728763" w14:textId="77777777" w:rsidR="00150824" w:rsidRPr="00B94674" w:rsidRDefault="00150824" w:rsidP="00204E76">
                            <w:pPr>
                              <w:pStyle w:val="Ttulo1"/>
                              <w:rPr>
                                <w:lang w:val="en-US"/>
                              </w:rPr>
                            </w:pPr>
                          </w:p>
                          <w:p w14:paraId="5DC0CE82" w14:textId="77777777" w:rsidR="00150824" w:rsidRPr="00B94674" w:rsidRDefault="00150824">
                            <w:pPr>
                              <w:rPr>
                                <w:lang w:val="en-US"/>
                              </w:rPr>
                            </w:pPr>
                          </w:p>
                          <w:p w14:paraId="48BF40A5" w14:textId="77777777" w:rsidR="00150824" w:rsidRPr="00B94674" w:rsidRDefault="00150824" w:rsidP="00204E76">
                            <w:pPr>
                              <w:pStyle w:val="Ttulo1"/>
                              <w:rPr>
                                <w:lang w:val="en-US"/>
                              </w:rPr>
                            </w:pPr>
                          </w:p>
                          <w:p w14:paraId="6C1FD799" w14:textId="77777777" w:rsidR="00150824" w:rsidRPr="00B94674" w:rsidRDefault="00150824">
                            <w:pPr>
                              <w:rPr>
                                <w:lang w:val="en-US"/>
                              </w:rPr>
                            </w:pPr>
                          </w:p>
                          <w:p w14:paraId="1C9F0ABC" w14:textId="77777777" w:rsidR="00150824" w:rsidRPr="00B94674" w:rsidRDefault="00150824" w:rsidP="00204E76">
                            <w:pPr>
                              <w:pStyle w:val="Ttulo1"/>
                              <w:rPr>
                                <w:lang w:val="en-US"/>
                              </w:rPr>
                            </w:pPr>
                          </w:p>
                          <w:p w14:paraId="1C6B9568" w14:textId="77777777" w:rsidR="00150824" w:rsidRPr="00B94674" w:rsidRDefault="00150824">
                            <w:pPr>
                              <w:rPr>
                                <w:lang w:val="en-US"/>
                              </w:rPr>
                            </w:pPr>
                          </w:p>
                          <w:p w14:paraId="664F78B7" w14:textId="77777777" w:rsidR="00150824" w:rsidRPr="00B94674" w:rsidRDefault="00150824" w:rsidP="00204E76">
                            <w:pPr>
                              <w:pStyle w:val="Ttulo1"/>
                              <w:rPr>
                                <w:lang w:val="en-US"/>
                              </w:rPr>
                            </w:pPr>
                          </w:p>
                          <w:p w14:paraId="11D6FEB1" w14:textId="77777777" w:rsidR="00150824" w:rsidRPr="00B94674" w:rsidRDefault="00150824">
                            <w:pPr>
                              <w:rPr>
                                <w:lang w:val="en-US"/>
                              </w:rPr>
                            </w:pPr>
                          </w:p>
                          <w:p w14:paraId="7FF58997" w14:textId="77777777" w:rsidR="00150824" w:rsidRPr="00B94674" w:rsidRDefault="00150824" w:rsidP="00204E76">
                            <w:pPr>
                              <w:pStyle w:val="Ttulo1"/>
                              <w:rPr>
                                <w:lang w:val="en-US"/>
                              </w:rPr>
                            </w:pPr>
                          </w:p>
                          <w:p w14:paraId="09AC5607" w14:textId="77777777" w:rsidR="00150824" w:rsidRPr="00B94674" w:rsidRDefault="00150824">
                            <w:pPr>
                              <w:rPr>
                                <w:lang w:val="en-US"/>
                              </w:rPr>
                            </w:pPr>
                          </w:p>
                          <w:p w14:paraId="336CFADF" w14:textId="77777777" w:rsidR="00150824" w:rsidRPr="00B94674" w:rsidRDefault="00150824" w:rsidP="00204E76">
                            <w:pPr>
                              <w:pStyle w:val="Ttulo1"/>
                              <w:rPr>
                                <w:lang w:val="en-US"/>
                              </w:rPr>
                            </w:pPr>
                          </w:p>
                          <w:p w14:paraId="76E11CEB" w14:textId="77777777" w:rsidR="00150824" w:rsidRPr="00B94674" w:rsidRDefault="00150824">
                            <w:pPr>
                              <w:rPr>
                                <w:lang w:val="en-US"/>
                              </w:rPr>
                            </w:pPr>
                          </w:p>
                          <w:p w14:paraId="351F5065" w14:textId="77777777" w:rsidR="00150824" w:rsidRPr="00B94674" w:rsidRDefault="00150824" w:rsidP="00204E76">
                            <w:pPr>
                              <w:pStyle w:val="Ttulo1"/>
                              <w:rPr>
                                <w:lang w:val="en-US"/>
                              </w:rPr>
                            </w:pPr>
                          </w:p>
                          <w:p w14:paraId="0D5BF143" w14:textId="77777777" w:rsidR="00150824" w:rsidRPr="00B94674" w:rsidRDefault="00150824">
                            <w:pPr>
                              <w:rPr>
                                <w:lang w:val="en-US"/>
                              </w:rPr>
                            </w:pPr>
                          </w:p>
                          <w:p w14:paraId="1B433E28" w14:textId="77777777" w:rsidR="00150824" w:rsidRPr="00B94674" w:rsidRDefault="00150824" w:rsidP="00204E76">
                            <w:pPr>
                              <w:pStyle w:val="Ttulo1"/>
                              <w:rPr>
                                <w:lang w:val="en-US"/>
                              </w:rPr>
                            </w:pPr>
                          </w:p>
                          <w:p w14:paraId="7DB43B73" w14:textId="77777777" w:rsidR="00150824" w:rsidRPr="00B94674" w:rsidRDefault="00150824">
                            <w:pPr>
                              <w:rPr>
                                <w:lang w:val="en-US"/>
                              </w:rPr>
                            </w:pPr>
                          </w:p>
                          <w:p w14:paraId="0659B074" w14:textId="77777777" w:rsidR="00150824" w:rsidRPr="00B94674" w:rsidRDefault="00150824" w:rsidP="00204E76">
                            <w:pPr>
                              <w:pStyle w:val="Ttulo1"/>
                              <w:rPr>
                                <w:lang w:val="en-US"/>
                              </w:rPr>
                            </w:pPr>
                          </w:p>
                          <w:p w14:paraId="39D3076A" w14:textId="77777777" w:rsidR="00150824" w:rsidRPr="00B94674" w:rsidRDefault="00150824">
                            <w:pPr>
                              <w:rPr>
                                <w:lang w:val="en-US"/>
                              </w:rPr>
                            </w:pPr>
                          </w:p>
                          <w:p w14:paraId="6FD04CF7" w14:textId="77777777" w:rsidR="00150824" w:rsidRPr="00B94674" w:rsidRDefault="00150824" w:rsidP="00204E76">
                            <w:pPr>
                              <w:pStyle w:val="Ttulo1"/>
                              <w:rPr>
                                <w:lang w:val="en-US"/>
                              </w:rPr>
                            </w:pPr>
                          </w:p>
                          <w:p w14:paraId="2525894E" w14:textId="77777777" w:rsidR="00150824" w:rsidRPr="00B94674" w:rsidRDefault="00150824">
                            <w:pPr>
                              <w:rPr>
                                <w:lang w:val="en-US"/>
                              </w:rPr>
                            </w:pPr>
                          </w:p>
                          <w:p w14:paraId="2C114CA1" w14:textId="77777777" w:rsidR="00150824" w:rsidRPr="00B94674" w:rsidRDefault="00150824" w:rsidP="00204E76">
                            <w:pPr>
                              <w:pStyle w:val="Ttulo1"/>
                              <w:rPr>
                                <w:lang w:val="en-US"/>
                              </w:rPr>
                            </w:pPr>
                          </w:p>
                          <w:p w14:paraId="2EB5876B" w14:textId="77777777" w:rsidR="00150824" w:rsidRPr="00B94674" w:rsidRDefault="00150824">
                            <w:pPr>
                              <w:rPr>
                                <w:lang w:val="en-US"/>
                              </w:rPr>
                            </w:pPr>
                          </w:p>
                          <w:p w14:paraId="0518DFED" w14:textId="77777777" w:rsidR="00150824" w:rsidRPr="00B94674" w:rsidRDefault="00150824" w:rsidP="00204E76">
                            <w:pPr>
                              <w:pStyle w:val="Ttulo1"/>
                              <w:rPr>
                                <w:lang w:val="en-US"/>
                              </w:rPr>
                            </w:pPr>
                          </w:p>
                          <w:p w14:paraId="26534896" w14:textId="77777777" w:rsidR="00150824" w:rsidRPr="00B94674" w:rsidRDefault="00150824">
                            <w:pPr>
                              <w:rPr>
                                <w:lang w:val="en-US"/>
                              </w:rPr>
                            </w:pPr>
                          </w:p>
                          <w:p w14:paraId="641472E3" w14:textId="77777777" w:rsidR="00150824" w:rsidRPr="00B94674" w:rsidRDefault="00150824" w:rsidP="00204E76">
                            <w:pPr>
                              <w:pStyle w:val="Ttulo1"/>
                              <w:rPr>
                                <w:lang w:val="en-US"/>
                              </w:rPr>
                            </w:pPr>
                          </w:p>
                          <w:p w14:paraId="7F886AD8" w14:textId="77777777" w:rsidR="00150824" w:rsidRPr="00B94674" w:rsidRDefault="00150824">
                            <w:pPr>
                              <w:rPr>
                                <w:lang w:val="en-US"/>
                              </w:rPr>
                            </w:pPr>
                          </w:p>
                          <w:p w14:paraId="2F77CE64" w14:textId="77777777" w:rsidR="00150824" w:rsidRPr="00B94674" w:rsidRDefault="00150824" w:rsidP="00204E76">
                            <w:pPr>
                              <w:pStyle w:val="Ttulo1"/>
                              <w:rPr>
                                <w:lang w:val="en-US"/>
                              </w:rPr>
                            </w:pPr>
                          </w:p>
                          <w:p w14:paraId="223597CA" w14:textId="77777777" w:rsidR="00150824" w:rsidRPr="00B94674" w:rsidRDefault="00150824">
                            <w:pPr>
                              <w:rPr>
                                <w:lang w:val="en-US"/>
                              </w:rPr>
                            </w:pPr>
                          </w:p>
                          <w:p w14:paraId="7D0CE277" w14:textId="77777777" w:rsidR="00150824" w:rsidRPr="00B94674" w:rsidRDefault="00150824" w:rsidP="00204E76">
                            <w:pPr>
                              <w:pStyle w:val="Ttulo1"/>
                              <w:rPr>
                                <w:lang w:val="en-US"/>
                              </w:rPr>
                            </w:pPr>
                          </w:p>
                          <w:p w14:paraId="7258F75F" w14:textId="77777777" w:rsidR="00150824" w:rsidRPr="00B94674" w:rsidRDefault="00150824">
                            <w:pPr>
                              <w:rPr>
                                <w:lang w:val="en-US"/>
                              </w:rPr>
                            </w:pPr>
                          </w:p>
                          <w:p w14:paraId="5A16F95C" w14:textId="77777777" w:rsidR="00150824" w:rsidRPr="00B94674" w:rsidRDefault="00150824" w:rsidP="00204E76">
                            <w:pPr>
                              <w:pStyle w:val="Ttulo1"/>
                              <w:rPr>
                                <w:lang w:val="en-US"/>
                              </w:rPr>
                            </w:pPr>
                          </w:p>
                          <w:p w14:paraId="3E693662" w14:textId="77777777" w:rsidR="00150824" w:rsidRPr="00B94674" w:rsidRDefault="00150824">
                            <w:pPr>
                              <w:rPr>
                                <w:lang w:val="en-US"/>
                              </w:rPr>
                            </w:pPr>
                          </w:p>
                          <w:p w14:paraId="65582005" w14:textId="77777777" w:rsidR="00150824" w:rsidRPr="00B94674" w:rsidRDefault="00150824" w:rsidP="00204E76">
                            <w:pPr>
                              <w:pStyle w:val="Ttulo1"/>
                              <w:rPr>
                                <w:lang w:val="en-US"/>
                              </w:rPr>
                            </w:pPr>
                          </w:p>
                          <w:p w14:paraId="00D15888" w14:textId="77777777" w:rsidR="00150824" w:rsidRPr="00B94674" w:rsidRDefault="00150824">
                            <w:pPr>
                              <w:rPr>
                                <w:lang w:val="en-US"/>
                              </w:rPr>
                            </w:pPr>
                          </w:p>
                          <w:p w14:paraId="7A3DFE6B" w14:textId="77777777" w:rsidR="00150824" w:rsidRPr="00B94674" w:rsidRDefault="00150824" w:rsidP="00204E76">
                            <w:pPr>
                              <w:pStyle w:val="Ttulo1"/>
                              <w:rPr>
                                <w:lang w:val="en-US"/>
                              </w:rPr>
                            </w:pPr>
                          </w:p>
                          <w:p w14:paraId="375644BC" w14:textId="77777777" w:rsidR="00150824" w:rsidRPr="00B94674" w:rsidRDefault="00150824">
                            <w:pPr>
                              <w:rPr>
                                <w:lang w:val="en-US"/>
                              </w:rPr>
                            </w:pPr>
                          </w:p>
                          <w:p w14:paraId="0397BB0A" w14:textId="77777777" w:rsidR="00150824" w:rsidRPr="00B94674" w:rsidRDefault="00150824" w:rsidP="00204E76">
                            <w:pPr>
                              <w:pStyle w:val="Ttulo1"/>
                              <w:rPr>
                                <w:lang w:val="en-US"/>
                              </w:rPr>
                            </w:pPr>
                          </w:p>
                          <w:p w14:paraId="6EEF20D5" w14:textId="77777777" w:rsidR="00150824" w:rsidRPr="00B94674" w:rsidRDefault="00150824">
                            <w:pPr>
                              <w:rPr>
                                <w:lang w:val="en-US"/>
                              </w:rPr>
                            </w:pPr>
                          </w:p>
                          <w:p w14:paraId="66CB800A" w14:textId="77777777" w:rsidR="00150824" w:rsidRPr="00B94674" w:rsidRDefault="00150824" w:rsidP="00204E76">
                            <w:pPr>
                              <w:pStyle w:val="Ttulo1"/>
                              <w:rPr>
                                <w:lang w:val="en-US"/>
                              </w:rPr>
                            </w:pPr>
                          </w:p>
                          <w:p w14:paraId="27FBF8CB" w14:textId="77777777" w:rsidR="00150824" w:rsidRPr="00B94674" w:rsidRDefault="00150824">
                            <w:pPr>
                              <w:rPr>
                                <w:lang w:val="en-US"/>
                              </w:rPr>
                            </w:pPr>
                          </w:p>
                          <w:p w14:paraId="08845293" w14:textId="77777777" w:rsidR="00150824" w:rsidRPr="00B94674" w:rsidRDefault="00150824" w:rsidP="00204E76">
                            <w:pPr>
                              <w:pStyle w:val="Ttulo1"/>
                              <w:rPr>
                                <w:lang w:val="en-US"/>
                              </w:rPr>
                            </w:pPr>
                          </w:p>
                          <w:p w14:paraId="5760882C" w14:textId="77777777" w:rsidR="00150824" w:rsidRPr="00B94674" w:rsidRDefault="00150824">
                            <w:pPr>
                              <w:rPr>
                                <w:lang w:val="en-US"/>
                              </w:rPr>
                            </w:pPr>
                          </w:p>
                          <w:p w14:paraId="2D54F7B9" w14:textId="77777777" w:rsidR="00150824" w:rsidRPr="00B94674" w:rsidRDefault="00150824" w:rsidP="00204E76">
                            <w:pPr>
                              <w:pStyle w:val="Ttulo1"/>
                              <w:rPr>
                                <w:lang w:val="en-US"/>
                              </w:rPr>
                            </w:pPr>
                          </w:p>
                          <w:p w14:paraId="2FB031B9" w14:textId="77777777" w:rsidR="00150824" w:rsidRPr="00B94674" w:rsidRDefault="00150824">
                            <w:pPr>
                              <w:rPr>
                                <w:lang w:val="en-US"/>
                              </w:rPr>
                            </w:pPr>
                          </w:p>
                          <w:p w14:paraId="157064EB" w14:textId="77777777" w:rsidR="00150824" w:rsidRPr="00B94674" w:rsidRDefault="00150824" w:rsidP="00204E76">
                            <w:pPr>
                              <w:pStyle w:val="Ttulo1"/>
                              <w:rPr>
                                <w:lang w:val="en-US"/>
                              </w:rPr>
                            </w:pPr>
                          </w:p>
                          <w:p w14:paraId="13DC55A1" w14:textId="77777777" w:rsidR="00150824" w:rsidRPr="00B94674" w:rsidRDefault="00150824">
                            <w:pPr>
                              <w:rPr>
                                <w:lang w:val="en-US"/>
                              </w:rPr>
                            </w:pPr>
                          </w:p>
                          <w:p w14:paraId="06CDB531" w14:textId="77777777" w:rsidR="00150824" w:rsidRPr="00B94674" w:rsidRDefault="00150824" w:rsidP="00204E76">
                            <w:pPr>
                              <w:pStyle w:val="Ttulo1"/>
                              <w:rPr>
                                <w:lang w:val="en-US"/>
                              </w:rPr>
                            </w:pPr>
                          </w:p>
                          <w:p w14:paraId="1CACD904" w14:textId="77777777" w:rsidR="00150824" w:rsidRPr="00B94674" w:rsidRDefault="00150824">
                            <w:pPr>
                              <w:rPr>
                                <w:lang w:val="en-US"/>
                              </w:rPr>
                            </w:pPr>
                          </w:p>
                          <w:p w14:paraId="2E0E3B7B" w14:textId="77777777" w:rsidR="00150824" w:rsidRPr="00B94674" w:rsidRDefault="00150824" w:rsidP="00204E76">
                            <w:pPr>
                              <w:pStyle w:val="Ttulo1"/>
                              <w:rPr>
                                <w:lang w:val="en-US"/>
                              </w:rPr>
                            </w:pPr>
                          </w:p>
                          <w:p w14:paraId="730CAD08" w14:textId="77777777" w:rsidR="00150824" w:rsidRPr="00B94674" w:rsidRDefault="00150824">
                            <w:pPr>
                              <w:rPr>
                                <w:lang w:val="en-US"/>
                              </w:rPr>
                            </w:pPr>
                          </w:p>
                          <w:p w14:paraId="4856F375" w14:textId="77777777" w:rsidR="00150824" w:rsidRPr="00B94674" w:rsidRDefault="00150824" w:rsidP="00204E76">
                            <w:pPr>
                              <w:pStyle w:val="Ttulo1"/>
                              <w:rPr>
                                <w:lang w:val="en-US"/>
                              </w:rPr>
                            </w:pPr>
                          </w:p>
                          <w:p w14:paraId="4AC6AA8B" w14:textId="77777777" w:rsidR="00150824" w:rsidRPr="00B94674" w:rsidRDefault="00150824">
                            <w:pPr>
                              <w:rPr>
                                <w:lang w:val="en-US"/>
                              </w:rPr>
                            </w:pPr>
                          </w:p>
                          <w:p w14:paraId="42896492" w14:textId="77777777" w:rsidR="00150824" w:rsidRPr="00B94674" w:rsidRDefault="00150824" w:rsidP="00204E76">
                            <w:pPr>
                              <w:pStyle w:val="Ttulo1"/>
                              <w:rPr>
                                <w:lang w:val="en-US"/>
                              </w:rPr>
                            </w:pPr>
                          </w:p>
                          <w:p w14:paraId="2BE41938" w14:textId="77777777" w:rsidR="00150824" w:rsidRPr="00B94674" w:rsidRDefault="00150824">
                            <w:pPr>
                              <w:rPr>
                                <w:lang w:val="en-US"/>
                              </w:rPr>
                            </w:pPr>
                          </w:p>
                          <w:p w14:paraId="68A84D90" w14:textId="77777777" w:rsidR="00150824" w:rsidRPr="00B94674" w:rsidRDefault="00150824" w:rsidP="00204E76">
                            <w:pPr>
                              <w:pStyle w:val="Ttulo1"/>
                              <w:rPr>
                                <w:lang w:val="en-US"/>
                              </w:rPr>
                            </w:pPr>
                          </w:p>
                          <w:p w14:paraId="1BB46D73" w14:textId="77777777" w:rsidR="00150824" w:rsidRPr="00B94674" w:rsidRDefault="00150824">
                            <w:pPr>
                              <w:rPr>
                                <w:lang w:val="en-US"/>
                              </w:rPr>
                            </w:pPr>
                          </w:p>
                          <w:p w14:paraId="73D789F9" w14:textId="77777777" w:rsidR="00150824" w:rsidRPr="00B94674" w:rsidRDefault="00150824" w:rsidP="00204E76">
                            <w:pPr>
                              <w:pStyle w:val="Ttulo1"/>
                              <w:rPr>
                                <w:lang w:val="en-US"/>
                              </w:rPr>
                            </w:pPr>
                          </w:p>
                          <w:p w14:paraId="2ED51450" w14:textId="77777777" w:rsidR="00150824" w:rsidRPr="00B94674" w:rsidRDefault="00150824">
                            <w:pPr>
                              <w:rPr>
                                <w:lang w:val="en-US"/>
                              </w:rPr>
                            </w:pPr>
                          </w:p>
                          <w:p w14:paraId="3F790878" w14:textId="77777777" w:rsidR="00150824" w:rsidRPr="00B94674" w:rsidRDefault="00150824" w:rsidP="00204E76">
                            <w:pPr>
                              <w:pStyle w:val="Ttulo1"/>
                              <w:rPr>
                                <w:lang w:val="en-US"/>
                              </w:rPr>
                            </w:pPr>
                          </w:p>
                          <w:p w14:paraId="2146C168" w14:textId="77777777" w:rsidR="00150824" w:rsidRPr="00B94674" w:rsidRDefault="00150824">
                            <w:pPr>
                              <w:rPr>
                                <w:lang w:val="en-US"/>
                              </w:rPr>
                            </w:pPr>
                          </w:p>
                          <w:p w14:paraId="32767625" w14:textId="77777777" w:rsidR="00150824" w:rsidRPr="00B94674" w:rsidRDefault="00150824" w:rsidP="00204E76">
                            <w:pPr>
                              <w:pStyle w:val="Ttulo1"/>
                              <w:rPr>
                                <w:lang w:val="en-US"/>
                              </w:rPr>
                            </w:pPr>
                          </w:p>
                          <w:p w14:paraId="059F283C" w14:textId="77777777" w:rsidR="00150824" w:rsidRPr="00B94674" w:rsidRDefault="00150824">
                            <w:pPr>
                              <w:rPr>
                                <w:lang w:val="en-US"/>
                              </w:rPr>
                            </w:pPr>
                          </w:p>
                          <w:p w14:paraId="45D74184" w14:textId="77777777" w:rsidR="00150824" w:rsidRPr="00B94674" w:rsidRDefault="00150824" w:rsidP="00204E76">
                            <w:pPr>
                              <w:pStyle w:val="Ttulo1"/>
                              <w:rPr>
                                <w:lang w:val="en-US"/>
                              </w:rPr>
                            </w:pPr>
                          </w:p>
                          <w:p w14:paraId="6DF935E0" w14:textId="77777777" w:rsidR="00150824" w:rsidRPr="00B94674" w:rsidRDefault="00150824">
                            <w:pPr>
                              <w:rPr>
                                <w:lang w:val="en-US"/>
                              </w:rPr>
                            </w:pPr>
                          </w:p>
                          <w:p w14:paraId="0C94B2D0" w14:textId="77777777" w:rsidR="00150824" w:rsidRPr="00B94674" w:rsidRDefault="00150824" w:rsidP="00204E76">
                            <w:pPr>
                              <w:pStyle w:val="Ttulo1"/>
                              <w:rPr>
                                <w:lang w:val="en-US"/>
                              </w:rPr>
                            </w:pPr>
                          </w:p>
                          <w:p w14:paraId="3F9C8059" w14:textId="77777777" w:rsidR="00150824" w:rsidRPr="00B94674" w:rsidRDefault="00150824">
                            <w:pPr>
                              <w:rPr>
                                <w:lang w:val="en-US"/>
                              </w:rPr>
                            </w:pPr>
                          </w:p>
                          <w:p w14:paraId="71F4A54E" w14:textId="77777777" w:rsidR="00150824" w:rsidRPr="00B94674" w:rsidRDefault="00150824" w:rsidP="00204E76">
                            <w:pPr>
                              <w:pStyle w:val="Ttulo1"/>
                              <w:rPr>
                                <w:lang w:val="en-US"/>
                              </w:rPr>
                            </w:pPr>
                          </w:p>
                          <w:p w14:paraId="51768C68" w14:textId="77777777" w:rsidR="00150824" w:rsidRPr="00B94674" w:rsidRDefault="00150824">
                            <w:pPr>
                              <w:rPr>
                                <w:lang w:val="en-US"/>
                              </w:rPr>
                            </w:pPr>
                          </w:p>
                          <w:p w14:paraId="4BF56159" w14:textId="77777777" w:rsidR="00150824" w:rsidRPr="00B94674" w:rsidRDefault="00150824" w:rsidP="00204E76">
                            <w:pPr>
                              <w:pStyle w:val="Ttulo1"/>
                              <w:rPr>
                                <w:lang w:val="en-US"/>
                              </w:rPr>
                            </w:pPr>
                          </w:p>
                          <w:p w14:paraId="1FA47EEE" w14:textId="77777777" w:rsidR="00A5206C" w:rsidRDefault="00A5206C"/>
                          <w:p w14:paraId="04A64403" w14:textId="77777777" w:rsidR="00150824" w:rsidRPr="00B94674" w:rsidRDefault="00150824" w:rsidP="00204E76">
                            <w:pPr>
                              <w:pStyle w:val="Ttulo1"/>
                              <w:rPr>
                                <w:lang w:val="en-US"/>
                              </w:rPr>
                            </w:pPr>
                          </w:p>
                          <w:p w14:paraId="798BC881" w14:textId="77777777" w:rsidR="00150824" w:rsidRPr="00B94674" w:rsidRDefault="00150824">
                            <w:pPr>
                              <w:rPr>
                                <w:lang w:val="en-US"/>
                              </w:rPr>
                            </w:pPr>
                          </w:p>
                          <w:p w14:paraId="0297FD85" w14:textId="77777777" w:rsidR="00150824" w:rsidRPr="00B94674" w:rsidRDefault="00150824" w:rsidP="00204E76">
                            <w:pPr>
                              <w:pStyle w:val="Ttulo1"/>
                              <w:rPr>
                                <w:lang w:val="en-US"/>
                              </w:rPr>
                            </w:pPr>
                          </w:p>
                          <w:p w14:paraId="1BE58626" w14:textId="77777777" w:rsidR="00150824" w:rsidRPr="00B94674" w:rsidRDefault="00150824">
                            <w:pPr>
                              <w:rPr>
                                <w:lang w:val="en-US"/>
                              </w:rPr>
                            </w:pPr>
                          </w:p>
                          <w:p w14:paraId="4F582770" w14:textId="77777777" w:rsidR="00150824" w:rsidRPr="00B94674" w:rsidRDefault="00150824" w:rsidP="00204E76">
                            <w:pPr>
                              <w:pStyle w:val="Ttulo1"/>
                              <w:rPr>
                                <w:lang w:val="en-US"/>
                              </w:rPr>
                            </w:pPr>
                          </w:p>
                          <w:p w14:paraId="03EDD70C" w14:textId="77777777" w:rsidR="00150824" w:rsidRPr="00B94674" w:rsidRDefault="00150824">
                            <w:pPr>
                              <w:rPr>
                                <w:lang w:val="en-US"/>
                              </w:rPr>
                            </w:pPr>
                          </w:p>
                          <w:p w14:paraId="565F954A" w14:textId="77777777" w:rsidR="00150824" w:rsidRPr="00B94674" w:rsidRDefault="00150824" w:rsidP="00204E76">
                            <w:pPr>
                              <w:pStyle w:val="Ttulo1"/>
                              <w:rPr>
                                <w:lang w:val="en-US"/>
                              </w:rPr>
                            </w:pPr>
                          </w:p>
                          <w:p w14:paraId="2BEF1EFC" w14:textId="77777777" w:rsidR="00150824" w:rsidRPr="00B94674" w:rsidRDefault="00150824">
                            <w:pPr>
                              <w:rPr>
                                <w:lang w:val="en-US"/>
                              </w:rPr>
                            </w:pPr>
                          </w:p>
                          <w:p w14:paraId="0F8480FE" w14:textId="77777777" w:rsidR="00150824" w:rsidRPr="00B94674" w:rsidRDefault="00150824" w:rsidP="00204E76">
                            <w:pPr>
                              <w:pStyle w:val="Ttulo1"/>
                              <w:rPr>
                                <w:lang w:val="en-US"/>
                              </w:rPr>
                            </w:pPr>
                          </w:p>
                          <w:p w14:paraId="695542C6" w14:textId="77777777" w:rsidR="00150824" w:rsidRPr="00B94674" w:rsidRDefault="00150824">
                            <w:pPr>
                              <w:rPr>
                                <w:lang w:val="en-US"/>
                              </w:rPr>
                            </w:pPr>
                          </w:p>
                          <w:p w14:paraId="06EF901B" w14:textId="77777777" w:rsidR="00150824" w:rsidRPr="00B94674" w:rsidRDefault="00150824" w:rsidP="00204E76">
                            <w:pPr>
                              <w:pStyle w:val="Ttulo1"/>
                              <w:rPr>
                                <w:lang w:val="en-US"/>
                              </w:rPr>
                            </w:pPr>
                          </w:p>
                          <w:p w14:paraId="2F781E0C" w14:textId="77777777" w:rsidR="00150824" w:rsidRPr="00B94674" w:rsidRDefault="00150824">
                            <w:pPr>
                              <w:rPr>
                                <w:lang w:val="en-US"/>
                              </w:rPr>
                            </w:pPr>
                          </w:p>
                          <w:p w14:paraId="2E257BB7" w14:textId="77777777" w:rsidR="00150824" w:rsidRPr="00B94674" w:rsidRDefault="00150824" w:rsidP="00204E76">
                            <w:pPr>
                              <w:pStyle w:val="Ttulo1"/>
                              <w:rPr>
                                <w:lang w:val="en-US"/>
                              </w:rPr>
                            </w:pPr>
                          </w:p>
                          <w:p w14:paraId="6F07EEA6" w14:textId="77777777" w:rsidR="00150824" w:rsidRPr="00B94674" w:rsidRDefault="00150824">
                            <w:pPr>
                              <w:rPr>
                                <w:lang w:val="en-US"/>
                              </w:rPr>
                            </w:pPr>
                          </w:p>
                          <w:p w14:paraId="1E5B47F9" w14:textId="77777777" w:rsidR="00150824" w:rsidRPr="00B94674" w:rsidRDefault="00150824" w:rsidP="00204E76">
                            <w:pPr>
                              <w:pStyle w:val="Ttulo1"/>
                              <w:rPr>
                                <w:lang w:val="en-US"/>
                              </w:rPr>
                            </w:pPr>
                          </w:p>
                          <w:p w14:paraId="2EE4E410" w14:textId="77777777" w:rsidR="00150824" w:rsidRPr="00B94674" w:rsidRDefault="00150824">
                            <w:pPr>
                              <w:rPr>
                                <w:lang w:val="en-US"/>
                              </w:rPr>
                            </w:pPr>
                          </w:p>
                          <w:p w14:paraId="1E0E1407" w14:textId="77777777" w:rsidR="00150824" w:rsidRPr="00B94674" w:rsidRDefault="00150824" w:rsidP="00204E76">
                            <w:pPr>
                              <w:pStyle w:val="Ttulo1"/>
                              <w:rPr>
                                <w:lang w:val="en-US"/>
                              </w:rPr>
                            </w:pPr>
                          </w:p>
                          <w:p w14:paraId="1D231EB2" w14:textId="77777777" w:rsidR="00150824" w:rsidRPr="00B94674" w:rsidRDefault="00150824">
                            <w:pPr>
                              <w:rPr>
                                <w:lang w:val="en-US"/>
                              </w:rPr>
                            </w:pPr>
                          </w:p>
                          <w:p w14:paraId="675D5772" w14:textId="77777777" w:rsidR="00150824" w:rsidRPr="00B94674" w:rsidRDefault="00150824" w:rsidP="00204E76">
                            <w:pPr>
                              <w:pStyle w:val="Ttulo1"/>
                              <w:rPr>
                                <w:lang w:val="en-US"/>
                              </w:rPr>
                            </w:pPr>
                          </w:p>
                          <w:p w14:paraId="02F0A6E1" w14:textId="77777777" w:rsidR="00150824" w:rsidRPr="00B94674" w:rsidRDefault="00150824">
                            <w:pPr>
                              <w:rPr>
                                <w:lang w:val="en-US"/>
                              </w:rPr>
                            </w:pPr>
                          </w:p>
                          <w:p w14:paraId="653EBFE1" w14:textId="77777777" w:rsidR="00150824" w:rsidRPr="00B94674" w:rsidRDefault="00150824" w:rsidP="00204E76">
                            <w:pPr>
                              <w:pStyle w:val="Ttulo1"/>
                              <w:rPr>
                                <w:lang w:val="en-US"/>
                              </w:rPr>
                            </w:pPr>
                          </w:p>
                          <w:p w14:paraId="33541925" w14:textId="77777777" w:rsidR="00150824" w:rsidRPr="00B94674" w:rsidRDefault="00150824">
                            <w:pPr>
                              <w:rPr>
                                <w:lang w:val="en-US"/>
                              </w:rPr>
                            </w:pPr>
                          </w:p>
                          <w:p w14:paraId="3C557B54" w14:textId="77777777" w:rsidR="00150824" w:rsidRPr="00B94674" w:rsidRDefault="00150824" w:rsidP="00204E76">
                            <w:pPr>
                              <w:pStyle w:val="Ttulo1"/>
                              <w:rPr>
                                <w:lang w:val="en-US"/>
                              </w:rPr>
                            </w:pPr>
                          </w:p>
                          <w:p w14:paraId="36692C05" w14:textId="77777777" w:rsidR="00150824" w:rsidRPr="00B94674" w:rsidRDefault="00150824">
                            <w:pPr>
                              <w:rPr>
                                <w:lang w:val="en-US"/>
                              </w:rPr>
                            </w:pPr>
                          </w:p>
                          <w:p w14:paraId="7BCA81DF" w14:textId="77777777" w:rsidR="00150824" w:rsidRPr="00B94674" w:rsidRDefault="00150824" w:rsidP="00204E76">
                            <w:pPr>
                              <w:pStyle w:val="Ttulo1"/>
                              <w:rPr>
                                <w:lang w:val="en-US"/>
                              </w:rPr>
                            </w:pPr>
                          </w:p>
                          <w:p w14:paraId="22E541D9" w14:textId="77777777" w:rsidR="00150824" w:rsidRPr="00B94674" w:rsidRDefault="00150824">
                            <w:pPr>
                              <w:rPr>
                                <w:lang w:val="en-US"/>
                              </w:rPr>
                            </w:pPr>
                          </w:p>
                          <w:p w14:paraId="501BE2CB" w14:textId="77777777" w:rsidR="00150824" w:rsidRPr="00B94674" w:rsidRDefault="00150824" w:rsidP="00204E76">
                            <w:pPr>
                              <w:pStyle w:val="Ttulo1"/>
                              <w:rPr>
                                <w:lang w:val="en-US"/>
                              </w:rPr>
                            </w:pPr>
                          </w:p>
                          <w:p w14:paraId="58D87217" w14:textId="77777777" w:rsidR="00150824" w:rsidRPr="00B94674" w:rsidRDefault="00150824">
                            <w:pPr>
                              <w:rPr>
                                <w:lang w:val="en-US"/>
                              </w:rPr>
                            </w:pPr>
                          </w:p>
                          <w:p w14:paraId="029DCF3A" w14:textId="77777777" w:rsidR="00150824" w:rsidRPr="00B94674" w:rsidRDefault="00150824" w:rsidP="00204E76">
                            <w:pPr>
                              <w:pStyle w:val="Ttulo1"/>
                              <w:rPr>
                                <w:lang w:val="en-US"/>
                              </w:rPr>
                            </w:pPr>
                          </w:p>
                          <w:p w14:paraId="7B2382A3" w14:textId="77777777" w:rsidR="00150824" w:rsidRPr="00B94674" w:rsidRDefault="00150824">
                            <w:pPr>
                              <w:rPr>
                                <w:lang w:val="en-US"/>
                              </w:rPr>
                            </w:pPr>
                          </w:p>
                          <w:p w14:paraId="1C57AB9E" w14:textId="77777777" w:rsidR="00150824" w:rsidRPr="00B94674" w:rsidRDefault="00150824" w:rsidP="00204E76">
                            <w:pPr>
                              <w:pStyle w:val="Ttulo1"/>
                              <w:rPr>
                                <w:lang w:val="en-US"/>
                              </w:rPr>
                            </w:pPr>
                          </w:p>
                          <w:p w14:paraId="6A5F954D" w14:textId="77777777" w:rsidR="00150824" w:rsidRPr="00B94674" w:rsidRDefault="00150824">
                            <w:pPr>
                              <w:rPr>
                                <w:lang w:val="en-US"/>
                              </w:rPr>
                            </w:pPr>
                          </w:p>
                          <w:p w14:paraId="6FEFA10F" w14:textId="77777777" w:rsidR="00150824" w:rsidRPr="00B94674" w:rsidRDefault="00150824" w:rsidP="00204E76">
                            <w:pPr>
                              <w:pStyle w:val="Ttulo1"/>
                              <w:rPr>
                                <w:lang w:val="en-US"/>
                              </w:rPr>
                            </w:pPr>
                          </w:p>
                          <w:p w14:paraId="5702A07A" w14:textId="77777777" w:rsidR="00150824" w:rsidRPr="00B94674" w:rsidRDefault="00150824">
                            <w:pPr>
                              <w:rPr>
                                <w:lang w:val="en-US"/>
                              </w:rPr>
                            </w:pPr>
                          </w:p>
                          <w:p w14:paraId="1AD3550B" w14:textId="77777777" w:rsidR="00150824" w:rsidRPr="00B94674" w:rsidRDefault="00150824" w:rsidP="00204E76">
                            <w:pPr>
                              <w:pStyle w:val="Ttulo1"/>
                              <w:rPr>
                                <w:lang w:val="en-US"/>
                              </w:rPr>
                            </w:pPr>
                          </w:p>
                          <w:p w14:paraId="38724FFA" w14:textId="77777777" w:rsidR="00150824" w:rsidRPr="00B94674" w:rsidRDefault="00150824">
                            <w:pPr>
                              <w:rPr>
                                <w:lang w:val="en-US"/>
                              </w:rPr>
                            </w:pPr>
                          </w:p>
                          <w:p w14:paraId="14730084" w14:textId="77777777" w:rsidR="00150824" w:rsidRPr="00B94674" w:rsidRDefault="00150824" w:rsidP="00204E76">
                            <w:pPr>
                              <w:pStyle w:val="Ttulo1"/>
                              <w:rPr>
                                <w:lang w:val="en-US"/>
                              </w:rPr>
                            </w:pPr>
                          </w:p>
                          <w:p w14:paraId="1AE78180" w14:textId="77777777" w:rsidR="00150824" w:rsidRPr="00B94674" w:rsidRDefault="00150824">
                            <w:pPr>
                              <w:rPr>
                                <w:lang w:val="en-US"/>
                              </w:rPr>
                            </w:pPr>
                          </w:p>
                          <w:p w14:paraId="3E5FD228" w14:textId="77777777" w:rsidR="00150824" w:rsidRPr="00B94674" w:rsidRDefault="00150824" w:rsidP="00204E76">
                            <w:pPr>
                              <w:pStyle w:val="Ttulo1"/>
                              <w:rPr>
                                <w:lang w:val="en-US"/>
                              </w:rPr>
                            </w:pPr>
                          </w:p>
                          <w:p w14:paraId="7D0E2D62" w14:textId="77777777" w:rsidR="00150824" w:rsidRPr="00B94674" w:rsidRDefault="00150824">
                            <w:pPr>
                              <w:rPr>
                                <w:lang w:val="en-US"/>
                              </w:rPr>
                            </w:pPr>
                          </w:p>
                          <w:p w14:paraId="23EFF52D" w14:textId="77777777" w:rsidR="00150824" w:rsidRPr="00B94674" w:rsidRDefault="00150824" w:rsidP="00204E76">
                            <w:pPr>
                              <w:pStyle w:val="Ttulo1"/>
                              <w:rPr>
                                <w:lang w:val="en-US"/>
                              </w:rPr>
                            </w:pPr>
                          </w:p>
                          <w:p w14:paraId="479D7A77" w14:textId="77777777" w:rsidR="00150824" w:rsidRPr="00B94674" w:rsidRDefault="00150824">
                            <w:pPr>
                              <w:rPr>
                                <w:lang w:val="en-US"/>
                              </w:rPr>
                            </w:pPr>
                          </w:p>
                          <w:p w14:paraId="7F700D21" w14:textId="77777777" w:rsidR="00150824" w:rsidRPr="00B94674" w:rsidRDefault="00150824" w:rsidP="00204E76">
                            <w:pPr>
                              <w:pStyle w:val="Ttulo1"/>
                              <w:rPr>
                                <w:lang w:val="en-US"/>
                              </w:rPr>
                            </w:pPr>
                          </w:p>
                          <w:p w14:paraId="08B4AC65" w14:textId="77777777" w:rsidR="00150824" w:rsidRPr="00B94674" w:rsidRDefault="00150824">
                            <w:pPr>
                              <w:rPr>
                                <w:lang w:val="en-US"/>
                              </w:rPr>
                            </w:pPr>
                          </w:p>
                          <w:p w14:paraId="1646467B" w14:textId="77777777" w:rsidR="00150824" w:rsidRPr="00B94674" w:rsidRDefault="00150824" w:rsidP="00204E76">
                            <w:pPr>
                              <w:pStyle w:val="Ttulo1"/>
                              <w:rPr>
                                <w:lang w:val="en-US"/>
                              </w:rPr>
                            </w:pPr>
                          </w:p>
                          <w:p w14:paraId="210AA178" w14:textId="77777777" w:rsidR="00150824" w:rsidRPr="00B94674" w:rsidRDefault="00150824">
                            <w:pPr>
                              <w:rPr>
                                <w:lang w:val="en-US"/>
                              </w:rPr>
                            </w:pPr>
                          </w:p>
                          <w:p w14:paraId="2FE148B2" w14:textId="77777777" w:rsidR="00150824" w:rsidRPr="00B94674" w:rsidRDefault="00150824" w:rsidP="00204E76">
                            <w:pPr>
                              <w:pStyle w:val="Ttulo1"/>
                              <w:rPr>
                                <w:lang w:val="en-US"/>
                              </w:rPr>
                            </w:pPr>
                          </w:p>
                          <w:p w14:paraId="70AE8ECE" w14:textId="77777777" w:rsidR="00150824" w:rsidRPr="00B94674" w:rsidRDefault="00150824">
                            <w:pPr>
                              <w:rPr>
                                <w:lang w:val="en-US"/>
                              </w:rPr>
                            </w:pPr>
                          </w:p>
                          <w:p w14:paraId="73A9733D" w14:textId="77777777" w:rsidR="00150824" w:rsidRPr="00B94674" w:rsidRDefault="00150824" w:rsidP="00204E76">
                            <w:pPr>
                              <w:pStyle w:val="Ttulo1"/>
                              <w:rPr>
                                <w:lang w:val="en-US"/>
                              </w:rPr>
                            </w:pPr>
                          </w:p>
                          <w:p w14:paraId="46B6D57C" w14:textId="77777777" w:rsidR="00150824" w:rsidRPr="00B94674" w:rsidRDefault="00150824">
                            <w:pPr>
                              <w:rPr>
                                <w:lang w:val="en-US"/>
                              </w:rPr>
                            </w:pPr>
                          </w:p>
                          <w:p w14:paraId="6F28C64B" w14:textId="77777777" w:rsidR="00150824" w:rsidRPr="00B94674" w:rsidRDefault="00150824" w:rsidP="00204E76">
                            <w:pPr>
                              <w:pStyle w:val="Ttulo1"/>
                              <w:rPr>
                                <w:lang w:val="en-US"/>
                              </w:rPr>
                            </w:pPr>
                          </w:p>
                          <w:p w14:paraId="0A4C19B2" w14:textId="77777777" w:rsidR="00150824" w:rsidRPr="00B94674" w:rsidRDefault="00150824">
                            <w:pPr>
                              <w:rPr>
                                <w:lang w:val="en-US"/>
                              </w:rPr>
                            </w:pPr>
                          </w:p>
                          <w:p w14:paraId="24826B40" w14:textId="77777777" w:rsidR="00150824" w:rsidRPr="00B94674" w:rsidRDefault="00150824" w:rsidP="00204E76">
                            <w:pPr>
                              <w:pStyle w:val="Ttulo1"/>
                              <w:rPr>
                                <w:lang w:val="en-US"/>
                              </w:rPr>
                            </w:pPr>
                          </w:p>
                          <w:p w14:paraId="3A5948D2" w14:textId="77777777" w:rsidR="00150824" w:rsidRPr="00B94674" w:rsidRDefault="00150824">
                            <w:pPr>
                              <w:rPr>
                                <w:lang w:val="en-US"/>
                              </w:rPr>
                            </w:pPr>
                          </w:p>
                          <w:p w14:paraId="0E4B8093" w14:textId="77777777" w:rsidR="00150824" w:rsidRPr="00B94674" w:rsidRDefault="00150824" w:rsidP="00204E76">
                            <w:pPr>
                              <w:pStyle w:val="Ttulo1"/>
                              <w:rPr>
                                <w:lang w:val="en-US"/>
                              </w:rPr>
                            </w:pPr>
                          </w:p>
                          <w:p w14:paraId="01904A8B" w14:textId="77777777" w:rsidR="00150824" w:rsidRPr="00B94674" w:rsidRDefault="00150824">
                            <w:pPr>
                              <w:rPr>
                                <w:lang w:val="en-US"/>
                              </w:rPr>
                            </w:pPr>
                          </w:p>
                          <w:p w14:paraId="17886062" w14:textId="77777777" w:rsidR="00150824" w:rsidRPr="00B94674" w:rsidRDefault="00150824" w:rsidP="00204E76">
                            <w:pPr>
                              <w:pStyle w:val="Ttulo1"/>
                              <w:rPr>
                                <w:lang w:val="en-US"/>
                              </w:rPr>
                            </w:pPr>
                          </w:p>
                          <w:p w14:paraId="65E657AF" w14:textId="77777777" w:rsidR="00150824" w:rsidRPr="00B94674" w:rsidRDefault="00150824">
                            <w:pPr>
                              <w:rPr>
                                <w:lang w:val="en-US"/>
                              </w:rPr>
                            </w:pPr>
                          </w:p>
                          <w:p w14:paraId="50BEAFE0" w14:textId="77777777" w:rsidR="00150824" w:rsidRPr="00B94674" w:rsidRDefault="00150824" w:rsidP="00204E76">
                            <w:pPr>
                              <w:pStyle w:val="Ttulo1"/>
                              <w:rPr>
                                <w:lang w:val="en-US"/>
                              </w:rPr>
                            </w:pPr>
                          </w:p>
                          <w:p w14:paraId="3E6DF7B2" w14:textId="77777777" w:rsidR="00150824" w:rsidRPr="00B94674" w:rsidRDefault="00150824">
                            <w:pPr>
                              <w:rPr>
                                <w:lang w:val="en-US"/>
                              </w:rPr>
                            </w:pPr>
                          </w:p>
                          <w:p w14:paraId="1BC440E8" w14:textId="77777777" w:rsidR="00150824" w:rsidRPr="00B94674" w:rsidRDefault="00150824" w:rsidP="00204E76">
                            <w:pPr>
                              <w:pStyle w:val="Ttulo1"/>
                              <w:rPr>
                                <w:lang w:val="en-US"/>
                              </w:rPr>
                            </w:pPr>
                          </w:p>
                          <w:p w14:paraId="52FAC492" w14:textId="77777777" w:rsidR="00150824" w:rsidRPr="00B94674" w:rsidRDefault="00150824">
                            <w:pPr>
                              <w:rPr>
                                <w:lang w:val="en-US"/>
                              </w:rPr>
                            </w:pPr>
                          </w:p>
                          <w:p w14:paraId="7953E908" w14:textId="77777777" w:rsidR="00150824" w:rsidRPr="00B94674" w:rsidRDefault="00150824" w:rsidP="00204E76">
                            <w:pPr>
                              <w:pStyle w:val="Ttulo1"/>
                              <w:rPr>
                                <w:lang w:val="en-US"/>
                              </w:rPr>
                            </w:pPr>
                          </w:p>
                          <w:p w14:paraId="231FC980" w14:textId="77777777" w:rsidR="00150824" w:rsidRPr="00B94674" w:rsidRDefault="00150824">
                            <w:pPr>
                              <w:rPr>
                                <w:lang w:val="en-US"/>
                              </w:rPr>
                            </w:pPr>
                          </w:p>
                          <w:p w14:paraId="1581F511" w14:textId="77777777" w:rsidR="00150824" w:rsidRPr="00B94674" w:rsidRDefault="00150824" w:rsidP="00204E76">
                            <w:pPr>
                              <w:pStyle w:val="Ttulo1"/>
                              <w:rPr>
                                <w:lang w:val="en-US"/>
                              </w:rPr>
                            </w:pPr>
                          </w:p>
                          <w:p w14:paraId="35A33E2E" w14:textId="77777777" w:rsidR="00150824" w:rsidRPr="00B94674" w:rsidRDefault="00150824">
                            <w:pPr>
                              <w:rPr>
                                <w:lang w:val="en-US"/>
                              </w:rPr>
                            </w:pPr>
                          </w:p>
                          <w:p w14:paraId="52953C9B" w14:textId="77777777" w:rsidR="00150824" w:rsidRPr="00B94674" w:rsidRDefault="00150824" w:rsidP="00204E76">
                            <w:pPr>
                              <w:pStyle w:val="Ttulo1"/>
                              <w:rPr>
                                <w:lang w:val="en-US"/>
                              </w:rPr>
                            </w:pPr>
                          </w:p>
                          <w:p w14:paraId="4242F49A" w14:textId="77777777" w:rsidR="00150824" w:rsidRPr="00B94674" w:rsidRDefault="00150824">
                            <w:pPr>
                              <w:rPr>
                                <w:lang w:val="en-US"/>
                              </w:rPr>
                            </w:pPr>
                          </w:p>
                          <w:p w14:paraId="1DAEA02C" w14:textId="77777777" w:rsidR="00150824" w:rsidRPr="00B94674" w:rsidRDefault="00150824" w:rsidP="00204E76">
                            <w:pPr>
                              <w:pStyle w:val="Ttulo1"/>
                              <w:rPr>
                                <w:lang w:val="en-US"/>
                              </w:rPr>
                            </w:pPr>
                          </w:p>
                          <w:p w14:paraId="4F4384DC" w14:textId="77777777" w:rsidR="00150824" w:rsidRPr="00B94674" w:rsidRDefault="00150824">
                            <w:pPr>
                              <w:rPr>
                                <w:lang w:val="en-US"/>
                              </w:rPr>
                            </w:pPr>
                          </w:p>
                          <w:p w14:paraId="6C4CD3B2" w14:textId="77777777" w:rsidR="00150824" w:rsidRPr="00B94674" w:rsidRDefault="00150824" w:rsidP="00204E76">
                            <w:pPr>
                              <w:pStyle w:val="Ttulo1"/>
                              <w:rPr>
                                <w:lang w:val="en-US"/>
                              </w:rPr>
                            </w:pPr>
                          </w:p>
                          <w:p w14:paraId="5A624375" w14:textId="77777777" w:rsidR="00150824" w:rsidRPr="00B94674" w:rsidRDefault="00150824">
                            <w:pPr>
                              <w:rPr>
                                <w:lang w:val="en-US"/>
                              </w:rPr>
                            </w:pPr>
                          </w:p>
                          <w:p w14:paraId="06C2B9A5" w14:textId="77777777" w:rsidR="00150824" w:rsidRPr="00B94674" w:rsidRDefault="00150824" w:rsidP="00204E76">
                            <w:pPr>
                              <w:pStyle w:val="Ttulo1"/>
                              <w:rPr>
                                <w:lang w:val="en-US"/>
                              </w:rPr>
                            </w:pPr>
                          </w:p>
                          <w:p w14:paraId="7758B61F" w14:textId="77777777" w:rsidR="00150824" w:rsidRPr="00B94674" w:rsidRDefault="00150824">
                            <w:pPr>
                              <w:rPr>
                                <w:lang w:val="en-US"/>
                              </w:rPr>
                            </w:pPr>
                          </w:p>
                          <w:p w14:paraId="214FB288" w14:textId="77777777" w:rsidR="00150824" w:rsidRPr="00B94674" w:rsidRDefault="00150824" w:rsidP="00204E76">
                            <w:pPr>
                              <w:pStyle w:val="Ttulo1"/>
                              <w:rPr>
                                <w:lang w:val="en-US"/>
                              </w:rPr>
                            </w:pPr>
                          </w:p>
                          <w:p w14:paraId="0980DB35" w14:textId="77777777" w:rsidR="00150824" w:rsidRPr="00B94674" w:rsidRDefault="00150824">
                            <w:pPr>
                              <w:rPr>
                                <w:lang w:val="en-US"/>
                              </w:rPr>
                            </w:pPr>
                          </w:p>
                          <w:p w14:paraId="2F6644E4" w14:textId="77777777" w:rsidR="00150824" w:rsidRPr="00B94674" w:rsidRDefault="00150824" w:rsidP="00204E76">
                            <w:pPr>
                              <w:pStyle w:val="Ttulo1"/>
                              <w:rPr>
                                <w:lang w:val="en-US"/>
                              </w:rPr>
                            </w:pPr>
                          </w:p>
                          <w:p w14:paraId="016DA0FE" w14:textId="77777777" w:rsidR="00150824" w:rsidRPr="00B94674" w:rsidRDefault="00150824">
                            <w:pPr>
                              <w:rPr>
                                <w:lang w:val="en-US"/>
                              </w:rPr>
                            </w:pPr>
                          </w:p>
                          <w:p w14:paraId="65C5F2A8" w14:textId="77777777" w:rsidR="00150824" w:rsidRPr="00B94674" w:rsidRDefault="00150824" w:rsidP="00204E76">
                            <w:pPr>
                              <w:pStyle w:val="Ttulo1"/>
                              <w:rPr>
                                <w:lang w:val="en-US"/>
                              </w:rPr>
                            </w:pPr>
                          </w:p>
                          <w:p w14:paraId="75FB14AF" w14:textId="77777777" w:rsidR="00150824" w:rsidRPr="00B94674" w:rsidRDefault="00150824">
                            <w:pPr>
                              <w:rPr>
                                <w:lang w:val="en-US"/>
                              </w:rPr>
                            </w:pPr>
                          </w:p>
                          <w:p w14:paraId="3C557A55" w14:textId="77777777" w:rsidR="00150824" w:rsidRPr="00B94674" w:rsidRDefault="00150824" w:rsidP="00204E76">
                            <w:pPr>
                              <w:pStyle w:val="Ttulo1"/>
                              <w:rPr>
                                <w:lang w:val="en-US"/>
                              </w:rPr>
                            </w:pPr>
                          </w:p>
                          <w:p w14:paraId="3642D2FD" w14:textId="77777777" w:rsidR="00150824" w:rsidRPr="00B94674" w:rsidRDefault="00150824">
                            <w:pPr>
                              <w:rPr>
                                <w:lang w:val="en-US"/>
                              </w:rPr>
                            </w:pPr>
                          </w:p>
                          <w:p w14:paraId="3CA51205" w14:textId="77777777" w:rsidR="00150824" w:rsidRPr="00B94674" w:rsidRDefault="00150824" w:rsidP="00204E76">
                            <w:pPr>
                              <w:pStyle w:val="Ttulo1"/>
                              <w:rPr>
                                <w:lang w:val="en-US"/>
                              </w:rPr>
                            </w:pPr>
                          </w:p>
                          <w:p w14:paraId="23B1290D" w14:textId="77777777" w:rsidR="00150824" w:rsidRPr="00B94674" w:rsidRDefault="00150824">
                            <w:pPr>
                              <w:rPr>
                                <w:lang w:val="en-US"/>
                              </w:rPr>
                            </w:pPr>
                          </w:p>
                          <w:p w14:paraId="5E80AC64" w14:textId="77777777" w:rsidR="00150824" w:rsidRPr="00B94674" w:rsidRDefault="00150824" w:rsidP="00204E76">
                            <w:pPr>
                              <w:pStyle w:val="Ttulo1"/>
                              <w:rPr>
                                <w:lang w:val="en-US"/>
                              </w:rPr>
                            </w:pPr>
                          </w:p>
                          <w:p w14:paraId="09625BE9" w14:textId="77777777" w:rsidR="00150824" w:rsidRPr="00B94674" w:rsidRDefault="00150824">
                            <w:pPr>
                              <w:rPr>
                                <w:lang w:val="en-US"/>
                              </w:rPr>
                            </w:pPr>
                          </w:p>
                          <w:p w14:paraId="1D6CBC7C" w14:textId="77777777" w:rsidR="00150824" w:rsidRPr="00B94674" w:rsidRDefault="00150824" w:rsidP="00204E76">
                            <w:pPr>
                              <w:pStyle w:val="Ttulo1"/>
                              <w:rPr>
                                <w:lang w:val="en-US"/>
                              </w:rPr>
                            </w:pPr>
                          </w:p>
                          <w:p w14:paraId="6F87956B" w14:textId="77777777" w:rsidR="00150824" w:rsidRPr="00B94674" w:rsidRDefault="00150824">
                            <w:pPr>
                              <w:rPr>
                                <w:lang w:val="en-US"/>
                              </w:rPr>
                            </w:pPr>
                          </w:p>
                          <w:p w14:paraId="3F7C28CD" w14:textId="77777777" w:rsidR="00150824" w:rsidRPr="00B94674" w:rsidRDefault="00150824" w:rsidP="00204E76">
                            <w:pPr>
                              <w:pStyle w:val="Ttulo1"/>
                              <w:rPr>
                                <w:lang w:val="en-US"/>
                              </w:rPr>
                            </w:pPr>
                          </w:p>
                          <w:p w14:paraId="19360EED" w14:textId="77777777" w:rsidR="00150824" w:rsidRPr="00B94674" w:rsidRDefault="00150824">
                            <w:pPr>
                              <w:rPr>
                                <w:lang w:val="en-US"/>
                              </w:rPr>
                            </w:pPr>
                          </w:p>
                          <w:p w14:paraId="49E75464" w14:textId="77777777" w:rsidR="00150824" w:rsidRPr="00B94674" w:rsidRDefault="00150824" w:rsidP="00204E76">
                            <w:pPr>
                              <w:pStyle w:val="Ttulo1"/>
                              <w:rPr>
                                <w:lang w:val="en-US"/>
                              </w:rPr>
                            </w:pPr>
                          </w:p>
                          <w:p w14:paraId="4A9D664E" w14:textId="77777777" w:rsidR="00150824" w:rsidRPr="00B94674" w:rsidRDefault="00150824">
                            <w:pPr>
                              <w:rPr>
                                <w:lang w:val="en-US"/>
                              </w:rPr>
                            </w:pPr>
                          </w:p>
                          <w:p w14:paraId="136AA058" w14:textId="77777777" w:rsidR="00150824" w:rsidRPr="00B94674" w:rsidRDefault="00150824" w:rsidP="00204E76">
                            <w:pPr>
                              <w:pStyle w:val="Ttulo1"/>
                              <w:rPr>
                                <w:lang w:val="en-US"/>
                              </w:rPr>
                            </w:pPr>
                          </w:p>
                          <w:p w14:paraId="7C9619EB" w14:textId="77777777" w:rsidR="00150824" w:rsidRPr="00B94674" w:rsidRDefault="00150824">
                            <w:pPr>
                              <w:rPr>
                                <w:lang w:val="en-US"/>
                              </w:rPr>
                            </w:pPr>
                          </w:p>
                          <w:p w14:paraId="256D574A" w14:textId="77777777" w:rsidR="00150824" w:rsidRPr="00B94674" w:rsidRDefault="00150824" w:rsidP="00204E76">
                            <w:pPr>
                              <w:pStyle w:val="Ttulo1"/>
                              <w:rPr>
                                <w:lang w:val="en-US"/>
                              </w:rPr>
                            </w:pPr>
                          </w:p>
                          <w:p w14:paraId="6EBA82BA" w14:textId="77777777" w:rsidR="00150824" w:rsidRPr="00B94674" w:rsidRDefault="00150824">
                            <w:pPr>
                              <w:rPr>
                                <w:lang w:val="en-US"/>
                              </w:rPr>
                            </w:pPr>
                          </w:p>
                          <w:p w14:paraId="04361967" w14:textId="77777777" w:rsidR="00150824" w:rsidRPr="00B94674" w:rsidRDefault="00150824" w:rsidP="00204E76">
                            <w:pPr>
                              <w:pStyle w:val="Ttulo1"/>
                              <w:rPr>
                                <w:lang w:val="en-US"/>
                              </w:rPr>
                            </w:pPr>
                          </w:p>
                          <w:p w14:paraId="2A793366" w14:textId="77777777" w:rsidR="00150824" w:rsidRPr="00B94674" w:rsidRDefault="00150824">
                            <w:pPr>
                              <w:rPr>
                                <w:lang w:val="en-US"/>
                              </w:rPr>
                            </w:pPr>
                          </w:p>
                          <w:p w14:paraId="06B5A5A0" w14:textId="77777777" w:rsidR="00150824" w:rsidRPr="00B94674" w:rsidRDefault="00150824" w:rsidP="00204E76">
                            <w:pPr>
                              <w:pStyle w:val="Ttulo1"/>
                              <w:rPr>
                                <w:lang w:val="en-US"/>
                              </w:rPr>
                            </w:pPr>
                          </w:p>
                          <w:p w14:paraId="019FAF3D" w14:textId="77777777" w:rsidR="00150824" w:rsidRPr="00B94674" w:rsidRDefault="00150824">
                            <w:pPr>
                              <w:rPr>
                                <w:lang w:val="en-US"/>
                              </w:rPr>
                            </w:pPr>
                          </w:p>
                          <w:p w14:paraId="66126EE8" w14:textId="77777777" w:rsidR="00150824" w:rsidRPr="00B94674" w:rsidRDefault="00150824" w:rsidP="00204E76">
                            <w:pPr>
                              <w:pStyle w:val="Ttulo1"/>
                              <w:rPr>
                                <w:lang w:val="en-US"/>
                              </w:rPr>
                            </w:pPr>
                          </w:p>
                          <w:p w14:paraId="6C359984" w14:textId="77777777" w:rsidR="00150824" w:rsidRPr="00B94674" w:rsidRDefault="00150824">
                            <w:pPr>
                              <w:rPr>
                                <w:lang w:val="en-US"/>
                              </w:rPr>
                            </w:pPr>
                          </w:p>
                          <w:p w14:paraId="5F4F3D16" w14:textId="77777777" w:rsidR="00150824" w:rsidRPr="00B94674" w:rsidRDefault="00150824" w:rsidP="00204E76">
                            <w:pPr>
                              <w:pStyle w:val="Ttulo1"/>
                              <w:rPr>
                                <w:lang w:val="en-US"/>
                              </w:rPr>
                            </w:pPr>
                          </w:p>
                          <w:p w14:paraId="7DE750A0" w14:textId="77777777" w:rsidR="00150824" w:rsidRPr="00B94674" w:rsidRDefault="00150824">
                            <w:pPr>
                              <w:rPr>
                                <w:lang w:val="en-US"/>
                              </w:rPr>
                            </w:pPr>
                          </w:p>
                          <w:p w14:paraId="2E0D0FF3" w14:textId="77777777" w:rsidR="00150824" w:rsidRPr="00B94674" w:rsidRDefault="00150824" w:rsidP="00204E76">
                            <w:pPr>
                              <w:pStyle w:val="Ttulo1"/>
                              <w:rPr>
                                <w:lang w:val="en-US"/>
                              </w:rPr>
                            </w:pPr>
                          </w:p>
                          <w:p w14:paraId="4629A0A3" w14:textId="77777777" w:rsidR="00150824" w:rsidRPr="00B94674" w:rsidRDefault="00150824">
                            <w:pPr>
                              <w:rPr>
                                <w:lang w:val="en-US"/>
                              </w:rPr>
                            </w:pPr>
                          </w:p>
                          <w:p w14:paraId="4604725E" w14:textId="77777777" w:rsidR="00150824" w:rsidRPr="00B94674" w:rsidRDefault="00150824" w:rsidP="00204E76">
                            <w:pPr>
                              <w:pStyle w:val="Ttulo1"/>
                              <w:rPr>
                                <w:lang w:val="en-US"/>
                              </w:rPr>
                            </w:pPr>
                          </w:p>
                          <w:p w14:paraId="33A4623B" w14:textId="77777777" w:rsidR="00150824" w:rsidRPr="00B94674" w:rsidRDefault="00150824">
                            <w:pPr>
                              <w:rPr>
                                <w:lang w:val="en-US"/>
                              </w:rPr>
                            </w:pPr>
                          </w:p>
                          <w:p w14:paraId="4459425B" w14:textId="77777777" w:rsidR="00150824" w:rsidRPr="00B94674" w:rsidRDefault="00150824" w:rsidP="00204E76">
                            <w:pPr>
                              <w:pStyle w:val="Ttulo1"/>
                              <w:rPr>
                                <w:lang w:val="en-US"/>
                              </w:rPr>
                            </w:pPr>
                          </w:p>
                          <w:p w14:paraId="2F537D7E" w14:textId="77777777" w:rsidR="00150824" w:rsidRPr="00B94674" w:rsidRDefault="00150824">
                            <w:pPr>
                              <w:rPr>
                                <w:lang w:val="en-US"/>
                              </w:rPr>
                            </w:pPr>
                          </w:p>
                          <w:p w14:paraId="31021BD9" w14:textId="77777777" w:rsidR="00150824" w:rsidRPr="00B94674" w:rsidRDefault="00150824" w:rsidP="00204E76">
                            <w:pPr>
                              <w:pStyle w:val="Ttulo1"/>
                              <w:rPr>
                                <w:lang w:val="en-US"/>
                              </w:rPr>
                            </w:pPr>
                          </w:p>
                          <w:p w14:paraId="38F31BD7" w14:textId="77777777" w:rsidR="00150824" w:rsidRPr="00B94674" w:rsidRDefault="00150824">
                            <w:pPr>
                              <w:rPr>
                                <w:lang w:val="en-US"/>
                              </w:rPr>
                            </w:pPr>
                          </w:p>
                          <w:p w14:paraId="617FCFEF" w14:textId="77777777" w:rsidR="00150824" w:rsidRPr="00B94674" w:rsidRDefault="00150824" w:rsidP="00204E76">
                            <w:pPr>
                              <w:pStyle w:val="Ttulo1"/>
                              <w:rPr>
                                <w:lang w:val="en-US"/>
                              </w:rPr>
                            </w:pPr>
                          </w:p>
                          <w:p w14:paraId="7F58F2F0" w14:textId="77777777" w:rsidR="00150824" w:rsidRPr="00B94674" w:rsidRDefault="00150824">
                            <w:pPr>
                              <w:rPr>
                                <w:lang w:val="en-US"/>
                              </w:rPr>
                            </w:pPr>
                          </w:p>
                          <w:p w14:paraId="126CEFB4" w14:textId="77777777" w:rsidR="00150824" w:rsidRPr="00B94674" w:rsidRDefault="00150824" w:rsidP="00204E76">
                            <w:pPr>
                              <w:pStyle w:val="Ttulo1"/>
                              <w:rPr>
                                <w:lang w:val="en-US"/>
                              </w:rPr>
                            </w:pPr>
                          </w:p>
                          <w:p w14:paraId="78349272" w14:textId="77777777" w:rsidR="00150824" w:rsidRPr="00B94674" w:rsidRDefault="00150824">
                            <w:pPr>
                              <w:rPr>
                                <w:lang w:val="en-US"/>
                              </w:rPr>
                            </w:pPr>
                          </w:p>
                          <w:p w14:paraId="13E31940" w14:textId="77777777" w:rsidR="00150824" w:rsidRPr="00B94674" w:rsidRDefault="00150824" w:rsidP="00204E76">
                            <w:pPr>
                              <w:pStyle w:val="Ttulo1"/>
                              <w:rPr>
                                <w:lang w:val="en-US"/>
                              </w:rPr>
                            </w:pPr>
                          </w:p>
                          <w:p w14:paraId="0A4C6D37" w14:textId="77777777" w:rsidR="00150824" w:rsidRPr="00B94674" w:rsidRDefault="00150824">
                            <w:pPr>
                              <w:rPr>
                                <w:lang w:val="en-US"/>
                              </w:rPr>
                            </w:pPr>
                          </w:p>
                          <w:p w14:paraId="31069CF7" w14:textId="77777777" w:rsidR="00150824" w:rsidRPr="00B94674" w:rsidRDefault="00150824" w:rsidP="00204E76">
                            <w:pPr>
                              <w:pStyle w:val="Ttulo1"/>
                              <w:rPr>
                                <w:lang w:val="en-US"/>
                              </w:rPr>
                            </w:pPr>
                          </w:p>
                          <w:p w14:paraId="65C07C3B" w14:textId="77777777" w:rsidR="00150824" w:rsidRPr="00B94674" w:rsidRDefault="00150824">
                            <w:pPr>
                              <w:rPr>
                                <w:lang w:val="en-US"/>
                              </w:rPr>
                            </w:pPr>
                          </w:p>
                          <w:p w14:paraId="246ACEBC" w14:textId="77777777" w:rsidR="00150824" w:rsidRPr="00B94674" w:rsidRDefault="00150824" w:rsidP="00204E76">
                            <w:pPr>
                              <w:pStyle w:val="Ttulo1"/>
                              <w:rPr>
                                <w:lang w:val="en-US"/>
                              </w:rPr>
                            </w:pPr>
                          </w:p>
                          <w:p w14:paraId="3089B9F8" w14:textId="77777777" w:rsidR="00150824" w:rsidRPr="00B94674" w:rsidRDefault="00150824">
                            <w:pPr>
                              <w:rPr>
                                <w:lang w:val="en-US"/>
                              </w:rPr>
                            </w:pPr>
                          </w:p>
                          <w:p w14:paraId="2EB0375C" w14:textId="77777777" w:rsidR="00150824" w:rsidRPr="00B94674" w:rsidRDefault="00150824" w:rsidP="00204E76">
                            <w:pPr>
                              <w:pStyle w:val="Ttulo1"/>
                              <w:rPr>
                                <w:lang w:val="en-US"/>
                              </w:rPr>
                            </w:pPr>
                          </w:p>
                          <w:p w14:paraId="39489D36" w14:textId="77777777" w:rsidR="00150824" w:rsidRPr="00B94674" w:rsidRDefault="00150824">
                            <w:pPr>
                              <w:rPr>
                                <w:lang w:val="en-US"/>
                              </w:rPr>
                            </w:pPr>
                          </w:p>
                          <w:p w14:paraId="31C403D3" w14:textId="77777777" w:rsidR="00150824" w:rsidRPr="00B94674" w:rsidRDefault="00150824" w:rsidP="00204E76">
                            <w:pPr>
                              <w:pStyle w:val="Ttulo1"/>
                              <w:rPr>
                                <w:lang w:val="en-US"/>
                              </w:rPr>
                            </w:pPr>
                          </w:p>
                          <w:p w14:paraId="47D37C03" w14:textId="77777777" w:rsidR="00150824" w:rsidRPr="00B94674" w:rsidRDefault="00150824">
                            <w:pPr>
                              <w:rPr>
                                <w:lang w:val="en-US"/>
                              </w:rPr>
                            </w:pPr>
                          </w:p>
                          <w:p w14:paraId="17494813" w14:textId="77777777" w:rsidR="00150824" w:rsidRPr="00B94674" w:rsidRDefault="00150824" w:rsidP="00204E76">
                            <w:pPr>
                              <w:pStyle w:val="Ttulo1"/>
                              <w:rPr>
                                <w:lang w:val="en-US"/>
                              </w:rPr>
                            </w:pPr>
                          </w:p>
                          <w:p w14:paraId="715EB13A" w14:textId="77777777" w:rsidR="00A5206C" w:rsidRDefault="00A5206C"/>
                          <w:p w14:paraId="58C20457" w14:textId="77777777" w:rsidR="00150824" w:rsidRPr="00B94674" w:rsidRDefault="00150824" w:rsidP="00204E76">
                            <w:pPr>
                              <w:pStyle w:val="Ttulo1"/>
                              <w:rPr>
                                <w:lang w:val="en-US"/>
                              </w:rPr>
                            </w:pPr>
                          </w:p>
                          <w:p w14:paraId="262D6AA1" w14:textId="77777777" w:rsidR="00150824" w:rsidRPr="00B94674" w:rsidRDefault="00150824">
                            <w:pPr>
                              <w:rPr>
                                <w:lang w:val="en-US"/>
                              </w:rPr>
                            </w:pPr>
                          </w:p>
                          <w:p w14:paraId="376060FB" w14:textId="77777777" w:rsidR="00150824" w:rsidRPr="00B94674" w:rsidRDefault="00150824" w:rsidP="00204E76">
                            <w:pPr>
                              <w:pStyle w:val="Ttulo1"/>
                              <w:rPr>
                                <w:lang w:val="en-US"/>
                              </w:rPr>
                            </w:pPr>
                          </w:p>
                          <w:p w14:paraId="07754365" w14:textId="77777777" w:rsidR="00150824" w:rsidRPr="00B94674" w:rsidRDefault="00150824">
                            <w:pPr>
                              <w:rPr>
                                <w:lang w:val="en-US"/>
                              </w:rPr>
                            </w:pPr>
                          </w:p>
                          <w:p w14:paraId="38A734BC" w14:textId="77777777" w:rsidR="00150824" w:rsidRPr="00B94674" w:rsidRDefault="00150824" w:rsidP="00204E76">
                            <w:pPr>
                              <w:pStyle w:val="Ttulo1"/>
                              <w:rPr>
                                <w:lang w:val="en-US"/>
                              </w:rPr>
                            </w:pPr>
                          </w:p>
                          <w:p w14:paraId="019EEF3C" w14:textId="77777777" w:rsidR="00150824" w:rsidRPr="00B94674" w:rsidRDefault="00150824">
                            <w:pPr>
                              <w:rPr>
                                <w:lang w:val="en-US"/>
                              </w:rPr>
                            </w:pPr>
                          </w:p>
                          <w:p w14:paraId="494C8998" w14:textId="77777777" w:rsidR="00150824" w:rsidRPr="00B94674" w:rsidRDefault="00150824" w:rsidP="00204E76">
                            <w:pPr>
                              <w:pStyle w:val="Ttulo1"/>
                              <w:rPr>
                                <w:lang w:val="en-US"/>
                              </w:rPr>
                            </w:pPr>
                          </w:p>
                          <w:p w14:paraId="184759EC" w14:textId="77777777" w:rsidR="00150824" w:rsidRPr="00B94674" w:rsidRDefault="00150824">
                            <w:pPr>
                              <w:rPr>
                                <w:lang w:val="en-US"/>
                              </w:rPr>
                            </w:pPr>
                          </w:p>
                          <w:p w14:paraId="04517F8A" w14:textId="77777777" w:rsidR="00150824" w:rsidRPr="00B94674" w:rsidRDefault="00150824" w:rsidP="00204E76">
                            <w:pPr>
                              <w:pStyle w:val="Ttulo1"/>
                              <w:rPr>
                                <w:lang w:val="en-US"/>
                              </w:rPr>
                            </w:pPr>
                          </w:p>
                          <w:p w14:paraId="45968B94" w14:textId="77777777" w:rsidR="00150824" w:rsidRPr="00B94674" w:rsidRDefault="00150824">
                            <w:pPr>
                              <w:rPr>
                                <w:lang w:val="en-US"/>
                              </w:rPr>
                            </w:pPr>
                          </w:p>
                          <w:p w14:paraId="3B757A51" w14:textId="77777777" w:rsidR="00150824" w:rsidRPr="00B94674" w:rsidRDefault="00150824" w:rsidP="00204E76">
                            <w:pPr>
                              <w:pStyle w:val="Ttulo1"/>
                              <w:rPr>
                                <w:lang w:val="en-US"/>
                              </w:rPr>
                            </w:pPr>
                          </w:p>
                          <w:p w14:paraId="24E24F31" w14:textId="77777777" w:rsidR="00150824" w:rsidRPr="00B94674" w:rsidRDefault="00150824">
                            <w:pPr>
                              <w:rPr>
                                <w:lang w:val="en-US"/>
                              </w:rPr>
                            </w:pPr>
                          </w:p>
                          <w:p w14:paraId="1904D582" w14:textId="77777777" w:rsidR="00150824" w:rsidRPr="00B94674" w:rsidRDefault="00150824" w:rsidP="00204E76">
                            <w:pPr>
                              <w:pStyle w:val="Ttulo1"/>
                              <w:rPr>
                                <w:lang w:val="en-US"/>
                              </w:rPr>
                            </w:pPr>
                          </w:p>
                          <w:p w14:paraId="697F935F" w14:textId="77777777" w:rsidR="00150824" w:rsidRPr="00B94674" w:rsidRDefault="00150824">
                            <w:pPr>
                              <w:rPr>
                                <w:lang w:val="en-US"/>
                              </w:rPr>
                            </w:pPr>
                          </w:p>
                          <w:p w14:paraId="5E4597B9" w14:textId="77777777" w:rsidR="00150824" w:rsidRPr="00B94674" w:rsidRDefault="00150824" w:rsidP="00204E76">
                            <w:pPr>
                              <w:pStyle w:val="Ttulo1"/>
                              <w:rPr>
                                <w:lang w:val="en-US"/>
                              </w:rPr>
                            </w:pPr>
                          </w:p>
                          <w:p w14:paraId="2EDA89D9" w14:textId="77777777" w:rsidR="00150824" w:rsidRPr="00B94674" w:rsidRDefault="00150824">
                            <w:pPr>
                              <w:rPr>
                                <w:lang w:val="en-US"/>
                              </w:rPr>
                            </w:pPr>
                          </w:p>
                          <w:p w14:paraId="10E7040E" w14:textId="77777777" w:rsidR="00150824" w:rsidRPr="00B94674" w:rsidRDefault="00150824" w:rsidP="00204E76">
                            <w:pPr>
                              <w:pStyle w:val="Ttulo1"/>
                              <w:rPr>
                                <w:lang w:val="en-US"/>
                              </w:rPr>
                            </w:pPr>
                          </w:p>
                          <w:p w14:paraId="099345BC" w14:textId="77777777" w:rsidR="00150824" w:rsidRPr="00B94674" w:rsidRDefault="00150824">
                            <w:pPr>
                              <w:rPr>
                                <w:lang w:val="en-US"/>
                              </w:rPr>
                            </w:pPr>
                          </w:p>
                          <w:p w14:paraId="71E6FD0F" w14:textId="77777777" w:rsidR="00150824" w:rsidRPr="00B94674" w:rsidRDefault="00150824" w:rsidP="00204E76">
                            <w:pPr>
                              <w:pStyle w:val="Ttulo1"/>
                              <w:rPr>
                                <w:lang w:val="en-US"/>
                              </w:rPr>
                            </w:pPr>
                          </w:p>
                          <w:p w14:paraId="45871864" w14:textId="77777777" w:rsidR="00150824" w:rsidRPr="00B94674" w:rsidRDefault="00150824">
                            <w:pPr>
                              <w:rPr>
                                <w:lang w:val="en-US"/>
                              </w:rPr>
                            </w:pPr>
                          </w:p>
                          <w:p w14:paraId="6ABF9C8D" w14:textId="77777777" w:rsidR="00150824" w:rsidRPr="00B94674" w:rsidRDefault="00150824" w:rsidP="00204E76">
                            <w:pPr>
                              <w:pStyle w:val="Ttulo1"/>
                              <w:rPr>
                                <w:lang w:val="en-US"/>
                              </w:rPr>
                            </w:pPr>
                          </w:p>
                          <w:p w14:paraId="53E5C076" w14:textId="77777777" w:rsidR="00150824" w:rsidRPr="00B94674" w:rsidRDefault="00150824">
                            <w:pPr>
                              <w:rPr>
                                <w:lang w:val="en-US"/>
                              </w:rPr>
                            </w:pPr>
                          </w:p>
                          <w:p w14:paraId="301556A5" w14:textId="77777777" w:rsidR="00150824" w:rsidRPr="00B94674" w:rsidRDefault="00150824" w:rsidP="00204E76">
                            <w:pPr>
                              <w:pStyle w:val="Ttulo1"/>
                              <w:rPr>
                                <w:lang w:val="en-US"/>
                              </w:rPr>
                            </w:pPr>
                          </w:p>
                          <w:p w14:paraId="3DA9C15F" w14:textId="77777777" w:rsidR="00150824" w:rsidRPr="00B94674" w:rsidRDefault="00150824">
                            <w:pPr>
                              <w:rPr>
                                <w:lang w:val="en-US"/>
                              </w:rPr>
                            </w:pPr>
                          </w:p>
                          <w:p w14:paraId="346C33A7" w14:textId="77777777" w:rsidR="00150824" w:rsidRPr="00B94674" w:rsidRDefault="00150824" w:rsidP="00204E76">
                            <w:pPr>
                              <w:pStyle w:val="Ttulo1"/>
                              <w:rPr>
                                <w:lang w:val="en-US"/>
                              </w:rPr>
                            </w:pPr>
                          </w:p>
                          <w:p w14:paraId="360654DA" w14:textId="77777777" w:rsidR="00150824" w:rsidRPr="00B94674" w:rsidRDefault="00150824">
                            <w:pPr>
                              <w:rPr>
                                <w:lang w:val="en-US"/>
                              </w:rPr>
                            </w:pPr>
                          </w:p>
                          <w:p w14:paraId="2BF1F81A" w14:textId="77777777" w:rsidR="00150824" w:rsidRPr="00B94674" w:rsidRDefault="00150824" w:rsidP="00204E76">
                            <w:pPr>
                              <w:pStyle w:val="Ttulo1"/>
                              <w:rPr>
                                <w:lang w:val="en-US"/>
                              </w:rPr>
                            </w:pPr>
                          </w:p>
                          <w:p w14:paraId="7CC7CD2A" w14:textId="77777777" w:rsidR="00150824" w:rsidRPr="00B94674" w:rsidRDefault="00150824">
                            <w:pPr>
                              <w:rPr>
                                <w:lang w:val="en-US"/>
                              </w:rPr>
                            </w:pPr>
                          </w:p>
                          <w:p w14:paraId="1816CEA7" w14:textId="77777777" w:rsidR="00150824" w:rsidRPr="00B94674" w:rsidRDefault="00150824" w:rsidP="00204E76">
                            <w:pPr>
                              <w:pStyle w:val="Ttulo1"/>
                              <w:rPr>
                                <w:lang w:val="en-US"/>
                              </w:rPr>
                            </w:pPr>
                          </w:p>
                          <w:p w14:paraId="3E02A307" w14:textId="77777777" w:rsidR="00150824" w:rsidRPr="00B94674" w:rsidRDefault="00150824">
                            <w:pPr>
                              <w:rPr>
                                <w:lang w:val="en-US"/>
                              </w:rPr>
                            </w:pPr>
                          </w:p>
                          <w:p w14:paraId="06350C87" w14:textId="77777777" w:rsidR="00150824" w:rsidRPr="00B94674" w:rsidRDefault="00150824" w:rsidP="00204E76">
                            <w:pPr>
                              <w:pStyle w:val="Ttulo1"/>
                              <w:rPr>
                                <w:lang w:val="en-US"/>
                              </w:rPr>
                            </w:pPr>
                          </w:p>
                          <w:p w14:paraId="3C2E475F" w14:textId="77777777" w:rsidR="00150824" w:rsidRPr="00B94674" w:rsidRDefault="00150824">
                            <w:pPr>
                              <w:rPr>
                                <w:lang w:val="en-US"/>
                              </w:rPr>
                            </w:pPr>
                          </w:p>
                          <w:p w14:paraId="5674E76B" w14:textId="77777777" w:rsidR="00150824" w:rsidRPr="00B94674" w:rsidRDefault="00150824" w:rsidP="00204E76">
                            <w:pPr>
                              <w:pStyle w:val="Ttulo1"/>
                              <w:rPr>
                                <w:lang w:val="en-US"/>
                              </w:rPr>
                            </w:pPr>
                          </w:p>
                          <w:p w14:paraId="5DDEE0E4" w14:textId="77777777" w:rsidR="00150824" w:rsidRPr="00B94674" w:rsidRDefault="00150824">
                            <w:pPr>
                              <w:rPr>
                                <w:lang w:val="en-US"/>
                              </w:rPr>
                            </w:pPr>
                          </w:p>
                          <w:p w14:paraId="4A666FAE" w14:textId="77777777" w:rsidR="00150824" w:rsidRPr="00B94674" w:rsidRDefault="00150824" w:rsidP="00204E76">
                            <w:pPr>
                              <w:pStyle w:val="Ttulo1"/>
                              <w:rPr>
                                <w:lang w:val="en-US"/>
                              </w:rPr>
                            </w:pPr>
                          </w:p>
                          <w:p w14:paraId="56D752C8" w14:textId="77777777" w:rsidR="00150824" w:rsidRPr="00B94674" w:rsidRDefault="00150824">
                            <w:pPr>
                              <w:rPr>
                                <w:lang w:val="en-US"/>
                              </w:rPr>
                            </w:pPr>
                          </w:p>
                          <w:p w14:paraId="1D8FA411" w14:textId="77777777" w:rsidR="00150824" w:rsidRPr="00B94674" w:rsidRDefault="00150824" w:rsidP="00204E76">
                            <w:pPr>
                              <w:pStyle w:val="Ttulo1"/>
                              <w:rPr>
                                <w:lang w:val="en-US"/>
                              </w:rPr>
                            </w:pPr>
                          </w:p>
                          <w:p w14:paraId="2A95D8C0" w14:textId="77777777" w:rsidR="00150824" w:rsidRPr="00B94674" w:rsidRDefault="00150824">
                            <w:pPr>
                              <w:rPr>
                                <w:lang w:val="en-US"/>
                              </w:rPr>
                            </w:pPr>
                          </w:p>
                          <w:p w14:paraId="51A8F68B" w14:textId="77777777" w:rsidR="00150824" w:rsidRPr="00B94674" w:rsidRDefault="00150824" w:rsidP="00204E76">
                            <w:pPr>
                              <w:pStyle w:val="Ttulo1"/>
                              <w:rPr>
                                <w:lang w:val="en-US"/>
                              </w:rPr>
                            </w:pPr>
                          </w:p>
                          <w:p w14:paraId="5A07268F" w14:textId="77777777" w:rsidR="00150824" w:rsidRPr="00B94674" w:rsidRDefault="00150824">
                            <w:pPr>
                              <w:rPr>
                                <w:lang w:val="en-US"/>
                              </w:rPr>
                            </w:pPr>
                          </w:p>
                          <w:p w14:paraId="5F5F23A6" w14:textId="77777777" w:rsidR="00150824" w:rsidRPr="00B94674" w:rsidRDefault="00150824" w:rsidP="00204E76">
                            <w:pPr>
                              <w:pStyle w:val="Ttulo1"/>
                              <w:rPr>
                                <w:lang w:val="en-US"/>
                              </w:rPr>
                            </w:pPr>
                          </w:p>
                          <w:p w14:paraId="5FE78021" w14:textId="77777777" w:rsidR="00150824" w:rsidRPr="00B94674" w:rsidRDefault="00150824">
                            <w:pPr>
                              <w:rPr>
                                <w:lang w:val="en-US"/>
                              </w:rPr>
                            </w:pPr>
                          </w:p>
                          <w:p w14:paraId="4F2B503F" w14:textId="77777777" w:rsidR="00150824" w:rsidRPr="00B94674" w:rsidRDefault="00150824" w:rsidP="00204E76">
                            <w:pPr>
                              <w:pStyle w:val="Ttulo1"/>
                              <w:rPr>
                                <w:lang w:val="en-US"/>
                              </w:rPr>
                            </w:pPr>
                          </w:p>
                          <w:p w14:paraId="4BB26E0F" w14:textId="77777777" w:rsidR="00150824" w:rsidRPr="00B94674" w:rsidRDefault="00150824">
                            <w:pPr>
                              <w:rPr>
                                <w:lang w:val="en-US"/>
                              </w:rPr>
                            </w:pPr>
                          </w:p>
                          <w:p w14:paraId="173501E1" w14:textId="77777777" w:rsidR="00150824" w:rsidRPr="00B94674" w:rsidRDefault="00150824" w:rsidP="00204E76">
                            <w:pPr>
                              <w:pStyle w:val="Ttulo1"/>
                              <w:rPr>
                                <w:lang w:val="en-US"/>
                              </w:rPr>
                            </w:pPr>
                          </w:p>
                          <w:p w14:paraId="6795D2B4" w14:textId="77777777" w:rsidR="00150824" w:rsidRPr="00B94674" w:rsidRDefault="00150824">
                            <w:pPr>
                              <w:rPr>
                                <w:lang w:val="en-US"/>
                              </w:rPr>
                            </w:pPr>
                          </w:p>
                          <w:p w14:paraId="79C1258B" w14:textId="77777777" w:rsidR="00150824" w:rsidRPr="00B94674" w:rsidRDefault="00150824" w:rsidP="00204E76">
                            <w:pPr>
                              <w:pStyle w:val="Ttulo1"/>
                              <w:rPr>
                                <w:lang w:val="en-US"/>
                              </w:rPr>
                            </w:pPr>
                          </w:p>
                          <w:p w14:paraId="01CA43C1" w14:textId="77777777" w:rsidR="00150824" w:rsidRPr="00B94674" w:rsidRDefault="00150824">
                            <w:pPr>
                              <w:rPr>
                                <w:lang w:val="en-US"/>
                              </w:rPr>
                            </w:pPr>
                          </w:p>
                          <w:p w14:paraId="4795F923" w14:textId="77777777" w:rsidR="00150824" w:rsidRPr="00B94674" w:rsidRDefault="00150824" w:rsidP="00204E76">
                            <w:pPr>
                              <w:pStyle w:val="Ttulo1"/>
                              <w:rPr>
                                <w:lang w:val="en-US"/>
                              </w:rPr>
                            </w:pPr>
                          </w:p>
                          <w:p w14:paraId="5F838C22" w14:textId="77777777" w:rsidR="00150824" w:rsidRPr="00B94674" w:rsidRDefault="00150824">
                            <w:pPr>
                              <w:rPr>
                                <w:lang w:val="en-US"/>
                              </w:rPr>
                            </w:pPr>
                          </w:p>
                          <w:p w14:paraId="54A3CBB8" w14:textId="77777777" w:rsidR="00150824" w:rsidRPr="00B94674" w:rsidRDefault="00150824" w:rsidP="00204E76">
                            <w:pPr>
                              <w:pStyle w:val="Ttulo1"/>
                              <w:rPr>
                                <w:lang w:val="en-US"/>
                              </w:rPr>
                            </w:pPr>
                          </w:p>
                          <w:p w14:paraId="2ACB23BE" w14:textId="77777777" w:rsidR="00150824" w:rsidRPr="00B94674" w:rsidRDefault="00150824">
                            <w:pPr>
                              <w:rPr>
                                <w:lang w:val="en-US"/>
                              </w:rPr>
                            </w:pPr>
                          </w:p>
                          <w:p w14:paraId="4E26F7F4" w14:textId="77777777" w:rsidR="00150824" w:rsidRPr="00B94674" w:rsidRDefault="00150824" w:rsidP="00204E76">
                            <w:pPr>
                              <w:pStyle w:val="Ttulo1"/>
                              <w:rPr>
                                <w:lang w:val="en-US"/>
                              </w:rPr>
                            </w:pPr>
                          </w:p>
                          <w:p w14:paraId="480333DE" w14:textId="77777777" w:rsidR="00150824" w:rsidRPr="00B94674" w:rsidRDefault="00150824">
                            <w:pPr>
                              <w:rPr>
                                <w:lang w:val="en-US"/>
                              </w:rPr>
                            </w:pPr>
                          </w:p>
                          <w:p w14:paraId="3DE99886" w14:textId="77777777" w:rsidR="00150824" w:rsidRPr="00B94674" w:rsidRDefault="00150824" w:rsidP="00204E76">
                            <w:pPr>
                              <w:pStyle w:val="Ttulo1"/>
                              <w:rPr>
                                <w:lang w:val="en-US"/>
                              </w:rPr>
                            </w:pPr>
                          </w:p>
                          <w:p w14:paraId="458D3475" w14:textId="77777777" w:rsidR="00150824" w:rsidRPr="00B94674" w:rsidRDefault="00150824">
                            <w:pPr>
                              <w:rPr>
                                <w:lang w:val="en-US"/>
                              </w:rPr>
                            </w:pPr>
                          </w:p>
                          <w:p w14:paraId="552235EF" w14:textId="77777777" w:rsidR="00150824" w:rsidRPr="00B94674" w:rsidRDefault="00150824" w:rsidP="00204E76">
                            <w:pPr>
                              <w:pStyle w:val="Ttulo1"/>
                              <w:rPr>
                                <w:lang w:val="en-US"/>
                              </w:rPr>
                            </w:pPr>
                          </w:p>
                          <w:p w14:paraId="1C7BEBF7" w14:textId="77777777" w:rsidR="00150824" w:rsidRPr="00B94674" w:rsidRDefault="00150824">
                            <w:pPr>
                              <w:rPr>
                                <w:lang w:val="en-US"/>
                              </w:rPr>
                            </w:pPr>
                          </w:p>
                          <w:p w14:paraId="591829E9" w14:textId="77777777" w:rsidR="00150824" w:rsidRPr="00B94674" w:rsidRDefault="00150824" w:rsidP="00204E76">
                            <w:pPr>
                              <w:pStyle w:val="Ttulo1"/>
                              <w:rPr>
                                <w:lang w:val="en-US"/>
                              </w:rPr>
                            </w:pPr>
                          </w:p>
                          <w:p w14:paraId="0F0CBEEB" w14:textId="77777777" w:rsidR="00150824" w:rsidRPr="00B94674" w:rsidRDefault="00150824">
                            <w:pPr>
                              <w:rPr>
                                <w:lang w:val="en-US"/>
                              </w:rPr>
                            </w:pPr>
                          </w:p>
                          <w:p w14:paraId="7704E6BA" w14:textId="77777777" w:rsidR="00150824" w:rsidRPr="00B94674" w:rsidRDefault="00150824" w:rsidP="00204E76">
                            <w:pPr>
                              <w:pStyle w:val="Ttulo1"/>
                              <w:rPr>
                                <w:lang w:val="en-US"/>
                              </w:rPr>
                            </w:pPr>
                          </w:p>
                          <w:p w14:paraId="121477F7" w14:textId="77777777" w:rsidR="00150824" w:rsidRPr="00B94674" w:rsidRDefault="00150824">
                            <w:pPr>
                              <w:rPr>
                                <w:lang w:val="en-US"/>
                              </w:rPr>
                            </w:pPr>
                          </w:p>
                          <w:p w14:paraId="364B0517" w14:textId="77777777" w:rsidR="00150824" w:rsidRPr="00B94674" w:rsidRDefault="00150824" w:rsidP="00204E76">
                            <w:pPr>
                              <w:pStyle w:val="Ttulo1"/>
                              <w:rPr>
                                <w:lang w:val="en-US"/>
                              </w:rPr>
                            </w:pPr>
                          </w:p>
                          <w:p w14:paraId="770F0C55" w14:textId="77777777" w:rsidR="00150824" w:rsidRPr="00B94674" w:rsidRDefault="00150824">
                            <w:pPr>
                              <w:rPr>
                                <w:lang w:val="en-US"/>
                              </w:rPr>
                            </w:pPr>
                          </w:p>
                          <w:p w14:paraId="175915F0" w14:textId="77777777" w:rsidR="00150824" w:rsidRPr="00B94674" w:rsidRDefault="00150824" w:rsidP="00204E76">
                            <w:pPr>
                              <w:pStyle w:val="Ttulo1"/>
                              <w:rPr>
                                <w:lang w:val="en-US"/>
                              </w:rPr>
                            </w:pPr>
                          </w:p>
                          <w:p w14:paraId="4FAB51CF" w14:textId="77777777" w:rsidR="00150824" w:rsidRPr="00B94674" w:rsidRDefault="00150824">
                            <w:pPr>
                              <w:rPr>
                                <w:lang w:val="en-US"/>
                              </w:rPr>
                            </w:pPr>
                          </w:p>
                          <w:p w14:paraId="7A6E3FD2" w14:textId="77777777" w:rsidR="00150824" w:rsidRPr="00B94674" w:rsidRDefault="00150824" w:rsidP="00204E76">
                            <w:pPr>
                              <w:pStyle w:val="Ttulo1"/>
                              <w:rPr>
                                <w:lang w:val="en-US"/>
                              </w:rPr>
                            </w:pPr>
                          </w:p>
                          <w:p w14:paraId="72936262" w14:textId="77777777" w:rsidR="00150824" w:rsidRPr="00B94674" w:rsidRDefault="00150824">
                            <w:pPr>
                              <w:rPr>
                                <w:lang w:val="en-US"/>
                              </w:rPr>
                            </w:pPr>
                          </w:p>
                          <w:p w14:paraId="1B3236A0" w14:textId="77777777" w:rsidR="00150824" w:rsidRPr="00B94674" w:rsidRDefault="00150824" w:rsidP="00204E76">
                            <w:pPr>
                              <w:pStyle w:val="Ttulo1"/>
                              <w:rPr>
                                <w:lang w:val="en-US"/>
                              </w:rPr>
                            </w:pPr>
                          </w:p>
                          <w:p w14:paraId="706656B0" w14:textId="77777777" w:rsidR="00150824" w:rsidRPr="00B94674" w:rsidRDefault="00150824">
                            <w:pPr>
                              <w:rPr>
                                <w:lang w:val="en-US"/>
                              </w:rPr>
                            </w:pPr>
                          </w:p>
                          <w:p w14:paraId="2118917B" w14:textId="77777777" w:rsidR="00150824" w:rsidRPr="00B94674" w:rsidRDefault="00150824" w:rsidP="00204E76">
                            <w:pPr>
                              <w:pStyle w:val="Ttulo1"/>
                              <w:rPr>
                                <w:lang w:val="en-US"/>
                              </w:rPr>
                            </w:pPr>
                          </w:p>
                          <w:p w14:paraId="4691D2C1" w14:textId="77777777" w:rsidR="00150824" w:rsidRPr="00B94674" w:rsidRDefault="00150824">
                            <w:pPr>
                              <w:rPr>
                                <w:lang w:val="en-US"/>
                              </w:rPr>
                            </w:pPr>
                          </w:p>
                          <w:p w14:paraId="634F235B" w14:textId="77777777" w:rsidR="00150824" w:rsidRPr="00B94674" w:rsidRDefault="00150824" w:rsidP="00204E76">
                            <w:pPr>
                              <w:pStyle w:val="Ttulo1"/>
                              <w:rPr>
                                <w:lang w:val="en-US"/>
                              </w:rPr>
                            </w:pPr>
                          </w:p>
                          <w:p w14:paraId="6E0C53D1" w14:textId="77777777" w:rsidR="00150824" w:rsidRPr="00B94674" w:rsidRDefault="00150824">
                            <w:pPr>
                              <w:rPr>
                                <w:lang w:val="en-US"/>
                              </w:rPr>
                            </w:pPr>
                          </w:p>
                          <w:p w14:paraId="69F85922" w14:textId="77777777" w:rsidR="00150824" w:rsidRPr="00B94674" w:rsidRDefault="00150824" w:rsidP="00204E76">
                            <w:pPr>
                              <w:pStyle w:val="Ttulo1"/>
                              <w:rPr>
                                <w:lang w:val="en-US"/>
                              </w:rPr>
                            </w:pPr>
                          </w:p>
                          <w:p w14:paraId="77804FE1" w14:textId="77777777" w:rsidR="00150824" w:rsidRPr="00B94674" w:rsidRDefault="00150824">
                            <w:pPr>
                              <w:rPr>
                                <w:lang w:val="en-US"/>
                              </w:rPr>
                            </w:pPr>
                          </w:p>
                          <w:p w14:paraId="10856579" w14:textId="77777777" w:rsidR="00150824" w:rsidRPr="00B94674" w:rsidRDefault="00150824" w:rsidP="00204E76">
                            <w:pPr>
                              <w:pStyle w:val="Ttulo1"/>
                              <w:rPr>
                                <w:lang w:val="en-US"/>
                              </w:rPr>
                            </w:pPr>
                          </w:p>
                          <w:p w14:paraId="68929AD0" w14:textId="77777777" w:rsidR="00150824" w:rsidRPr="00B94674" w:rsidRDefault="00150824">
                            <w:pPr>
                              <w:rPr>
                                <w:lang w:val="en-US"/>
                              </w:rPr>
                            </w:pPr>
                          </w:p>
                          <w:p w14:paraId="5B49FED1" w14:textId="77777777" w:rsidR="00150824" w:rsidRPr="00B94674" w:rsidRDefault="00150824" w:rsidP="00204E76">
                            <w:pPr>
                              <w:pStyle w:val="Ttulo1"/>
                              <w:rPr>
                                <w:lang w:val="en-US"/>
                              </w:rPr>
                            </w:pPr>
                          </w:p>
                          <w:p w14:paraId="40C18F49" w14:textId="77777777" w:rsidR="00150824" w:rsidRPr="00B94674" w:rsidRDefault="00150824">
                            <w:pPr>
                              <w:rPr>
                                <w:lang w:val="en-US"/>
                              </w:rPr>
                            </w:pPr>
                          </w:p>
                          <w:p w14:paraId="5CA2CAEB" w14:textId="77777777" w:rsidR="00150824" w:rsidRPr="00B94674" w:rsidRDefault="00150824" w:rsidP="00204E76">
                            <w:pPr>
                              <w:pStyle w:val="Ttulo1"/>
                              <w:rPr>
                                <w:lang w:val="en-US"/>
                              </w:rPr>
                            </w:pPr>
                          </w:p>
                          <w:p w14:paraId="6C4F8CAF" w14:textId="77777777" w:rsidR="00150824" w:rsidRPr="00B94674" w:rsidRDefault="00150824">
                            <w:pPr>
                              <w:rPr>
                                <w:lang w:val="en-US"/>
                              </w:rPr>
                            </w:pPr>
                          </w:p>
                          <w:p w14:paraId="42D50452" w14:textId="77777777" w:rsidR="00150824" w:rsidRPr="00B94674" w:rsidRDefault="00150824" w:rsidP="00204E76">
                            <w:pPr>
                              <w:pStyle w:val="Ttulo1"/>
                              <w:rPr>
                                <w:lang w:val="en-US"/>
                              </w:rPr>
                            </w:pPr>
                          </w:p>
                          <w:p w14:paraId="01138340" w14:textId="77777777" w:rsidR="00150824" w:rsidRPr="00B94674" w:rsidRDefault="00150824">
                            <w:pPr>
                              <w:rPr>
                                <w:lang w:val="en-US"/>
                              </w:rPr>
                            </w:pPr>
                          </w:p>
                          <w:p w14:paraId="649EF056" w14:textId="77777777" w:rsidR="00150824" w:rsidRPr="00B94674" w:rsidRDefault="00150824" w:rsidP="00204E76">
                            <w:pPr>
                              <w:pStyle w:val="Ttulo1"/>
                              <w:rPr>
                                <w:lang w:val="en-US"/>
                              </w:rPr>
                            </w:pPr>
                          </w:p>
                          <w:p w14:paraId="4076F506" w14:textId="77777777" w:rsidR="00150824" w:rsidRPr="00B94674" w:rsidRDefault="00150824">
                            <w:pPr>
                              <w:rPr>
                                <w:lang w:val="en-US"/>
                              </w:rPr>
                            </w:pPr>
                          </w:p>
                          <w:p w14:paraId="2EA2CE0F" w14:textId="77777777" w:rsidR="00150824" w:rsidRPr="00B94674" w:rsidRDefault="00150824" w:rsidP="00204E76">
                            <w:pPr>
                              <w:pStyle w:val="Ttulo1"/>
                              <w:rPr>
                                <w:lang w:val="en-US"/>
                              </w:rPr>
                            </w:pPr>
                          </w:p>
                          <w:p w14:paraId="36C7D7FD" w14:textId="77777777" w:rsidR="00150824" w:rsidRPr="00B94674" w:rsidRDefault="00150824">
                            <w:pPr>
                              <w:rPr>
                                <w:lang w:val="en-US"/>
                              </w:rPr>
                            </w:pPr>
                          </w:p>
                          <w:p w14:paraId="2BB5C3C7" w14:textId="77777777" w:rsidR="00150824" w:rsidRPr="00B94674" w:rsidRDefault="00150824" w:rsidP="00204E76">
                            <w:pPr>
                              <w:pStyle w:val="Ttulo1"/>
                              <w:rPr>
                                <w:lang w:val="en-US"/>
                              </w:rPr>
                            </w:pPr>
                          </w:p>
                          <w:p w14:paraId="77246BFA" w14:textId="77777777" w:rsidR="00150824" w:rsidRPr="00B94674" w:rsidRDefault="00150824">
                            <w:pPr>
                              <w:rPr>
                                <w:lang w:val="en-US"/>
                              </w:rPr>
                            </w:pPr>
                          </w:p>
                          <w:p w14:paraId="4B4F48FC" w14:textId="77777777" w:rsidR="00150824" w:rsidRPr="00B94674" w:rsidRDefault="00150824" w:rsidP="00204E76">
                            <w:pPr>
                              <w:pStyle w:val="Ttulo1"/>
                              <w:rPr>
                                <w:lang w:val="en-US"/>
                              </w:rPr>
                            </w:pPr>
                          </w:p>
                          <w:p w14:paraId="3BAFCC6E" w14:textId="77777777" w:rsidR="00150824" w:rsidRPr="00B94674" w:rsidRDefault="00150824">
                            <w:pPr>
                              <w:rPr>
                                <w:lang w:val="en-US"/>
                              </w:rPr>
                            </w:pPr>
                          </w:p>
                          <w:p w14:paraId="62426C7A" w14:textId="77777777" w:rsidR="00150824" w:rsidRPr="00B94674" w:rsidRDefault="00150824" w:rsidP="00204E76">
                            <w:pPr>
                              <w:pStyle w:val="Ttulo1"/>
                              <w:rPr>
                                <w:lang w:val="en-US"/>
                              </w:rPr>
                            </w:pPr>
                          </w:p>
                          <w:p w14:paraId="29488054" w14:textId="77777777" w:rsidR="00150824" w:rsidRPr="00B94674" w:rsidRDefault="00150824">
                            <w:pPr>
                              <w:rPr>
                                <w:lang w:val="en-US"/>
                              </w:rPr>
                            </w:pPr>
                          </w:p>
                          <w:p w14:paraId="5D6FE198" w14:textId="77777777" w:rsidR="00150824" w:rsidRPr="00B94674" w:rsidRDefault="00150824" w:rsidP="00204E76">
                            <w:pPr>
                              <w:pStyle w:val="Ttulo1"/>
                              <w:rPr>
                                <w:lang w:val="en-US"/>
                              </w:rPr>
                            </w:pPr>
                          </w:p>
                          <w:p w14:paraId="282E5E36" w14:textId="77777777" w:rsidR="00150824" w:rsidRPr="00B94674" w:rsidRDefault="00150824">
                            <w:pPr>
                              <w:rPr>
                                <w:lang w:val="en-US"/>
                              </w:rPr>
                            </w:pPr>
                          </w:p>
                          <w:p w14:paraId="15E0F6DE" w14:textId="77777777" w:rsidR="00150824" w:rsidRPr="00B94674" w:rsidRDefault="00150824" w:rsidP="00204E76">
                            <w:pPr>
                              <w:pStyle w:val="Ttulo1"/>
                              <w:rPr>
                                <w:lang w:val="en-US"/>
                              </w:rPr>
                            </w:pPr>
                          </w:p>
                          <w:p w14:paraId="726B4D6E" w14:textId="77777777" w:rsidR="00150824" w:rsidRPr="00B94674" w:rsidRDefault="00150824">
                            <w:pPr>
                              <w:rPr>
                                <w:lang w:val="en-US"/>
                              </w:rPr>
                            </w:pPr>
                          </w:p>
                          <w:p w14:paraId="19866A4D" w14:textId="77777777" w:rsidR="00150824" w:rsidRPr="00B94674" w:rsidRDefault="00150824" w:rsidP="00204E76">
                            <w:pPr>
                              <w:pStyle w:val="Ttulo1"/>
                              <w:rPr>
                                <w:lang w:val="en-US"/>
                              </w:rPr>
                            </w:pPr>
                          </w:p>
                          <w:p w14:paraId="54A8D0D5" w14:textId="77777777" w:rsidR="00150824" w:rsidRPr="00B94674" w:rsidRDefault="00150824">
                            <w:pPr>
                              <w:rPr>
                                <w:lang w:val="en-US"/>
                              </w:rPr>
                            </w:pPr>
                          </w:p>
                          <w:p w14:paraId="6B605271" w14:textId="77777777" w:rsidR="00150824" w:rsidRPr="00B94674" w:rsidRDefault="00150824" w:rsidP="00204E76">
                            <w:pPr>
                              <w:pStyle w:val="Ttulo1"/>
                              <w:rPr>
                                <w:lang w:val="en-US"/>
                              </w:rPr>
                            </w:pPr>
                          </w:p>
                          <w:p w14:paraId="6947BBCC" w14:textId="77777777" w:rsidR="00150824" w:rsidRPr="00B94674" w:rsidRDefault="00150824">
                            <w:pPr>
                              <w:rPr>
                                <w:lang w:val="en-US"/>
                              </w:rPr>
                            </w:pPr>
                          </w:p>
                          <w:p w14:paraId="7FFC7FF6" w14:textId="77777777" w:rsidR="00150824" w:rsidRPr="00B94674" w:rsidRDefault="00150824" w:rsidP="00204E76">
                            <w:pPr>
                              <w:pStyle w:val="Ttulo1"/>
                              <w:rPr>
                                <w:lang w:val="en-US"/>
                              </w:rPr>
                            </w:pPr>
                          </w:p>
                          <w:p w14:paraId="14C5EE11" w14:textId="77777777" w:rsidR="00150824" w:rsidRPr="00B94674" w:rsidRDefault="00150824">
                            <w:pPr>
                              <w:rPr>
                                <w:lang w:val="en-US"/>
                              </w:rPr>
                            </w:pPr>
                          </w:p>
                          <w:p w14:paraId="084AB2A8" w14:textId="77777777" w:rsidR="00150824" w:rsidRPr="00B94674" w:rsidRDefault="00150824" w:rsidP="00204E76">
                            <w:pPr>
                              <w:pStyle w:val="Ttulo1"/>
                              <w:rPr>
                                <w:lang w:val="en-US"/>
                              </w:rPr>
                            </w:pPr>
                          </w:p>
                          <w:p w14:paraId="34B49E84" w14:textId="77777777" w:rsidR="00150824" w:rsidRPr="00B94674" w:rsidRDefault="00150824">
                            <w:pPr>
                              <w:rPr>
                                <w:lang w:val="en-US"/>
                              </w:rPr>
                            </w:pPr>
                          </w:p>
                          <w:p w14:paraId="1031EC5F" w14:textId="77777777" w:rsidR="00150824" w:rsidRPr="00B94674" w:rsidRDefault="00150824" w:rsidP="00204E76">
                            <w:pPr>
                              <w:pStyle w:val="Ttulo1"/>
                              <w:rPr>
                                <w:lang w:val="en-US"/>
                              </w:rPr>
                            </w:pPr>
                          </w:p>
                          <w:p w14:paraId="6645B7C0" w14:textId="77777777" w:rsidR="00150824" w:rsidRPr="00B94674" w:rsidRDefault="00150824">
                            <w:pPr>
                              <w:rPr>
                                <w:lang w:val="en-US"/>
                              </w:rPr>
                            </w:pPr>
                          </w:p>
                          <w:p w14:paraId="1BA72648" w14:textId="77777777" w:rsidR="00150824" w:rsidRPr="00B94674" w:rsidRDefault="00150824" w:rsidP="00204E76">
                            <w:pPr>
                              <w:pStyle w:val="Ttulo1"/>
                              <w:rPr>
                                <w:lang w:val="en-US"/>
                              </w:rPr>
                            </w:pPr>
                          </w:p>
                          <w:p w14:paraId="76745059" w14:textId="77777777" w:rsidR="00150824" w:rsidRPr="00B94674" w:rsidRDefault="00150824">
                            <w:pPr>
                              <w:rPr>
                                <w:lang w:val="en-US"/>
                              </w:rPr>
                            </w:pPr>
                          </w:p>
                          <w:p w14:paraId="673B6F60" w14:textId="77777777" w:rsidR="00150824" w:rsidRPr="00B94674" w:rsidRDefault="00150824" w:rsidP="00204E76">
                            <w:pPr>
                              <w:pStyle w:val="Ttulo1"/>
                              <w:rPr>
                                <w:lang w:val="en-US"/>
                              </w:rPr>
                            </w:pPr>
                          </w:p>
                          <w:p w14:paraId="6E2C9841" w14:textId="77777777" w:rsidR="00150824" w:rsidRPr="00B94674" w:rsidRDefault="00150824">
                            <w:pPr>
                              <w:rPr>
                                <w:lang w:val="en-US"/>
                              </w:rPr>
                            </w:pPr>
                          </w:p>
                          <w:p w14:paraId="3FD9E269" w14:textId="77777777" w:rsidR="00150824" w:rsidRPr="00B94674" w:rsidRDefault="00150824" w:rsidP="00204E76">
                            <w:pPr>
                              <w:pStyle w:val="Ttulo1"/>
                              <w:rPr>
                                <w:lang w:val="en-US"/>
                              </w:rPr>
                            </w:pPr>
                          </w:p>
                          <w:p w14:paraId="24CFA618" w14:textId="77777777" w:rsidR="00150824" w:rsidRPr="00B94674" w:rsidRDefault="00150824">
                            <w:pPr>
                              <w:rPr>
                                <w:lang w:val="en-US"/>
                              </w:rPr>
                            </w:pPr>
                          </w:p>
                          <w:p w14:paraId="4D23B94A" w14:textId="77777777" w:rsidR="00150824" w:rsidRPr="00B94674" w:rsidRDefault="00150824" w:rsidP="00204E76">
                            <w:pPr>
                              <w:pStyle w:val="Ttulo1"/>
                              <w:rPr>
                                <w:lang w:val="en-US"/>
                              </w:rPr>
                            </w:pPr>
                          </w:p>
                          <w:p w14:paraId="6E882C2A" w14:textId="77777777" w:rsidR="00150824" w:rsidRPr="00B94674" w:rsidRDefault="00150824">
                            <w:pPr>
                              <w:rPr>
                                <w:lang w:val="en-US"/>
                              </w:rPr>
                            </w:pPr>
                          </w:p>
                          <w:p w14:paraId="791330C1" w14:textId="77777777" w:rsidR="00150824" w:rsidRPr="00B94674" w:rsidRDefault="00150824" w:rsidP="00204E76">
                            <w:pPr>
                              <w:pStyle w:val="Ttulo1"/>
                              <w:rPr>
                                <w:lang w:val="en-US"/>
                              </w:rPr>
                            </w:pPr>
                          </w:p>
                          <w:p w14:paraId="704252B9" w14:textId="77777777" w:rsidR="00150824" w:rsidRPr="00B94674" w:rsidRDefault="00150824">
                            <w:pPr>
                              <w:rPr>
                                <w:lang w:val="en-US"/>
                              </w:rPr>
                            </w:pPr>
                          </w:p>
                          <w:p w14:paraId="3B6C71BA" w14:textId="77777777" w:rsidR="00150824" w:rsidRPr="00B94674" w:rsidRDefault="00150824" w:rsidP="00204E76">
                            <w:pPr>
                              <w:pStyle w:val="Ttulo1"/>
                              <w:rPr>
                                <w:lang w:val="en-US"/>
                              </w:rPr>
                            </w:pPr>
                          </w:p>
                          <w:p w14:paraId="4A53C369" w14:textId="77777777" w:rsidR="00150824" w:rsidRPr="00B94674" w:rsidRDefault="00150824">
                            <w:pPr>
                              <w:rPr>
                                <w:lang w:val="en-US"/>
                              </w:rPr>
                            </w:pPr>
                          </w:p>
                          <w:p w14:paraId="0A7C80FE" w14:textId="77777777" w:rsidR="00150824" w:rsidRPr="00B94674" w:rsidRDefault="00150824" w:rsidP="00204E76">
                            <w:pPr>
                              <w:pStyle w:val="Ttulo1"/>
                              <w:rPr>
                                <w:lang w:val="en-US"/>
                              </w:rPr>
                            </w:pPr>
                          </w:p>
                          <w:p w14:paraId="656D4EB0" w14:textId="77777777" w:rsidR="00150824" w:rsidRPr="00B94674" w:rsidRDefault="00150824">
                            <w:pPr>
                              <w:rPr>
                                <w:lang w:val="en-US"/>
                              </w:rPr>
                            </w:pPr>
                          </w:p>
                          <w:p w14:paraId="2D709B8B" w14:textId="77777777" w:rsidR="00150824" w:rsidRPr="00B94674" w:rsidRDefault="00150824" w:rsidP="00204E76">
                            <w:pPr>
                              <w:pStyle w:val="Ttulo1"/>
                              <w:rPr>
                                <w:lang w:val="en-US"/>
                              </w:rPr>
                            </w:pPr>
                          </w:p>
                          <w:p w14:paraId="540BE2A9" w14:textId="77777777" w:rsidR="00150824" w:rsidRPr="00B94674" w:rsidRDefault="00150824">
                            <w:pPr>
                              <w:rPr>
                                <w:lang w:val="en-US"/>
                              </w:rPr>
                            </w:pPr>
                          </w:p>
                          <w:p w14:paraId="67034BF4" w14:textId="77777777" w:rsidR="00150824" w:rsidRPr="00B94674" w:rsidRDefault="00150824" w:rsidP="00204E76">
                            <w:pPr>
                              <w:pStyle w:val="Ttulo1"/>
                              <w:rPr>
                                <w:lang w:val="en-US"/>
                              </w:rPr>
                            </w:pPr>
                          </w:p>
                          <w:p w14:paraId="0485B253" w14:textId="77777777" w:rsidR="00150824" w:rsidRPr="00B94674" w:rsidRDefault="00150824">
                            <w:pPr>
                              <w:rPr>
                                <w:lang w:val="en-US"/>
                              </w:rPr>
                            </w:pPr>
                          </w:p>
                          <w:p w14:paraId="1816D619" w14:textId="77777777" w:rsidR="00150824" w:rsidRPr="00B94674" w:rsidRDefault="00150824" w:rsidP="00204E76">
                            <w:pPr>
                              <w:pStyle w:val="Ttulo1"/>
                              <w:rPr>
                                <w:lang w:val="en-US"/>
                              </w:rPr>
                            </w:pPr>
                          </w:p>
                          <w:p w14:paraId="3F203C8C" w14:textId="77777777" w:rsidR="00A5206C" w:rsidRDefault="00A5206C"/>
                          <w:p w14:paraId="52BF9AEE" w14:textId="77777777" w:rsidR="00150824" w:rsidRPr="00B94674" w:rsidRDefault="00150824" w:rsidP="00204E76">
                            <w:pPr>
                              <w:pStyle w:val="Ttulo1"/>
                              <w:rPr>
                                <w:lang w:val="en-US"/>
                              </w:rPr>
                            </w:pPr>
                          </w:p>
                          <w:p w14:paraId="1BA76EA9" w14:textId="77777777" w:rsidR="00150824" w:rsidRPr="00B94674" w:rsidRDefault="00150824">
                            <w:pPr>
                              <w:rPr>
                                <w:lang w:val="en-US"/>
                              </w:rPr>
                            </w:pPr>
                          </w:p>
                          <w:p w14:paraId="014D06D7" w14:textId="77777777" w:rsidR="00150824" w:rsidRPr="00B94674" w:rsidRDefault="00150824" w:rsidP="00204E76">
                            <w:pPr>
                              <w:pStyle w:val="Ttulo1"/>
                              <w:rPr>
                                <w:lang w:val="en-US"/>
                              </w:rPr>
                            </w:pPr>
                          </w:p>
                          <w:p w14:paraId="030C177D" w14:textId="77777777" w:rsidR="00150824" w:rsidRPr="00B94674" w:rsidRDefault="00150824">
                            <w:pPr>
                              <w:rPr>
                                <w:lang w:val="en-US"/>
                              </w:rPr>
                            </w:pPr>
                          </w:p>
                          <w:p w14:paraId="01EDBE6D" w14:textId="77777777" w:rsidR="00150824" w:rsidRPr="00B94674" w:rsidRDefault="00150824" w:rsidP="00204E76">
                            <w:pPr>
                              <w:pStyle w:val="Ttulo1"/>
                              <w:rPr>
                                <w:lang w:val="en-US"/>
                              </w:rPr>
                            </w:pPr>
                          </w:p>
                          <w:p w14:paraId="18AF1A6D" w14:textId="77777777" w:rsidR="00150824" w:rsidRPr="00B94674" w:rsidRDefault="00150824">
                            <w:pPr>
                              <w:rPr>
                                <w:lang w:val="en-US"/>
                              </w:rPr>
                            </w:pPr>
                          </w:p>
                          <w:p w14:paraId="109582FE" w14:textId="77777777" w:rsidR="00150824" w:rsidRPr="00B94674" w:rsidRDefault="00150824" w:rsidP="00204E76">
                            <w:pPr>
                              <w:pStyle w:val="Ttulo1"/>
                              <w:rPr>
                                <w:lang w:val="en-US"/>
                              </w:rPr>
                            </w:pPr>
                          </w:p>
                          <w:p w14:paraId="52CEF7E7" w14:textId="77777777" w:rsidR="00150824" w:rsidRPr="00B94674" w:rsidRDefault="00150824">
                            <w:pPr>
                              <w:rPr>
                                <w:lang w:val="en-US"/>
                              </w:rPr>
                            </w:pPr>
                          </w:p>
                          <w:p w14:paraId="69094A82" w14:textId="77777777" w:rsidR="00150824" w:rsidRPr="00B94674" w:rsidRDefault="00150824" w:rsidP="00204E76">
                            <w:pPr>
                              <w:pStyle w:val="Ttulo1"/>
                              <w:rPr>
                                <w:lang w:val="en-US"/>
                              </w:rPr>
                            </w:pPr>
                          </w:p>
                          <w:p w14:paraId="247C4527" w14:textId="77777777" w:rsidR="00150824" w:rsidRPr="00B94674" w:rsidRDefault="00150824">
                            <w:pPr>
                              <w:rPr>
                                <w:lang w:val="en-US"/>
                              </w:rPr>
                            </w:pPr>
                          </w:p>
                          <w:p w14:paraId="4E75C089" w14:textId="77777777" w:rsidR="00150824" w:rsidRPr="00B94674" w:rsidRDefault="00150824" w:rsidP="00204E76">
                            <w:pPr>
                              <w:pStyle w:val="Ttulo1"/>
                              <w:rPr>
                                <w:lang w:val="en-US"/>
                              </w:rPr>
                            </w:pPr>
                          </w:p>
                          <w:p w14:paraId="166819AB" w14:textId="77777777" w:rsidR="00150824" w:rsidRPr="00B94674" w:rsidRDefault="00150824">
                            <w:pPr>
                              <w:rPr>
                                <w:lang w:val="en-US"/>
                              </w:rPr>
                            </w:pPr>
                          </w:p>
                          <w:p w14:paraId="32AD7D0E" w14:textId="77777777" w:rsidR="00150824" w:rsidRPr="00B94674" w:rsidRDefault="00150824" w:rsidP="00204E76">
                            <w:pPr>
                              <w:pStyle w:val="Ttulo1"/>
                              <w:rPr>
                                <w:lang w:val="en-US"/>
                              </w:rPr>
                            </w:pPr>
                          </w:p>
                          <w:p w14:paraId="44A343F3" w14:textId="77777777" w:rsidR="00150824" w:rsidRPr="00B94674" w:rsidRDefault="00150824">
                            <w:pPr>
                              <w:rPr>
                                <w:lang w:val="en-US"/>
                              </w:rPr>
                            </w:pPr>
                          </w:p>
                          <w:p w14:paraId="46728E27" w14:textId="77777777" w:rsidR="00150824" w:rsidRPr="00B94674" w:rsidRDefault="00150824" w:rsidP="00204E76">
                            <w:pPr>
                              <w:pStyle w:val="Ttulo1"/>
                              <w:rPr>
                                <w:lang w:val="en-US"/>
                              </w:rPr>
                            </w:pPr>
                          </w:p>
                          <w:p w14:paraId="33C455F2" w14:textId="77777777" w:rsidR="00150824" w:rsidRPr="00B94674" w:rsidRDefault="00150824">
                            <w:pPr>
                              <w:rPr>
                                <w:lang w:val="en-US"/>
                              </w:rPr>
                            </w:pPr>
                          </w:p>
                          <w:p w14:paraId="0E21EE59" w14:textId="77777777" w:rsidR="00150824" w:rsidRPr="00B94674" w:rsidRDefault="00150824" w:rsidP="00204E76">
                            <w:pPr>
                              <w:pStyle w:val="Ttulo1"/>
                              <w:rPr>
                                <w:lang w:val="en-US"/>
                              </w:rPr>
                            </w:pPr>
                          </w:p>
                          <w:p w14:paraId="46C1801B" w14:textId="77777777" w:rsidR="00150824" w:rsidRPr="00B94674" w:rsidRDefault="00150824">
                            <w:pPr>
                              <w:rPr>
                                <w:lang w:val="en-US"/>
                              </w:rPr>
                            </w:pPr>
                          </w:p>
                          <w:p w14:paraId="085C795C" w14:textId="77777777" w:rsidR="00150824" w:rsidRPr="00B94674" w:rsidRDefault="00150824" w:rsidP="00204E76">
                            <w:pPr>
                              <w:pStyle w:val="Ttulo1"/>
                              <w:rPr>
                                <w:lang w:val="en-US"/>
                              </w:rPr>
                            </w:pPr>
                          </w:p>
                          <w:p w14:paraId="5EA860F6" w14:textId="77777777" w:rsidR="00150824" w:rsidRPr="00B94674" w:rsidRDefault="00150824">
                            <w:pPr>
                              <w:rPr>
                                <w:lang w:val="en-US"/>
                              </w:rPr>
                            </w:pPr>
                          </w:p>
                          <w:p w14:paraId="7C9CB373" w14:textId="77777777" w:rsidR="00150824" w:rsidRPr="00B94674" w:rsidRDefault="00150824" w:rsidP="00204E76">
                            <w:pPr>
                              <w:pStyle w:val="Ttulo1"/>
                              <w:rPr>
                                <w:lang w:val="en-US"/>
                              </w:rPr>
                            </w:pPr>
                          </w:p>
                          <w:p w14:paraId="229D4D2C" w14:textId="77777777" w:rsidR="00150824" w:rsidRPr="00B94674" w:rsidRDefault="00150824">
                            <w:pPr>
                              <w:rPr>
                                <w:lang w:val="en-US"/>
                              </w:rPr>
                            </w:pPr>
                          </w:p>
                          <w:p w14:paraId="07A65759" w14:textId="77777777" w:rsidR="00150824" w:rsidRPr="00B94674" w:rsidRDefault="00150824" w:rsidP="00204E76">
                            <w:pPr>
                              <w:pStyle w:val="Ttulo1"/>
                              <w:rPr>
                                <w:lang w:val="en-US"/>
                              </w:rPr>
                            </w:pPr>
                          </w:p>
                          <w:p w14:paraId="137193F4" w14:textId="77777777" w:rsidR="00150824" w:rsidRPr="00B94674" w:rsidRDefault="00150824">
                            <w:pPr>
                              <w:rPr>
                                <w:lang w:val="en-US"/>
                              </w:rPr>
                            </w:pPr>
                          </w:p>
                          <w:p w14:paraId="0745A7F9" w14:textId="77777777" w:rsidR="00150824" w:rsidRPr="00B94674" w:rsidRDefault="00150824" w:rsidP="00204E76">
                            <w:pPr>
                              <w:pStyle w:val="Ttulo1"/>
                              <w:rPr>
                                <w:lang w:val="en-US"/>
                              </w:rPr>
                            </w:pPr>
                          </w:p>
                          <w:p w14:paraId="1649B501" w14:textId="77777777" w:rsidR="00150824" w:rsidRPr="00B94674" w:rsidRDefault="00150824">
                            <w:pPr>
                              <w:rPr>
                                <w:lang w:val="en-US"/>
                              </w:rPr>
                            </w:pPr>
                          </w:p>
                          <w:p w14:paraId="24B1AE06" w14:textId="77777777" w:rsidR="00150824" w:rsidRPr="00B94674" w:rsidRDefault="00150824" w:rsidP="00204E76">
                            <w:pPr>
                              <w:pStyle w:val="Ttulo1"/>
                              <w:rPr>
                                <w:lang w:val="en-US"/>
                              </w:rPr>
                            </w:pPr>
                          </w:p>
                          <w:p w14:paraId="4F6DDAAB" w14:textId="77777777" w:rsidR="00150824" w:rsidRPr="00B94674" w:rsidRDefault="00150824">
                            <w:pPr>
                              <w:rPr>
                                <w:lang w:val="en-US"/>
                              </w:rPr>
                            </w:pPr>
                          </w:p>
                          <w:p w14:paraId="446ABEB1" w14:textId="77777777" w:rsidR="00150824" w:rsidRPr="00B94674" w:rsidRDefault="00150824" w:rsidP="00204E76">
                            <w:pPr>
                              <w:pStyle w:val="Ttulo1"/>
                              <w:rPr>
                                <w:lang w:val="en-US"/>
                              </w:rPr>
                            </w:pPr>
                          </w:p>
                          <w:p w14:paraId="4E226DB5" w14:textId="77777777" w:rsidR="00150824" w:rsidRPr="00B94674" w:rsidRDefault="00150824">
                            <w:pPr>
                              <w:rPr>
                                <w:lang w:val="en-US"/>
                              </w:rPr>
                            </w:pPr>
                          </w:p>
                          <w:p w14:paraId="19D797B1" w14:textId="77777777" w:rsidR="00150824" w:rsidRPr="00B94674" w:rsidRDefault="00150824" w:rsidP="00204E76">
                            <w:pPr>
                              <w:pStyle w:val="Ttulo1"/>
                              <w:rPr>
                                <w:lang w:val="en-US"/>
                              </w:rPr>
                            </w:pPr>
                          </w:p>
                          <w:p w14:paraId="7EE31A18" w14:textId="77777777" w:rsidR="00150824" w:rsidRPr="00B94674" w:rsidRDefault="00150824">
                            <w:pPr>
                              <w:rPr>
                                <w:lang w:val="en-US"/>
                              </w:rPr>
                            </w:pPr>
                          </w:p>
                          <w:p w14:paraId="696CFEC8" w14:textId="77777777" w:rsidR="00150824" w:rsidRPr="00B94674" w:rsidRDefault="00150824" w:rsidP="00204E76">
                            <w:pPr>
                              <w:pStyle w:val="Ttulo1"/>
                              <w:rPr>
                                <w:lang w:val="en-US"/>
                              </w:rPr>
                            </w:pPr>
                          </w:p>
                          <w:p w14:paraId="1577266F" w14:textId="77777777" w:rsidR="00150824" w:rsidRPr="00B94674" w:rsidRDefault="00150824">
                            <w:pPr>
                              <w:rPr>
                                <w:lang w:val="en-US"/>
                              </w:rPr>
                            </w:pPr>
                          </w:p>
                          <w:p w14:paraId="170A39C2" w14:textId="77777777" w:rsidR="00150824" w:rsidRPr="00B94674" w:rsidRDefault="00150824" w:rsidP="00204E76">
                            <w:pPr>
                              <w:pStyle w:val="Ttulo1"/>
                              <w:rPr>
                                <w:lang w:val="en-US"/>
                              </w:rPr>
                            </w:pPr>
                          </w:p>
                          <w:p w14:paraId="7E567B40" w14:textId="77777777" w:rsidR="00150824" w:rsidRPr="00B94674" w:rsidRDefault="00150824">
                            <w:pPr>
                              <w:rPr>
                                <w:lang w:val="en-US"/>
                              </w:rPr>
                            </w:pPr>
                          </w:p>
                          <w:p w14:paraId="56C333CB" w14:textId="77777777" w:rsidR="00150824" w:rsidRPr="00B94674" w:rsidRDefault="00150824" w:rsidP="00204E76">
                            <w:pPr>
                              <w:pStyle w:val="Ttulo1"/>
                              <w:rPr>
                                <w:lang w:val="en-US"/>
                              </w:rPr>
                            </w:pPr>
                          </w:p>
                          <w:p w14:paraId="19A6E22B" w14:textId="77777777" w:rsidR="00150824" w:rsidRPr="00B94674" w:rsidRDefault="00150824">
                            <w:pPr>
                              <w:rPr>
                                <w:lang w:val="en-US"/>
                              </w:rPr>
                            </w:pPr>
                          </w:p>
                          <w:p w14:paraId="323F42EB" w14:textId="77777777" w:rsidR="00150824" w:rsidRPr="00B94674" w:rsidRDefault="00150824" w:rsidP="00204E76">
                            <w:pPr>
                              <w:pStyle w:val="Ttulo1"/>
                              <w:rPr>
                                <w:lang w:val="en-US"/>
                              </w:rPr>
                            </w:pPr>
                          </w:p>
                          <w:p w14:paraId="3FF70D29" w14:textId="77777777" w:rsidR="00150824" w:rsidRPr="00B94674" w:rsidRDefault="00150824">
                            <w:pPr>
                              <w:rPr>
                                <w:lang w:val="en-US"/>
                              </w:rPr>
                            </w:pPr>
                          </w:p>
                          <w:p w14:paraId="03C0A4EE" w14:textId="77777777" w:rsidR="00150824" w:rsidRPr="00B94674" w:rsidRDefault="00150824" w:rsidP="00204E76">
                            <w:pPr>
                              <w:pStyle w:val="Ttulo1"/>
                              <w:rPr>
                                <w:lang w:val="en-US"/>
                              </w:rPr>
                            </w:pPr>
                          </w:p>
                          <w:p w14:paraId="1083F96F" w14:textId="77777777" w:rsidR="00150824" w:rsidRPr="00B94674" w:rsidRDefault="00150824">
                            <w:pPr>
                              <w:rPr>
                                <w:lang w:val="en-US"/>
                              </w:rPr>
                            </w:pPr>
                          </w:p>
                          <w:p w14:paraId="3204C8EE" w14:textId="77777777" w:rsidR="00150824" w:rsidRPr="00B94674" w:rsidRDefault="00150824" w:rsidP="00204E76">
                            <w:pPr>
                              <w:pStyle w:val="Ttulo1"/>
                              <w:rPr>
                                <w:lang w:val="en-US"/>
                              </w:rPr>
                            </w:pPr>
                          </w:p>
                          <w:p w14:paraId="7C9D0F60" w14:textId="77777777" w:rsidR="00150824" w:rsidRPr="00B94674" w:rsidRDefault="00150824">
                            <w:pPr>
                              <w:rPr>
                                <w:lang w:val="en-US"/>
                              </w:rPr>
                            </w:pPr>
                          </w:p>
                          <w:p w14:paraId="3063C991" w14:textId="77777777" w:rsidR="00150824" w:rsidRPr="00B94674" w:rsidRDefault="00150824" w:rsidP="00204E76">
                            <w:pPr>
                              <w:pStyle w:val="Ttulo1"/>
                              <w:rPr>
                                <w:lang w:val="en-US"/>
                              </w:rPr>
                            </w:pPr>
                          </w:p>
                          <w:p w14:paraId="7F388488" w14:textId="77777777" w:rsidR="00150824" w:rsidRPr="00B94674" w:rsidRDefault="00150824">
                            <w:pPr>
                              <w:rPr>
                                <w:lang w:val="en-US"/>
                              </w:rPr>
                            </w:pPr>
                          </w:p>
                          <w:p w14:paraId="364152D6" w14:textId="77777777" w:rsidR="00150824" w:rsidRPr="00B94674" w:rsidRDefault="00150824" w:rsidP="00204E76">
                            <w:pPr>
                              <w:pStyle w:val="Ttulo1"/>
                              <w:rPr>
                                <w:lang w:val="en-US"/>
                              </w:rPr>
                            </w:pPr>
                          </w:p>
                          <w:p w14:paraId="0313B848" w14:textId="77777777" w:rsidR="00150824" w:rsidRPr="00B94674" w:rsidRDefault="00150824">
                            <w:pPr>
                              <w:rPr>
                                <w:lang w:val="en-US"/>
                              </w:rPr>
                            </w:pPr>
                          </w:p>
                          <w:p w14:paraId="26916226" w14:textId="77777777" w:rsidR="00150824" w:rsidRPr="00B94674" w:rsidRDefault="00150824" w:rsidP="00204E76">
                            <w:pPr>
                              <w:pStyle w:val="Ttulo1"/>
                              <w:rPr>
                                <w:lang w:val="en-US"/>
                              </w:rPr>
                            </w:pPr>
                          </w:p>
                          <w:p w14:paraId="326F03EE" w14:textId="77777777" w:rsidR="00150824" w:rsidRPr="00B94674" w:rsidRDefault="00150824">
                            <w:pPr>
                              <w:rPr>
                                <w:lang w:val="en-US"/>
                              </w:rPr>
                            </w:pPr>
                          </w:p>
                          <w:p w14:paraId="67F68DD0" w14:textId="77777777" w:rsidR="00150824" w:rsidRPr="00B94674" w:rsidRDefault="00150824" w:rsidP="00204E76">
                            <w:pPr>
                              <w:pStyle w:val="Ttulo1"/>
                              <w:rPr>
                                <w:lang w:val="en-US"/>
                              </w:rPr>
                            </w:pPr>
                          </w:p>
                          <w:p w14:paraId="78AB41EC" w14:textId="77777777" w:rsidR="00150824" w:rsidRPr="00B94674" w:rsidRDefault="00150824">
                            <w:pPr>
                              <w:rPr>
                                <w:lang w:val="en-US"/>
                              </w:rPr>
                            </w:pPr>
                          </w:p>
                          <w:p w14:paraId="5D0CE103" w14:textId="77777777" w:rsidR="00150824" w:rsidRPr="00B94674" w:rsidRDefault="00150824" w:rsidP="00204E76">
                            <w:pPr>
                              <w:pStyle w:val="Ttulo1"/>
                              <w:rPr>
                                <w:lang w:val="en-US"/>
                              </w:rPr>
                            </w:pPr>
                          </w:p>
                          <w:p w14:paraId="522107AE" w14:textId="77777777" w:rsidR="00150824" w:rsidRPr="00B94674" w:rsidRDefault="00150824">
                            <w:pPr>
                              <w:rPr>
                                <w:lang w:val="en-US"/>
                              </w:rPr>
                            </w:pPr>
                          </w:p>
                          <w:p w14:paraId="58308503" w14:textId="77777777" w:rsidR="00150824" w:rsidRPr="00B94674" w:rsidRDefault="00150824" w:rsidP="00204E76">
                            <w:pPr>
                              <w:pStyle w:val="Ttulo1"/>
                              <w:rPr>
                                <w:lang w:val="en-US"/>
                              </w:rPr>
                            </w:pPr>
                          </w:p>
                          <w:p w14:paraId="586BA605" w14:textId="77777777" w:rsidR="00150824" w:rsidRPr="00B94674" w:rsidRDefault="00150824">
                            <w:pPr>
                              <w:rPr>
                                <w:lang w:val="en-US"/>
                              </w:rPr>
                            </w:pPr>
                          </w:p>
                          <w:p w14:paraId="34CCF72B" w14:textId="77777777" w:rsidR="00150824" w:rsidRPr="00B94674" w:rsidRDefault="00150824" w:rsidP="00204E76">
                            <w:pPr>
                              <w:pStyle w:val="Ttulo1"/>
                              <w:rPr>
                                <w:lang w:val="en-US"/>
                              </w:rPr>
                            </w:pPr>
                          </w:p>
                          <w:p w14:paraId="3632EEEF" w14:textId="77777777" w:rsidR="00150824" w:rsidRPr="00B94674" w:rsidRDefault="00150824">
                            <w:pPr>
                              <w:rPr>
                                <w:lang w:val="en-US"/>
                              </w:rPr>
                            </w:pPr>
                          </w:p>
                          <w:p w14:paraId="5B051725" w14:textId="77777777" w:rsidR="00150824" w:rsidRPr="00B94674" w:rsidRDefault="00150824" w:rsidP="00204E76">
                            <w:pPr>
                              <w:pStyle w:val="Ttulo1"/>
                              <w:rPr>
                                <w:lang w:val="en-US"/>
                              </w:rPr>
                            </w:pPr>
                          </w:p>
                          <w:p w14:paraId="6D55DBDA" w14:textId="77777777" w:rsidR="00150824" w:rsidRPr="00B94674" w:rsidRDefault="00150824">
                            <w:pPr>
                              <w:rPr>
                                <w:lang w:val="en-US"/>
                              </w:rPr>
                            </w:pPr>
                          </w:p>
                          <w:p w14:paraId="11E02C3D" w14:textId="77777777" w:rsidR="00150824" w:rsidRPr="00B94674" w:rsidRDefault="00150824" w:rsidP="00204E76">
                            <w:pPr>
                              <w:pStyle w:val="Ttulo1"/>
                              <w:rPr>
                                <w:lang w:val="en-US"/>
                              </w:rPr>
                            </w:pPr>
                          </w:p>
                          <w:p w14:paraId="600DE551" w14:textId="77777777" w:rsidR="00150824" w:rsidRPr="00B94674" w:rsidRDefault="00150824">
                            <w:pPr>
                              <w:rPr>
                                <w:lang w:val="en-US"/>
                              </w:rPr>
                            </w:pPr>
                          </w:p>
                          <w:p w14:paraId="1023475E" w14:textId="77777777" w:rsidR="00150824" w:rsidRPr="00B94674" w:rsidRDefault="00150824" w:rsidP="00204E76">
                            <w:pPr>
                              <w:pStyle w:val="Ttulo1"/>
                              <w:rPr>
                                <w:lang w:val="en-US"/>
                              </w:rPr>
                            </w:pPr>
                          </w:p>
                          <w:p w14:paraId="3475AD0D" w14:textId="77777777" w:rsidR="00150824" w:rsidRPr="00B94674" w:rsidRDefault="00150824">
                            <w:pPr>
                              <w:rPr>
                                <w:lang w:val="en-US"/>
                              </w:rPr>
                            </w:pPr>
                          </w:p>
                          <w:p w14:paraId="217CA5A4" w14:textId="77777777" w:rsidR="00150824" w:rsidRPr="00B94674" w:rsidRDefault="00150824" w:rsidP="00204E76">
                            <w:pPr>
                              <w:pStyle w:val="Ttulo1"/>
                              <w:rPr>
                                <w:lang w:val="en-US"/>
                              </w:rPr>
                            </w:pPr>
                          </w:p>
                          <w:p w14:paraId="45EB36DB" w14:textId="77777777" w:rsidR="00150824" w:rsidRPr="00B94674" w:rsidRDefault="00150824">
                            <w:pPr>
                              <w:rPr>
                                <w:lang w:val="en-US"/>
                              </w:rPr>
                            </w:pPr>
                          </w:p>
                          <w:p w14:paraId="6BA444D3" w14:textId="77777777" w:rsidR="00150824" w:rsidRPr="00B94674" w:rsidRDefault="00150824" w:rsidP="00204E76">
                            <w:pPr>
                              <w:pStyle w:val="Ttulo1"/>
                              <w:rPr>
                                <w:lang w:val="en-US"/>
                              </w:rPr>
                            </w:pPr>
                          </w:p>
                          <w:p w14:paraId="17F1479E" w14:textId="77777777" w:rsidR="00150824" w:rsidRPr="00B94674" w:rsidRDefault="00150824">
                            <w:pPr>
                              <w:rPr>
                                <w:lang w:val="en-US"/>
                              </w:rPr>
                            </w:pPr>
                          </w:p>
                          <w:p w14:paraId="1E5540B5" w14:textId="77777777" w:rsidR="00150824" w:rsidRPr="00B94674" w:rsidRDefault="00150824" w:rsidP="00204E76">
                            <w:pPr>
                              <w:pStyle w:val="Ttulo1"/>
                              <w:rPr>
                                <w:lang w:val="en-US"/>
                              </w:rPr>
                            </w:pPr>
                          </w:p>
                          <w:p w14:paraId="47A01E18" w14:textId="77777777" w:rsidR="00150824" w:rsidRPr="00B94674" w:rsidRDefault="00150824">
                            <w:pPr>
                              <w:rPr>
                                <w:lang w:val="en-US"/>
                              </w:rPr>
                            </w:pPr>
                          </w:p>
                          <w:p w14:paraId="64AF5D5A" w14:textId="77777777" w:rsidR="00150824" w:rsidRPr="00B94674" w:rsidRDefault="00150824" w:rsidP="00204E76">
                            <w:pPr>
                              <w:pStyle w:val="Ttulo1"/>
                              <w:rPr>
                                <w:lang w:val="en-US"/>
                              </w:rPr>
                            </w:pPr>
                          </w:p>
                          <w:p w14:paraId="369D2F58" w14:textId="77777777" w:rsidR="00150824" w:rsidRPr="00B94674" w:rsidRDefault="00150824">
                            <w:pPr>
                              <w:rPr>
                                <w:lang w:val="en-US"/>
                              </w:rPr>
                            </w:pPr>
                          </w:p>
                          <w:p w14:paraId="472E2127" w14:textId="77777777" w:rsidR="00150824" w:rsidRPr="00B94674" w:rsidRDefault="00150824" w:rsidP="00204E76">
                            <w:pPr>
                              <w:pStyle w:val="Ttulo1"/>
                              <w:rPr>
                                <w:lang w:val="en-US"/>
                              </w:rPr>
                            </w:pPr>
                          </w:p>
                          <w:p w14:paraId="4FBABB5F" w14:textId="77777777" w:rsidR="00150824" w:rsidRPr="00B94674" w:rsidRDefault="00150824">
                            <w:pPr>
                              <w:rPr>
                                <w:lang w:val="en-US"/>
                              </w:rPr>
                            </w:pPr>
                          </w:p>
                          <w:p w14:paraId="49B2FC0F" w14:textId="77777777" w:rsidR="00150824" w:rsidRPr="00B94674" w:rsidRDefault="00150824" w:rsidP="00204E76">
                            <w:pPr>
                              <w:pStyle w:val="Ttulo1"/>
                              <w:rPr>
                                <w:lang w:val="en-US"/>
                              </w:rPr>
                            </w:pPr>
                          </w:p>
                          <w:p w14:paraId="727CAF67" w14:textId="77777777" w:rsidR="00150824" w:rsidRPr="00B94674" w:rsidRDefault="00150824">
                            <w:pPr>
                              <w:rPr>
                                <w:lang w:val="en-US"/>
                              </w:rPr>
                            </w:pPr>
                          </w:p>
                          <w:p w14:paraId="3461E819" w14:textId="77777777" w:rsidR="00150824" w:rsidRPr="00B94674" w:rsidRDefault="00150824" w:rsidP="00204E76">
                            <w:pPr>
                              <w:pStyle w:val="Ttulo1"/>
                              <w:rPr>
                                <w:lang w:val="en-US"/>
                              </w:rPr>
                            </w:pPr>
                          </w:p>
                          <w:p w14:paraId="2B11CD4B" w14:textId="77777777" w:rsidR="00150824" w:rsidRPr="00B94674" w:rsidRDefault="00150824">
                            <w:pPr>
                              <w:rPr>
                                <w:lang w:val="en-US"/>
                              </w:rPr>
                            </w:pPr>
                          </w:p>
                          <w:p w14:paraId="64FD714A" w14:textId="77777777" w:rsidR="00150824" w:rsidRPr="00B94674" w:rsidRDefault="00150824" w:rsidP="00204E76">
                            <w:pPr>
                              <w:pStyle w:val="Ttulo1"/>
                              <w:rPr>
                                <w:lang w:val="en-US"/>
                              </w:rPr>
                            </w:pPr>
                          </w:p>
                          <w:p w14:paraId="69F002D1" w14:textId="77777777" w:rsidR="00150824" w:rsidRPr="00B94674" w:rsidRDefault="00150824">
                            <w:pPr>
                              <w:rPr>
                                <w:lang w:val="en-US"/>
                              </w:rPr>
                            </w:pPr>
                          </w:p>
                          <w:p w14:paraId="37A8EB16" w14:textId="77777777" w:rsidR="00150824" w:rsidRPr="00B94674" w:rsidRDefault="00150824" w:rsidP="00204E76">
                            <w:pPr>
                              <w:pStyle w:val="Ttulo1"/>
                              <w:rPr>
                                <w:lang w:val="en-US"/>
                              </w:rPr>
                            </w:pPr>
                          </w:p>
                          <w:p w14:paraId="664F78B1" w14:textId="77777777" w:rsidR="00150824" w:rsidRPr="00B94674" w:rsidRDefault="00150824">
                            <w:pPr>
                              <w:rPr>
                                <w:lang w:val="en-US"/>
                              </w:rPr>
                            </w:pPr>
                          </w:p>
                          <w:p w14:paraId="11D60601" w14:textId="77777777" w:rsidR="00150824" w:rsidRPr="00B94674" w:rsidRDefault="00150824" w:rsidP="00204E76">
                            <w:pPr>
                              <w:pStyle w:val="Ttulo1"/>
                              <w:rPr>
                                <w:lang w:val="en-US"/>
                              </w:rPr>
                            </w:pPr>
                          </w:p>
                          <w:p w14:paraId="5AB116D3" w14:textId="77777777" w:rsidR="00150824" w:rsidRPr="00B94674" w:rsidRDefault="00150824">
                            <w:pPr>
                              <w:rPr>
                                <w:lang w:val="en-US"/>
                              </w:rPr>
                            </w:pPr>
                          </w:p>
                          <w:p w14:paraId="56C57AE9" w14:textId="77777777" w:rsidR="00150824" w:rsidRPr="00B94674" w:rsidRDefault="00150824" w:rsidP="00204E76">
                            <w:pPr>
                              <w:pStyle w:val="Ttulo1"/>
                              <w:rPr>
                                <w:lang w:val="en-US"/>
                              </w:rPr>
                            </w:pPr>
                          </w:p>
                          <w:p w14:paraId="710929D0" w14:textId="77777777" w:rsidR="00150824" w:rsidRPr="00B94674" w:rsidRDefault="00150824">
                            <w:pPr>
                              <w:rPr>
                                <w:lang w:val="en-US"/>
                              </w:rPr>
                            </w:pPr>
                          </w:p>
                          <w:p w14:paraId="0796035B" w14:textId="77777777" w:rsidR="00150824" w:rsidRPr="00B94674" w:rsidRDefault="00150824" w:rsidP="00204E76">
                            <w:pPr>
                              <w:pStyle w:val="Ttulo1"/>
                              <w:rPr>
                                <w:lang w:val="en-US"/>
                              </w:rPr>
                            </w:pPr>
                          </w:p>
                          <w:p w14:paraId="210B7807" w14:textId="77777777" w:rsidR="00150824" w:rsidRPr="00B94674" w:rsidRDefault="00150824">
                            <w:pPr>
                              <w:rPr>
                                <w:lang w:val="en-US"/>
                              </w:rPr>
                            </w:pPr>
                          </w:p>
                          <w:p w14:paraId="50086056" w14:textId="77777777" w:rsidR="00150824" w:rsidRPr="00B94674" w:rsidRDefault="00150824" w:rsidP="00204E76">
                            <w:pPr>
                              <w:pStyle w:val="Ttulo1"/>
                              <w:rPr>
                                <w:lang w:val="en-US"/>
                              </w:rPr>
                            </w:pPr>
                          </w:p>
                          <w:p w14:paraId="6C649B21" w14:textId="77777777" w:rsidR="00150824" w:rsidRPr="00B94674" w:rsidRDefault="00150824">
                            <w:pPr>
                              <w:rPr>
                                <w:lang w:val="en-US"/>
                              </w:rPr>
                            </w:pPr>
                          </w:p>
                          <w:p w14:paraId="6AA043A9" w14:textId="77777777" w:rsidR="00150824" w:rsidRPr="00B94674" w:rsidRDefault="00150824" w:rsidP="00204E76">
                            <w:pPr>
                              <w:pStyle w:val="Ttulo1"/>
                              <w:rPr>
                                <w:lang w:val="en-US"/>
                              </w:rPr>
                            </w:pPr>
                          </w:p>
                          <w:p w14:paraId="2150A235" w14:textId="77777777" w:rsidR="00150824" w:rsidRPr="00B94674" w:rsidRDefault="00150824">
                            <w:pPr>
                              <w:rPr>
                                <w:lang w:val="en-US"/>
                              </w:rPr>
                            </w:pPr>
                          </w:p>
                          <w:p w14:paraId="2D6B8FBD" w14:textId="77777777" w:rsidR="00150824" w:rsidRPr="00B94674" w:rsidRDefault="00150824" w:rsidP="00204E76">
                            <w:pPr>
                              <w:pStyle w:val="Ttulo1"/>
                              <w:rPr>
                                <w:lang w:val="en-US"/>
                              </w:rPr>
                            </w:pPr>
                          </w:p>
                          <w:p w14:paraId="12762040" w14:textId="77777777" w:rsidR="00150824" w:rsidRPr="00B94674" w:rsidRDefault="00150824">
                            <w:pPr>
                              <w:rPr>
                                <w:lang w:val="en-US"/>
                              </w:rPr>
                            </w:pPr>
                          </w:p>
                          <w:p w14:paraId="58C001E1" w14:textId="77777777" w:rsidR="00150824" w:rsidRPr="00B94674" w:rsidRDefault="00150824" w:rsidP="00204E76">
                            <w:pPr>
                              <w:pStyle w:val="Ttulo1"/>
                              <w:rPr>
                                <w:lang w:val="en-US"/>
                              </w:rPr>
                            </w:pPr>
                          </w:p>
                          <w:p w14:paraId="5914EB47" w14:textId="77777777" w:rsidR="00150824" w:rsidRPr="00B94674" w:rsidRDefault="00150824">
                            <w:pPr>
                              <w:rPr>
                                <w:lang w:val="en-US"/>
                              </w:rPr>
                            </w:pPr>
                          </w:p>
                          <w:p w14:paraId="1292FB22" w14:textId="77777777" w:rsidR="00150824" w:rsidRPr="00B94674" w:rsidRDefault="00150824" w:rsidP="00204E76">
                            <w:pPr>
                              <w:pStyle w:val="Ttulo1"/>
                              <w:rPr>
                                <w:lang w:val="en-US"/>
                              </w:rPr>
                            </w:pPr>
                          </w:p>
                          <w:p w14:paraId="2BB8EFE4" w14:textId="77777777" w:rsidR="00150824" w:rsidRPr="00B94674" w:rsidRDefault="00150824">
                            <w:pPr>
                              <w:rPr>
                                <w:lang w:val="en-US"/>
                              </w:rPr>
                            </w:pPr>
                          </w:p>
                          <w:p w14:paraId="70D7BB91" w14:textId="77777777" w:rsidR="00150824" w:rsidRPr="00B94674" w:rsidRDefault="00150824" w:rsidP="00204E76">
                            <w:pPr>
                              <w:pStyle w:val="Ttulo1"/>
                              <w:rPr>
                                <w:lang w:val="en-US"/>
                              </w:rPr>
                            </w:pPr>
                          </w:p>
                          <w:p w14:paraId="1F439D4B" w14:textId="77777777" w:rsidR="00150824" w:rsidRPr="00B94674" w:rsidRDefault="00150824">
                            <w:pPr>
                              <w:rPr>
                                <w:lang w:val="en-US"/>
                              </w:rPr>
                            </w:pPr>
                          </w:p>
                          <w:p w14:paraId="7FF60435" w14:textId="77777777" w:rsidR="00150824" w:rsidRPr="00B94674" w:rsidRDefault="00150824" w:rsidP="00204E76">
                            <w:pPr>
                              <w:pStyle w:val="Ttulo1"/>
                              <w:rPr>
                                <w:lang w:val="en-US"/>
                              </w:rPr>
                            </w:pPr>
                          </w:p>
                          <w:p w14:paraId="1C0C6DC7" w14:textId="77777777" w:rsidR="00150824" w:rsidRPr="00B94674" w:rsidRDefault="00150824">
                            <w:pPr>
                              <w:rPr>
                                <w:lang w:val="en-US"/>
                              </w:rPr>
                            </w:pPr>
                          </w:p>
                          <w:p w14:paraId="23DC1CF9" w14:textId="77777777" w:rsidR="00150824" w:rsidRPr="00B94674" w:rsidRDefault="00150824" w:rsidP="00204E76">
                            <w:pPr>
                              <w:pStyle w:val="Ttulo1"/>
                              <w:rPr>
                                <w:lang w:val="en-US"/>
                              </w:rPr>
                            </w:pPr>
                          </w:p>
                          <w:p w14:paraId="4E504057" w14:textId="77777777" w:rsidR="00150824" w:rsidRPr="00B94674" w:rsidRDefault="00150824">
                            <w:pPr>
                              <w:rPr>
                                <w:lang w:val="en-US"/>
                              </w:rPr>
                            </w:pPr>
                          </w:p>
                          <w:p w14:paraId="77C1392C" w14:textId="77777777" w:rsidR="00150824" w:rsidRPr="00B94674" w:rsidRDefault="00150824" w:rsidP="00204E76">
                            <w:pPr>
                              <w:pStyle w:val="Ttulo1"/>
                              <w:rPr>
                                <w:lang w:val="en-US"/>
                              </w:rPr>
                            </w:pPr>
                          </w:p>
                          <w:p w14:paraId="4ABB3895" w14:textId="77777777" w:rsidR="00150824" w:rsidRPr="00B94674" w:rsidRDefault="00150824">
                            <w:pPr>
                              <w:rPr>
                                <w:lang w:val="en-US"/>
                              </w:rPr>
                            </w:pPr>
                          </w:p>
                          <w:p w14:paraId="0B767FAD" w14:textId="77777777" w:rsidR="00150824" w:rsidRPr="00B94674" w:rsidRDefault="00150824" w:rsidP="00204E76">
                            <w:pPr>
                              <w:pStyle w:val="Ttulo1"/>
                              <w:rPr>
                                <w:lang w:val="en-US"/>
                              </w:rPr>
                            </w:pPr>
                          </w:p>
                          <w:p w14:paraId="5C0CD7A1" w14:textId="77777777" w:rsidR="00150824" w:rsidRPr="00B94674" w:rsidRDefault="00150824">
                            <w:pPr>
                              <w:rPr>
                                <w:lang w:val="en-US"/>
                              </w:rPr>
                            </w:pPr>
                          </w:p>
                          <w:p w14:paraId="73B915C6" w14:textId="77777777" w:rsidR="00150824" w:rsidRPr="00B94674" w:rsidRDefault="00150824" w:rsidP="00204E76">
                            <w:pPr>
                              <w:pStyle w:val="Ttulo1"/>
                              <w:rPr>
                                <w:lang w:val="en-US"/>
                              </w:rPr>
                            </w:pPr>
                          </w:p>
                          <w:p w14:paraId="1E85486A" w14:textId="77777777" w:rsidR="00150824" w:rsidRPr="00B94674" w:rsidRDefault="00150824">
                            <w:pPr>
                              <w:rPr>
                                <w:lang w:val="en-US"/>
                              </w:rPr>
                            </w:pPr>
                          </w:p>
                          <w:p w14:paraId="7A37CB2B" w14:textId="77777777" w:rsidR="00150824" w:rsidRPr="00B94674" w:rsidRDefault="00150824" w:rsidP="00204E76">
                            <w:pPr>
                              <w:pStyle w:val="Ttulo1"/>
                              <w:rPr>
                                <w:lang w:val="en-US"/>
                              </w:rPr>
                            </w:pPr>
                          </w:p>
                          <w:p w14:paraId="497A2775" w14:textId="77777777" w:rsidR="00150824" w:rsidRPr="00B94674" w:rsidRDefault="00150824">
                            <w:pPr>
                              <w:rPr>
                                <w:lang w:val="en-US"/>
                              </w:rPr>
                            </w:pPr>
                          </w:p>
                          <w:p w14:paraId="6E4890A3" w14:textId="77777777" w:rsidR="00150824" w:rsidRPr="00B94674" w:rsidRDefault="00150824" w:rsidP="00204E76">
                            <w:pPr>
                              <w:pStyle w:val="Ttulo1"/>
                              <w:rPr>
                                <w:lang w:val="en-US"/>
                              </w:rPr>
                            </w:pPr>
                          </w:p>
                          <w:p w14:paraId="70E1B4F3" w14:textId="77777777" w:rsidR="00150824" w:rsidRPr="00B94674" w:rsidRDefault="00150824">
                            <w:pPr>
                              <w:rPr>
                                <w:lang w:val="en-US"/>
                              </w:rPr>
                            </w:pPr>
                          </w:p>
                          <w:p w14:paraId="1DE7B24F" w14:textId="77777777" w:rsidR="00150824" w:rsidRPr="00B94674" w:rsidRDefault="00150824" w:rsidP="00204E76">
                            <w:pPr>
                              <w:pStyle w:val="Ttulo1"/>
                              <w:rPr>
                                <w:lang w:val="en-US"/>
                              </w:rPr>
                            </w:pPr>
                          </w:p>
                          <w:p w14:paraId="5CB0470E" w14:textId="77777777" w:rsidR="00150824" w:rsidRPr="00B94674" w:rsidRDefault="00150824">
                            <w:pPr>
                              <w:rPr>
                                <w:lang w:val="en-US"/>
                              </w:rPr>
                            </w:pPr>
                          </w:p>
                          <w:p w14:paraId="71A2D36D" w14:textId="77777777" w:rsidR="00150824" w:rsidRPr="00B94674" w:rsidRDefault="00150824" w:rsidP="00204E76">
                            <w:pPr>
                              <w:pStyle w:val="Ttulo1"/>
                              <w:rPr>
                                <w:lang w:val="en-US"/>
                              </w:rPr>
                            </w:pPr>
                          </w:p>
                          <w:p w14:paraId="0E95F9A8" w14:textId="77777777" w:rsidR="00150824" w:rsidRPr="00B94674" w:rsidRDefault="00150824">
                            <w:pPr>
                              <w:rPr>
                                <w:lang w:val="en-US"/>
                              </w:rPr>
                            </w:pPr>
                          </w:p>
                          <w:p w14:paraId="2A975BA7" w14:textId="77777777" w:rsidR="00150824" w:rsidRPr="00B94674" w:rsidRDefault="00150824" w:rsidP="00204E76">
                            <w:pPr>
                              <w:pStyle w:val="Ttulo1"/>
                              <w:rPr>
                                <w:lang w:val="en-US"/>
                              </w:rPr>
                            </w:pPr>
                          </w:p>
                          <w:p w14:paraId="0BA3E34C" w14:textId="77777777" w:rsidR="00150824" w:rsidRPr="00B94674" w:rsidRDefault="00150824">
                            <w:pPr>
                              <w:rPr>
                                <w:lang w:val="en-US"/>
                              </w:rPr>
                            </w:pPr>
                          </w:p>
                          <w:p w14:paraId="295394FB" w14:textId="77777777" w:rsidR="00150824" w:rsidRPr="00B94674" w:rsidRDefault="00150824" w:rsidP="00204E76">
                            <w:pPr>
                              <w:pStyle w:val="Ttulo1"/>
                              <w:rPr>
                                <w:lang w:val="en-US"/>
                              </w:rPr>
                            </w:pPr>
                          </w:p>
                          <w:p w14:paraId="068727C5" w14:textId="77777777" w:rsidR="00150824" w:rsidRPr="00B94674" w:rsidRDefault="00150824">
                            <w:pPr>
                              <w:rPr>
                                <w:lang w:val="en-US"/>
                              </w:rPr>
                            </w:pPr>
                          </w:p>
                          <w:p w14:paraId="0A0D6818" w14:textId="77777777" w:rsidR="00150824" w:rsidRPr="00B94674" w:rsidRDefault="00150824" w:rsidP="00204E76">
                            <w:pPr>
                              <w:pStyle w:val="Ttulo1"/>
                              <w:rPr>
                                <w:lang w:val="en-US"/>
                              </w:rPr>
                            </w:pPr>
                          </w:p>
                          <w:p w14:paraId="3F5F04AF" w14:textId="77777777" w:rsidR="00150824" w:rsidRPr="00B94674" w:rsidRDefault="00150824">
                            <w:pPr>
                              <w:rPr>
                                <w:lang w:val="en-US"/>
                              </w:rPr>
                            </w:pPr>
                          </w:p>
                          <w:p w14:paraId="3B438E9B" w14:textId="77777777" w:rsidR="00150824" w:rsidRPr="00B94674" w:rsidRDefault="00150824" w:rsidP="00204E76">
                            <w:pPr>
                              <w:pStyle w:val="Ttulo1"/>
                              <w:rPr>
                                <w:lang w:val="en-US"/>
                              </w:rPr>
                            </w:pPr>
                          </w:p>
                          <w:p w14:paraId="29C2B2C4" w14:textId="77777777" w:rsidR="00150824" w:rsidRPr="00B94674" w:rsidRDefault="00150824">
                            <w:pPr>
                              <w:rPr>
                                <w:lang w:val="en-US"/>
                              </w:rPr>
                            </w:pPr>
                          </w:p>
                          <w:p w14:paraId="2D50D69B" w14:textId="77777777" w:rsidR="00150824" w:rsidRPr="00B94674" w:rsidRDefault="00150824" w:rsidP="00204E76">
                            <w:pPr>
                              <w:pStyle w:val="Ttulo1"/>
                              <w:rPr>
                                <w:lang w:val="en-US"/>
                              </w:rPr>
                            </w:pPr>
                          </w:p>
                          <w:p w14:paraId="1145C424" w14:textId="77777777" w:rsidR="00A5206C" w:rsidRDefault="00A5206C"/>
                          <w:p w14:paraId="3C8245A9" w14:textId="77777777" w:rsidR="00150824" w:rsidRPr="00B94674" w:rsidRDefault="00150824" w:rsidP="00204E76">
                            <w:pPr>
                              <w:pStyle w:val="Ttulo1"/>
                              <w:rPr>
                                <w:lang w:val="en-US"/>
                              </w:rPr>
                            </w:pPr>
                          </w:p>
                          <w:p w14:paraId="6CB74127" w14:textId="77777777" w:rsidR="00150824" w:rsidRPr="00B94674" w:rsidRDefault="00150824">
                            <w:pPr>
                              <w:rPr>
                                <w:lang w:val="en-US"/>
                              </w:rPr>
                            </w:pPr>
                          </w:p>
                          <w:p w14:paraId="4D4B706D" w14:textId="77777777" w:rsidR="00150824" w:rsidRPr="00B94674" w:rsidRDefault="00150824" w:rsidP="00204E76">
                            <w:pPr>
                              <w:pStyle w:val="Ttulo1"/>
                              <w:rPr>
                                <w:lang w:val="en-US"/>
                              </w:rPr>
                            </w:pPr>
                          </w:p>
                          <w:p w14:paraId="6224D7CB" w14:textId="77777777" w:rsidR="00150824" w:rsidRPr="00B94674" w:rsidRDefault="00150824">
                            <w:pPr>
                              <w:rPr>
                                <w:lang w:val="en-US"/>
                              </w:rPr>
                            </w:pPr>
                          </w:p>
                          <w:p w14:paraId="3A776A8D" w14:textId="77777777" w:rsidR="00150824" w:rsidRPr="00B94674" w:rsidRDefault="00150824" w:rsidP="00204E76">
                            <w:pPr>
                              <w:pStyle w:val="Ttulo1"/>
                              <w:rPr>
                                <w:lang w:val="en-US"/>
                              </w:rPr>
                            </w:pPr>
                          </w:p>
                          <w:p w14:paraId="123F7AF8" w14:textId="77777777" w:rsidR="00150824" w:rsidRPr="00B94674" w:rsidRDefault="00150824">
                            <w:pPr>
                              <w:rPr>
                                <w:lang w:val="en-US"/>
                              </w:rPr>
                            </w:pPr>
                          </w:p>
                          <w:p w14:paraId="285D241B" w14:textId="77777777" w:rsidR="00150824" w:rsidRPr="00B94674" w:rsidRDefault="00150824" w:rsidP="00204E76">
                            <w:pPr>
                              <w:pStyle w:val="Ttulo1"/>
                              <w:rPr>
                                <w:lang w:val="en-US"/>
                              </w:rPr>
                            </w:pPr>
                          </w:p>
                          <w:p w14:paraId="183EF980" w14:textId="77777777" w:rsidR="00150824" w:rsidRPr="00B94674" w:rsidRDefault="00150824">
                            <w:pPr>
                              <w:rPr>
                                <w:lang w:val="en-US"/>
                              </w:rPr>
                            </w:pPr>
                          </w:p>
                          <w:p w14:paraId="42F6673C" w14:textId="77777777" w:rsidR="00150824" w:rsidRPr="00B94674" w:rsidRDefault="00150824" w:rsidP="00204E76">
                            <w:pPr>
                              <w:pStyle w:val="Ttulo1"/>
                              <w:rPr>
                                <w:lang w:val="en-US"/>
                              </w:rPr>
                            </w:pPr>
                          </w:p>
                          <w:p w14:paraId="01E34A6F" w14:textId="77777777" w:rsidR="00150824" w:rsidRPr="00B94674" w:rsidRDefault="00150824">
                            <w:pPr>
                              <w:rPr>
                                <w:lang w:val="en-US"/>
                              </w:rPr>
                            </w:pPr>
                          </w:p>
                          <w:p w14:paraId="07AB2B71" w14:textId="77777777" w:rsidR="00150824" w:rsidRPr="00B94674" w:rsidRDefault="00150824" w:rsidP="00204E76">
                            <w:pPr>
                              <w:pStyle w:val="Ttulo1"/>
                              <w:rPr>
                                <w:lang w:val="en-US"/>
                              </w:rPr>
                            </w:pPr>
                          </w:p>
                          <w:p w14:paraId="4CAE3A7C" w14:textId="77777777" w:rsidR="00150824" w:rsidRPr="00B94674" w:rsidRDefault="00150824">
                            <w:pPr>
                              <w:rPr>
                                <w:lang w:val="en-US"/>
                              </w:rPr>
                            </w:pPr>
                          </w:p>
                          <w:p w14:paraId="53068CDD" w14:textId="77777777" w:rsidR="00150824" w:rsidRPr="00B94674" w:rsidRDefault="00150824" w:rsidP="00204E76">
                            <w:pPr>
                              <w:pStyle w:val="Ttulo1"/>
                              <w:rPr>
                                <w:lang w:val="en-US"/>
                              </w:rPr>
                            </w:pPr>
                          </w:p>
                          <w:p w14:paraId="3D56E56F" w14:textId="77777777" w:rsidR="00150824" w:rsidRPr="00B94674" w:rsidRDefault="00150824">
                            <w:pPr>
                              <w:rPr>
                                <w:lang w:val="en-US"/>
                              </w:rPr>
                            </w:pPr>
                          </w:p>
                          <w:p w14:paraId="49ACA36C" w14:textId="77777777" w:rsidR="00150824" w:rsidRPr="00B94674" w:rsidRDefault="00150824" w:rsidP="00204E76">
                            <w:pPr>
                              <w:pStyle w:val="Ttulo1"/>
                              <w:rPr>
                                <w:lang w:val="en-US"/>
                              </w:rPr>
                            </w:pPr>
                          </w:p>
                          <w:p w14:paraId="7F0646BD" w14:textId="77777777" w:rsidR="00150824" w:rsidRPr="00B94674" w:rsidRDefault="00150824">
                            <w:pPr>
                              <w:rPr>
                                <w:lang w:val="en-US"/>
                              </w:rPr>
                            </w:pPr>
                          </w:p>
                          <w:p w14:paraId="2ED4BF11" w14:textId="77777777" w:rsidR="00150824" w:rsidRPr="00B94674" w:rsidRDefault="00150824" w:rsidP="00204E76">
                            <w:pPr>
                              <w:pStyle w:val="Ttulo1"/>
                              <w:rPr>
                                <w:lang w:val="en-US"/>
                              </w:rPr>
                            </w:pPr>
                          </w:p>
                          <w:p w14:paraId="32B2B323" w14:textId="77777777" w:rsidR="00150824" w:rsidRPr="00B94674" w:rsidRDefault="00150824">
                            <w:pPr>
                              <w:rPr>
                                <w:lang w:val="en-US"/>
                              </w:rPr>
                            </w:pPr>
                          </w:p>
                          <w:p w14:paraId="0C8F15E4" w14:textId="77777777" w:rsidR="00150824" w:rsidRPr="00B94674" w:rsidRDefault="00150824" w:rsidP="00204E76">
                            <w:pPr>
                              <w:pStyle w:val="Ttulo1"/>
                              <w:rPr>
                                <w:lang w:val="en-US"/>
                              </w:rPr>
                            </w:pPr>
                          </w:p>
                          <w:p w14:paraId="68478CF0" w14:textId="77777777" w:rsidR="00150824" w:rsidRPr="00B94674" w:rsidRDefault="00150824">
                            <w:pPr>
                              <w:rPr>
                                <w:lang w:val="en-US"/>
                              </w:rPr>
                            </w:pPr>
                          </w:p>
                          <w:p w14:paraId="1BF6CD79" w14:textId="77777777" w:rsidR="00150824" w:rsidRPr="00B94674" w:rsidRDefault="00150824" w:rsidP="00204E76">
                            <w:pPr>
                              <w:pStyle w:val="Ttulo1"/>
                              <w:rPr>
                                <w:lang w:val="en-US"/>
                              </w:rPr>
                            </w:pPr>
                          </w:p>
                          <w:p w14:paraId="66355F37" w14:textId="77777777" w:rsidR="00150824" w:rsidRPr="00B94674" w:rsidRDefault="00150824">
                            <w:pPr>
                              <w:rPr>
                                <w:lang w:val="en-US"/>
                              </w:rPr>
                            </w:pPr>
                          </w:p>
                          <w:p w14:paraId="2892AD07" w14:textId="77777777" w:rsidR="00150824" w:rsidRPr="00B94674" w:rsidRDefault="00150824" w:rsidP="00204E76">
                            <w:pPr>
                              <w:pStyle w:val="Ttulo1"/>
                              <w:rPr>
                                <w:lang w:val="en-US"/>
                              </w:rPr>
                            </w:pPr>
                          </w:p>
                          <w:p w14:paraId="1E04BC8A" w14:textId="77777777" w:rsidR="00150824" w:rsidRPr="00B94674" w:rsidRDefault="00150824">
                            <w:pPr>
                              <w:rPr>
                                <w:lang w:val="en-US"/>
                              </w:rPr>
                            </w:pPr>
                          </w:p>
                          <w:p w14:paraId="36C1A930" w14:textId="77777777" w:rsidR="00150824" w:rsidRPr="00B94674" w:rsidRDefault="00150824" w:rsidP="00204E76">
                            <w:pPr>
                              <w:pStyle w:val="Ttulo1"/>
                              <w:rPr>
                                <w:lang w:val="en-US"/>
                              </w:rPr>
                            </w:pPr>
                          </w:p>
                          <w:p w14:paraId="3E8472F9" w14:textId="77777777" w:rsidR="00150824" w:rsidRPr="00B94674" w:rsidRDefault="00150824">
                            <w:pPr>
                              <w:rPr>
                                <w:lang w:val="en-US"/>
                              </w:rPr>
                            </w:pPr>
                          </w:p>
                          <w:p w14:paraId="7A3BA0CE" w14:textId="77777777" w:rsidR="00150824" w:rsidRPr="00B94674" w:rsidRDefault="00150824" w:rsidP="00204E76">
                            <w:pPr>
                              <w:pStyle w:val="Ttulo1"/>
                              <w:rPr>
                                <w:lang w:val="en-US"/>
                              </w:rPr>
                            </w:pPr>
                          </w:p>
                          <w:p w14:paraId="5C9503AF" w14:textId="77777777" w:rsidR="00150824" w:rsidRPr="00B94674" w:rsidRDefault="00150824">
                            <w:pPr>
                              <w:rPr>
                                <w:lang w:val="en-US"/>
                              </w:rPr>
                            </w:pPr>
                          </w:p>
                          <w:p w14:paraId="5BBB2C5C" w14:textId="77777777" w:rsidR="00150824" w:rsidRPr="00B94674" w:rsidRDefault="00150824" w:rsidP="00204E76">
                            <w:pPr>
                              <w:pStyle w:val="Ttulo1"/>
                              <w:rPr>
                                <w:lang w:val="en-US"/>
                              </w:rPr>
                            </w:pPr>
                          </w:p>
                          <w:p w14:paraId="36A1B2D1" w14:textId="77777777" w:rsidR="00150824" w:rsidRPr="00B94674" w:rsidRDefault="00150824">
                            <w:pPr>
                              <w:rPr>
                                <w:lang w:val="en-US"/>
                              </w:rPr>
                            </w:pPr>
                          </w:p>
                          <w:p w14:paraId="7455DD41" w14:textId="77777777" w:rsidR="00150824" w:rsidRPr="00B94674" w:rsidRDefault="00150824" w:rsidP="00204E76">
                            <w:pPr>
                              <w:pStyle w:val="Ttulo1"/>
                              <w:rPr>
                                <w:lang w:val="en-US"/>
                              </w:rPr>
                            </w:pPr>
                          </w:p>
                          <w:p w14:paraId="1D1604F2" w14:textId="77777777" w:rsidR="00150824" w:rsidRPr="00B94674" w:rsidRDefault="00150824">
                            <w:pPr>
                              <w:rPr>
                                <w:lang w:val="en-US"/>
                              </w:rPr>
                            </w:pPr>
                          </w:p>
                          <w:p w14:paraId="70C874FA" w14:textId="77777777" w:rsidR="00150824" w:rsidRPr="00B94674" w:rsidRDefault="00150824" w:rsidP="00204E76">
                            <w:pPr>
                              <w:pStyle w:val="Ttulo1"/>
                              <w:rPr>
                                <w:lang w:val="en-US"/>
                              </w:rPr>
                            </w:pPr>
                          </w:p>
                          <w:p w14:paraId="553C9C72" w14:textId="77777777" w:rsidR="00150824" w:rsidRPr="00B94674" w:rsidRDefault="00150824">
                            <w:pPr>
                              <w:rPr>
                                <w:lang w:val="en-US"/>
                              </w:rPr>
                            </w:pPr>
                          </w:p>
                          <w:p w14:paraId="114AA48C" w14:textId="77777777" w:rsidR="00150824" w:rsidRPr="00B94674" w:rsidRDefault="00150824" w:rsidP="00204E76">
                            <w:pPr>
                              <w:pStyle w:val="Ttulo1"/>
                              <w:rPr>
                                <w:lang w:val="en-US"/>
                              </w:rPr>
                            </w:pPr>
                          </w:p>
                          <w:p w14:paraId="77974E3F" w14:textId="77777777" w:rsidR="00150824" w:rsidRPr="00B94674" w:rsidRDefault="00150824">
                            <w:pPr>
                              <w:rPr>
                                <w:lang w:val="en-US"/>
                              </w:rPr>
                            </w:pPr>
                          </w:p>
                          <w:p w14:paraId="02A1BA5B" w14:textId="77777777" w:rsidR="00150824" w:rsidRPr="00B94674" w:rsidRDefault="00150824" w:rsidP="00204E76">
                            <w:pPr>
                              <w:pStyle w:val="Ttulo1"/>
                              <w:rPr>
                                <w:lang w:val="en-US"/>
                              </w:rPr>
                            </w:pPr>
                          </w:p>
                          <w:p w14:paraId="1176E517" w14:textId="77777777" w:rsidR="00150824" w:rsidRPr="00B94674" w:rsidRDefault="00150824">
                            <w:pPr>
                              <w:rPr>
                                <w:lang w:val="en-US"/>
                              </w:rPr>
                            </w:pPr>
                          </w:p>
                          <w:p w14:paraId="193F6765" w14:textId="77777777" w:rsidR="00150824" w:rsidRPr="00B94674" w:rsidRDefault="00150824" w:rsidP="00204E76">
                            <w:pPr>
                              <w:pStyle w:val="Ttulo1"/>
                              <w:rPr>
                                <w:lang w:val="en-US"/>
                              </w:rPr>
                            </w:pPr>
                          </w:p>
                          <w:p w14:paraId="306E5579" w14:textId="77777777" w:rsidR="00150824" w:rsidRPr="00B94674" w:rsidRDefault="00150824">
                            <w:pPr>
                              <w:rPr>
                                <w:lang w:val="en-US"/>
                              </w:rPr>
                            </w:pPr>
                          </w:p>
                          <w:p w14:paraId="13D1DD40" w14:textId="77777777" w:rsidR="00150824" w:rsidRPr="00B94674" w:rsidRDefault="00150824" w:rsidP="00204E76">
                            <w:pPr>
                              <w:pStyle w:val="Ttulo1"/>
                              <w:rPr>
                                <w:lang w:val="en-US"/>
                              </w:rPr>
                            </w:pPr>
                          </w:p>
                          <w:p w14:paraId="75218F01" w14:textId="77777777" w:rsidR="00150824" w:rsidRPr="00B94674" w:rsidRDefault="00150824">
                            <w:pPr>
                              <w:rPr>
                                <w:lang w:val="en-US"/>
                              </w:rPr>
                            </w:pPr>
                          </w:p>
                          <w:p w14:paraId="23780064" w14:textId="77777777" w:rsidR="00150824" w:rsidRPr="00B94674" w:rsidRDefault="00150824" w:rsidP="00204E76">
                            <w:pPr>
                              <w:pStyle w:val="Ttulo1"/>
                              <w:rPr>
                                <w:lang w:val="en-US"/>
                              </w:rPr>
                            </w:pPr>
                          </w:p>
                          <w:p w14:paraId="4DB3CCE0" w14:textId="77777777" w:rsidR="00150824" w:rsidRPr="00B94674" w:rsidRDefault="00150824">
                            <w:pPr>
                              <w:rPr>
                                <w:lang w:val="en-US"/>
                              </w:rPr>
                            </w:pPr>
                          </w:p>
                          <w:p w14:paraId="05C79155" w14:textId="77777777" w:rsidR="00150824" w:rsidRPr="00B94674" w:rsidRDefault="00150824" w:rsidP="00204E76">
                            <w:pPr>
                              <w:pStyle w:val="Ttulo1"/>
                              <w:rPr>
                                <w:lang w:val="en-US"/>
                              </w:rPr>
                            </w:pPr>
                          </w:p>
                          <w:p w14:paraId="541F2931" w14:textId="77777777" w:rsidR="00150824" w:rsidRPr="00B94674" w:rsidRDefault="00150824">
                            <w:pPr>
                              <w:rPr>
                                <w:lang w:val="en-US"/>
                              </w:rPr>
                            </w:pPr>
                          </w:p>
                          <w:p w14:paraId="4A7C294C" w14:textId="77777777" w:rsidR="00150824" w:rsidRPr="00B94674" w:rsidRDefault="00150824" w:rsidP="00204E76">
                            <w:pPr>
                              <w:pStyle w:val="Ttulo1"/>
                              <w:rPr>
                                <w:lang w:val="en-US"/>
                              </w:rPr>
                            </w:pPr>
                          </w:p>
                          <w:p w14:paraId="1849230D" w14:textId="77777777" w:rsidR="00150824" w:rsidRPr="00B94674" w:rsidRDefault="00150824">
                            <w:pPr>
                              <w:rPr>
                                <w:lang w:val="en-US"/>
                              </w:rPr>
                            </w:pPr>
                          </w:p>
                          <w:p w14:paraId="48D2666A" w14:textId="77777777" w:rsidR="00150824" w:rsidRPr="00B94674" w:rsidRDefault="00150824" w:rsidP="00204E76">
                            <w:pPr>
                              <w:pStyle w:val="Ttulo1"/>
                              <w:rPr>
                                <w:lang w:val="en-US"/>
                              </w:rPr>
                            </w:pPr>
                          </w:p>
                          <w:p w14:paraId="4AAFCF4B" w14:textId="77777777" w:rsidR="00150824" w:rsidRPr="00B94674" w:rsidRDefault="00150824">
                            <w:pPr>
                              <w:rPr>
                                <w:lang w:val="en-US"/>
                              </w:rPr>
                            </w:pPr>
                          </w:p>
                          <w:p w14:paraId="55B04178" w14:textId="77777777" w:rsidR="00150824" w:rsidRPr="00B94674" w:rsidRDefault="00150824" w:rsidP="00204E76">
                            <w:pPr>
                              <w:pStyle w:val="Ttulo1"/>
                              <w:rPr>
                                <w:lang w:val="en-US"/>
                              </w:rPr>
                            </w:pPr>
                          </w:p>
                          <w:p w14:paraId="65CC6E89" w14:textId="77777777" w:rsidR="00150824" w:rsidRPr="00B94674" w:rsidRDefault="00150824">
                            <w:pPr>
                              <w:rPr>
                                <w:lang w:val="en-US"/>
                              </w:rPr>
                            </w:pPr>
                          </w:p>
                          <w:p w14:paraId="6EB964B8" w14:textId="77777777" w:rsidR="00150824" w:rsidRPr="00B94674" w:rsidRDefault="00150824" w:rsidP="00204E76">
                            <w:pPr>
                              <w:pStyle w:val="Ttulo1"/>
                              <w:rPr>
                                <w:lang w:val="en-US"/>
                              </w:rPr>
                            </w:pPr>
                          </w:p>
                          <w:p w14:paraId="5959D6B6" w14:textId="77777777" w:rsidR="00150824" w:rsidRPr="00B94674" w:rsidRDefault="00150824">
                            <w:pPr>
                              <w:rPr>
                                <w:lang w:val="en-US"/>
                              </w:rPr>
                            </w:pPr>
                          </w:p>
                          <w:p w14:paraId="668EE54C" w14:textId="77777777" w:rsidR="00150824" w:rsidRPr="00B94674" w:rsidRDefault="00150824" w:rsidP="00204E76">
                            <w:pPr>
                              <w:pStyle w:val="Ttulo1"/>
                              <w:rPr>
                                <w:lang w:val="en-US"/>
                              </w:rPr>
                            </w:pPr>
                          </w:p>
                          <w:p w14:paraId="12FF8501" w14:textId="77777777" w:rsidR="00150824" w:rsidRPr="00B94674" w:rsidRDefault="00150824">
                            <w:pPr>
                              <w:rPr>
                                <w:lang w:val="en-US"/>
                              </w:rPr>
                            </w:pPr>
                          </w:p>
                          <w:p w14:paraId="6F9E3C85" w14:textId="77777777" w:rsidR="00150824" w:rsidRPr="00B94674" w:rsidRDefault="00150824" w:rsidP="00204E76">
                            <w:pPr>
                              <w:pStyle w:val="Ttulo1"/>
                              <w:rPr>
                                <w:lang w:val="en-US"/>
                              </w:rPr>
                            </w:pPr>
                          </w:p>
                          <w:p w14:paraId="2484AD42" w14:textId="77777777" w:rsidR="00150824" w:rsidRPr="00B94674" w:rsidRDefault="00150824">
                            <w:pPr>
                              <w:rPr>
                                <w:lang w:val="en-US"/>
                              </w:rPr>
                            </w:pPr>
                          </w:p>
                          <w:p w14:paraId="10F78908" w14:textId="77777777" w:rsidR="00150824" w:rsidRPr="00B94674" w:rsidRDefault="00150824" w:rsidP="00204E76">
                            <w:pPr>
                              <w:pStyle w:val="Ttulo1"/>
                              <w:rPr>
                                <w:lang w:val="en-US"/>
                              </w:rPr>
                            </w:pPr>
                          </w:p>
                          <w:p w14:paraId="0350B966" w14:textId="77777777" w:rsidR="00150824" w:rsidRPr="00B94674" w:rsidRDefault="00150824">
                            <w:pPr>
                              <w:rPr>
                                <w:lang w:val="en-US"/>
                              </w:rPr>
                            </w:pPr>
                          </w:p>
                          <w:p w14:paraId="4AE52817" w14:textId="77777777" w:rsidR="00150824" w:rsidRPr="00B94674" w:rsidRDefault="00150824" w:rsidP="00204E76">
                            <w:pPr>
                              <w:pStyle w:val="Ttulo1"/>
                              <w:rPr>
                                <w:lang w:val="en-US"/>
                              </w:rPr>
                            </w:pPr>
                          </w:p>
                          <w:p w14:paraId="543FD060" w14:textId="77777777" w:rsidR="00150824" w:rsidRPr="00B94674" w:rsidRDefault="00150824">
                            <w:pPr>
                              <w:rPr>
                                <w:lang w:val="en-US"/>
                              </w:rPr>
                            </w:pPr>
                          </w:p>
                          <w:p w14:paraId="2F29D170" w14:textId="77777777" w:rsidR="00150824" w:rsidRPr="00B94674" w:rsidRDefault="00150824" w:rsidP="00204E76">
                            <w:pPr>
                              <w:pStyle w:val="Ttulo1"/>
                              <w:rPr>
                                <w:lang w:val="en-US"/>
                              </w:rPr>
                            </w:pPr>
                          </w:p>
                          <w:p w14:paraId="72547201" w14:textId="77777777" w:rsidR="00150824" w:rsidRPr="00B94674" w:rsidRDefault="00150824">
                            <w:pPr>
                              <w:rPr>
                                <w:lang w:val="en-US"/>
                              </w:rPr>
                            </w:pPr>
                          </w:p>
                          <w:p w14:paraId="2CA672AC" w14:textId="77777777" w:rsidR="00150824" w:rsidRPr="00B94674" w:rsidRDefault="00150824" w:rsidP="00204E76">
                            <w:pPr>
                              <w:pStyle w:val="Ttulo1"/>
                              <w:rPr>
                                <w:lang w:val="en-US"/>
                              </w:rPr>
                            </w:pPr>
                          </w:p>
                          <w:p w14:paraId="0889EFF4" w14:textId="77777777" w:rsidR="00150824" w:rsidRPr="00B94674" w:rsidRDefault="00150824">
                            <w:pPr>
                              <w:rPr>
                                <w:lang w:val="en-US"/>
                              </w:rPr>
                            </w:pPr>
                          </w:p>
                          <w:p w14:paraId="2EC71159" w14:textId="77777777" w:rsidR="00150824" w:rsidRPr="00B94674" w:rsidRDefault="00150824" w:rsidP="00204E76">
                            <w:pPr>
                              <w:pStyle w:val="Ttulo1"/>
                              <w:rPr>
                                <w:lang w:val="en-US"/>
                              </w:rPr>
                            </w:pPr>
                          </w:p>
                          <w:p w14:paraId="25F15588" w14:textId="77777777" w:rsidR="00150824" w:rsidRPr="00B94674" w:rsidRDefault="00150824">
                            <w:pPr>
                              <w:rPr>
                                <w:lang w:val="en-US"/>
                              </w:rPr>
                            </w:pPr>
                          </w:p>
                          <w:p w14:paraId="366AFFD9" w14:textId="77777777" w:rsidR="00150824" w:rsidRPr="00B94674" w:rsidRDefault="00150824" w:rsidP="00204E76">
                            <w:pPr>
                              <w:pStyle w:val="Ttulo1"/>
                              <w:rPr>
                                <w:lang w:val="en-US"/>
                              </w:rPr>
                            </w:pPr>
                          </w:p>
                          <w:p w14:paraId="41E5FF93" w14:textId="77777777" w:rsidR="00150824" w:rsidRPr="00B94674" w:rsidRDefault="00150824">
                            <w:pPr>
                              <w:rPr>
                                <w:lang w:val="en-US"/>
                              </w:rPr>
                            </w:pPr>
                          </w:p>
                          <w:p w14:paraId="2F8A78C7" w14:textId="77777777" w:rsidR="00150824" w:rsidRPr="00B94674" w:rsidRDefault="00150824" w:rsidP="00204E76">
                            <w:pPr>
                              <w:pStyle w:val="Ttulo1"/>
                              <w:rPr>
                                <w:lang w:val="en-US"/>
                              </w:rPr>
                            </w:pPr>
                          </w:p>
                          <w:p w14:paraId="6E4843FB" w14:textId="77777777" w:rsidR="00150824" w:rsidRPr="00B94674" w:rsidRDefault="00150824">
                            <w:pPr>
                              <w:rPr>
                                <w:lang w:val="en-US"/>
                              </w:rPr>
                            </w:pPr>
                          </w:p>
                          <w:p w14:paraId="6564DE48" w14:textId="77777777" w:rsidR="00150824" w:rsidRPr="00B94674" w:rsidRDefault="00150824" w:rsidP="00204E76">
                            <w:pPr>
                              <w:pStyle w:val="Ttulo1"/>
                              <w:rPr>
                                <w:lang w:val="en-US"/>
                              </w:rPr>
                            </w:pPr>
                          </w:p>
                          <w:p w14:paraId="69B051C9" w14:textId="77777777" w:rsidR="00150824" w:rsidRPr="00B94674" w:rsidRDefault="00150824">
                            <w:pPr>
                              <w:rPr>
                                <w:lang w:val="en-US"/>
                              </w:rPr>
                            </w:pPr>
                          </w:p>
                          <w:p w14:paraId="2C3E7FDC" w14:textId="77777777" w:rsidR="00150824" w:rsidRPr="00B94674" w:rsidRDefault="00150824" w:rsidP="00204E76">
                            <w:pPr>
                              <w:pStyle w:val="Ttulo1"/>
                              <w:rPr>
                                <w:lang w:val="en-US"/>
                              </w:rPr>
                            </w:pPr>
                          </w:p>
                          <w:p w14:paraId="74BBEDB7" w14:textId="77777777" w:rsidR="00150824" w:rsidRPr="00B94674" w:rsidRDefault="00150824">
                            <w:pPr>
                              <w:rPr>
                                <w:lang w:val="en-US"/>
                              </w:rPr>
                            </w:pPr>
                          </w:p>
                          <w:p w14:paraId="689B7AAB" w14:textId="77777777" w:rsidR="00150824" w:rsidRPr="00B94674" w:rsidRDefault="00150824" w:rsidP="00204E76">
                            <w:pPr>
                              <w:pStyle w:val="Ttulo1"/>
                              <w:rPr>
                                <w:lang w:val="en-US"/>
                              </w:rPr>
                            </w:pPr>
                          </w:p>
                          <w:p w14:paraId="2FBDCF42" w14:textId="77777777" w:rsidR="00150824" w:rsidRPr="00B94674" w:rsidRDefault="00150824">
                            <w:pPr>
                              <w:rPr>
                                <w:lang w:val="en-US"/>
                              </w:rPr>
                            </w:pPr>
                          </w:p>
                          <w:p w14:paraId="1FC4E85A" w14:textId="77777777" w:rsidR="00150824" w:rsidRPr="00B94674" w:rsidRDefault="00150824" w:rsidP="00204E76">
                            <w:pPr>
                              <w:pStyle w:val="Ttulo1"/>
                              <w:rPr>
                                <w:lang w:val="en-US"/>
                              </w:rPr>
                            </w:pPr>
                          </w:p>
                          <w:p w14:paraId="60128236" w14:textId="77777777" w:rsidR="00150824" w:rsidRPr="00B94674" w:rsidRDefault="00150824">
                            <w:pPr>
                              <w:rPr>
                                <w:lang w:val="en-US"/>
                              </w:rPr>
                            </w:pPr>
                          </w:p>
                          <w:p w14:paraId="411A3054" w14:textId="77777777" w:rsidR="00150824" w:rsidRPr="00B94674" w:rsidRDefault="00150824" w:rsidP="00204E76">
                            <w:pPr>
                              <w:pStyle w:val="Ttulo1"/>
                              <w:rPr>
                                <w:lang w:val="en-US"/>
                              </w:rPr>
                            </w:pPr>
                          </w:p>
                          <w:p w14:paraId="24BCD0C6" w14:textId="77777777" w:rsidR="00150824" w:rsidRPr="00B94674" w:rsidRDefault="00150824">
                            <w:pPr>
                              <w:rPr>
                                <w:lang w:val="en-US"/>
                              </w:rPr>
                            </w:pPr>
                          </w:p>
                          <w:p w14:paraId="7AA1EFA1" w14:textId="77777777" w:rsidR="00150824" w:rsidRPr="00B94674" w:rsidRDefault="00150824" w:rsidP="00204E76">
                            <w:pPr>
                              <w:pStyle w:val="Ttulo1"/>
                              <w:rPr>
                                <w:lang w:val="en-US"/>
                              </w:rPr>
                            </w:pPr>
                          </w:p>
                          <w:p w14:paraId="3172DA11" w14:textId="77777777" w:rsidR="00150824" w:rsidRPr="00B94674" w:rsidRDefault="00150824">
                            <w:pPr>
                              <w:rPr>
                                <w:lang w:val="en-US"/>
                              </w:rPr>
                            </w:pPr>
                          </w:p>
                          <w:p w14:paraId="1E248B48" w14:textId="77777777" w:rsidR="00150824" w:rsidRPr="00B94674" w:rsidRDefault="00150824" w:rsidP="00204E76">
                            <w:pPr>
                              <w:pStyle w:val="Ttulo1"/>
                              <w:rPr>
                                <w:lang w:val="en-US"/>
                              </w:rPr>
                            </w:pPr>
                          </w:p>
                          <w:p w14:paraId="7AFFF91B" w14:textId="77777777" w:rsidR="00150824" w:rsidRPr="00B94674" w:rsidRDefault="00150824">
                            <w:pPr>
                              <w:rPr>
                                <w:lang w:val="en-US"/>
                              </w:rPr>
                            </w:pPr>
                          </w:p>
                          <w:p w14:paraId="49048A9A" w14:textId="77777777" w:rsidR="00150824" w:rsidRPr="00B94674" w:rsidRDefault="00150824" w:rsidP="00204E76">
                            <w:pPr>
                              <w:pStyle w:val="Ttulo1"/>
                              <w:rPr>
                                <w:lang w:val="en-US"/>
                              </w:rPr>
                            </w:pPr>
                          </w:p>
                          <w:p w14:paraId="4E461148" w14:textId="77777777" w:rsidR="00150824" w:rsidRPr="00B94674" w:rsidRDefault="00150824">
                            <w:pPr>
                              <w:rPr>
                                <w:lang w:val="en-US"/>
                              </w:rPr>
                            </w:pPr>
                          </w:p>
                          <w:p w14:paraId="7111E11A" w14:textId="77777777" w:rsidR="00150824" w:rsidRPr="00B94674" w:rsidRDefault="00150824" w:rsidP="00204E76">
                            <w:pPr>
                              <w:pStyle w:val="Ttulo1"/>
                              <w:rPr>
                                <w:lang w:val="en-US"/>
                              </w:rPr>
                            </w:pPr>
                          </w:p>
                          <w:p w14:paraId="55F59C81" w14:textId="77777777" w:rsidR="00150824" w:rsidRPr="00B94674" w:rsidRDefault="00150824">
                            <w:pPr>
                              <w:rPr>
                                <w:lang w:val="en-US"/>
                              </w:rPr>
                            </w:pPr>
                          </w:p>
                          <w:p w14:paraId="4A81D6A8" w14:textId="77777777" w:rsidR="00150824" w:rsidRPr="00B94674" w:rsidRDefault="00150824" w:rsidP="00204E76">
                            <w:pPr>
                              <w:pStyle w:val="Ttulo1"/>
                              <w:rPr>
                                <w:lang w:val="en-US"/>
                              </w:rPr>
                            </w:pPr>
                          </w:p>
                          <w:p w14:paraId="7214C40B" w14:textId="77777777" w:rsidR="00150824" w:rsidRPr="00B94674" w:rsidRDefault="00150824">
                            <w:pPr>
                              <w:rPr>
                                <w:lang w:val="en-US"/>
                              </w:rPr>
                            </w:pPr>
                          </w:p>
                          <w:p w14:paraId="21B1D21C" w14:textId="77777777" w:rsidR="00150824" w:rsidRPr="00B94674" w:rsidRDefault="00150824" w:rsidP="00204E76">
                            <w:pPr>
                              <w:pStyle w:val="Ttulo1"/>
                              <w:rPr>
                                <w:lang w:val="en-US"/>
                              </w:rPr>
                            </w:pPr>
                          </w:p>
                          <w:p w14:paraId="3DD6363E" w14:textId="77777777" w:rsidR="00150824" w:rsidRPr="00B94674" w:rsidRDefault="00150824">
                            <w:pPr>
                              <w:rPr>
                                <w:lang w:val="en-US"/>
                              </w:rPr>
                            </w:pPr>
                          </w:p>
                          <w:p w14:paraId="5DEBB998" w14:textId="77777777" w:rsidR="00150824" w:rsidRPr="00B94674" w:rsidRDefault="00150824" w:rsidP="00204E76">
                            <w:pPr>
                              <w:pStyle w:val="Ttulo1"/>
                              <w:rPr>
                                <w:lang w:val="en-US"/>
                              </w:rPr>
                            </w:pPr>
                          </w:p>
                          <w:p w14:paraId="373BEA97" w14:textId="77777777" w:rsidR="00150824" w:rsidRPr="00B94674" w:rsidRDefault="00150824">
                            <w:pPr>
                              <w:rPr>
                                <w:lang w:val="en-US"/>
                              </w:rPr>
                            </w:pPr>
                          </w:p>
                          <w:p w14:paraId="10A36BB0" w14:textId="77777777" w:rsidR="00150824" w:rsidRPr="00B94674" w:rsidRDefault="00150824" w:rsidP="00204E76">
                            <w:pPr>
                              <w:pStyle w:val="Ttulo1"/>
                              <w:rPr>
                                <w:lang w:val="en-US"/>
                              </w:rPr>
                            </w:pPr>
                          </w:p>
                          <w:p w14:paraId="686707B1" w14:textId="77777777" w:rsidR="00150824" w:rsidRPr="00B94674" w:rsidRDefault="00150824">
                            <w:pPr>
                              <w:rPr>
                                <w:lang w:val="en-US"/>
                              </w:rPr>
                            </w:pPr>
                          </w:p>
                          <w:p w14:paraId="539EF973" w14:textId="77777777" w:rsidR="00150824" w:rsidRPr="00B94674" w:rsidRDefault="00150824" w:rsidP="00204E76">
                            <w:pPr>
                              <w:pStyle w:val="Ttulo1"/>
                              <w:rPr>
                                <w:lang w:val="en-US"/>
                              </w:rPr>
                            </w:pPr>
                          </w:p>
                          <w:p w14:paraId="14D49D0D" w14:textId="77777777" w:rsidR="00150824" w:rsidRPr="00B94674" w:rsidRDefault="00150824">
                            <w:pPr>
                              <w:rPr>
                                <w:lang w:val="en-US"/>
                              </w:rPr>
                            </w:pPr>
                          </w:p>
                          <w:p w14:paraId="3B99C142" w14:textId="77777777" w:rsidR="00150824" w:rsidRPr="00B94674" w:rsidRDefault="00150824" w:rsidP="00204E76">
                            <w:pPr>
                              <w:pStyle w:val="Ttulo1"/>
                              <w:rPr>
                                <w:lang w:val="en-US"/>
                              </w:rPr>
                            </w:pPr>
                          </w:p>
                          <w:p w14:paraId="1497CA09" w14:textId="77777777" w:rsidR="00150824" w:rsidRPr="00B94674" w:rsidRDefault="00150824">
                            <w:pPr>
                              <w:rPr>
                                <w:lang w:val="en-US"/>
                              </w:rPr>
                            </w:pPr>
                          </w:p>
                          <w:p w14:paraId="1E2E7292" w14:textId="77777777" w:rsidR="00150824" w:rsidRPr="00B94674" w:rsidRDefault="00150824" w:rsidP="00204E76">
                            <w:pPr>
                              <w:pStyle w:val="Ttulo1"/>
                              <w:rPr>
                                <w:lang w:val="en-US"/>
                              </w:rPr>
                            </w:pPr>
                          </w:p>
                          <w:p w14:paraId="76EE0076" w14:textId="77777777" w:rsidR="00150824" w:rsidRPr="00B94674" w:rsidRDefault="00150824">
                            <w:pPr>
                              <w:rPr>
                                <w:lang w:val="en-US"/>
                              </w:rPr>
                            </w:pPr>
                          </w:p>
                          <w:p w14:paraId="23949C44" w14:textId="77777777" w:rsidR="00150824" w:rsidRPr="00B94674" w:rsidRDefault="00150824" w:rsidP="00204E76">
                            <w:pPr>
                              <w:pStyle w:val="Ttulo1"/>
                              <w:rPr>
                                <w:lang w:val="en-US"/>
                              </w:rPr>
                            </w:pPr>
                          </w:p>
                          <w:p w14:paraId="173B97AD" w14:textId="77777777" w:rsidR="00150824" w:rsidRPr="00B94674" w:rsidRDefault="00150824">
                            <w:pPr>
                              <w:rPr>
                                <w:lang w:val="en-US"/>
                              </w:rPr>
                            </w:pPr>
                          </w:p>
                          <w:p w14:paraId="64367973" w14:textId="77777777" w:rsidR="00150824" w:rsidRPr="00B94674" w:rsidRDefault="00150824" w:rsidP="00204E76">
                            <w:pPr>
                              <w:pStyle w:val="Ttulo1"/>
                              <w:rPr>
                                <w:lang w:val="en-US"/>
                              </w:rPr>
                            </w:pPr>
                          </w:p>
                          <w:p w14:paraId="18DE140F" w14:textId="77777777" w:rsidR="00150824" w:rsidRPr="00B94674" w:rsidRDefault="00150824">
                            <w:pPr>
                              <w:rPr>
                                <w:lang w:val="en-US"/>
                              </w:rPr>
                            </w:pPr>
                          </w:p>
                          <w:p w14:paraId="1AB450C7" w14:textId="77777777" w:rsidR="00150824" w:rsidRPr="00B94674" w:rsidRDefault="00150824" w:rsidP="00204E76">
                            <w:pPr>
                              <w:pStyle w:val="Ttulo1"/>
                              <w:rPr>
                                <w:lang w:val="en-US"/>
                              </w:rPr>
                            </w:pPr>
                          </w:p>
                          <w:p w14:paraId="128BA728" w14:textId="77777777" w:rsidR="00150824" w:rsidRPr="00B94674" w:rsidRDefault="00150824">
                            <w:pPr>
                              <w:rPr>
                                <w:lang w:val="en-US"/>
                              </w:rPr>
                            </w:pPr>
                          </w:p>
                          <w:p w14:paraId="12985A3D" w14:textId="77777777" w:rsidR="00150824" w:rsidRPr="00B94674" w:rsidRDefault="00150824" w:rsidP="00204E76">
                            <w:pPr>
                              <w:pStyle w:val="Ttulo1"/>
                              <w:rPr>
                                <w:lang w:val="en-US"/>
                              </w:rPr>
                            </w:pPr>
                          </w:p>
                          <w:p w14:paraId="79CA8C2E" w14:textId="77777777" w:rsidR="00150824" w:rsidRPr="00B94674" w:rsidRDefault="00150824">
                            <w:pPr>
                              <w:rPr>
                                <w:lang w:val="en-US"/>
                              </w:rPr>
                            </w:pPr>
                          </w:p>
                          <w:p w14:paraId="6A70BF7D" w14:textId="77777777" w:rsidR="00150824" w:rsidRPr="00B94674" w:rsidRDefault="00150824" w:rsidP="00204E76">
                            <w:pPr>
                              <w:pStyle w:val="Ttulo1"/>
                              <w:rPr>
                                <w:lang w:val="en-US"/>
                              </w:rPr>
                            </w:pPr>
                          </w:p>
                          <w:p w14:paraId="026F0524" w14:textId="77777777" w:rsidR="00150824" w:rsidRPr="00B94674" w:rsidRDefault="00150824">
                            <w:pPr>
                              <w:rPr>
                                <w:lang w:val="en-US"/>
                              </w:rPr>
                            </w:pPr>
                          </w:p>
                          <w:p w14:paraId="7824EAAD" w14:textId="77777777" w:rsidR="00150824" w:rsidRPr="00B94674" w:rsidRDefault="00150824" w:rsidP="00204E76">
                            <w:pPr>
                              <w:pStyle w:val="Ttulo1"/>
                              <w:rPr>
                                <w:lang w:val="en-US"/>
                              </w:rPr>
                            </w:pPr>
                          </w:p>
                          <w:p w14:paraId="3B4BDC52" w14:textId="77777777" w:rsidR="00150824" w:rsidRPr="00B94674" w:rsidRDefault="00150824">
                            <w:pPr>
                              <w:rPr>
                                <w:lang w:val="en-US"/>
                              </w:rPr>
                            </w:pPr>
                          </w:p>
                          <w:p w14:paraId="68500EBA" w14:textId="77777777" w:rsidR="00150824" w:rsidRPr="00B94674" w:rsidRDefault="00150824" w:rsidP="00204E76">
                            <w:pPr>
                              <w:pStyle w:val="Ttulo1"/>
                              <w:rPr>
                                <w:lang w:val="en-US"/>
                              </w:rPr>
                            </w:pPr>
                          </w:p>
                          <w:p w14:paraId="6251E6B6" w14:textId="77777777" w:rsidR="00150824" w:rsidRPr="00B94674" w:rsidRDefault="00150824">
                            <w:pPr>
                              <w:rPr>
                                <w:lang w:val="en-US"/>
                              </w:rPr>
                            </w:pPr>
                          </w:p>
                          <w:p w14:paraId="7B0CB898" w14:textId="77777777" w:rsidR="00150824" w:rsidRPr="00B94674" w:rsidRDefault="00150824" w:rsidP="00204E76">
                            <w:pPr>
                              <w:pStyle w:val="Ttulo1"/>
                              <w:rPr>
                                <w:lang w:val="en-US"/>
                              </w:rPr>
                            </w:pPr>
                          </w:p>
                          <w:p w14:paraId="32128F50" w14:textId="77777777" w:rsidR="00150824" w:rsidRPr="00B94674" w:rsidRDefault="00150824">
                            <w:pPr>
                              <w:rPr>
                                <w:lang w:val="en-US"/>
                              </w:rPr>
                            </w:pPr>
                          </w:p>
                          <w:p w14:paraId="0D10BFB7" w14:textId="77777777" w:rsidR="00150824" w:rsidRPr="00B94674" w:rsidRDefault="00150824" w:rsidP="00204E76">
                            <w:pPr>
                              <w:pStyle w:val="Ttulo1"/>
                              <w:rPr>
                                <w:lang w:val="en-US"/>
                              </w:rPr>
                            </w:pPr>
                          </w:p>
                          <w:p w14:paraId="5697862D" w14:textId="77777777" w:rsidR="00150824" w:rsidRPr="00B94674" w:rsidRDefault="00150824">
                            <w:pPr>
                              <w:rPr>
                                <w:lang w:val="en-US"/>
                              </w:rPr>
                            </w:pPr>
                          </w:p>
                          <w:p w14:paraId="0E035D1E" w14:textId="77777777" w:rsidR="00150824" w:rsidRPr="00B94674" w:rsidRDefault="00150824" w:rsidP="00204E76">
                            <w:pPr>
                              <w:pStyle w:val="Ttulo1"/>
                              <w:rPr>
                                <w:lang w:val="en-US"/>
                              </w:rPr>
                            </w:pPr>
                          </w:p>
                          <w:p w14:paraId="32180989" w14:textId="77777777" w:rsidR="00150824" w:rsidRPr="00B94674" w:rsidRDefault="00150824">
                            <w:pPr>
                              <w:rPr>
                                <w:lang w:val="en-US"/>
                              </w:rPr>
                            </w:pPr>
                          </w:p>
                          <w:p w14:paraId="5F32AB1A" w14:textId="77777777" w:rsidR="00150824" w:rsidRPr="00B94674" w:rsidRDefault="00150824" w:rsidP="00204E76">
                            <w:pPr>
                              <w:pStyle w:val="Ttulo1"/>
                              <w:rPr>
                                <w:lang w:val="en-US"/>
                              </w:rPr>
                            </w:pPr>
                          </w:p>
                          <w:p w14:paraId="35DAF896" w14:textId="77777777" w:rsidR="00150824" w:rsidRPr="00B94674" w:rsidRDefault="00150824">
                            <w:pPr>
                              <w:rPr>
                                <w:lang w:val="en-US"/>
                              </w:rPr>
                            </w:pPr>
                          </w:p>
                          <w:p w14:paraId="2C7F5ACD" w14:textId="77777777" w:rsidR="00150824" w:rsidRPr="00B94674" w:rsidRDefault="00150824" w:rsidP="00204E76">
                            <w:pPr>
                              <w:pStyle w:val="Ttulo1"/>
                              <w:rPr>
                                <w:lang w:val="en-US"/>
                              </w:rPr>
                            </w:pPr>
                          </w:p>
                          <w:p w14:paraId="2CCB28D1" w14:textId="77777777" w:rsidR="00A5206C" w:rsidRDefault="00A5206C"/>
                          <w:p w14:paraId="08E99233" w14:textId="77777777" w:rsidR="00150824" w:rsidRPr="00B94674" w:rsidRDefault="00150824" w:rsidP="00204E76">
                            <w:pPr>
                              <w:pStyle w:val="Ttulo1"/>
                              <w:rPr>
                                <w:lang w:val="en-US"/>
                              </w:rPr>
                            </w:pPr>
                          </w:p>
                          <w:p w14:paraId="039A71D1" w14:textId="77777777" w:rsidR="00150824" w:rsidRPr="00B94674" w:rsidRDefault="00150824">
                            <w:pPr>
                              <w:rPr>
                                <w:lang w:val="en-US"/>
                              </w:rPr>
                            </w:pPr>
                          </w:p>
                          <w:p w14:paraId="570D16BF" w14:textId="77777777" w:rsidR="00150824" w:rsidRPr="00B94674" w:rsidRDefault="00150824" w:rsidP="00204E76">
                            <w:pPr>
                              <w:pStyle w:val="Ttulo1"/>
                              <w:rPr>
                                <w:lang w:val="en-US"/>
                              </w:rPr>
                            </w:pPr>
                          </w:p>
                          <w:p w14:paraId="2C2E8397" w14:textId="77777777" w:rsidR="00150824" w:rsidRPr="00B94674" w:rsidRDefault="00150824">
                            <w:pPr>
                              <w:rPr>
                                <w:lang w:val="en-US"/>
                              </w:rPr>
                            </w:pPr>
                          </w:p>
                          <w:p w14:paraId="0F7B0868" w14:textId="77777777" w:rsidR="00150824" w:rsidRPr="00B94674" w:rsidRDefault="00150824" w:rsidP="00204E76">
                            <w:pPr>
                              <w:pStyle w:val="Ttulo1"/>
                              <w:rPr>
                                <w:lang w:val="en-US"/>
                              </w:rPr>
                            </w:pPr>
                          </w:p>
                          <w:p w14:paraId="7DFE3B5E" w14:textId="77777777" w:rsidR="00150824" w:rsidRPr="00B94674" w:rsidRDefault="00150824">
                            <w:pPr>
                              <w:rPr>
                                <w:lang w:val="en-US"/>
                              </w:rPr>
                            </w:pPr>
                          </w:p>
                          <w:p w14:paraId="1D389131" w14:textId="77777777" w:rsidR="00150824" w:rsidRPr="00B94674" w:rsidRDefault="00150824" w:rsidP="00204E76">
                            <w:pPr>
                              <w:pStyle w:val="Ttulo1"/>
                              <w:rPr>
                                <w:lang w:val="en-US"/>
                              </w:rPr>
                            </w:pPr>
                          </w:p>
                          <w:p w14:paraId="1E26CB03" w14:textId="77777777" w:rsidR="00150824" w:rsidRPr="00B94674" w:rsidRDefault="00150824">
                            <w:pPr>
                              <w:rPr>
                                <w:lang w:val="en-US"/>
                              </w:rPr>
                            </w:pPr>
                          </w:p>
                          <w:p w14:paraId="5146ED22" w14:textId="77777777" w:rsidR="00150824" w:rsidRPr="00B94674" w:rsidRDefault="00150824" w:rsidP="00204E76">
                            <w:pPr>
                              <w:pStyle w:val="Ttulo1"/>
                              <w:rPr>
                                <w:lang w:val="en-US"/>
                              </w:rPr>
                            </w:pPr>
                          </w:p>
                          <w:p w14:paraId="2904104A" w14:textId="77777777" w:rsidR="00150824" w:rsidRPr="00B94674" w:rsidRDefault="00150824">
                            <w:pPr>
                              <w:rPr>
                                <w:lang w:val="en-US"/>
                              </w:rPr>
                            </w:pPr>
                          </w:p>
                          <w:p w14:paraId="1BF19FAE" w14:textId="77777777" w:rsidR="00150824" w:rsidRPr="00B94674" w:rsidRDefault="00150824" w:rsidP="00204E76">
                            <w:pPr>
                              <w:pStyle w:val="Ttulo1"/>
                              <w:rPr>
                                <w:lang w:val="en-US"/>
                              </w:rPr>
                            </w:pPr>
                          </w:p>
                          <w:p w14:paraId="1F87A3EA" w14:textId="77777777" w:rsidR="00150824" w:rsidRPr="00B94674" w:rsidRDefault="00150824">
                            <w:pPr>
                              <w:rPr>
                                <w:lang w:val="en-US"/>
                              </w:rPr>
                            </w:pPr>
                          </w:p>
                          <w:p w14:paraId="31A80959" w14:textId="77777777" w:rsidR="00150824" w:rsidRPr="00B94674" w:rsidRDefault="00150824" w:rsidP="00204E76">
                            <w:pPr>
                              <w:pStyle w:val="Ttulo1"/>
                              <w:rPr>
                                <w:lang w:val="en-US"/>
                              </w:rPr>
                            </w:pPr>
                          </w:p>
                          <w:p w14:paraId="167B5DCC" w14:textId="77777777" w:rsidR="00150824" w:rsidRPr="00B94674" w:rsidRDefault="00150824">
                            <w:pPr>
                              <w:rPr>
                                <w:lang w:val="en-US"/>
                              </w:rPr>
                            </w:pPr>
                          </w:p>
                          <w:p w14:paraId="15CA1302" w14:textId="77777777" w:rsidR="00150824" w:rsidRPr="00B94674" w:rsidRDefault="00150824" w:rsidP="00204E76">
                            <w:pPr>
                              <w:pStyle w:val="Ttulo1"/>
                              <w:rPr>
                                <w:lang w:val="en-US"/>
                              </w:rPr>
                            </w:pPr>
                          </w:p>
                          <w:p w14:paraId="0447FA8A" w14:textId="77777777" w:rsidR="00150824" w:rsidRPr="00B94674" w:rsidRDefault="00150824">
                            <w:pPr>
                              <w:rPr>
                                <w:lang w:val="en-US"/>
                              </w:rPr>
                            </w:pPr>
                          </w:p>
                          <w:p w14:paraId="58632632" w14:textId="77777777" w:rsidR="00150824" w:rsidRPr="00B94674" w:rsidRDefault="00150824" w:rsidP="00204E76">
                            <w:pPr>
                              <w:pStyle w:val="Ttulo1"/>
                              <w:rPr>
                                <w:lang w:val="en-US"/>
                              </w:rPr>
                            </w:pPr>
                          </w:p>
                          <w:p w14:paraId="6EBD307E" w14:textId="77777777" w:rsidR="00150824" w:rsidRPr="00B94674" w:rsidRDefault="00150824">
                            <w:pPr>
                              <w:rPr>
                                <w:lang w:val="en-US"/>
                              </w:rPr>
                            </w:pPr>
                          </w:p>
                          <w:p w14:paraId="6AFA33ED" w14:textId="77777777" w:rsidR="00150824" w:rsidRPr="00B94674" w:rsidRDefault="00150824" w:rsidP="00204E76">
                            <w:pPr>
                              <w:pStyle w:val="Ttulo1"/>
                              <w:rPr>
                                <w:lang w:val="en-US"/>
                              </w:rPr>
                            </w:pPr>
                          </w:p>
                          <w:p w14:paraId="1BA70981" w14:textId="77777777" w:rsidR="00150824" w:rsidRPr="00B94674" w:rsidRDefault="00150824">
                            <w:pPr>
                              <w:rPr>
                                <w:lang w:val="en-US"/>
                              </w:rPr>
                            </w:pPr>
                          </w:p>
                          <w:p w14:paraId="72245DD2" w14:textId="77777777" w:rsidR="00150824" w:rsidRPr="00B94674" w:rsidRDefault="00150824" w:rsidP="00204E76">
                            <w:pPr>
                              <w:pStyle w:val="Ttulo1"/>
                              <w:rPr>
                                <w:lang w:val="en-US"/>
                              </w:rPr>
                            </w:pPr>
                          </w:p>
                          <w:p w14:paraId="783037D3" w14:textId="77777777" w:rsidR="00150824" w:rsidRPr="00B94674" w:rsidRDefault="00150824">
                            <w:pPr>
                              <w:rPr>
                                <w:lang w:val="en-US"/>
                              </w:rPr>
                            </w:pPr>
                          </w:p>
                          <w:p w14:paraId="6CDA8147" w14:textId="77777777" w:rsidR="00150824" w:rsidRPr="00B94674" w:rsidRDefault="00150824" w:rsidP="00204E76">
                            <w:pPr>
                              <w:pStyle w:val="Ttulo1"/>
                              <w:rPr>
                                <w:lang w:val="en-US"/>
                              </w:rPr>
                            </w:pPr>
                          </w:p>
                          <w:p w14:paraId="159E62BA" w14:textId="77777777" w:rsidR="00150824" w:rsidRPr="00B94674" w:rsidRDefault="00150824">
                            <w:pPr>
                              <w:rPr>
                                <w:lang w:val="en-US"/>
                              </w:rPr>
                            </w:pPr>
                          </w:p>
                          <w:p w14:paraId="783E3CA1" w14:textId="77777777" w:rsidR="00150824" w:rsidRPr="00B94674" w:rsidRDefault="00150824" w:rsidP="00204E76">
                            <w:pPr>
                              <w:pStyle w:val="Ttulo1"/>
                              <w:rPr>
                                <w:lang w:val="en-US"/>
                              </w:rPr>
                            </w:pPr>
                          </w:p>
                          <w:p w14:paraId="06A8DC23" w14:textId="77777777" w:rsidR="00150824" w:rsidRPr="00B94674" w:rsidRDefault="00150824">
                            <w:pPr>
                              <w:rPr>
                                <w:lang w:val="en-US"/>
                              </w:rPr>
                            </w:pPr>
                          </w:p>
                          <w:p w14:paraId="1711D0B5" w14:textId="77777777" w:rsidR="00150824" w:rsidRPr="00B94674" w:rsidRDefault="00150824" w:rsidP="00204E76">
                            <w:pPr>
                              <w:pStyle w:val="Ttulo1"/>
                              <w:rPr>
                                <w:lang w:val="en-US"/>
                              </w:rPr>
                            </w:pPr>
                          </w:p>
                          <w:p w14:paraId="218066C1" w14:textId="77777777" w:rsidR="00150824" w:rsidRPr="00B94674" w:rsidRDefault="00150824">
                            <w:pPr>
                              <w:rPr>
                                <w:lang w:val="en-US"/>
                              </w:rPr>
                            </w:pPr>
                          </w:p>
                          <w:p w14:paraId="55F2BA07" w14:textId="77777777" w:rsidR="00150824" w:rsidRPr="00B94674" w:rsidRDefault="00150824" w:rsidP="00204E76">
                            <w:pPr>
                              <w:pStyle w:val="Ttulo1"/>
                              <w:rPr>
                                <w:lang w:val="en-US"/>
                              </w:rPr>
                            </w:pPr>
                          </w:p>
                          <w:p w14:paraId="5BD7760F" w14:textId="77777777" w:rsidR="00150824" w:rsidRPr="00B94674" w:rsidRDefault="00150824">
                            <w:pPr>
                              <w:rPr>
                                <w:lang w:val="en-US"/>
                              </w:rPr>
                            </w:pPr>
                          </w:p>
                          <w:p w14:paraId="73D8FD48" w14:textId="77777777" w:rsidR="00150824" w:rsidRPr="00B94674" w:rsidRDefault="00150824" w:rsidP="00204E76">
                            <w:pPr>
                              <w:pStyle w:val="Ttulo1"/>
                              <w:rPr>
                                <w:lang w:val="en-US"/>
                              </w:rPr>
                            </w:pPr>
                          </w:p>
                          <w:p w14:paraId="66799935" w14:textId="77777777" w:rsidR="00150824" w:rsidRPr="00B94674" w:rsidRDefault="00150824">
                            <w:pPr>
                              <w:rPr>
                                <w:lang w:val="en-US"/>
                              </w:rPr>
                            </w:pPr>
                          </w:p>
                          <w:p w14:paraId="61F76F60" w14:textId="77777777" w:rsidR="00150824" w:rsidRPr="00B94674" w:rsidRDefault="00150824" w:rsidP="00204E76">
                            <w:pPr>
                              <w:pStyle w:val="Ttulo1"/>
                              <w:rPr>
                                <w:lang w:val="en-US"/>
                              </w:rPr>
                            </w:pPr>
                          </w:p>
                          <w:p w14:paraId="6C78B001" w14:textId="77777777" w:rsidR="00150824" w:rsidRPr="00B94674" w:rsidRDefault="00150824">
                            <w:pPr>
                              <w:rPr>
                                <w:lang w:val="en-US"/>
                              </w:rPr>
                            </w:pPr>
                          </w:p>
                          <w:p w14:paraId="6D051969" w14:textId="77777777" w:rsidR="00150824" w:rsidRPr="00B94674" w:rsidRDefault="00150824" w:rsidP="00204E76">
                            <w:pPr>
                              <w:pStyle w:val="Ttulo1"/>
                              <w:rPr>
                                <w:lang w:val="en-US"/>
                              </w:rPr>
                            </w:pPr>
                          </w:p>
                          <w:p w14:paraId="77ACC581" w14:textId="77777777" w:rsidR="00150824" w:rsidRPr="00B94674" w:rsidRDefault="00150824">
                            <w:pPr>
                              <w:rPr>
                                <w:lang w:val="en-US"/>
                              </w:rPr>
                            </w:pPr>
                          </w:p>
                          <w:p w14:paraId="3A21E983" w14:textId="77777777" w:rsidR="00150824" w:rsidRPr="00B94674" w:rsidRDefault="00150824" w:rsidP="00204E76">
                            <w:pPr>
                              <w:pStyle w:val="Ttulo1"/>
                              <w:rPr>
                                <w:lang w:val="en-US"/>
                              </w:rPr>
                            </w:pPr>
                          </w:p>
                          <w:p w14:paraId="420825F9" w14:textId="77777777" w:rsidR="00150824" w:rsidRPr="00B94674" w:rsidRDefault="00150824">
                            <w:pPr>
                              <w:rPr>
                                <w:lang w:val="en-US"/>
                              </w:rPr>
                            </w:pPr>
                          </w:p>
                          <w:p w14:paraId="4DA5A410" w14:textId="77777777" w:rsidR="00150824" w:rsidRPr="00B94674" w:rsidRDefault="00150824" w:rsidP="00204E76">
                            <w:pPr>
                              <w:pStyle w:val="Ttulo1"/>
                              <w:rPr>
                                <w:lang w:val="en-US"/>
                              </w:rPr>
                            </w:pPr>
                          </w:p>
                          <w:p w14:paraId="6693D526" w14:textId="77777777" w:rsidR="00150824" w:rsidRPr="00B94674" w:rsidRDefault="00150824">
                            <w:pPr>
                              <w:rPr>
                                <w:lang w:val="en-US"/>
                              </w:rPr>
                            </w:pPr>
                          </w:p>
                          <w:p w14:paraId="5064FCC1" w14:textId="77777777" w:rsidR="00150824" w:rsidRPr="00B94674" w:rsidRDefault="00150824" w:rsidP="00204E76">
                            <w:pPr>
                              <w:pStyle w:val="Ttulo1"/>
                              <w:rPr>
                                <w:lang w:val="en-US"/>
                              </w:rPr>
                            </w:pPr>
                          </w:p>
                          <w:p w14:paraId="4D414BCF" w14:textId="77777777" w:rsidR="00150824" w:rsidRPr="00B94674" w:rsidRDefault="00150824">
                            <w:pPr>
                              <w:rPr>
                                <w:lang w:val="en-US"/>
                              </w:rPr>
                            </w:pPr>
                          </w:p>
                          <w:p w14:paraId="5D0619EA" w14:textId="77777777" w:rsidR="00150824" w:rsidRPr="00B94674" w:rsidRDefault="00150824" w:rsidP="00204E76">
                            <w:pPr>
                              <w:pStyle w:val="Ttulo1"/>
                              <w:rPr>
                                <w:lang w:val="en-US"/>
                              </w:rPr>
                            </w:pPr>
                          </w:p>
                          <w:p w14:paraId="4E1D1E6B" w14:textId="77777777" w:rsidR="00150824" w:rsidRPr="00B94674" w:rsidRDefault="00150824">
                            <w:pPr>
                              <w:rPr>
                                <w:lang w:val="en-US"/>
                              </w:rPr>
                            </w:pPr>
                          </w:p>
                          <w:p w14:paraId="4E24C4BD" w14:textId="77777777" w:rsidR="00150824" w:rsidRPr="00B94674" w:rsidRDefault="00150824" w:rsidP="00204E76">
                            <w:pPr>
                              <w:pStyle w:val="Ttulo1"/>
                              <w:rPr>
                                <w:lang w:val="en-US"/>
                              </w:rPr>
                            </w:pPr>
                          </w:p>
                          <w:p w14:paraId="739C66A4" w14:textId="77777777" w:rsidR="00150824" w:rsidRPr="00B94674" w:rsidRDefault="00150824">
                            <w:pPr>
                              <w:rPr>
                                <w:lang w:val="en-US"/>
                              </w:rPr>
                            </w:pPr>
                          </w:p>
                          <w:p w14:paraId="521A9591" w14:textId="77777777" w:rsidR="00150824" w:rsidRPr="00B94674" w:rsidRDefault="00150824" w:rsidP="00204E76">
                            <w:pPr>
                              <w:pStyle w:val="Ttulo1"/>
                              <w:rPr>
                                <w:lang w:val="en-US"/>
                              </w:rPr>
                            </w:pPr>
                          </w:p>
                          <w:p w14:paraId="60E8BC68" w14:textId="77777777" w:rsidR="00150824" w:rsidRPr="00B94674" w:rsidRDefault="00150824">
                            <w:pPr>
                              <w:rPr>
                                <w:lang w:val="en-US"/>
                              </w:rPr>
                            </w:pPr>
                          </w:p>
                          <w:p w14:paraId="5B90CEBA" w14:textId="77777777" w:rsidR="00150824" w:rsidRPr="00B94674" w:rsidRDefault="00150824" w:rsidP="00204E76">
                            <w:pPr>
                              <w:pStyle w:val="Ttulo1"/>
                              <w:rPr>
                                <w:lang w:val="en-US"/>
                              </w:rPr>
                            </w:pPr>
                          </w:p>
                          <w:p w14:paraId="5D579374" w14:textId="77777777" w:rsidR="00150824" w:rsidRPr="00B94674" w:rsidRDefault="00150824">
                            <w:pPr>
                              <w:rPr>
                                <w:lang w:val="en-US"/>
                              </w:rPr>
                            </w:pPr>
                          </w:p>
                          <w:p w14:paraId="03C0B9D6" w14:textId="77777777" w:rsidR="00150824" w:rsidRPr="00B94674" w:rsidRDefault="00150824" w:rsidP="00204E76">
                            <w:pPr>
                              <w:pStyle w:val="Ttulo1"/>
                              <w:rPr>
                                <w:lang w:val="en-US"/>
                              </w:rPr>
                            </w:pPr>
                          </w:p>
                          <w:p w14:paraId="13A6016A" w14:textId="77777777" w:rsidR="00150824" w:rsidRPr="00B94674" w:rsidRDefault="00150824">
                            <w:pPr>
                              <w:rPr>
                                <w:lang w:val="en-US"/>
                              </w:rPr>
                            </w:pPr>
                          </w:p>
                          <w:p w14:paraId="6290FB99" w14:textId="77777777" w:rsidR="00150824" w:rsidRPr="00B94674" w:rsidRDefault="00150824" w:rsidP="00204E76">
                            <w:pPr>
                              <w:pStyle w:val="Ttulo1"/>
                              <w:rPr>
                                <w:lang w:val="en-US"/>
                              </w:rPr>
                            </w:pPr>
                          </w:p>
                          <w:p w14:paraId="6F111058" w14:textId="77777777" w:rsidR="00150824" w:rsidRPr="00B94674" w:rsidRDefault="00150824">
                            <w:pPr>
                              <w:rPr>
                                <w:lang w:val="en-US"/>
                              </w:rPr>
                            </w:pPr>
                          </w:p>
                          <w:p w14:paraId="7CACF228" w14:textId="77777777" w:rsidR="00150824" w:rsidRPr="00B94674" w:rsidRDefault="00150824" w:rsidP="00204E76">
                            <w:pPr>
                              <w:pStyle w:val="Ttulo1"/>
                              <w:rPr>
                                <w:lang w:val="en-US"/>
                              </w:rPr>
                            </w:pPr>
                          </w:p>
                          <w:p w14:paraId="11D2E1D8" w14:textId="77777777" w:rsidR="00150824" w:rsidRPr="00B94674" w:rsidRDefault="00150824">
                            <w:pPr>
                              <w:rPr>
                                <w:lang w:val="en-US"/>
                              </w:rPr>
                            </w:pPr>
                          </w:p>
                          <w:p w14:paraId="622ED1F1" w14:textId="77777777" w:rsidR="00150824" w:rsidRPr="00B94674" w:rsidRDefault="00150824" w:rsidP="00204E76">
                            <w:pPr>
                              <w:pStyle w:val="Ttulo1"/>
                              <w:rPr>
                                <w:lang w:val="en-US"/>
                              </w:rPr>
                            </w:pPr>
                          </w:p>
                          <w:p w14:paraId="3938E66A" w14:textId="77777777" w:rsidR="00150824" w:rsidRPr="00B94674" w:rsidRDefault="00150824">
                            <w:pPr>
                              <w:rPr>
                                <w:lang w:val="en-US"/>
                              </w:rPr>
                            </w:pPr>
                          </w:p>
                          <w:p w14:paraId="56EC3E82" w14:textId="77777777" w:rsidR="00150824" w:rsidRPr="00B94674" w:rsidRDefault="00150824" w:rsidP="00204E76">
                            <w:pPr>
                              <w:pStyle w:val="Ttulo1"/>
                              <w:rPr>
                                <w:lang w:val="en-US"/>
                              </w:rPr>
                            </w:pPr>
                          </w:p>
                          <w:p w14:paraId="4026DE70" w14:textId="77777777" w:rsidR="00150824" w:rsidRPr="00B94674" w:rsidRDefault="00150824">
                            <w:pPr>
                              <w:rPr>
                                <w:lang w:val="en-US"/>
                              </w:rPr>
                            </w:pPr>
                          </w:p>
                          <w:p w14:paraId="2E304708" w14:textId="77777777" w:rsidR="00150824" w:rsidRPr="00B94674" w:rsidRDefault="00150824" w:rsidP="00204E76">
                            <w:pPr>
                              <w:pStyle w:val="Ttulo1"/>
                              <w:rPr>
                                <w:lang w:val="en-US"/>
                              </w:rPr>
                            </w:pPr>
                          </w:p>
                          <w:p w14:paraId="0D21B74E" w14:textId="77777777" w:rsidR="00150824" w:rsidRPr="00B94674" w:rsidRDefault="00150824">
                            <w:pPr>
                              <w:rPr>
                                <w:lang w:val="en-US"/>
                              </w:rPr>
                            </w:pPr>
                          </w:p>
                          <w:p w14:paraId="6181E40E" w14:textId="77777777" w:rsidR="00150824" w:rsidRPr="00B94674" w:rsidRDefault="00150824" w:rsidP="00204E76">
                            <w:pPr>
                              <w:pStyle w:val="Ttulo1"/>
                              <w:rPr>
                                <w:lang w:val="en-US"/>
                              </w:rPr>
                            </w:pPr>
                          </w:p>
                          <w:p w14:paraId="4F16DA2E" w14:textId="77777777" w:rsidR="00150824" w:rsidRPr="00B94674" w:rsidRDefault="00150824">
                            <w:pPr>
                              <w:rPr>
                                <w:lang w:val="en-US"/>
                              </w:rPr>
                            </w:pPr>
                          </w:p>
                          <w:p w14:paraId="3ABD0289" w14:textId="77777777" w:rsidR="00150824" w:rsidRPr="00B94674" w:rsidRDefault="00150824" w:rsidP="00204E76">
                            <w:pPr>
                              <w:pStyle w:val="Ttulo1"/>
                              <w:rPr>
                                <w:lang w:val="en-US"/>
                              </w:rPr>
                            </w:pPr>
                          </w:p>
                          <w:p w14:paraId="001703DC" w14:textId="77777777" w:rsidR="00150824" w:rsidRPr="00B94674" w:rsidRDefault="00150824">
                            <w:pPr>
                              <w:rPr>
                                <w:lang w:val="en-US"/>
                              </w:rPr>
                            </w:pPr>
                          </w:p>
                          <w:p w14:paraId="0DFBCA58" w14:textId="77777777" w:rsidR="00150824" w:rsidRPr="00B94674" w:rsidRDefault="00150824" w:rsidP="00204E76">
                            <w:pPr>
                              <w:pStyle w:val="Ttulo1"/>
                              <w:rPr>
                                <w:lang w:val="en-US"/>
                              </w:rPr>
                            </w:pPr>
                          </w:p>
                          <w:p w14:paraId="0F8E4706" w14:textId="77777777" w:rsidR="00150824" w:rsidRPr="00B94674" w:rsidRDefault="00150824">
                            <w:pPr>
                              <w:rPr>
                                <w:lang w:val="en-US"/>
                              </w:rPr>
                            </w:pPr>
                          </w:p>
                          <w:p w14:paraId="60476306" w14:textId="77777777" w:rsidR="00150824" w:rsidRPr="00B94674" w:rsidRDefault="00150824" w:rsidP="00204E76">
                            <w:pPr>
                              <w:pStyle w:val="Ttulo1"/>
                              <w:rPr>
                                <w:lang w:val="en-US"/>
                              </w:rPr>
                            </w:pPr>
                          </w:p>
                          <w:p w14:paraId="2DAECD84" w14:textId="77777777" w:rsidR="00150824" w:rsidRPr="00B94674" w:rsidRDefault="00150824">
                            <w:pPr>
                              <w:rPr>
                                <w:lang w:val="en-US"/>
                              </w:rPr>
                            </w:pPr>
                          </w:p>
                          <w:p w14:paraId="260F1DA4" w14:textId="77777777" w:rsidR="00150824" w:rsidRPr="00B94674" w:rsidRDefault="00150824" w:rsidP="00204E76">
                            <w:pPr>
                              <w:pStyle w:val="Ttulo1"/>
                              <w:rPr>
                                <w:lang w:val="en-US"/>
                              </w:rPr>
                            </w:pPr>
                          </w:p>
                          <w:p w14:paraId="2CF0EA81" w14:textId="77777777" w:rsidR="00150824" w:rsidRPr="00B94674" w:rsidRDefault="00150824">
                            <w:pPr>
                              <w:rPr>
                                <w:lang w:val="en-US"/>
                              </w:rPr>
                            </w:pPr>
                          </w:p>
                          <w:p w14:paraId="31612D1B" w14:textId="77777777" w:rsidR="00150824" w:rsidRPr="00B94674" w:rsidRDefault="00150824" w:rsidP="00204E76">
                            <w:pPr>
                              <w:pStyle w:val="Ttulo1"/>
                              <w:rPr>
                                <w:lang w:val="en-US"/>
                              </w:rPr>
                            </w:pPr>
                          </w:p>
                          <w:p w14:paraId="780C4144" w14:textId="77777777" w:rsidR="00150824" w:rsidRPr="00B94674" w:rsidRDefault="00150824">
                            <w:pPr>
                              <w:rPr>
                                <w:lang w:val="en-US"/>
                              </w:rPr>
                            </w:pPr>
                          </w:p>
                          <w:p w14:paraId="0930D374" w14:textId="77777777" w:rsidR="00150824" w:rsidRPr="00B94674" w:rsidRDefault="00150824" w:rsidP="00204E76">
                            <w:pPr>
                              <w:pStyle w:val="Ttulo1"/>
                              <w:rPr>
                                <w:lang w:val="en-US"/>
                              </w:rPr>
                            </w:pPr>
                          </w:p>
                          <w:p w14:paraId="312CC576" w14:textId="77777777" w:rsidR="00150824" w:rsidRPr="00B94674" w:rsidRDefault="00150824">
                            <w:pPr>
                              <w:rPr>
                                <w:lang w:val="en-US"/>
                              </w:rPr>
                            </w:pPr>
                          </w:p>
                          <w:p w14:paraId="1D9FFBD0" w14:textId="77777777" w:rsidR="00150824" w:rsidRPr="00B94674" w:rsidRDefault="00150824" w:rsidP="00204E76">
                            <w:pPr>
                              <w:pStyle w:val="Ttulo1"/>
                              <w:rPr>
                                <w:lang w:val="en-US"/>
                              </w:rPr>
                            </w:pPr>
                          </w:p>
                          <w:p w14:paraId="1D8C1A07" w14:textId="77777777" w:rsidR="00150824" w:rsidRPr="00B94674" w:rsidRDefault="00150824">
                            <w:pPr>
                              <w:rPr>
                                <w:lang w:val="en-US"/>
                              </w:rPr>
                            </w:pPr>
                          </w:p>
                          <w:p w14:paraId="22CF529D" w14:textId="77777777" w:rsidR="00150824" w:rsidRPr="00B94674" w:rsidRDefault="00150824" w:rsidP="00204E76">
                            <w:pPr>
                              <w:pStyle w:val="Ttulo1"/>
                              <w:rPr>
                                <w:lang w:val="en-US"/>
                              </w:rPr>
                            </w:pPr>
                          </w:p>
                          <w:p w14:paraId="06A1233C" w14:textId="77777777" w:rsidR="00150824" w:rsidRPr="00B94674" w:rsidRDefault="00150824">
                            <w:pPr>
                              <w:rPr>
                                <w:lang w:val="en-US"/>
                              </w:rPr>
                            </w:pPr>
                          </w:p>
                          <w:p w14:paraId="6ED1723C" w14:textId="77777777" w:rsidR="00150824" w:rsidRPr="00B94674" w:rsidRDefault="00150824" w:rsidP="00204E76">
                            <w:pPr>
                              <w:pStyle w:val="Ttulo1"/>
                              <w:rPr>
                                <w:lang w:val="en-US"/>
                              </w:rPr>
                            </w:pPr>
                          </w:p>
                          <w:p w14:paraId="741865E6" w14:textId="77777777" w:rsidR="00150824" w:rsidRPr="00B94674" w:rsidRDefault="00150824">
                            <w:pPr>
                              <w:rPr>
                                <w:lang w:val="en-US"/>
                              </w:rPr>
                            </w:pPr>
                          </w:p>
                          <w:p w14:paraId="670A1D5E" w14:textId="77777777" w:rsidR="00150824" w:rsidRPr="00B94674" w:rsidRDefault="00150824" w:rsidP="00204E76">
                            <w:pPr>
                              <w:pStyle w:val="Ttulo1"/>
                              <w:rPr>
                                <w:lang w:val="en-US"/>
                              </w:rPr>
                            </w:pPr>
                          </w:p>
                          <w:p w14:paraId="0A157FE2" w14:textId="77777777" w:rsidR="00150824" w:rsidRPr="00B94674" w:rsidRDefault="00150824">
                            <w:pPr>
                              <w:rPr>
                                <w:lang w:val="en-US"/>
                              </w:rPr>
                            </w:pPr>
                          </w:p>
                          <w:p w14:paraId="75D7C7AE" w14:textId="77777777" w:rsidR="00150824" w:rsidRPr="00B94674" w:rsidRDefault="00150824" w:rsidP="00204E76">
                            <w:pPr>
                              <w:pStyle w:val="Ttulo1"/>
                              <w:rPr>
                                <w:lang w:val="en-US"/>
                              </w:rPr>
                            </w:pPr>
                          </w:p>
                          <w:p w14:paraId="72146275" w14:textId="77777777" w:rsidR="00150824" w:rsidRPr="00B94674" w:rsidRDefault="00150824">
                            <w:pPr>
                              <w:rPr>
                                <w:lang w:val="en-US"/>
                              </w:rPr>
                            </w:pPr>
                          </w:p>
                          <w:p w14:paraId="13121346" w14:textId="77777777" w:rsidR="00150824" w:rsidRPr="00B94674" w:rsidRDefault="00150824" w:rsidP="00204E76">
                            <w:pPr>
                              <w:pStyle w:val="Ttulo1"/>
                              <w:rPr>
                                <w:lang w:val="en-US"/>
                              </w:rPr>
                            </w:pPr>
                          </w:p>
                          <w:p w14:paraId="377A2625" w14:textId="77777777" w:rsidR="00150824" w:rsidRPr="00B94674" w:rsidRDefault="00150824">
                            <w:pPr>
                              <w:rPr>
                                <w:lang w:val="en-US"/>
                              </w:rPr>
                            </w:pPr>
                          </w:p>
                          <w:p w14:paraId="64161861" w14:textId="77777777" w:rsidR="00150824" w:rsidRPr="00B94674" w:rsidRDefault="00150824" w:rsidP="00204E76">
                            <w:pPr>
                              <w:pStyle w:val="Ttulo1"/>
                              <w:rPr>
                                <w:lang w:val="en-US"/>
                              </w:rPr>
                            </w:pPr>
                          </w:p>
                          <w:p w14:paraId="3EB23142" w14:textId="77777777" w:rsidR="00150824" w:rsidRPr="00B94674" w:rsidRDefault="00150824">
                            <w:pPr>
                              <w:rPr>
                                <w:lang w:val="en-US"/>
                              </w:rPr>
                            </w:pPr>
                          </w:p>
                          <w:p w14:paraId="551879A8" w14:textId="77777777" w:rsidR="00150824" w:rsidRPr="00B94674" w:rsidRDefault="00150824" w:rsidP="00204E76">
                            <w:pPr>
                              <w:pStyle w:val="Ttulo1"/>
                              <w:rPr>
                                <w:lang w:val="en-US"/>
                              </w:rPr>
                            </w:pPr>
                          </w:p>
                          <w:p w14:paraId="27000337" w14:textId="77777777" w:rsidR="00150824" w:rsidRPr="00B94674" w:rsidRDefault="00150824">
                            <w:pPr>
                              <w:rPr>
                                <w:lang w:val="en-US"/>
                              </w:rPr>
                            </w:pPr>
                          </w:p>
                          <w:p w14:paraId="46881F02" w14:textId="77777777" w:rsidR="00150824" w:rsidRPr="00B94674" w:rsidRDefault="00150824" w:rsidP="00204E76">
                            <w:pPr>
                              <w:pStyle w:val="Ttulo1"/>
                              <w:rPr>
                                <w:lang w:val="en-US"/>
                              </w:rPr>
                            </w:pPr>
                          </w:p>
                          <w:p w14:paraId="6F1A7B3F" w14:textId="77777777" w:rsidR="00150824" w:rsidRPr="00B94674" w:rsidRDefault="00150824">
                            <w:pPr>
                              <w:rPr>
                                <w:lang w:val="en-US"/>
                              </w:rPr>
                            </w:pPr>
                          </w:p>
                          <w:p w14:paraId="65F712D3" w14:textId="77777777" w:rsidR="00150824" w:rsidRPr="00B94674" w:rsidRDefault="00150824" w:rsidP="00204E76">
                            <w:pPr>
                              <w:pStyle w:val="Ttulo1"/>
                              <w:rPr>
                                <w:lang w:val="en-US"/>
                              </w:rPr>
                            </w:pPr>
                          </w:p>
                          <w:p w14:paraId="529A1B11" w14:textId="77777777" w:rsidR="00150824" w:rsidRPr="00B94674" w:rsidRDefault="00150824">
                            <w:pPr>
                              <w:rPr>
                                <w:lang w:val="en-US"/>
                              </w:rPr>
                            </w:pPr>
                          </w:p>
                          <w:p w14:paraId="7D0D4306" w14:textId="77777777" w:rsidR="00150824" w:rsidRPr="00B94674" w:rsidRDefault="00150824" w:rsidP="00204E76">
                            <w:pPr>
                              <w:pStyle w:val="Ttulo1"/>
                              <w:rPr>
                                <w:lang w:val="en-US"/>
                              </w:rPr>
                            </w:pPr>
                          </w:p>
                          <w:p w14:paraId="00D133F2" w14:textId="77777777" w:rsidR="00150824" w:rsidRPr="00B94674" w:rsidRDefault="00150824">
                            <w:pPr>
                              <w:rPr>
                                <w:lang w:val="en-US"/>
                              </w:rPr>
                            </w:pPr>
                          </w:p>
                          <w:p w14:paraId="74C27AA4" w14:textId="77777777" w:rsidR="00150824" w:rsidRPr="00B94674" w:rsidRDefault="00150824" w:rsidP="00204E76">
                            <w:pPr>
                              <w:pStyle w:val="Ttulo1"/>
                              <w:rPr>
                                <w:lang w:val="en-US"/>
                              </w:rPr>
                            </w:pPr>
                          </w:p>
                          <w:p w14:paraId="63E7DA77" w14:textId="77777777" w:rsidR="00150824" w:rsidRPr="00B94674" w:rsidRDefault="00150824">
                            <w:pPr>
                              <w:rPr>
                                <w:lang w:val="en-US"/>
                              </w:rPr>
                            </w:pPr>
                          </w:p>
                          <w:p w14:paraId="50B4FA65" w14:textId="77777777" w:rsidR="00150824" w:rsidRPr="00B94674" w:rsidRDefault="00150824" w:rsidP="00204E76">
                            <w:pPr>
                              <w:pStyle w:val="Ttulo1"/>
                              <w:rPr>
                                <w:lang w:val="en-US"/>
                              </w:rPr>
                            </w:pPr>
                          </w:p>
                          <w:p w14:paraId="49F6D580" w14:textId="77777777" w:rsidR="00150824" w:rsidRPr="00B94674" w:rsidRDefault="00150824">
                            <w:pPr>
                              <w:rPr>
                                <w:lang w:val="en-US"/>
                              </w:rPr>
                            </w:pPr>
                          </w:p>
                          <w:p w14:paraId="1D695D0E" w14:textId="77777777" w:rsidR="00150824" w:rsidRPr="00B94674" w:rsidRDefault="00150824" w:rsidP="00204E76">
                            <w:pPr>
                              <w:pStyle w:val="Ttulo1"/>
                              <w:rPr>
                                <w:lang w:val="en-US"/>
                              </w:rPr>
                            </w:pPr>
                          </w:p>
                          <w:p w14:paraId="6E23957C" w14:textId="77777777" w:rsidR="00150824" w:rsidRPr="00B94674" w:rsidRDefault="00150824">
                            <w:pPr>
                              <w:rPr>
                                <w:lang w:val="en-US"/>
                              </w:rPr>
                            </w:pPr>
                          </w:p>
                          <w:p w14:paraId="662AA71D" w14:textId="77777777" w:rsidR="00150824" w:rsidRPr="00B94674" w:rsidRDefault="00150824" w:rsidP="00204E76">
                            <w:pPr>
                              <w:pStyle w:val="Ttulo1"/>
                              <w:rPr>
                                <w:lang w:val="en-US"/>
                              </w:rPr>
                            </w:pPr>
                          </w:p>
                          <w:p w14:paraId="0D59E120" w14:textId="77777777" w:rsidR="00150824" w:rsidRPr="00B94674" w:rsidRDefault="00150824">
                            <w:pPr>
                              <w:rPr>
                                <w:lang w:val="en-US"/>
                              </w:rPr>
                            </w:pPr>
                          </w:p>
                          <w:p w14:paraId="4C1E3715" w14:textId="77777777" w:rsidR="00150824" w:rsidRPr="00B94674" w:rsidRDefault="00150824" w:rsidP="00204E76">
                            <w:pPr>
                              <w:pStyle w:val="Ttulo1"/>
                              <w:rPr>
                                <w:lang w:val="en-US"/>
                              </w:rPr>
                            </w:pPr>
                          </w:p>
                          <w:p w14:paraId="3E33EBC8" w14:textId="77777777" w:rsidR="00150824" w:rsidRPr="00B94674" w:rsidRDefault="00150824">
                            <w:pPr>
                              <w:rPr>
                                <w:lang w:val="en-US"/>
                              </w:rPr>
                            </w:pPr>
                          </w:p>
                          <w:p w14:paraId="68E9389C" w14:textId="77777777" w:rsidR="00150824" w:rsidRPr="00B94674" w:rsidRDefault="00150824" w:rsidP="00204E76">
                            <w:pPr>
                              <w:pStyle w:val="Ttulo1"/>
                              <w:rPr>
                                <w:lang w:val="en-US"/>
                              </w:rPr>
                            </w:pPr>
                          </w:p>
                          <w:p w14:paraId="562DBA86" w14:textId="77777777" w:rsidR="00150824" w:rsidRPr="00B94674" w:rsidRDefault="00150824">
                            <w:pPr>
                              <w:rPr>
                                <w:lang w:val="en-US"/>
                              </w:rPr>
                            </w:pPr>
                          </w:p>
                          <w:p w14:paraId="33597834" w14:textId="77777777" w:rsidR="00150824" w:rsidRPr="00B94674" w:rsidRDefault="00150824" w:rsidP="00204E76">
                            <w:pPr>
                              <w:pStyle w:val="Ttulo1"/>
                              <w:rPr>
                                <w:lang w:val="en-US"/>
                              </w:rPr>
                            </w:pPr>
                          </w:p>
                          <w:p w14:paraId="0A652E59" w14:textId="77777777" w:rsidR="00150824" w:rsidRPr="00B94674" w:rsidRDefault="00150824">
                            <w:pPr>
                              <w:rPr>
                                <w:lang w:val="en-US"/>
                              </w:rPr>
                            </w:pPr>
                          </w:p>
                          <w:p w14:paraId="66AFBC6F" w14:textId="77777777" w:rsidR="00150824" w:rsidRPr="00B94674" w:rsidRDefault="00150824" w:rsidP="00204E76">
                            <w:pPr>
                              <w:pStyle w:val="Ttulo1"/>
                              <w:rPr>
                                <w:lang w:val="en-US"/>
                              </w:rPr>
                            </w:pPr>
                          </w:p>
                          <w:p w14:paraId="7EDCDFB0" w14:textId="77777777" w:rsidR="00150824" w:rsidRPr="00B94674" w:rsidRDefault="00150824">
                            <w:pPr>
                              <w:rPr>
                                <w:lang w:val="en-US"/>
                              </w:rPr>
                            </w:pPr>
                          </w:p>
                          <w:p w14:paraId="7A7E5C51" w14:textId="77777777" w:rsidR="00150824" w:rsidRPr="00B94674" w:rsidRDefault="00150824" w:rsidP="00204E76">
                            <w:pPr>
                              <w:pStyle w:val="Ttulo1"/>
                              <w:rPr>
                                <w:lang w:val="en-US"/>
                              </w:rPr>
                            </w:pPr>
                          </w:p>
                          <w:p w14:paraId="5CA89984" w14:textId="77777777" w:rsidR="00150824" w:rsidRPr="00B94674" w:rsidRDefault="00150824">
                            <w:pPr>
                              <w:rPr>
                                <w:lang w:val="en-US"/>
                              </w:rPr>
                            </w:pPr>
                          </w:p>
                          <w:p w14:paraId="4B16542A" w14:textId="77777777" w:rsidR="00150824" w:rsidRPr="00B94674" w:rsidRDefault="00150824" w:rsidP="00204E76">
                            <w:pPr>
                              <w:pStyle w:val="Ttulo1"/>
                              <w:rPr>
                                <w:lang w:val="en-US"/>
                              </w:rPr>
                            </w:pPr>
                          </w:p>
                          <w:p w14:paraId="32A7A8B9" w14:textId="77777777" w:rsidR="00150824" w:rsidRPr="00B94674" w:rsidRDefault="00150824">
                            <w:pPr>
                              <w:rPr>
                                <w:lang w:val="en-US"/>
                              </w:rPr>
                            </w:pPr>
                          </w:p>
                          <w:p w14:paraId="65009666" w14:textId="77777777" w:rsidR="00150824" w:rsidRPr="00B94674" w:rsidRDefault="00150824" w:rsidP="00204E76">
                            <w:pPr>
                              <w:pStyle w:val="Ttulo1"/>
                              <w:rPr>
                                <w:lang w:val="en-US"/>
                              </w:rPr>
                            </w:pPr>
                          </w:p>
                          <w:p w14:paraId="6296B50C" w14:textId="77777777" w:rsidR="00150824" w:rsidRPr="00B94674" w:rsidRDefault="00150824">
                            <w:pPr>
                              <w:rPr>
                                <w:lang w:val="en-US"/>
                              </w:rPr>
                            </w:pPr>
                          </w:p>
                          <w:p w14:paraId="4AAC8013" w14:textId="77777777" w:rsidR="00150824" w:rsidRPr="00B94674" w:rsidRDefault="00150824" w:rsidP="00204E76">
                            <w:pPr>
                              <w:pStyle w:val="Ttulo1"/>
                              <w:rPr>
                                <w:lang w:val="en-US"/>
                              </w:rPr>
                            </w:pPr>
                          </w:p>
                          <w:p w14:paraId="56BA3643" w14:textId="77777777" w:rsidR="00150824" w:rsidRPr="00B94674" w:rsidRDefault="00150824">
                            <w:pPr>
                              <w:rPr>
                                <w:lang w:val="en-US"/>
                              </w:rPr>
                            </w:pPr>
                          </w:p>
                          <w:p w14:paraId="40C08E9E" w14:textId="77777777" w:rsidR="00150824" w:rsidRPr="00B94674" w:rsidRDefault="00150824" w:rsidP="00204E76">
                            <w:pPr>
                              <w:pStyle w:val="Ttulo1"/>
                              <w:rPr>
                                <w:lang w:val="en-US"/>
                              </w:rPr>
                            </w:pPr>
                          </w:p>
                          <w:p w14:paraId="362C1AEA" w14:textId="77777777" w:rsidR="00150824" w:rsidRPr="00B94674" w:rsidRDefault="00150824">
                            <w:pPr>
                              <w:rPr>
                                <w:lang w:val="en-US"/>
                              </w:rPr>
                            </w:pPr>
                          </w:p>
                          <w:p w14:paraId="551162D7" w14:textId="77777777" w:rsidR="00150824" w:rsidRPr="00B94674" w:rsidRDefault="00150824" w:rsidP="00204E76">
                            <w:pPr>
                              <w:pStyle w:val="Ttulo1"/>
                              <w:rPr>
                                <w:lang w:val="en-US"/>
                              </w:rPr>
                            </w:pPr>
                          </w:p>
                          <w:p w14:paraId="1709B829" w14:textId="77777777" w:rsidR="00150824" w:rsidRPr="00B94674" w:rsidRDefault="00150824">
                            <w:pPr>
                              <w:rPr>
                                <w:lang w:val="en-US"/>
                              </w:rPr>
                            </w:pPr>
                          </w:p>
                          <w:p w14:paraId="6AEABF81" w14:textId="77777777" w:rsidR="00150824" w:rsidRPr="00B94674" w:rsidRDefault="00150824" w:rsidP="00204E76">
                            <w:pPr>
                              <w:pStyle w:val="Ttulo1"/>
                              <w:rPr>
                                <w:lang w:val="en-US"/>
                              </w:rPr>
                            </w:pPr>
                          </w:p>
                          <w:p w14:paraId="4AC1A40F" w14:textId="77777777" w:rsidR="00A5206C" w:rsidRDefault="00A5206C"/>
                          <w:p w14:paraId="01BFB862" w14:textId="77777777" w:rsidR="00150824" w:rsidRPr="00B94674" w:rsidRDefault="00150824" w:rsidP="00204E76">
                            <w:pPr>
                              <w:pStyle w:val="Ttulo1"/>
                              <w:rPr>
                                <w:lang w:val="en-US"/>
                              </w:rPr>
                            </w:pPr>
                          </w:p>
                          <w:p w14:paraId="33112E6A" w14:textId="77777777" w:rsidR="00150824" w:rsidRPr="00B94674" w:rsidRDefault="00150824">
                            <w:pPr>
                              <w:rPr>
                                <w:lang w:val="en-US"/>
                              </w:rPr>
                            </w:pPr>
                          </w:p>
                          <w:p w14:paraId="352E75CC" w14:textId="77777777" w:rsidR="00150824" w:rsidRPr="00B94674" w:rsidRDefault="00150824" w:rsidP="00204E76">
                            <w:pPr>
                              <w:pStyle w:val="Ttulo1"/>
                              <w:rPr>
                                <w:lang w:val="en-US"/>
                              </w:rPr>
                            </w:pPr>
                          </w:p>
                          <w:p w14:paraId="5269E30F" w14:textId="77777777" w:rsidR="00150824" w:rsidRPr="00B94674" w:rsidRDefault="00150824">
                            <w:pPr>
                              <w:rPr>
                                <w:lang w:val="en-US"/>
                              </w:rPr>
                            </w:pPr>
                          </w:p>
                          <w:p w14:paraId="43388905" w14:textId="77777777" w:rsidR="00150824" w:rsidRPr="00B94674" w:rsidRDefault="00150824" w:rsidP="00204E76">
                            <w:pPr>
                              <w:pStyle w:val="Ttulo1"/>
                              <w:rPr>
                                <w:lang w:val="en-US"/>
                              </w:rPr>
                            </w:pPr>
                          </w:p>
                          <w:p w14:paraId="6AED6519" w14:textId="77777777" w:rsidR="00150824" w:rsidRPr="00B94674" w:rsidRDefault="00150824">
                            <w:pPr>
                              <w:rPr>
                                <w:lang w:val="en-US"/>
                              </w:rPr>
                            </w:pPr>
                          </w:p>
                          <w:p w14:paraId="304C5995" w14:textId="77777777" w:rsidR="00150824" w:rsidRPr="00B94674" w:rsidRDefault="00150824" w:rsidP="00204E76">
                            <w:pPr>
                              <w:pStyle w:val="Ttulo1"/>
                              <w:rPr>
                                <w:lang w:val="en-US"/>
                              </w:rPr>
                            </w:pPr>
                          </w:p>
                          <w:p w14:paraId="7C157960" w14:textId="77777777" w:rsidR="00150824" w:rsidRPr="00B94674" w:rsidRDefault="00150824">
                            <w:pPr>
                              <w:rPr>
                                <w:lang w:val="en-US"/>
                              </w:rPr>
                            </w:pPr>
                          </w:p>
                          <w:p w14:paraId="5EDE4651" w14:textId="77777777" w:rsidR="00150824" w:rsidRPr="00B94674" w:rsidRDefault="00150824" w:rsidP="00204E76">
                            <w:pPr>
                              <w:pStyle w:val="Ttulo1"/>
                              <w:rPr>
                                <w:lang w:val="en-US"/>
                              </w:rPr>
                            </w:pPr>
                          </w:p>
                          <w:p w14:paraId="103C87BE" w14:textId="77777777" w:rsidR="00150824" w:rsidRPr="00B94674" w:rsidRDefault="00150824">
                            <w:pPr>
                              <w:rPr>
                                <w:lang w:val="en-US"/>
                              </w:rPr>
                            </w:pPr>
                          </w:p>
                          <w:p w14:paraId="7D30303A" w14:textId="77777777" w:rsidR="00150824" w:rsidRPr="00B94674" w:rsidRDefault="00150824" w:rsidP="00204E76">
                            <w:pPr>
                              <w:pStyle w:val="Ttulo1"/>
                              <w:rPr>
                                <w:lang w:val="en-US"/>
                              </w:rPr>
                            </w:pPr>
                          </w:p>
                          <w:p w14:paraId="3CB727B8" w14:textId="77777777" w:rsidR="00150824" w:rsidRPr="00B94674" w:rsidRDefault="00150824">
                            <w:pPr>
                              <w:rPr>
                                <w:lang w:val="en-US"/>
                              </w:rPr>
                            </w:pPr>
                          </w:p>
                          <w:p w14:paraId="597B810E" w14:textId="77777777" w:rsidR="00150824" w:rsidRPr="00B94674" w:rsidRDefault="00150824" w:rsidP="00204E76">
                            <w:pPr>
                              <w:pStyle w:val="Ttulo1"/>
                              <w:rPr>
                                <w:lang w:val="en-US"/>
                              </w:rPr>
                            </w:pPr>
                          </w:p>
                          <w:p w14:paraId="7212CD4D" w14:textId="77777777" w:rsidR="00150824" w:rsidRPr="00B94674" w:rsidRDefault="00150824">
                            <w:pPr>
                              <w:rPr>
                                <w:lang w:val="en-US"/>
                              </w:rPr>
                            </w:pPr>
                          </w:p>
                          <w:p w14:paraId="565AED4B" w14:textId="77777777" w:rsidR="00150824" w:rsidRPr="00B94674" w:rsidRDefault="00150824" w:rsidP="00204E76">
                            <w:pPr>
                              <w:pStyle w:val="Ttulo1"/>
                              <w:rPr>
                                <w:lang w:val="en-US"/>
                              </w:rPr>
                            </w:pPr>
                          </w:p>
                          <w:p w14:paraId="794E4CDB" w14:textId="77777777" w:rsidR="00150824" w:rsidRPr="00B94674" w:rsidRDefault="00150824">
                            <w:pPr>
                              <w:rPr>
                                <w:lang w:val="en-US"/>
                              </w:rPr>
                            </w:pPr>
                          </w:p>
                          <w:p w14:paraId="4BE75C01" w14:textId="77777777" w:rsidR="00150824" w:rsidRPr="00B94674" w:rsidRDefault="00150824" w:rsidP="00204E76">
                            <w:pPr>
                              <w:pStyle w:val="Ttulo1"/>
                              <w:rPr>
                                <w:lang w:val="en-US"/>
                              </w:rPr>
                            </w:pPr>
                          </w:p>
                          <w:p w14:paraId="05C16251" w14:textId="77777777" w:rsidR="00150824" w:rsidRPr="00B94674" w:rsidRDefault="00150824">
                            <w:pPr>
                              <w:rPr>
                                <w:lang w:val="en-US"/>
                              </w:rPr>
                            </w:pPr>
                          </w:p>
                          <w:p w14:paraId="66E569A2" w14:textId="77777777" w:rsidR="00150824" w:rsidRPr="00B94674" w:rsidRDefault="00150824" w:rsidP="00204E76">
                            <w:pPr>
                              <w:pStyle w:val="Ttulo1"/>
                              <w:rPr>
                                <w:lang w:val="en-US"/>
                              </w:rPr>
                            </w:pPr>
                          </w:p>
                          <w:p w14:paraId="0A124C23" w14:textId="77777777" w:rsidR="00150824" w:rsidRPr="00B94674" w:rsidRDefault="00150824">
                            <w:pPr>
                              <w:rPr>
                                <w:lang w:val="en-US"/>
                              </w:rPr>
                            </w:pPr>
                          </w:p>
                          <w:p w14:paraId="7AFF9DD9" w14:textId="77777777" w:rsidR="00150824" w:rsidRPr="00B94674" w:rsidRDefault="00150824" w:rsidP="00204E76">
                            <w:pPr>
                              <w:pStyle w:val="Ttulo1"/>
                              <w:rPr>
                                <w:lang w:val="en-US"/>
                              </w:rPr>
                            </w:pPr>
                          </w:p>
                          <w:p w14:paraId="3B578472" w14:textId="77777777" w:rsidR="00150824" w:rsidRPr="00B94674" w:rsidRDefault="00150824">
                            <w:pPr>
                              <w:rPr>
                                <w:lang w:val="en-US"/>
                              </w:rPr>
                            </w:pPr>
                          </w:p>
                          <w:p w14:paraId="2780D192" w14:textId="77777777" w:rsidR="00150824" w:rsidRPr="00B94674" w:rsidRDefault="00150824" w:rsidP="00204E76">
                            <w:pPr>
                              <w:pStyle w:val="Ttulo1"/>
                              <w:rPr>
                                <w:lang w:val="en-US"/>
                              </w:rPr>
                            </w:pPr>
                          </w:p>
                          <w:p w14:paraId="13F4A4CF" w14:textId="77777777" w:rsidR="00150824" w:rsidRPr="00B94674" w:rsidRDefault="00150824">
                            <w:pPr>
                              <w:rPr>
                                <w:lang w:val="en-US"/>
                              </w:rPr>
                            </w:pPr>
                          </w:p>
                          <w:p w14:paraId="2B6359B7" w14:textId="77777777" w:rsidR="00150824" w:rsidRPr="00B94674" w:rsidRDefault="00150824" w:rsidP="00204E76">
                            <w:pPr>
                              <w:pStyle w:val="Ttulo1"/>
                              <w:rPr>
                                <w:lang w:val="en-US"/>
                              </w:rPr>
                            </w:pPr>
                          </w:p>
                          <w:p w14:paraId="1D758405" w14:textId="77777777" w:rsidR="00150824" w:rsidRPr="00B94674" w:rsidRDefault="00150824">
                            <w:pPr>
                              <w:rPr>
                                <w:lang w:val="en-US"/>
                              </w:rPr>
                            </w:pPr>
                          </w:p>
                          <w:p w14:paraId="405672AE" w14:textId="77777777" w:rsidR="00150824" w:rsidRPr="00B94674" w:rsidRDefault="00150824" w:rsidP="00204E76">
                            <w:pPr>
                              <w:pStyle w:val="Ttulo1"/>
                              <w:rPr>
                                <w:lang w:val="en-US"/>
                              </w:rPr>
                            </w:pPr>
                          </w:p>
                          <w:p w14:paraId="4F7A6643" w14:textId="77777777" w:rsidR="00150824" w:rsidRPr="00B94674" w:rsidRDefault="00150824">
                            <w:pPr>
                              <w:rPr>
                                <w:lang w:val="en-US"/>
                              </w:rPr>
                            </w:pPr>
                          </w:p>
                          <w:p w14:paraId="25B1E525" w14:textId="77777777" w:rsidR="00150824" w:rsidRPr="00B94674" w:rsidRDefault="00150824" w:rsidP="00204E76">
                            <w:pPr>
                              <w:pStyle w:val="Ttulo1"/>
                              <w:rPr>
                                <w:lang w:val="en-US"/>
                              </w:rPr>
                            </w:pPr>
                          </w:p>
                          <w:p w14:paraId="34B076E3" w14:textId="77777777" w:rsidR="00150824" w:rsidRPr="00B94674" w:rsidRDefault="00150824">
                            <w:pPr>
                              <w:rPr>
                                <w:lang w:val="en-US"/>
                              </w:rPr>
                            </w:pPr>
                          </w:p>
                          <w:p w14:paraId="70CDB003" w14:textId="77777777" w:rsidR="00150824" w:rsidRPr="00B94674" w:rsidRDefault="00150824" w:rsidP="00204E76">
                            <w:pPr>
                              <w:pStyle w:val="Ttulo1"/>
                              <w:rPr>
                                <w:lang w:val="en-US"/>
                              </w:rPr>
                            </w:pPr>
                          </w:p>
                          <w:p w14:paraId="1DE66338" w14:textId="77777777" w:rsidR="00150824" w:rsidRPr="00B94674" w:rsidRDefault="00150824">
                            <w:pPr>
                              <w:rPr>
                                <w:lang w:val="en-US"/>
                              </w:rPr>
                            </w:pPr>
                          </w:p>
                          <w:p w14:paraId="2A792633" w14:textId="77777777" w:rsidR="00150824" w:rsidRPr="00B94674" w:rsidRDefault="00150824" w:rsidP="00204E76">
                            <w:pPr>
                              <w:pStyle w:val="Ttulo1"/>
                              <w:rPr>
                                <w:lang w:val="en-US"/>
                              </w:rPr>
                            </w:pPr>
                          </w:p>
                          <w:p w14:paraId="04BB379D" w14:textId="77777777" w:rsidR="00150824" w:rsidRPr="00B94674" w:rsidRDefault="00150824">
                            <w:pPr>
                              <w:rPr>
                                <w:lang w:val="en-US"/>
                              </w:rPr>
                            </w:pPr>
                          </w:p>
                          <w:p w14:paraId="1D5147A5" w14:textId="77777777" w:rsidR="00150824" w:rsidRPr="00B94674" w:rsidRDefault="00150824" w:rsidP="00204E76">
                            <w:pPr>
                              <w:pStyle w:val="Ttulo1"/>
                              <w:rPr>
                                <w:lang w:val="en-US"/>
                              </w:rPr>
                            </w:pPr>
                          </w:p>
                          <w:p w14:paraId="523654F7" w14:textId="77777777" w:rsidR="00150824" w:rsidRPr="00B94674" w:rsidRDefault="00150824">
                            <w:pPr>
                              <w:rPr>
                                <w:lang w:val="en-US"/>
                              </w:rPr>
                            </w:pPr>
                          </w:p>
                          <w:p w14:paraId="09666146" w14:textId="77777777" w:rsidR="00150824" w:rsidRPr="00B94674" w:rsidRDefault="00150824" w:rsidP="00204E76">
                            <w:pPr>
                              <w:pStyle w:val="Ttulo1"/>
                              <w:rPr>
                                <w:lang w:val="en-US"/>
                              </w:rPr>
                            </w:pPr>
                          </w:p>
                          <w:p w14:paraId="37AE703B" w14:textId="77777777" w:rsidR="00150824" w:rsidRPr="00B94674" w:rsidRDefault="00150824">
                            <w:pPr>
                              <w:rPr>
                                <w:lang w:val="en-US"/>
                              </w:rPr>
                            </w:pPr>
                          </w:p>
                          <w:p w14:paraId="3A144AF2" w14:textId="77777777" w:rsidR="00150824" w:rsidRPr="00B94674" w:rsidRDefault="00150824" w:rsidP="00204E76">
                            <w:pPr>
                              <w:pStyle w:val="Ttulo1"/>
                              <w:rPr>
                                <w:lang w:val="en-US"/>
                              </w:rPr>
                            </w:pPr>
                          </w:p>
                          <w:p w14:paraId="378BF2A4" w14:textId="77777777" w:rsidR="00150824" w:rsidRPr="00B94674" w:rsidRDefault="00150824">
                            <w:pPr>
                              <w:rPr>
                                <w:lang w:val="en-US"/>
                              </w:rPr>
                            </w:pPr>
                          </w:p>
                          <w:p w14:paraId="0EE8576C" w14:textId="77777777" w:rsidR="00150824" w:rsidRPr="00B94674" w:rsidRDefault="00150824" w:rsidP="00204E76">
                            <w:pPr>
                              <w:pStyle w:val="Ttulo1"/>
                              <w:rPr>
                                <w:lang w:val="en-US"/>
                              </w:rPr>
                            </w:pPr>
                          </w:p>
                          <w:p w14:paraId="026E758C" w14:textId="77777777" w:rsidR="00150824" w:rsidRPr="00B94674" w:rsidRDefault="00150824">
                            <w:pPr>
                              <w:rPr>
                                <w:lang w:val="en-US"/>
                              </w:rPr>
                            </w:pPr>
                          </w:p>
                          <w:p w14:paraId="62A02EE2" w14:textId="77777777" w:rsidR="00150824" w:rsidRPr="00B94674" w:rsidRDefault="00150824" w:rsidP="00204E76">
                            <w:pPr>
                              <w:pStyle w:val="Ttulo1"/>
                              <w:rPr>
                                <w:lang w:val="en-US"/>
                              </w:rPr>
                            </w:pPr>
                          </w:p>
                          <w:p w14:paraId="363388B1" w14:textId="77777777" w:rsidR="00150824" w:rsidRPr="00B94674" w:rsidRDefault="00150824">
                            <w:pPr>
                              <w:rPr>
                                <w:lang w:val="en-US"/>
                              </w:rPr>
                            </w:pPr>
                          </w:p>
                          <w:p w14:paraId="720FD10E" w14:textId="77777777" w:rsidR="00150824" w:rsidRPr="00B94674" w:rsidRDefault="00150824" w:rsidP="00204E76">
                            <w:pPr>
                              <w:pStyle w:val="Ttulo1"/>
                              <w:rPr>
                                <w:lang w:val="en-US"/>
                              </w:rPr>
                            </w:pPr>
                          </w:p>
                          <w:p w14:paraId="63D3EF5C" w14:textId="77777777" w:rsidR="00150824" w:rsidRPr="00B94674" w:rsidRDefault="00150824">
                            <w:pPr>
                              <w:rPr>
                                <w:lang w:val="en-US"/>
                              </w:rPr>
                            </w:pPr>
                          </w:p>
                          <w:p w14:paraId="54927E34" w14:textId="77777777" w:rsidR="00150824" w:rsidRPr="00B94674" w:rsidRDefault="00150824" w:rsidP="00204E76">
                            <w:pPr>
                              <w:pStyle w:val="Ttulo1"/>
                              <w:rPr>
                                <w:lang w:val="en-US"/>
                              </w:rPr>
                            </w:pPr>
                          </w:p>
                          <w:p w14:paraId="13006C4E" w14:textId="77777777" w:rsidR="00150824" w:rsidRPr="00B94674" w:rsidRDefault="00150824">
                            <w:pPr>
                              <w:rPr>
                                <w:lang w:val="en-US"/>
                              </w:rPr>
                            </w:pPr>
                          </w:p>
                          <w:p w14:paraId="1247B6E5" w14:textId="77777777" w:rsidR="00150824" w:rsidRPr="00B94674" w:rsidRDefault="00150824" w:rsidP="00204E76">
                            <w:pPr>
                              <w:pStyle w:val="Ttulo1"/>
                              <w:rPr>
                                <w:lang w:val="en-US"/>
                              </w:rPr>
                            </w:pPr>
                          </w:p>
                          <w:p w14:paraId="64401866" w14:textId="77777777" w:rsidR="00150824" w:rsidRPr="00B94674" w:rsidRDefault="00150824">
                            <w:pPr>
                              <w:rPr>
                                <w:lang w:val="en-US"/>
                              </w:rPr>
                            </w:pPr>
                          </w:p>
                          <w:p w14:paraId="09F4FD84" w14:textId="77777777" w:rsidR="00150824" w:rsidRPr="00B94674" w:rsidRDefault="00150824" w:rsidP="00204E76">
                            <w:pPr>
                              <w:pStyle w:val="Ttulo1"/>
                              <w:rPr>
                                <w:lang w:val="en-US"/>
                              </w:rPr>
                            </w:pPr>
                          </w:p>
                          <w:p w14:paraId="16AE591E" w14:textId="77777777" w:rsidR="00150824" w:rsidRPr="00B94674" w:rsidRDefault="00150824">
                            <w:pPr>
                              <w:rPr>
                                <w:lang w:val="en-US"/>
                              </w:rPr>
                            </w:pPr>
                          </w:p>
                          <w:p w14:paraId="399D9529" w14:textId="77777777" w:rsidR="00150824" w:rsidRPr="00B94674" w:rsidRDefault="00150824" w:rsidP="00204E76">
                            <w:pPr>
                              <w:pStyle w:val="Ttulo1"/>
                              <w:rPr>
                                <w:lang w:val="en-US"/>
                              </w:rPr>
                            </w:pPr>
                          </w:p>
                          <w:p w14:paraId="6D7027C0" w14:textId="77777777" w:rsidR="00150824" w:rsidRPr="00B94674" w:rsidRDefault="00150824">
                            <w:pPr>
                              <w:rPr>
                                <w:lang w:val="en-US"/>
                              </w:rPr>
                            </w:pPr>
                          </w:p>
                          <w:p w14:paraId="02B1D323" w14:textId="77777777" w:rsidR="00150824" w:rsidRPr="00B94674" w:rsidRDefault="00150824" w:rsidP="00204E76">
                            <w:pPr>
                              <w:pStyle w:val="Ttulo1"/>
                              <w:rPr>
                                <w:lang w:val="en-US"/>
                              </w:rPr>
                            </w:pPr>
                          </w:p>
                          <w:p w14:paraId="7AFD85DB" w14:textId="77777777" w:rsidR="00150824" w:rsidRPr="00B94674" w:rsidRDefault="00150824">
                            <w:pPr>
                              <w:rPr>
                                <w:lang w:val="en-US"/>
                              </w:rPr>
                            </w:pPr>
                          </w:p>
                          <w:p w14:paraId="6B051FD7" w14:textId="77777777" w:rsidR="00150824" w:rsidRPr="00B94674" w:rsidRDefault="00150824" w:rsidP="00204E76">
                            <w:pPr>
                              <w:pStyle w:val="Ttulo1"/>
                              <w:rPr>
                                <w:lang w:val="en-US"/>
                              </w:rPr>
                            </w:pPr>
                          </w:p>
                          <w:p w14:paraId="3EA360A2" w14:textId="77777777" w:rsidR="00150824" w:rsidRPr="00B94674" w:rsidRDefault="00150824">
                            <w:pPr>
                              <w:rPr>
                                <w:lang w:val="en-US"/>
                              </w:rPr>
                            </w:pPr>
                          </w:p>
                          <w:p w14:paraId="1CBF057D" w14:textId="77777777" w:rsidR="00150824" w:rsidRPr="00B94674" w:rsidRDefault="00150824" w:rsidP="00204E76">
                            <w:pPr>
                              <w:pStyle w:val="Ttulo1"/>
                              <w:rPr>
                                <w:lang w:val="en-US"/>
                              </w:rPr>
                            </w:pPr>
                          </w:p>
                          <w:p w14:paraId="67424FB2" w14:textId="77777777" w:rsidR="00150824" w:rsidRPr="00B94674" w:rsidRDefault="00150824">
                            <w:pPr>
                              <w:rPr>
                                <w:lang w:val="en-US"/>
                              </w:rPr>
                            </w:pPr>
                          </w:p>
                          <w:p w14:paraId="75F83DD9" w14:textId="77777777" w:rsidR="00150824" w:rsidRPr="00B94674" w:rsidRDefault="00150824" w:rsidP="00204E76">
                            <w:pPr>
                              <w:pStyle w:val="Ttulo1"/>
                              <w:rPr>
                                <w:lang w:val="en-US"/>
                              </w:rPr>
                            </w:pPr>
                          </w:p>
                          <w:p w14:paraId="4F699409" w14:textId="77777777" w:rsidR="00150824" w:rsidRPr="00B94674" w:rsidRDefault="00150824">
                            <w:pPr>
                              <w:rPr>
                                <w:lang w:val="en-US"/>
                              </w:rPr>
                            </w:pPr>
                          </w:p>
                          <w:p w14:paraId="2060EDD2" w14:textId="77777777" w:rsidR="00150824" w:rsidRPr="00B94674" w:rsidRDefault="00150824" w:rsidP="00204E76">
                            <w:pPr>
                              <w:pStyle w:val="Ttulo1"/>
                              <w:rPr>
                                <w:lang w:val="en-US"/>
                              </w:rPr>
                            </w:pPr>
                          </w:p>
                          <w:p w14:paraId="41904EE1" w14:textId="77777777" w:rsidR="00150824" w:rsidRPr="00B94674" w:rsidRDefault="00150824">
                            <w:pPr>
                              <w:rPr>
                                <w:lang w:val="en-US"/>
                              </w:rPr>
                            </w:pPr>
                          </w:p>
                          <w:p w14:paraId="582EF36A" w14:textId="77777777" w:rsidR="00150824" w:rsidRPr="00B94674" w:rsidRDefault="00150824" w:rsidP="00204E76">
                            <w:pPr>
                              <w:pStyle w:val="Ttulo1"/>
                              <w:rPr>
                                <w:lang w:val="en-US"/>
                              </w:rPr>
                            </w:pPr>
                          </w:p>
                          <w:p w14:paraId="1C3D1602" w14:textId="77777777" w:rsidR="00150824" w:rsidRPr="00B94674" w:rsidRDefault="00150824">
                            <w:pPr>
                              <w:rPr>
                                <w:lang w:val="en-US"/>
                              </w:rPr>
                            </w:pPr>
                          </w:p>
                          <w:p w14:paraId="6E81FECD" w14:textId="77777777" w:rsidR="00150824" w:rsidRPr="00B94674" w:rsidRDefault="00150824" w:rsidP="00204E76">
                            <w:pPr>
                              <w:pStyle w:val="Ttulo1"/>
                              <w:rPr>
                                <w:lang w:val="en-US"/>
                              </w:rPr>
                            </w:pPr>
                          </w:p>
                          <w:p w14:paraId="0C18E188" w14:textId="77777777" w:rsidR="00150824" w:rsidRPr="00B94674" w:rsidRDefault="00150824">
                            <w:pPr>
                              <w:rPr>
                                <w:lang w:val="en-US"/>
                              </w:rPr>
                            </w:pPr>
                          </w:p>
                          <w:p w14:paraId="3190D6FA" w14:textId="77777777" w:rsidR="00150824" w:rsidRPr="00B94674" w:rsidRDefault="00150824" w:rsidP="00204E76">
                            <w:pPr>
                              <w:pStyle w:val="Ttulo1"/>
                              <w:rPr>
                                <w:lang w:val="en-US"/>
                              </w:rPr>
                            </w:pPr>
                          </w:p>
                          <w:p w14:paraId="1C9413FB" w14:textId="77777777" w:rsidR="00150824" w:rsidRPr="00B94674" w:rsidRDefault="00150824">
                            <w:pPr>
                              <w:rPr>
                                <w:lang w:val="en-US"/>
                              </w:rPr>
                            </w:pPr>
                          </w:p>
                          <w:p w14:paraId="77CF51E2" w14:textId="77777777" w:rsidR="00150824" w:rsidRPr="00B94674" w:rsidRDefault="00150824" w:rsidP="00204E76">
                            <w:pPr>
                              <w:pStyle w:val="Ttulo1"/>
                              <w:rPr>
                                <w:lang w:val="en-US"/>
                              </w:rPr>
                            </w:pPr>
                          </w:p>
                          <w:p w14:paraId="678532CD" w14:textId="77777777" w:rsidR="00150824" w:rsidRPr="00B94674" w:rsidRDefault="00150824">
                            <w:pPr>
                              <w:rPr>
                                <w:lang w:val="en-US"/>
                              </w:rPr>
                            </w:pPr>
                          </w:p>
                          <w:p w14:paraId="7BFACB4B" w14:textId="77777777" w:rsidR="00150824" w:rsidRPr="00B94674" w:rsidRDefault="00150824" w:rsidP="00204E76">
                            <w:pPr>
                              <w:pStyle w:val="Ttulo1"/>
                              <w:rPr>
                                <w:lang w:val="en-US"/>
                              </w:rPr>
                            </w:pPr>
                          </w:p>
                          <w:p w14:paraId="5F5600DE" w14:textId="77777777" w:rsidR="00150824" w:rsidRPr="00B94674" w:rsidRDefault="00150824">
                            <w:pPr>
                              <w:rPr>
                                <w:lang w:val="en-US"/>
                              </w:rPr>
                            </w:pPr>
                          </w:p>
                          <w:p w14:paraId="016C31F9" w14:textId="77777777" w:rsidR="00150824" w:rsidRPr="00B94674" w:rsidRDefault="00150824" w:rsidP="00204E76">
                            <w:pPr>
                              <w:pStyle w:val="Ttulo1"/>
                              <w:rPr>
                                <w:lang w:val="en-US"/>
                              </w:rPr>
                            </w:pPr>
                          </w:p>
                          <w:p w14:paraId="2EC5D175" w14:textId="77777777" w:rsidR="00150824" w:rsidRPr="00B94674" w:rsidRDefault="00150824">
                            <w:pPr>
                              <w:rPr>
                                <w:lang w:val="en-US"/>
                              </w:rPr>
                            </w:pPr>
                          </w:p>
                          <w:p w14:paraId="76015197" w14:textId="77777777" w:rsidR="00150824" w:rsidRPr="00B94674" w:rsidRDefault="00150824" w:rsidP="00204E76">
                            <w:pPr>
                              <w:pStyle w:val="Ttulo1"/>
                              <w:rPr>
                                <w:lang w:val="en-US"/>
                              </w:rPr>
                            </w:pPr>
                          </w:p>
                          <w:p w14:paraId="2BA3FC44" w14:textId="77777777" w:rsidR="00150824" w:rsidRPr="00B94674" w:rsidRDefault="00150824">
                            <w:pPr>
                              <w:rPr>
                                <w:lang w:val="en-US"/>
                              </w:rPr>
                            </w:pPr>
                          </w:p>
                          <w:p w14:paraId="4D1175DF" w14:textId="77777777" w:rsidR="00150824" w:rsidRPr="00B94674" w:rsidRDefault="00150824" w:rsidP="00204E76">
                            <w:pPr>
                              <w:pStyle w:val="Ttulo1"/>
                              <w:rPr>
                                <w:lang w:val="en-US"/>
                              </w:rPr>
                            </w:pPr>
                          </w:p>
                          <w:p w14:paraId="31E3DC8E" w14:textId="77777777" w:rsidR="00150824" w:rsidRPr="00B94674" w:rsidRDefault="00150824">
                            <w:pPr>
                              <w:rPr>
                                <w:lang w:val="en-US"/>
                              </w:rPr>
                            </w:pPr>
                          </w:p>
                          <w:p w14:paraId="0D9106AF" w14:textId="77777777" w:rsidR="00150824" w:rsidRPr="00B94674" w:rsidRDefault="00150824" w:rsidP="00204E76">
                            <w:pPr>
                              <w:pStyle w:val="Ttulo1"/>
                              <w:rPr>
                                <w:lang w:val="en-US"/>
                              </w:rPr>
                            </w:pPr>
                          </w:p>
                          <w:p w14:paraId="0FBA2BE9" w14:textId="77777777" w:rsidR="00150824" w:rsidRPr="00B94674" w:rsidRDefault="00150824">
                            <w:pPr>
                              <w:rPr>
                                <w:lang w:val="en-US"/>
                              </w:rPr>
                            </w:pPr>
                          </w:p>
                          <w:p w14:paraId="7433564B" w14:textId="77777777" w:rsidR="00150824" w:rsidRPr="00B94674" w:rsidRDefault="00150824" w:rsidP="00204E76">
                            <w:pPr>
                              <w:pStyle w:val="Ttulo1"/>
                              <w:rPr>
                                <w:lang w:val="en-US"/>
                              </w:rPr>
                            </w:pPr>
                          </w:p>
                          <w:p w14:paraId="7082747A" w14:textId="77777777" w:rsidR="00150824" w:rsidRPr="00B94674" w:rsidRDefault="00150824">
                            <w:pPr>
                              <w:rPr>
                                <w:lang w:val="en-US"/>
                              </w:rPr>
                            </w:pPr>
                          </w:p>
                          <w:p w14:paraId="57BB68A0" w14:textId="77777777" w:rsidR="00150824" w:rsidRPr="00B94674" w:rsidRDefault="00150824" w:rsidP="00204E76">
                            <w:pPr>
                              <w:pStyle w:val="Ttulo1"/>
                              <w:rPr>
                                <w:lang w:val="en-US"/>
                              </w:rPr>
                            </w:pPr>
                          </w:p>
                          <w:p w14:paraId="4BA9A927" w14:textId="77777777" w:rsidR="00150824" w:rsidRPr="00B94674" w:rsidRDefault="00150824">
                            <w:pPr>
                              <w:rPr>
                                <w:lang w:val="en-US"/>
                              </w:rPr>
                            </w:pPr>
                          </w:p>
                          <w:p w14:paraId="46CB0DA4" w14:textId="77777777" w:rsidR="00150824" w:rsidRPr="00B94674" w:rsidRDefault="00150824" w:rsidP="00204E76">
                            <w:pPr>
                              <w:pStyle w:val="Ttulo1"/>
                              <w:rPr>
                                <w:lang w:val="en-US"/>
                              </w:rPr>
                            </w:pPr>
                          </w:p>
                          <w:p w14:paraId="76D72990" w14:textId="77777777" w:rsidR="00150824" w:rsidRPr="00B94674" w:rsidRDefault="00150824">
                            <w:pPr>
                              <w:rPr>
                                <w:lang w:val="en-US"/>
                              </w:rPr>
                            </w:pPr>
                          </w:p>
                          <w:p w14:paraId="3762631D" w14:textId="77777777" w:rsidR="00150824" w:rsidRPr="00B94674" w:rsidRDefault="00150824" w:rsidP="00204E76">
                            <w:pPr>
                              <w:pStyle w:val="Ttulo1"/>
                              <w:rPr>
                                <w:lang w:val="en-US"/>
                              </w:rPr>
                            </w:pPr>
                          </w:p>
                          <w:p w14:paraId="5481154B" w14:textId="77777777" w:rsidR="00150824" w:rsidRPr="00B94674" w:rsidRDefault="00150824">
                            <w:pPr>
                              <w:rPr>
                                <w:lang w:val="en-US"/>
                              </w:rPr>
                            </w:pPr>
                          </w:p>
                          <w:p w14:paraId="771ABC34" w14:textId="77777777" w:rsidR="00150824" w:rsidRPr="00B94674" w:rsidRDefault="00150824" w:rsidP="00204E76">
                            <w:pPr>
                              <w:pStyle w:val="Ttulo1"/>
                              <w:rPr>
                                <w:lang w:val="en-US"/>
                              </w:rPr>
                            </w:pPr>
                          </w:p>
                          <w:p w14:paraId="57B30E8D" w14:textId="77777777" w:rsidR="00150824" w:rsidRPr="00B94674" w:rsidRDefault="00150824">
                            <w:pPr>
                              <w:rPr>
                                <w:lang w:val="en-US"/>
                              </w:rPr>
                            </w:pPr>
                          </w:p>
                          <w:p w14:paraId="0B421436" w14:textId="77777777" w:rsidR="00150824" w:rsidRPr="00B94674" w:rsidRDefault="00150824" w:rsidP="00204E76">
                            <w:pPr>
                              <w:pStyle w:val="Ttulo1"/>
                              <w:rPr>
                                <w:lang w:val="en-US"/>
                              </w:rPr>
                            </w:pPr>
                          </w:p>
                          <w:p w14:paraId="010E1F0F" w14:textId="77777777" w:rsidR="00150824" w:rsidRPr="00B94674" w:rsidRDefault="00150824">
                            <w:pPr>
                              <w:rPr>
                                <w:lang w:val="en-US"/>
                              </w:rPr>
                            </w:pPr>
                          </w:p>
                          <w:p w14:paraId="15CA21D9" w14:textId="77777777" w:rsidR="00150824" w:rsidRPr="00B94674" w:rsidRDefault="00150824" w:rsidP="00204E76">
                            <w:pPr>
                              <w:pStyle w:val="Ttulo1"/>
                              <w:rPr>
                                <w:lang w:val="en-US"/>
                              </w:rPr>
                            </w:pPr>
                          </w:p>
                          <w:p w14:paraId="0681396F" w14:textId="77777777" w:rsidR="00150824" w:rsidRPr="00B94674" w:rsidRDefault="00150824">
                            <w:pPr>
                              <w:rPr>
                                <w:lang w:val="en-US"/>
                              </w:rPr>
                            </w:pPr>
                          </w:p>
                          <w:p w14:paraId="26850DC3" w14:textId="77777777" w:rsidR="00150824" w:rsidRPr="00B94674" w:rsidRDefault="00150824" w:rsidP="00204E76">
                            <w:pPr>
                              <w:pStyle w:val="Ttulo1"/>
                              <w:rPr>
                                <w:lang w:val="en-US"/>
                              </w:rPr>
                            </w:pPr>
                          </w:p>
                          <w:p w14:paraId="596DB709" w14:textId="77777777" w:rsidR="00150824" w:rsidRPr="00B94674" w:rsidRDefault="00150824">
                            <w:pPr>
                              <w:rPr>
                                <w:lang w:val="en-US"/>
                              </w:rPr>
                            </w:pPr>
                          </w:p>
                          <w:p w14:paraId="6113B783" w14:textId="77777777" w:rsidR="00150824" w:rsidRPr="00B94674" w:rsidRDefault="00150824" w:rsidP="00204E76">
                            <w:pPr>
                              <w:pStyle w:val="Ttulo1"/>
                              <w:rPr>
                                <w:lang w:val="en-US"/>
                              </w:rPr>
                            </w:pPr>
                          </w:p>
                          <w:p w14:paraId="4C73F9A6" w14:textId="77777777" w:rsidR="00150824" w:rsidRPr="00B94674" w:rsidRDefault="00150824">
                            <w:pPr>
                              <w:rPr>
                                <w:lang w:val="en-US"/>
                              </w:rPr>
                            </w:pPr>
                          </w:p>
                          <w:p w14:paraId="183D4613" w14:textId="77777777" w:rsidR="00150824" w:rsidRPr="00B94674" w:rsidRDefault="00150824" w:rsidP="00204E76">
                            <w:pPr>
                              <w:pStyle w:val="Ttulo1"/>
                              <w:rPr>
                                <w:lang w:val="en-US"/>
                              </w:rPr>
                            </w:pPr>
                          </w:p>
                          <w:p w14:paraId="01B6088B" w14:textId="77777777" w:rsidR="00150824" w:rsidRPr="00B94674" w:rsidRDefault="00150824">
                            <w:pPr>
                              <w:rPr>
                                <w:lang w:val="en-US"/>
                              </w:rPr>
                            </w:pPr>
                          </w:p>
                          <w:p w14:paraId="3F727478" w14:textId="77777777" w:rsidR="00150824" w:rsidRPr="00B94674" w:rsidRDefault="00150824" w:rsidP="00204E76">
                            <w:pPr>
                              <w:pStyle w:val="Ttulo1"/>
                              <w:rPr>
                                <w:lang w:val="en-US"/>
                              </w:rPr>
                            </w:pPr>
                          </w:p>
                          <w:p w14:paraId="24EAED60" w14:textId="77777777" w:rsidR="00150824" w:rsidRPr="00B94674" w:rsidRDefault="00150824">
                            <w:pPr>
                              <w:rPr>
                                <w:lang w:val="en-US"/>
                              </w:rPr>
                            </w:pPr>
                          </w:p>
                          <w:p w14:paraId="63A134D2" w14:textId="77777777" w:rsidR="00150824" w:rsidRPr="00B94674" w:rsidRDefault="00150824" w:rsidP="00204E76">
                            <w:pPr>
                              <w:pStyle w:val="Ttulo1"/>
                              <w:rPr>
                                <w:lang w:val="en-US"/>
                              </w:rPr>
                            </w:pPr>
                          </w:p>
                          <w:p w14:paraId="3A7437ED" w14:textId="77777777" w:rsidR="00150824" w:rsidRPr="00B94674" w:rsidRDefault="00150824">
                            <w:pPr>
                              <w:rPr>
                                <w:lang w:val="en-US"/>
                              </w:rPr>
                            </w:pPr>
                          </w:p>
                          <w:p w14:paraId="17925E8F" w14:textId="77777777" w:rsidR="00150824" w:rsidRPr="00B94674" w:rsidRDefault="00150824" w:rsidP="00204E76">
                            <w:pPr>
                              <w:pStyle w:val="Ttulo1"/>
                              <w:rPr>
                                <w:lang w:val="en-US"/>
                              </w:rPr>
                            </w:pPr>
                          </w:p>
                          <w:p w14:paraId="65425728" w14:textId="77777777" w:rsidR="00150824" w:rsidRPr="00B94674" w:rsidRDefault="00150824">
                            <w:pPr>
                              <w:rPr>
                                <w:lang w:val="en-US"/>
                              </w:rPr>
                            </w:pPr>
                          </w:p>
                          <w:p w14:paraId="3D16971D" w14:textId="77777777" w:rsidR="00150824" w:rsidRPr="00B94674" w:rsidRDefault="00150824" w:rsidP="00204E76">
                            <w:pPr>
                              <w:pStyle w:val="Ttulo1"/>
                              <w:rPr>
                                <w:lang w:val="en-US"/>
                              </w:rPr>
                            </w:pPr>
                          </w:p>
                          <w:p w14:paraId="26AFF77F" w14:textId="77777777" w:rsidR="00150824" w:rsidRPr="00B94674" w:rsidRDefault="00150824">
                            <w:pPr>
                              <w:rPr>
                                <w:lang w:val="en-US"/>
                              </w:rPr>
                            </w:pPr>
                          </w:p>
                          <w:p w14:paraId="47B6934F" w14:textId="77777777" w:rsidR="00150824" w:rsidRPr="00B94674" w:rsidRDefault="00150824" w:rsidP="00204E76">
                            <w:pPr>
                              <w:pStyle w:val="Ttulo1"/>
                              <w:rPr>
                                <w:lang w:val="en-US"/>
                              </w:rPr>
                            </w:pPr>
                          </w:p>
                          <w:p w14:paraId="423E252D" w14:textId="77777777" w:rsidR="00150824" w:rsidRPr="00B94674" w:rsidRDefault="00150824">
                            <w:pPr>
                              <w:rPr>
                                <w:lang w:val="en-US"/>
                              </w:rPr>
                            </w:pPr>
                          </w:p>
                          <w:p w14:paraId="65250344" w14:textId="77777777" w:rsidR="00150824" w:rsidRPr="00B94674" w:rsidRDefault="00150824" w:rsidP="00204E76">
                            <w:pPr>
                              <w:pStyle w:val="Ttulo1"/>
                              <w:rPr>
                                <w:lang w:val="en-US"/>
                              </w:rPr>
                            </w:pPr>
                          </w:p>
                          <w:p w14:paraId="57FB3253" w14:textId="77777777" w:rsidR="00150824" w:rsidRPr="00B94674" w:rsidRDefault="00150824">
                            <w:pPr>
                              <w:rPr>
                                <w:lang w:val="en-US"/>
                              </w:rPr>
                            </w:pPr>
                          </w:p>
                          <w:p w14:paraId="5AC68633" w14:textId="77777777" w:rsidR="00150824" w:rsidRPr="00B94674" w:rsidRDefault="00150824" w:rsidP="00204E76">
                            <w:pPr>
                              <w:pStyle w:val="Ttulo1"/>
                              <w:rPr>
                                <w:lang w:val="en-US"/>
                              </w:rPr>
                            </w:pPr>
                          </w:p>
                          <w:p w14:paraId="0D172986" w14:textId="77777777" w:rsidR="00150824" w:rsidRPr="00B94674" w:rsidRDefault="00150824">
                            <w:pPr>
                              <w:rPr>
                                <w:lang w:val="en-US"/>
                              </w:rPr>
                            </w:pPr>
                          </w:p>
                          <w:p w14:paraId="4CA0A8BC" w14:textId="77777777" w:rsidR="00150824" w:rsidRPr="00B94674" w:rsidRDefault="00150824" w:rsidP="00204E76">
                            <w:pPr>
                              <w:pStyle w:val="Ttulo1"/>
                              <w:rPr>
                                <w:lang w:val="en-US"/>
                              </w:rPr>
                            </w:pPr>
                          </w:p>
                          <w:p w14:paraId="4A7610D5" w14:textId="77777777" w:rsidR="00150824" w:rsidRPr="00B94674" w:rsidRDefault="00150824">
                            <w:pPr>
                              <w:rPr>
                                <w:lang w:val="en-US"/>
                              </w:rPr>
                            </w:pPr>
                          </w:p>
                          <w:p w14:paraId="2E70A1BB" w14:textId="77777777" w:rsidR="00150824" w:rsidRPr="00B94674" w:rsidRDefault="00150824" w:rsidP="00204E76">
                            <w:pPr>
                              <w:pStyle w:val="Ttulo1"/>
                              <w:rPr>
                                <w:lang w:val="en-US"/>
                              </w:rPr>
                            </w:pPr>
                          </w:p>
                          <w:p w14:paraId="31F9616B" w14:textId="77777777" w:rsidR="00150824" w:rsidRPr="00B94674" w:rsidRDefault="00150824">
                            <w:pPr>
                              <w:rPr>
                                <w:lang w:val="en-US"/>
                              </w:rPr>
                            </w:pPr>
                          </w:p>
                          <w:p w14:paraId="471B2195" w14:textId="77777777" w:rsidR="00150824" w:rsidRPr="00B94674" w:rsidRDefault="00150824" w:rsidP="00204E76">
                            <w:pPr>
                              <w:pStyle w:val="Ttulo1"/>
                              <w:rPr>
                                <w:lang w:val="en-US"/>
                              </w:rPr>
                            </w:pPr>
                          </w:p>
                          <w:p w14:paraId="76E4378E" w14:textId="77777777" w:rsidR="00150824" w:rsidRPr="00B94674" w:rsidRDefault="00150824">
                            <w:pPr>
                              <w:rPr>
                                <w:lang w:val="en-US"/>
                              </w:rPr>
                            </w:pPr>
                          </w:p>
                          <w:p w14:paraId="2C34280A" w14:textId="77777777" w:rsidR="00150824" w:rsidRPr="00B94674" w:rsidRDefault="00150824" w:rsidP="00204E76">
                            <w:pPr>
                              <w:pStyle w:val="Ttulo1"/>
                              <w:rPr>
                                <w:lang w:val="en-US"/>
                              </w:rPr>
                            </w:pPr>
                          </w:p>
                          <w:p w14:paraId="67F0DF5F" w14:textId="77777777" w:rsidR="00150824" w:rsidRPr="00B94674" w:rsidRDefault="00150824">
                            <w:pPr>
                              <w:rPr>
                                <w:lang w:val="en-US"/>
                              </w:rPr>
                            </w:pPr>
                          </w:p>
                          <w:p w14:paraId="1EB63441" w14:textId="77777777" w:rsidR="00150824" w:rsidRPr="00B94674" w:rsidRDefault="00150824" w:rsidP="00204E76">
                            <w:pPr>
                              <w:pStyle w:val="Ttulo1"/>
                              <w:rPr>
                                <w:lang w:val="en-US"/>
                              </w:rPr>
                            </w:pPr>
                          </w:p>
                          <w:p w14:paraId="4EFF54F0" w14:textId="77777777" w:rsidR="00150824" w:rsidRPr="00B94674" w:rsidRDefault="00150824">
                            <w:pPr>
                              <w:rPr>
                                <w:lang w:val="en-US"/>
                              </w:rPr>
                            </w:pPr>
                          </w:p>
                          <w:p w14:paraId="346A6549" w14:textId="77777777" w:rsidR="00150824" w:rsidRPr="00B94674" w:rsidRDefault="00150824" w:rsidP="00204E76">
                            <w:pPr>
                              <w:pStyle w:val="Ttulo1"/>
                              <w:rPr>
                                <w:lang w:val="en-US"/>
                              </w:rPr>
                            </w:pPr>
                          </w:p>
                          <w:p w14:paraId="70BC8326" w14:textId="77777777" w:rsidR="00A5206C" w:rsidRDefault="00A5206C"/>
                          <w:p w14:paraId="0B003CA6" w14:textId="77777777" w:rsidR="00150824" w:rsidRPr="00B94674" w:rsidRDefault="00150824" w:rsidP="00204E76">
                            <w:pPr>
                              <w:pStyle w:val="Ttulo1"/>
                              <w:rPr>
                                <w:lang w:val="en-US"/>
                              </w:rPr>
                            </w:pPr>
                          </w:p>
                          <w:p w14:paraId="232358E4" w14:textId="77777777" w:rsidR="00150824" w:rsidRPr="00B94674" w:rsidRDefault="00150824">
                            <w:pPr>
                              <w:rPr>
                                <w:lang w:val="en-US"/>
                              </w:rPr>
                            </w:pPr>
                          </w:p>
                          <w:p w14:paraId="1E15D93A" w14:textId="77777777" w:rsidR="00150824" w:rsidRPr="00B94674" w:rsidRDefault="00150824" w:rsidP="00204E76">
                            <w:pPr>
                              <w:pStyle w:val="Ttulo1"/>
                              <w:rPr>
                                <w:lang w:val="en-US"/>
                              </w:rPr>
                            </w:pPr>
                          </w:p>
                          <w:p w14:paraId="473B5AF7" w14:textId="77777777" w:rsidR="00150824" w:rsidRPr="00B94674" w:rsidRDefault="00150824">
                            <w:pPr>
                              <w:rPr>
                                <w:lang w:val="en-US"/>
                              </w:rPr>
                            </w:pPr>
                          </w:p>
                          <w:p w14:paraId="4B1D87DA" w14:textId="77777777" w:rsidR="00150824" w:rsidRPr="00B94674" w:rsidRDefault="00150824" w:rsidP="00204E76">
                            <w:pPr>
                              <w:pStyle w:val="Ttulo1"/>
                              <w:rPr>
                                <w:lang w:val="en-US"/>
                              </w:rPr>
                            </w:pPr>
                          </w:p>
                          <w:p w14:paraId="46F19308" w14:textId="77777777" w:rsidR="00150824" w:rsidRPr="00B94674" w:rsidRDefault="00150824">
                            <w:pPr>
                              <w:rPr>
                                <w:lang w:val="en-US"/>
                              </w:rPr>
                            </w:pPr>
                          </w:p>
                          <w:p w14:paraId="3CA275C5" w14:textId="77777777" w:rsidR="00150824" w:rsidRPr="00B94674" w:rsidRDefault="00150824" w:rsidP="00204E76">
                            <w:pPr>
                              <w:pStyle w:val="Ttulo1"/>
                              <w:rPr>
                                <w:lang w:val="en-US"/>
                              </w:rPr>
                            </w:pPr>
                          </w:p>
                          <w:p w14:paraId="3F8CD491" w14:textId="77777777" w:rsidR="00150824" w:rsidRPr="00B94674" w:rsidRDefault="00150824">
                            <w:pPr>
                              <w:rPr>
                                <w:lang w:val="en-US"/>
                              </w:rPr>
                            </w:pPr>
                          </w:p>
                          <w:p w14:paraId="18C39BE4" w14:textId="77777777" w:rsidR="00150824" w:rsidRPr="00B94674" w:rsidRDefault="00150824" w:rsidP="00204E76">
                            <w:pPr>
                              <w:pStyle w:val="Ttulo1"/>
                              <w:rPr>
                                <w:lang w:val="en-US"/>
                              </w:rPr>
                            </w:pPr>
                          </w:p>
                          <w:p w14:paraId="23402BCF" w14:textId="77777777" w:rsidR="00150824" w:rsidRPr="00B94674" w:rsidRDefault="00150824">
                            <w:pPr>
                              <w:rPr>
                                <w:lang w:val="en-US"/>
                              </w:rPr>
                            </w:pPr>
                          </w:p>
                          <w:p w14:paraId="6FDD5D97" w14:textId="77777777" w:rsidR="00150824" w:rsidRPr="00B94674" w:rsidRDefault="00150824" w:rsidP="00204E76">
                            <w:pPr>
                              <w:pStyle w:val="Ttulo1"/>
                              <w:rPr>
                                <w:lang w:val="en-US"/>
                              </w:rPr>
                            </w:pPr>
                          </w:p>
                          <w:p w14:paraId="1A5C6F4E" w14:textId="77777777" w:rsidR="00150824" w:rsidRPr="00B94674" w:rsidRDefault="00150824">
                            <w:pPr>
                              <w:rPr>
                                <w:lang w:val="en-US"/>
                              </w:rPr>
                            </w:pPr>
                          </w:p>
                          <w:p w14:paraId="6726CA24" w14:textId="77777777" w:rsidR="00150824" w:rsidRPr="00B94674" w:rsidRDefault="00150824" w:rsidP="00204E76">
                            <w:pPr>
                              <w:pStyle w:val="Ttulo1"/>
                              <w:rPr>
                                <w:lang w:val="en-US"/>
                              </w:rPr>
                            </w:pPr>
                          </w:p>
                          <w:p w14:paraId="5625B9DE" w14:textId="77777777" w:rsidR="00150824" w:rsidRPr="00B94674" w:rsidRDefault="00150824">
                            <w:pPr>
                              <w:rPr>
                                <w:lang w:val="en-US"/>
                              </w:rPr>
                            </w:pPr>
                          </w:p>
                          <w:p w14:paraId="00585DFB" w14:textId="77777777" w:rsidR="00150824" w:rsidRPr="00B94674" w:rsidRDefault="00150824" w:rsidP="00204E76">
                            <w:pPr>
                              <w:pStyle w:val="Ttulo1"/>
                              <w:rPr>
                                <w:lang w:val="en-US"/>
                              </w:rPr>
                            </w:pPr>
                          </w:p>
                          <w:p w14:paraId="591A21FA" w14:textId="77777777" w:rsidR="00150824" w:rsidRPr="00B94674" w:rsidRDefault="00150824">
                            <w:pPr>
                              <w:rPr>
                                <w:lang w:val="en-US"/>
                              </w:rPr>
                            </w:pPr>
                          </w:p>
                          <w:p w14:paraId="5A964BB6" w14:textId="77777777" w:rsidR="00150824" w:rsidRPr="00B94674" w:rsidRDefault="00150824" w:rsidP="00204E76">
                            <w:pPr>
                              <w:pStyle w:val="Ttulo1"/>
                              <w:rPr>
                                <w:lang w:val="en-US"/>
                              </w:rPr>
                            </w:pPr>
                          </w:p>
                          <w:p w14:paraId="52E36FD0" w14:textId="77777777" w:rsidR="00150824" w:rsidRPr="00B94674" w:rsidRDefault="00150824">
                            <w:pPr>
                              <w:rPr>
                                <w:lang w:val="en-US"/>
                              </w:rPr>
                            </w:pPr>
                          </w:p>
                          <w:p w14:paraId="7A457193" w14:textId="77777777" w:rsidR="00150824" w:rsidRPr="00B94674" w:rsidRDefault="00150824" w:rsidP="00204E76">
                            <w:pPr>
                              <w:pStyle w:val="Ttulo1"/>
                              <w:rPr>
                                <w:lang w:val="en-US"/>
                              </w:rPr>
                            </w:pPr>
                          </w:p>
                          <w:p w14:paraId="55230DA3" w14:textId="77777777" w:rsidR="00150824" w:rsidRPr="00B94674" w:rsidRDefault="00150824">
                            <w:pPr>
                              <w:rPr>
                                <w:lang w:val="en-US"/>
                              </w:rPr>
                            </w:pPr>
                          </w:p>
                          <w:p w14:paraId="3CCEFC28" w14:textId="77777777" w:rsidR="00150824" w:rsidRPr="00B94674" w:rsidRDefault="00150824" w:rsidP="00204E76">
                            <w:pPr>
                              <w:pStyle w:val="Ttulo1"/>
                              <w:rPr>
                                <w:lang w:val="en-US"/>
                              </w:rPr>
                            </w:pPr>
                          </w:p>
                          <w:p w14:paraId="6BAC717B" w14:textId="77777777" w:rsidR="00150824" w:rsidRPr="00B94674" w:rsidRDefault="00150824">
                            <w:pPr>
                              <w:rPr>
                                <w:lang w:val="en-US"/>
                              </w:rPr>
                            </w:pPr>
                          </w:p>
                          <w:p w14:paraId="518A6B8D" w14:textId="77777777" w:rsidR="00150824" w:rsidRPr="00B94674" w:rsidRDefault="00150824" w:rsidP="00204E76">
                            <w:pPr>
                              <w:pStyle w:val="Ttulo1"/>
                              <w:rPr>
                                <w:lang w:val="en-US"/>
                              </w:rPr>
                            </w:pPr>
                          </w:p>
                          <w:p w14:paraId="464CE168" w14:textId="77777777" w:rsidR="00150824" w:rsidRPr="00B94674" w:rsidRDefault="00150824">
                            <w:pPr>
                              <w:rPr>
                                <w:lang w:val="en-US"/>
                              </w:rPr>
                            </w:pPr>
                          </w:p>
                          <w:p w14:paraId="0E701CD0" w14:textId="77777777" w:rsidR="00150824" w:rsidRPr="00B94674" w:rsidRDefault="00150824" w:rsidP="00204E76">
                            <w:pPr>
                              <w:pStyle w:val="Ttulo1"/>
                              <w:rPr>
                                <w:lang w:val="en-US"/>
                              </w:rPr>
                            </w:pPr>
                          </w:p>
                          <w:p w14:paraId="7E0E1CB8" w14:textId="77777777" w:rsidR="00150824" w:rsidRPr="00B94674" w:rsidRDefault="00150824">
                            <w:pPr>
                              <w:rPr>
                                <w:lang w:val="en-US"/>
                              </w:rPr>
                            </w:pPr>
                          </w:p>
                          <w:p w14:paraId="7E70B1C8" w14:textId="77777777" w:rsidR="00150824" w:rsidRPr="00B94674" w:rsidRDefault="00150824" w:rsidP="00204E76">
                            <w:pPr>
                              <w:pStyle w:val="Ttulo1"/>
                              <w:rPr>
                                <w:lang w:val="en-US"/>
                              </w:rPr>
                            </w:pPr>
                          </w:p>
                          <w:p w14:paraId="44613812" w14:textId="77777777" w:rsidR="00150824" w:rsidRPr="00B94674" w:rsidRDefault="00150824">
                            <w:pPr>
                              <w:rPr>
                                <w:lang w:val="en-US"/>
                              </w:rPr>
                            </w:pPr>
                          </w:p>
                          <w:p w14:paraId="60B0F277" w14:textId="77777777" w:rsidR="00150824" w:rsidRPr="00B94674" w:rsidRDefault="00150824" w:rsidP="00204E76">
                            <w:pPr>
                              <w:pStyle w:val="Ttulo1"/>
                              <w:rPr>
                                <w:lang w:val="en-US"/>
                              </w:rPr>
                            </w:pPr>
                          </w:p>
                          <w:p w14:paraId="7F529698" w14:textId="77777777" w:rsidR="00150824" w:rsidRPr="00B94674" w:rsidRDefault="00150824">
                            <w:pPr>
                              <w:rPr>
                                <w:lang w:val="en-US"/>
                              </w:rPr>
                            </w:pPr>
                          </w:p>
                          <w:p w14:paraId="1E683D7B" w14:textId="77777777" w:rsidR="00150824" w:rsidRPr="00B94674" w:rsidRDefault="00150824" w:rsidP="00204E76">
                            <w:pPr>
                              <w:pStyle w:val="Ttulo1"/>
                              <w:rPr>
                                <w:lang w:val="en-US"/>
                              </w:rPr>
                            </w:pPr>
                          </w:p>
                          <w:p w14:paraId="200B5FB1" w14:textId="77777777" w:rsidR="00150824" w:rsidRPr="00B94674" w:rsidRDefault="00150824">
                            <w:pPr>
                              <w:rPr>
                                <w:lang w:val="en-US"/>
                              </w:rPr>
                            </w:pPr>
                          </w:p>
                          <w:p w14:paraId="6F62D221" w14:textId="77777777" w:rsidR="00150824" w:rsidRPr="00B94674" w:rsidRDefault="00150824" w:rsidP="00204E76">
                            <w:pPr>
                              <w:pStyle w:val="Ttulo1"/>
                              <w:rPr>
                                <w:lang w:val="en-US"/>
                              </w:rPr>
                            </w:pPr>
                          </w:p>
                          <w:p w14:paraId="3D242B1C" w14:textId="77777777" w:rsidR="00150824" w:rsidRPr="00B94674" w:rsidRDefault="00150824">
                            <w:pPr>
                              <w:rPr>
                                <w:lang w:val="en-US"/>
                              </w:rPr>
                            </w:pPr>
                          </w:p>
                          <w:p w14:paraId="2F969309" w14:textId="77777777" w:rsidR="00150824" w:rsidRPr="00B94674" w:rsidRDefault="00150824" w:rsidP="00204E76">
                            <w:pPr>
                              <w:pStyle w:val="Ttulo1"/>
                              <w:rPr>
                                <w:lang w:val="en-US"/>
                              </w:rPr>
                            </w:pPr>
                          </w:p>
                          <w:p w14:paraId="3E938D25" w14:textId="77777777" w:rsidR="00150824" w:rsidRPr="00B94674" w:rsidRDefault="00150824">
                            <w:pPr>
                              <w:rPr>
                                <w:lang w:val="en-US"/>
                              </w:rPr>
                            </w:pPr>
                          </w:p>
                          <w:p w14:paraId="3D9AAC38" w14:textId="77777777" w:rsidR="00150824" w:rsidRPr="00B94674" w:rsidRDefault="00150824" w:rsidP="00204E76">
                            <w:pPr>
                              <w:pStyle w:val="Ttulo1"/>
                              <w:rPr>
                                <w:lang w:val="en-US"/>
                              </w:rPr>
                            </w:pPr>
                          </w:p>
                          <w:p w14:paraId="71CDA9C5" w14:textId="77777777" w:rsidR="00150824" w:rsidRPr="00B94674" w:rsidRDefault="00150824">
                            <w:pPr>
                              <w:rPr>
                                <w:lang w:val="en-US"/>
                              </w:rPr>
                            </w:pPr>
                          </w:p>
                          <w:p w14:paraId="79F6EB11" w14:textId="77777777" w:rsidR="00150824" w:rsidRPr="00B94674" w:rsidRDefault="00150824" w:rsidP="00204E76">
                            <w:pPr>
                              <w:pStyle w:val="Ttulo1"/>
                              <w:rPr>
                                <w:lang w:val="en-US"/>
                              </w:rPr>
                            </w:pPr>
                          </w:p>
                          <w:p w14:paraId="10A4D8CD" w14:textId="77777777" w:rsidR="00150824" w:rsidRPr="00B94674" w:rsidRDefault="00150824">
                            <w:pPr>
                              <w:rPr>
                                <w:lang w:val="en-US"/>
                              </w:rPr>
                            </w:pPr>
                          </w:p>
                          <w:p w14:paraId="1F1DDA0F" w14:textId="77777777" w:rsidR="00150824" w:rsidRPr="00B94674" w:rsidRDefault="00150824" w:rsidP="00204E76">
                            <w:pPr>
                              <w:pStyle w:val="Ttulo1"/>
                              <w:rPr>
                                <w:lang w:val="en-US"/>
                              </w:rPr>
                            </w:pPr>
                          </w:p>
                          <w:p w14:paraId="57434405" w14:textId="77777777" w:rsidR="00150824" w:rsidRPr="00B94674" w:rsidRDefault="00150824">
                            <w:pPr>
                              <w:rPr>
                                <w:lang w:val="en-US"/>
                              </w:rPr>
                            </w:pPr>
                          </w:p>
                          <w:p w14:paraId="4A955419" w14:textId="77777777" w:rsidR="00150824" w:rsidRPr="00B94674" w:rsidRDefault="00150824" w:rsidP="00204E76">
                            <w:pPr>
                              <w:pStyle w:val="Ttulo1"/>
                              <w:rPr>
                                <w:lang w:val="en-US"/>
                              </w:rPr>
                            </w:pPr>
                          </w:p>
                          <w:p w14:paraId="5DC82C94" w14:textId="77777777" w:rsidR="00150824" w:rsidRPr="00B94674" w:rsidRDefault="00150824">
                            <w:pPr>
                              <w:rPr>
                                <w:lang w:val="en-US"/>
                              </w:rPr>
                            </w:pPr>
                          </w:p>
                          <w:p w14:paraId="63632060" w14:textId="77777777" w:rsidR="00150824" w:rsidRPr="00B94674" w:rsidRDefault="00150824" w:rsidP="00204E76">
                            <w:pPr>
                              <w:pStyle w:val="Ttulo1"/>
                              <w:rPr>
                                <w:lang w:val="en-US"/>
                              </w:rPr>
                            </w:pPr>
                          </w:p>
                          <w:p w14:paraId="6CDDF151" w14:textId="77777777" w:rsidR="00150824" w:rsidRPr="00B94674" w:rsidRDefault="00150824">
                            <w:pPr>
                              <w:rPr>
                                <w:lang w:val="en-US"/>
                              </w:rPr>
                            </w:pPr>
                          </w:p>
                          <w:p w14:paraId="197FA697" w14:textId="77777777" w:rsidR="00150824" w:rsidRPr="00B94674" w:rsidRDefault="00150824" w:rsidP="00204E76">
                            <w:pPr>
                              <w:pStyle w:val="Ttulo1"/>
                              <w:rPr>
                                <w:lang w:val="en-US"/>
                              </w:rPr>
                            </w:pPr>
                          </w:p>
                          <w:p w14:paraId="5126B390" w14:textId="77777777" w:rsidR="00150824" w:rsidRPr="00B94674" w:rsidRDefault="00150824">
                            <w:pPr>
                              <w:rPr>
                                <w:lang w:val="en-US"/>
                              </w:rPr>
                            </w:pPr>
                          </w:p>
                          <w:p w14:paraId="54C38ACE" w14:textId="77777777" w:rsidR="00150824" w:rsidRPr="00B94674" w:rsidRDefault="00150824" w:rsidP="00204E76">
                            <w:pPr>
                              <w:pStyle w:val="Ttulo1"/>
                              <w:rPr>
                                <w:lang w:val="en-US"/>
                              </w:rPr>
                            </w:pPr>
                          </w:p>
                          <w:p w14:paraId="6CB0E576" w14:textId="77777777" w:rsidR="00150824" w:rsidRPr="00B94674" w:rsidRDefault="00150824">
                            <w:pPr>
                              <w:rPr>
                                <w:lang w:val="en-US"/>
                              </w:rPr>
                            </w:pPr>
                          </w:p>
                          <w:p w14:paraId="595FDDE5" w14:textId="77777777" w:rsidR="00150824" w:rsidRPr="00B94674" w:rsidRDefault="00150824" w:rsidP="00204E76">
                            <w:pPr>
                              <w:pStyle w:val="Ttulo1"/>
                              <w:rPr>
                                <w:lang w:val="en-US"/>
                              </w:rPr>
                            </w:pPr>
                          </w:p>
                          <w:p w14:paraId="4DD0881C" w14:textId="77777777" w:rsidR="00150824" w:rsidRPr="00B94674" w:rsidRDefault="00150824">
                            <w:pPr>
                              <w:rPr>
                                <w:lang w:val="en-US"/>
                              </w:rPr>
                            </w:pPr>
                          </w:p>
                          <w:p w14:paraId="540285EB" w14:textId="77777777" w:rsidR="00150824" w:rsidRPr="00B94674" w:rsidRDefault="00150824" w:rsidP="00204E76">
                            <w:pPr>
                              <w:pStyle w:val="Ttulo1"/>
                              <w:rPr>
                                <w:lang w:val="en-US"/>
                              </w:rPr>
                            </w:pPr>
                          </w:p>
                          <w:p w14:paraId="7FD869D9" w14:textId="77777777" w:rsidR="00150824" w:rsidRPr="00B94674" w:rsidRDefault="00150824">
                            <w:pPr>
                              <w:rPr>
                                <w:lang w:val="en-US"/>
                              </w:rPr>
                            </w:pPr>
                          </w:p>
                          <w:p w14:paraId="2C61B619" w14:textId="77777777" w:rsidR="00150824" w:rsidRPr="00B94674" w:rsidRDefault="00150824" w:rsidP="00204E76">
                            <w:pPr>
                              <w:pStyle w:val="Ttulo1"/>
                              <w:rPr>
                                <w:lang w:val="en-US"/>
                              </w:rPr>
                            </w:pPr>
                          </w:p>
                          <w:p w14:paraId="3B93B81F" w14:textId="77777777" w:rsidR="00150824" w:rsidRPr="00B94674" w:rsidRDefault="00150824">
                            <w:pPr>
                              <w:rPr>
                                <w:lang w:val="en-US"/>
                              </w:rPr>
                            </w:pPr>
                          </w:p>
                          <w:p w14:paraId="2D0B4B57" w14:textId="77777777" w:rsidR="00150824" w:rsidRPr="00B94674" w:rsidRDefault="00150824" w:rsidP="00204E76">
                            <w:pPr>
                              <w:pStyle w:val="Ttulo1"/>
                              <w:rPr>
                                <w:lang w:val="en-US"/>
                              </w:rPr>
                            </w:pPr>
                          </w:p>
                          <w:p w14:paraId="2556066C" w14:textId="77777777" w:rsidR="00150824" w:rsidRPr="00B94674" w:rsidRDefault="00150824">
                            <w:pPr>
                              <w:rPr>
                                <w:lang w:val="en-US"/>
                              </w:rPr>
                            </w:pPr>
                          </w:p>
                          <w:p w14:paraId="70413173" w14:textId="77777777" w:rsidR="00150824" w:rsidRPr="00B94674" w:rsidRDefault="00150824" w:rsidP="00204E76">
                            <w:pPr>
                              <w:pStyle w:val="Ttulo1"/>
                              <w:rPr>
                                <w:lang w:val="en-US"/>
                              </w:rPr>
                            </w:pPr>
                          </w:p>
                          <w:p w14:paraId="10130F47" w14:textId="77777777" w:rsidR="00150824" w:rsidRPr="00B94674" w:rsidRDefault="00150824">
                            <w:pPr>
                              <w:rPr>
                                <w:lang w:val="en-US"/>
                              </w:rPr>
                            </w:pPr>
                          </w:p>
                          <w:p w14:paraId="463DCC11" w14:textId="77777777" w:rsidR="00150824" w:rsidRPr="00B94674" w:rsidRDefault="00150824" w:rsidP="00204E76">
                            <w:pPr>
                              <w:pStyle w:val="Ttulo1"/>
                              <w:rPr>
                                <w:lang w:val="en-US"/>
                              </w:rPr>
                            </w:pPr>
                          </w:p>
                          <w:p w14:paraId="4BCA87A2" w14:textId="77777777" w:rsidR="00150824" w:rsidRPr="00B94674" w:rsidRDefault="00150824">
                            <w:pPr>
                              <w:rPr>
                                <w:lang w:val="en-US"/>
                              </w:rPr>
                            </w:pPr>
                          </w:p>
                          <w:p w14:paraId="33C23B6D" w14:textId="77777777" w:rsidR="00150824" w:rsidRPr="00B94674" w:rsidRDefault="00150824" w:rsidP="00204E76">
                            <w:pPr>
                              <w:pStyle w:val="Ttulo1"/>
                              <w:rPr>
                                <w:lang w:val="en-US"/>
                              </w:rPr>
                            </w:pPr>
                          </w:p>
                          <w:p w14:paraId="3D6E9BD1" w14:textId="77777777" w:rsidR="00150824" w:rsidRPr="00B94674" w:rsidRDefault="00150824">
                            <w:pPr>
                              <w:rPr>
                                <w:lang w:val="en-US"/>
                              </w:rPr>
                            </w:pPr>
                          </w:p>
                          <w:p w14:paraId="575C64E2" w14:textId="77777777" w:rsidR="00150824" w:rsidRPr="00B94674" w:rsidRDefault="00150824" w:rsidP="00204E76">
                            <w:pPr>
                              <w:pStyle w:val="Ttulo1"/>
                              <w:rPr>
                                <w:lang w:val="en-US"/>
                              </w:rPr>
                            </w:pPr>
                          </w:p>
                          <w:p w14:paraId="0E9728A4" w14:textId="77777777" w:rsidR="00150824" w:rsidRPr="00B94674" w:rsidRDefault="00150824">
                            <w:pPr>
                              <w:rPr>
                                <w:lang w:val="en-US"/>
                              </w:rPr>
                            </w:pPr>
                          </w:p>
                          <w:p w14:paraId="57FEDCB1" w14:textId="77777777" w:rsidR="00150824" w:rsidRPr="00B94674" w:rsidRDefault="00150824" w:rsidP="00204E76">
                            <w:pPr>
                              <w:pStyle w:val="Ttulo1"/>
                              <w:rPr>
                                <w:lang w:val="en-US"/>
                              </w:rPr>
                            </w:pPr>
                          </w:p>
                          <w:p w14:paraId="67654638" w14:textId="77777777" w:rsidR="00150824" w:rsidRPr="00B94674" w:rsidRDefault="00150824">
                            <w:pPr>
                              <w:rPr>
                                <w:lang w:val="en-US"/>
                              </w:rPr>
                            </w:pPr>
                          </w:p>
                          <w:p w14:paraId="3343BCF8" w14:textId="77777777" w:rsidR="00150824" w:rsidRPr="00B94674" w:rsidRDefault="00150824" w:rsidP="00204E76">
                            <w:pPr>
                              <w:pStyle w:val="Ttulo1"/>
                              <w:rPr>
                                <w:lang w:val="en-US"/>
                              </w:rPr>
                            </w:pPr>
                          </w:p>
                          <w:p w14:paraId="48B53BC7" w14:textId="77777777" w:rsidR="00150824" w:rsidRPr="00B94674" w:rsidRDefault="00150824">
                            <w:pPr>
                              <w:rPr>
                                <w:lang w:val="en-US"/>
                              </w:rPr>
                            </w:pPr>
                          </w:p>
                          <w:p w14:paraId="6BC31848" w14:textId="77777777" w:rsidR="00150824" w:rsidRPr="00B94674" w:rsidRDefault="00150824" w:rsidP="00204E76">
                            <w:pPr>
                              <w:pStyle w:val="Ttulo1"/>
                              <w:rPr>
                                <w:lang w:val="en-US"/>
                              </w:rPr>
                            </w:pPr>
                          </w:p>
                          <w:p w14:paraId="36877DF0" w14:textId="77777777" w:rsidR="00150824" w:rsidRPr="00B94674" w:rsidRDefault="00150824">
                            <w:pPr>
                              <w:rPr>
                                <w:lang w:val="en-US"/>
                              </w:rPr>
                            </w:pPr>
                          </w:p>
                          <w:p w14:paraId="06F73CBA" w14:textId="77777777" w:rsidR="00150824" w:rsidRPr="00B94674" w:rsidRDefault="00150824" w:rsidP="00204E76">
                            <w:pPr>
                              <w:pStyle w:val="Ttulo1"/>
                              <w:rPr>
                                <w:lang w:val="en-US"/>
                              </w:rPr>
                            </w:pPr>
                          </w:p>
                          <w:p w14:paraId="55E16B8F" w14:textId="77777777" w:rsidR="00150824" w:rsidRPr="00B94674" w:rsidRDefault="00150824">
                            <w:pPr>
                              <w:rPr>
                                <w:lang w:val="en-US"/>
                              </w:rPr>
                            </w:pPr>
                          </w:p>
                          <w:p w14:paraId="43E82B6F" w14:textId="77777777" w:rsidR="00150824" w:rsidRPr="00B94674" w:rsidRDefault="00150824" w:rsidP="00204E76">
                            <w:pPr>
                              <w:pStyle w:val="Ttulo1"/>
                              <w:rPr>
                                <w:lang w:val="en-US"/>
                              </w:rPr>
                            </w:pPr>
                          </w:p>
                          <w:p w14:paraId="3CD71D09" w14:textId="77777777" w:rsidR="00150824" w:rsidRPr="00B94674" w:rsidRDefault="00150824">
                            <w:pPr>
                              <w:rPr>
                                <w:lang w:val="en-US"/>
                              </w:rPr>
                            </w:pPr>
                          </w:p>
                          <w:p w14:paraId="2381C8B3" w14:textId="77777777" w:rsidR="00150824" w:rsidRPr="00B94674" w:rsidRDefault="00150824" w:rsidP="00204E76">
                            <w:pPr>
                              <w:pStyle w:val="Ttulo1"/>
                              <w:rPr>
                                <w:lang w:val="en-US"/>
                              </w:rPr>
                            </w:pPr>
                          </w:p>
                          <w:p w14:paraId="44FD3A1E" w14:textId="77777777" w:rsidR="00150824" w:rsidRPr="00B94674" w:rsidRDefault="00150824">
                            <w:pPr>
                              <w:rPr>
                                <w:lang w:val="en-US"/>
                              </w:rPr>
                            </w:pPr>
                          </w:p>
                          <w:p w14:paraId="41AB687D" w14:textId="77777777" w:rsidR="00150824" w:rsidRPr="00B94674" w:rsidRDefault="00150824" w:rsidP="00204E76">
                            <w:pPr>
                              <w:pStyle w:val="Ttulo1"/>
                              <w:rPr>
                                <w:lang w:val="en-US"/>
                              </w:rPr>
                            </w:pPr>
                          </w:p>
                          <w:p w14:paraId="67D46A36" w14:textId="77777777" w:rsidR="00150824" w:rsidRPr="00B94674" w:rsidRDefault="00150824">
                            <w:pPr>
                              <w:rPr>
                                <w:lang w:val="en-US"/>
                              </w:rPr>
                            </w:pPr>
                          </w:p>
                          <w:p w14:paraId="5AFB7B8C" w14:textId="77777777" w:rsidR="00150824" w:rsidRPr="00B94674" w:rsidRDefault="00150824" w:rsidP="00204E76">
                            <w:pPr>
                              <w:pStyle w:val="Ttulo1"/>
                              <w:rPr>
                                <w:lang w:val="en-US"/>
                              </w:rPr>
                            </w:pPr>
                          </w:p>
                          <w:p w14:paraId="7CBF9335" w14:textId="77777777" w:rsidR="00150824" w:rsidRPr="00B94674" w:rsidRDefault="00150824">
                            <w:pPr>
                              <w:rPr>
                                <w:lang w:val="en-US"/>
                              </w:rPr>
                            </w:pPr>
                          </w:p>
                          <w:p w14:paraId="5C7F40ED" w14:textId="77777777" w:rsidR="00150824" w:rsidRPr="00B94674" w:rsidRDefault="00150824" w:rsidP="00204E76">
                            <w:pPr>
                              <w:pStyle w:val="Ttulo1"/>
                              <w:rPr>
                                <w:lang w:val="en-US"/>
                              </w:rPr>
                            </w:pPr>
                          </w:p>
                          <w:p w14:paraId="18EABADD" w14:textId="77777777" w:rsidR="00150824" w:rsidRPr="00B94674" w:rsidRDefault="00150824">
                            <w:pPr>
                              <w:rPr>
                                <w:lang w:val="en-US"/>
                              </w:rPr>
                            </w:pPr>
                          </w:p>
                          <w:p w14:paraId="000F5FF2" w14:textId="77777777" w:rsidR="00150824" w:rsidRPr="00B94674" w:rsidRDefault="00150824" w:rsidP="00204E76">
                            <w:pPr>
                              <w:pStyle w:val="Ttulo1"/>
                              <w:rPr>
                                <w:lang w:val="en-US"/>
                              </w:rPr>
                            </w:pPr>
                          </w:p>
                          <w:p w14:paraId="68E0681B" w14:textId="77777777" w:rsidR="00150824" w:rsidRPr="00B94674" w:rsidRDefault="00150824">
                            <w:pPr>
                              <w:rPr>
                                <w:lang w:val="en-US"/>
                              </w:rPr>
                            </w:pPr>
                          </w:p>
                          <w:p w14:paraId="0406BF90" w14:textId="77777777" w:rsidR="00150824" w:rsidRPr="00B94674" w:rsidRDefault="00150824" w:rsidP="00204E76">
                            <w:pPr>
                              <w:pStyle w:val="Ttulo1"/>
                              <w:rPr>
                                <w:lang w:val="en-US"/>
                              </w:rPr>
                            </w:pPr>
                          </w:p>
                          <w:p w14:paraId="11EF99B5" w14:textId="77777777" w:rsidR="00150824" w:rsidRPr="00B94674" w:rsidRDefault="00150824">
                            <w:pPr>
                              <w:rPr>
                                <w:lang w:val="en-US"/>
                              </w:rPr>
                            </w:pPr>
                          </w:p>
                          <w:p w14:paraId="2FE8768B" w14:textId="77777777" w:rsidR="00150824" w:rsidRPr="00B94674" w:rsidRDefault="00150824" w:rsidP="00204E76">
                            <w:pPr>
                              <w:pStyle w:val="Ttulo1"/>
                              <w:rPr>
                                <w:lang w:val="en-US"/>
                              </w:rPr>
                            </w:pPr>
                          </w:p>
                          <w:p w14:paraId="04187868" w14:textId="77777777" w:rsidR="00150824" w:rsidRPr="00B94674" w:rsidRDefault="00150824">
                            <w:pPr>
                              <w:rPr>
                                <w:lang w:val="en-US"/>
                              </w:rPr>
                            </w:pPr>
                          </w:p>
                          <w:p w14:paraId="39CFF351" w14:textId="77777777" w:rsidR="00150824" w:rsidRPr="00B94674" w:rsidRDefault="00150824" w:rsidP="00204E76">
                            <w:pPr>
                              <w:pStyle w:val="Ttulo1"/>
                              <w:rPr>
                                <w:lang w:val="en-US"/>
                              </w:rPr>
                            </w:pPr>
                          </w:p>
                          <w:p w14:paraId="79B6337A" w14:textId="77777777" w:rsidR="00150824" w:rsidRPr="00B94674" w:rsidRDefault="00150824">
                            <w:pPr>
                              <w:rPr>
                                <w:lang w:val="en-US"/>
                              </w:rPr>
                            </w:pPr>
                          </w:p>
                          <w:p w14:paraId="5DE1D358" w14:textId="77777777" w:rsidR="00150824" w:rsidRPr="00B94674" w:rsidRDefault="00150824" w:rsidP="00204E76">
                            <w:pPr>
                              <w:pStyle w:val="Ttulo1"/>
                              <w:rPr>
                                <w:lang w:val="en-US"/>
                              </w:rPr>
                            </w:pPr>
                          </w:p>
                          <w:p w14:paraId="3B75B2E8" w14:textId="77777777" w:rsidR="00150824" w:rsidRPr="00B94674" w:rsidRDefault="00150824">
                            <w:pPr>
                              <w:rPr>
                                <w:lang w:val="en-US"/>
                              </w:rPr>
                            </w:pPr>
                          </w:p>
                          <w:p w14:paraId="2D5D4340" w14:textId="77777777" w:rsidR="00150824" w:rsidRPr="00B94674" w:rsidRDefault="00150824" w:rsidP="00204E76">
                            <w:pPr>
                              <w:pStyle w:val="Ttulo1"/>
                              <w:rPr>
                                <w:lang w:val="en-US"/>
                              </w:rPr>
                            </w:pPr>
                          </w:p>
                          <w:p w14:paraId="6DE9C756" w14:textId="77777777" w:rsidR="00150824" w:rsidRPr="00B94674" w:rsidRDefault="00150824">
                            <w:pPr>
                              <w:rPr>
                                <w:lang w:val="en-US"/>
                              </w:rPr>
                            </w:pPr>
                          </w:p>
                          <w:p w14:paraId="3C912D52" w14:textId="77777777" w:rsidR="00150824" w:rsidRPr="00B94674" w:rsidRDefault="00150824" w:rsidP="00204E76">
                            <w:pPr>
                              <w:pStyle w:val="Ttulo1"/>
                              <w:rPr>
                                <w:lang w:val="en-US"/>
                              </w:rPr>
                            </w:pPr>
                          </w:p>
                          <w:p w14:paraId="28847F07" w14:textId="77777777" w:rsidR="00150824" w:rsidRPr="00B94674" w:rsidRDefault="00150824">
                            <w:pPr>
                              <w:rPr>
                                <w:lang w:val="en-US"/>
                              </w:rPr>
                            </w:pPr>
                          </w:p>
                          <w:p w14:paraId="7E09FA05" w14:textId="77777777" w:rsidR="00150824" w:rsidRPr="00B94674" w:rsidRDefault="00150824" w:rsidP="00204E76">
                            <w:pPr>
                              <w:pStyle w:val="Ttulo1"/>
                              <w:rPr>
                                <w:lang w:val="en-US"/>
                              </w:rPr>
                            </w:pPr>
                          </w:p>
                          <w:p w14:paraId="5FC980C9" w14:textId="77777777" w:rsidR="00150824" w:rsidRPr="00B94674" w:rsidRDefault="00150824">
                            <w:pPr>
                              <w:rPr>
                                <w:lang w:val="en-US"/>
                              </w:rPr>
                            </w:pPr>
                          </w:p>
                          <w:p w14:paraId="505E794F" w14:textId="77777777" w:rsidR="00150824" w:rsidRPr="00B94674" w:rsidRDefault="00150824" w:rsidP="00204E76">
                            <w:pPr>
                              <w:pStyle w:val="Ttulo1"/>
                              <w:rPr>
                                <w:lang w:val="en-US"/>
                              </w:rPr>
                            </w:pPr>
                          </w:p>
                          <w:p w14:paraId="5360A0D1" w14:textId="77777777" w:rsidR="00150824" w:rsidRPr="00B94674" w:rsidRDefault="00150824">
                            <w:pPr>
                              <w:rPr>
                                <w:lang w:val="en-US"/>
                              </w:rPr>
                            </w:pPr>
                          </w:p>
                          <w:p w14:paraId="3D0658F4" w14:textId="77777777" w:rsidR="00150824" w:rsidRPr="00B94674" w:rsidRDefault="00150824" w:rsidP="00204E76">
                            <w:pPr>
                              <w:pStyle w:val="Ttulo1"/>
                              <w:rPr>
                                <w:lang w:val="en-US"/>
                              </w:rPr>
                            </w:pPr>
                          </w:p>
                          <w:p w14:paraId="378F591D" w14:textId="77777777" w:rsidR="00150824" w:rsidRPr="00B94674" w:rsidRDefault="00150824">
                            <w:pPr>
                              <w:rPr>
                                <w:lang w:val="en-US"/>
                              </w:rPr>
                            </w:pPr>
                          </w:p>
                          <w:p w14:paraId="115A8A86" w14:textId="77777777" w:rsidR="00150824" w:rsidRPr="00B94674" w:rsidRDefault="00150824" w:rsidP="00204E76">
                            <w:pPr>
                              <w:pStyle w:val="Ttulo1"/>
                              <w:rPr>
                                <w:lang w:val="en-US"/>
                              </w:rPr>
                            </w:pPr>
                          </w:p>
                          <w:p w14:paraId="5980FA1D" w14:textId="77777777" w:rsidR="00150824" w:rsidRPr="00B94674" w:rsidRDefault="00150824">
                            <w:pPr>
                              <w:rPr>
                                <w:lang w:val="en-US"/>
                              </w:rPr>
                            </w:pPr>
                          </w:p>
                          <w:p w14:paraId="440816A8" w14:textId="77777777" w:rsidR="00150824" w:rsidRPr="00B94674" w:rsidRDefault="00150824" w:rsidP="00204E76">
                            <w:pPr>
                              <w:pStyle w:val="Ttulo1"/>
                              <w:rPr>
                                <w:lang w:val="en-US"/>
                              </w:rPr>
                            </w:pPr>
                          </w:p>
                          <w:p w14:paraId="055A08FF" w14:textId="77777777" w:rsidR="00150824" w:rsidRPr="00B94674" w:rsidRDefault="00150824">
                            <w:pPr>
                              <w:rPr>
                                <w:lang w:val="en-US"/>
                              </w:rPr>
                            </w:pPr>
                          </w:p>
                          <w:p w14:paraId="6A17C992" w14:textId="77777777" w:rsidR="00150824" w:rsidRPr="00B94674" w:rsidRDefault="00150824" w:rsidP="00204E76">
                            <w:pPr>
                              <w:pStyle w:val="Ttulo1"/>
                              <w:rPr>
                                <w:lang w:val="en-US"/>
                              </w:rPr>
                            </w:pPr>
                          </w:p>
                          <w:p w14:paraId="2D9CC2F4" w14:textId="77777777" w:rsidR="00150824" w:rsidRPr="00B94674" w:rsidRDefault="00150824">
                            <w:pPr>
                              <w:rPr>
                                <w:lang w:val="en-US"/>
                              </w:rPr>
                            </w:pPr>
                          </w:p>
                          <w:p w14:paraId="71EFC71B" w14:textId="77777777" w:rsidR="00150824" w:rsidRPr="00B94674" w:rsidRDefault="00150824" w:rsidP="00204E76">
                            <w:pPr>
                              <w:pStyle w:val="Ttulo1"/>
                              <w:rPr>
                                <w:lang w:val="en-US"/>
                              </w:rPr>
                            </w:pPr>
                          </w:p>
                          <w:p w14:paraId="16B6470E" w14:textId="77777777" w:rsidR="00150824" w:rsidRPr="00B94674" w:rsidRDefault="00150824">
                            <w:pPr>
                              <w:rPr>
                                <w:lang w:val="en-US"/>
                              </w:rPr>
                            </w:pPr>
                          </w:p>
                          <w:p w14:paraId="69D09B75" w14:textId="77777777" w:rsidR="00150824" w:rsidRPr="00B94674" w:rsidRDefault="00150824" w:rsidP="00204E76">
                            <w:pPr>
                              <w:pStyle w:val="Ttulo1"/>
                              <w:rPr>
                                <w:lang w:val="en-US"/>
                              </w:rPr>
                            </w:pPr>
                          </w:p>
                          <w:p w14:paraId="02E8BA43" w14:textId="77777777" w:rsidR="00150824" w:rsidRPr="00B94674" w:rsidRDefault="00150824">
                            <w:pPr>
                              <w:rPr>
                                <w:lang w:val="en-US"/>
                              </w:rPr>
                            </w:pPr>
                          </w:p>
                          <w:p w14:paraId="353E5F40" w14:textId="77777777" w:rsidR="00150824" w:rsidRPr="00B94674" w:rsidRDefault="00150824" w:rsidP="00204E76">
                            <w:pPr>
                              <w:pStyle w:val="Ttulo1"/>
                              <w:rPr>
                                <w:lang w:val="en-US"/>
                              </w:rPr>
                            </w:pPr>
                          </w:p>
                          <w:p w14:paraId="34D8FBF6" w14:textId="77777777" w:rsidR="00150824" w:rsidRPr="00B94674" w:rsidRDefault="00150824">
                            <w:pPr>
                              <w:rPr>
                                <w:lang w:val="en-US"/>
                              </w:rPr>
                            </w:pPr>
                          </w:p>
                          <w:p w14:paraId="0346D175" w14:textId="77777777" w:rsidR="00150824" w:rsidRPr="00B94674" w:rsidRDefault="00150824" w:rsidP="00204E76">
                            <w:pPr>
                              <w:pStyle w:val="Ttulo1"/>
                              <w:rPr>
                                <w:lang w:val="en-US"/>
                              </w:rPr>
                            </w:pPr>
                          </w:p>
                          <w:p w14:paraId="4EDE14C0" w14:textId="77777777" w:rsidR="00150824" w:rsidRPr="00B94674" w:rsidRDefault="00150824">
                            <w:pPr>
                              <w:rPr>
                                <w:lang w:val="en-US"/>
                              </w:rPr>
                            </w:pPr>
                          </w:p>
                          <w:p w14:paraId="38CED9C7" w14:textId="77777777" w:rsidR="00150824" w:rsidRPr="00B94674" w:rsidRDefault="00150824" w:rsidP="00204E76">
                            <w:pPr>
                              <w:pStyle w:val="Ttulo1"/>
                              <w:rPr>
                                <w:lang w:val="en-US"/>
                              </w:rPr>
                            </w:pPr>
                          </w:p>
                          <w:p w14:paraId="72857178" w14:textId="77777777" w:rsidR="00150824" w:rsidRPr="00B94674" w:rsidRDefault="00150824">
                            <w:pPr>
                              <w:rPr>
                                <w:lang w:val="en-US"/>
                              </w:rPr>
                            </w:pPr>
                          </w:p>
                          <w:p w14:paraId="045F020E" w14:textId="77777777" w:rsidR="00150824" w:rsidRPr="00B94674" w:rsidRDefault="00150824" w:rsidP="00204E76">
                            <w:pPr>
                              <w:pStyle w:val="Ttulo1"/>
                              <w:rPr>
                                <w:lang w:val="en-US"/>
                              </w:rPr>
                            </w:pPr>
                          </w:p>
                          <w:p w14:paraId="4BDE977F" w14:textId="77777777" w:rsidR="00150824" w:rsidRPr="00B94674" w:rsidRDefault="00150824">
                            <w:pPr>
                              <w:rPr>
                                <w:lang w:val="en-US"/>
                              </w:rPr>
                            </w:pPr>
                          </w:p>
                          <w:p w14:paraId="3566B6C2" w14:textId="77777777" w:rsidR="00150824" w:rsidRPr="00B94674" w:rsidRDefault="00150824" w:rsidP="00204E76">
                            <w:pPr>
                              <w:pStyle w:val="Ttulo1"/>
                              <w:rPr>
                                <w:lang w:val="en-US"/>
                              </w:rPr>
                            </w:pPr>
                          </w:p>
                          <w:p w14:paraId="407DFF3A" w14:textId="77777777" w:rsidR="00150824" w:rsidRPr="00B94674" w:rsidRDefault="00150824">
                            <w:pPr>
                              <w:rPr>
                                <w:lang w:val="en-US"/>
                              </w:rPr>
                            </w:pPr>
                          </w:p>
                          <w:p w14:paraId="3CB52A3D" w14:textId="77777777" w:rsidR="00150824" w:rsidRPr="00B94674" w:rsidRDefault="00150824" w:rsidP="00204E76">
                            <w:pPr>
                              <w:pStyle w:val="Ttulo1"/>
                              <w:rPr>
                                <w:lang w:val="en-US"/>
                              </w:rPr>
                            </w:pPr>
                          </w:p>
                          <w:p w14:paraId="0D223BA8" w14:textId="77777777" w:rsidR="00150824" w:rsidRPr="00B94674" w:rsidRDefault="00150824">
                            <w:pPr>
                              <w:rPr>
                                <w:lang w:val="en-US"/>
                              </w:rPr>
                            </w:pPr>
                          </w:p>
                          <w:p w14:paraId="7557592B" w14:textId="77777777" w:rsidR="00150824" w:rsidRPr="00B94674" w:rsidRDefault="00150824" w:rsidP="00204E76">
                            <w:pPr>
                              <w:pStyle w:val="Ttulo1"/>
                              <w:rPr>
                                <w:lang w:val="en-US"/>
                              </w:rPr>
                            </w:pPr>
                          </w:p>
                          <w:p w14:paraId="3304CF37" w14:textId="77777777" w:rsidR="00A5206C" w:rsidRDefault="00A5206C"/>
                          <w:p w14:paraId="5A8E4FEA" w14:textId="77777777" w:rsidR="00150824" w:rsidRPr="00B94674" w:rsidRDefault="00150824" w:rsidP="00204E76">
                            <w:pPr>
                              <w:pStyle w:val="Ttulo1"/>
                              <w:rPr>
                                <w:lang w:val="en-US"/>
                              </w:rPr>
                            </w:pPr>
                          </w:p>
                          <w:p w14:paraId="209CA32B" w14:textId="77777777" w:rsidR="00150824" w:rsidRPr="00B94674" w:rsidRDefault="00150824">
                            <w:pPr>
                              <w:rPr>
                                <w:lang w:val="en-US"/>
                              </w:rPr>
                            </w:pPr>
                          </w:p>
                          <w:p w14:paraId="342C7653" w14:textId="77777777" w:rsidR="00150824" w:rsidRPr="00B94674" w:rsidRDefault="00150824" w:rsidP="00204E76">
                            <w:pPr>
                              <w:pStyle w:val="Ttulo1"/>
                              <w:rPr>
                                <w:lang w:val="en-US"/>
                              </w:rPr>
                            </w:pPr>
                          </w:p>
                          <w:p w14:paraId="28C40F7E" w14:textId="77777777" w:rsidR="00150824" w:rsidRPr="00B94674" w:rsidRDefault="00150824">
                            <w:pPr>
                              <w:rPr>
                                <w:lang w:val="en-US"/>
                              </w:rPr>
                            </w:pPr>
                          </w:p>
                          <w:p w14:paraId="0493173D" w14:textId="77777777" w:rsidR="00150824" w:rsidRPr="00B94674" w:rsidRDefault="00150824" w:rsidP="00204E76">
                            <w:pPr>
                              <w:pStyle w:val="Ttulo1"/>
                              <w:rPr>
                                <w:lang w:val="en-US"/>
                              </w:rPr>
                            </w:pPr>
                          </w:p>
                          <w:p w14:paraId="19EF370F" w14:textId="77777777" w:rsidR="00150824" w:rsidRPr="00B94674" w:rsidRDefault="00150824">
                            <w:pPr>
                              <w:rPr>
                                <w:lang w:val="en-US"/>
                              </w:rPr>
                            </w:pPr>
                          </w:p>
                          <w:p w14:paraId="09200143" w14:textId="77777777" w:rsidR="00150824" w:rsidRPr="00B94674" w:rsidRDefault="00150824" w:rsidP="00204E76">
                            <w:pPr>
                              <w:pStyle w:val="Ttulo1"/>
                              <w:rPr>
                                <w:lang w:val="en-US"/>
                              </w:rPr>
                            </w:pPr>
                          </w:p>
                          <w:p w14:paraId="2BDD0D68" w14:textId="77777777" w:rsidR="00150824" w:rsidRPr="00B94674" w:rsidRDefault="00150824">
                            <w:pPr>
                              <w:rPr>
                                <w:lang w:val="en-US"/>
                              </w:rPr>
                            </w:pPr>
                          </w:p>
                          <w:p w14:paraId="5A580CBF" w14:textId="77777777" w:rsidR="00150824" w:rsidRPr="00B94674" w:rsidRDefault="00150824" w:rsidP="00204E76">
                            <w:pPr>
                              <w:pStyle w:val="Ttulo1"/>
                              <w:rPr>
                                <w:lang w:val="en-US"/>
                              </w:rPr>
                            </w:pPr>
                          </w:p>
                          <w:p w14:paraId="7EEDDD8A" w14:textId="77777777" w:rsidR="00150824" w:rsidRPr="00B94674" w:rsidRDefault="00150824">
                            <w:pPr>
                              <w:rPr>
                                <w:lang w:val="en-US"/>
                              </w:rPr>
                            </w:pPr>
                          </w:p>
                          <w:p w14:paraId="0658F564" w14:textId="77777777" w:rsidR="00150824" w:rsidRPr="00B94674" w:rsidRDefault="00150824" w:rsidP="00204E76">
                            <w:pPr>
                              <w:pStyle w:val="Ttulo1"/>
                              <w:rPr>
                                <w:lang w:val="en-US"/>
                              </w:rPr>
                            </w:pPr>
                          </w:p>
                          <w:p w14:paraId="1DCAB35B" w14:textId="77777777" w:rsidR="00150824" w:rsidRPr="00B94674" w:rsidRDefault="00150824">
                            <w:pPr>
                              <w:rPr>
                                <w:lang w:val="en-US"/>
                              </w:rPr>
                            </w:pPr>
                          </w:p>
                          <w:p w14:paraId="044F5C1D" w14:textId="77777777" w:rsidR="00150824" w:rsidRPr="00B94674" w:rsidRDefault="00150824" w:rsidP="00204E76">
                            <w:pPr>
                              <w:pStyle w:val="Ttulo1"/>
                              <w:rPr>
                                <w:lang w:val="en-US"/>
                              </w:rPr>
                            </w:pPr>
                          </w:p>
                          <w:p w14:paraId="738D84E5" w14:textId="77777777" w:rsidR="00150824" w:rsidRPr="00B94674" w:rsidRDefault="00150824">
                            <w:pPr>
                              <w:rPr>
                                <w:lang w:val="en-US"/>
                              </w:rPr>
                            </w:pPr>
                          </w:p>
                          <w:p w14:paraId="17304685" w14:textId="77777777" w:rsidR="00150824" w:rsidRPr="00B94674" w:rsidRDefault="00150824" w:rsidP="00204E76">
                            <w:pPr>
                              <w:pStyle w:val="Ttulo1"/>
                              <w:rPr>
                                <w:lang w:val="en-US"/>
                              </w:rPr>
                            </w:pPr>
                          </w:p>
                          <w:p w14:paraId="320E2393" w14:textId="77777777" w:rsidR="00150824" w:rsidRPr="00B94674" w:rsidRDefault="00150824">
                            <w:pPr>
                              <w:rPr>
                                <w:lang w:val="en-US"/>
                              </w:rPr>
                            </w:pPr>
                          </w:p>
                          <w:p w14:paraId="63778E46" w14:textId="77777777" w:rsidR="00150824" w:rsidRPr="00B94674" w:rsidRDefault="00150824" w:rsidP="00204E76">
                            <w:pPr>
                              <w:pStyle w:val="Ttulo1"/>
                              <w:rPr>
                                <w:lang w:val="en-US"/>
                              </w:rPr>
                            </w:pPr>
                          </w:p>
                          <w:p w14:paraId="7C9A0564" w14:textId="77777777" w:rsidR="00150824" w:rsidRPr="00B94674" w:rsidRDefault="00150824">
                            <w:pPr>
                              <w:rPr>
                                <w:lang w:val="en-US"/>
                              </w:rPr>
                            </w:pPr>
                          </w:p>
                          <w:p w14:paraId="3BCDD819" w14:textId="77777777" w:rsidR="00150824" w:rsidRPr="00B94674" w:rsidRDefault="00150824" w:rsidP="00204E76">
                            <w:pPr>
                              <w:pStyle w:val="Ttulo1"/>
                              <w:rPr>
                                <w:lang w:val="en-US"/>
                              </w:rPr>
                            </w:pPr>
                          </w:p>
                          <w:p w14:paraId="62E7F9D7" w14:textId="77777777" w:rsidR="00150824" w:rsidRPr="00B94674" w:rsidRDefault="00150824">
                            <w:pPr>
                              <w:rPr>
                                <w:lang w:val="en-US"/>
                              </w:rPr>
                            </w:pPr>
                          </w:p>
                          <w:p w14:paraId="7868A73C" w14:textId="77777777" w:rsidR="00150824" w:rsidRPr="00B94674" w:rsidRDefault="00150824" w:rsidP="00204E76">
                            <w:pPr>
                              <w:pStyle w:val="Ttulo1"/>
                              <w:rPr>
                                <w:lang w:val="en-US"/>
                              </w:rPr>
                            </w:pPr>
                          </w:p>
                          <w:p w14:paraId="61E4ABD8" w14:textId="77777777" w:rsidR="00150824" w:rsidRPr="00B94674" w:rsidRDefault="00150824">
                            <w:pPr>
                              <w:rPr>
                                <w:lang w:val="en-US"/>
                              </w:rPr>
                            </w:pPr>
                          </w:p>
                          <w:p w14:paraId="1CA171D6" w14:textId="77777777" w:rsidR="00150824" w:rsidRPr="00B94674" w:rsidRDefault="00150824" w:rsidP="00204E76">
                            <w:pPr>
                              <w:pStyle w:val="Ttulo1"/>
                              <w:rPr>
                                <w:lang w:val="en-US"/>
                              </w:rPr>
                            </w:pPr>
                          </w:p>
                          <w:p w14:paraId="7898D596" w14:textId="77777777" w:rsidR="00150824" w:rsidRPr="00B94674" w:rsidRDefault="00150824">
                            <w:pPr>
                              <w:rPr>
                                <w:lang w:val="en-US"/>
                              </w:rPr>
                            </w:pPr>
                          </w:p>
                          <w:p w14:paraId="1A46DA33" w14:textId="77777777" w:rsidR="00150824" w:rsidRPr="00B94674" w:rsidRDefault="00150824" w:rsidP="00204E76">
                            <w:pPr>
                              <w:pStyle w:val="Ttulo1"/>
                              <w:rPr>
                                <w:lang w:val="en-US"/>
                              </w:rPr>
                            </w:pPr>
                          </w:p>
                          <w:p w14:paraId="2B2D9000" w14:textId="77777777" w:rsidR="00150824" w:rsidRPr="00B94674" w:rsidRDefault="00150824">
                            <w:pPr>
                              <w:rPr>
                                <w:lang w:val="en-US"/>
                              </w:rPr>
                            </w:pPr>
                          </w:p>
                          <w:p w14:paraId="0DFA0FB1" w14:textId="77777777" w:rsidR="00150824" w:rsidRPr="00B94674" w:rsidRDefault="00150824" w:rsidP="00204E76">
                            <w:pPr>
                              <w:pStyle w:val="Ttulo1"/>
                              <w:rPr>
                                <w:lang w:val="en-US"/>
                              </w:rPr>
                            </w:pPr>
                          </w:p>
                          <w:p w14:paraId="4D38BBE9" w14:textId="77777777" w:rsidR="00150824" w:rsidRPr="00B94674" w:rsidRDefault="00150824">
                            <w:pPr>
                              <w:rPr>
                                <w:lang w:val="en-US"/>
                              </w:rPr>
                            </w:pPr>
                          </w:p>
                          <w:p w14:paraId="148DC5D8" w14:textId="77777777" w:rsidR="00150824" w:rsidRPr="00B94674" w:rsidRDefault="00150824" w:rsidP="00204E76">
                            <w:pPr>
                              <w:pStyle w:val="Ttulo1"/>
                              <w:rPr>
                                <w:lang w:val="en-US"/>
                              </w:rPr>
                            </w:pPr>
                          </w:p>
                          <w:p w14:paraId="1DEBAE09" w14:textId="77777777" w:rsidR="00150824" w:rsidRPr="00B94674" w:rsidRDefault="00150824">
                            <w:pPr>
                              <w:rPr>
                                <w:lang w:val="en-US"/>
                              </w:rPr>
                            </w:pPr>
                          </w:p>
                          <w:p w14:paraId="75805C71" w14:textId="77777777" w:rsidR="00150824" w:rsidRPr="00B94674" w:rsidRDefault="00150824" w:rsidP="00204E76">
                            <w:pPr>
                              <w:pStyle w:val="Ttulo1"/>
                              <w:rPr>
                                <w:lang w:val="en-US"/>
                              </w:rPr>
                            </w:pPr>
                          </w:p>
                          <w:p w14:paraId="58675EB3" w14:textId="77777777" w:rsidR="00150824" w:rsidRPr="00B94674" w:rsidRDefault="00150824">
                            <w:pPr>
                              <w:rPr>
                                <w:lang w:val="en-US"/>
                              </w:rPr>
                            </w:pPr>
                          </w:p>
                          <w:p w14:paraId="10A8D86A" w14:textId="77777777" w:rsidR="00150824" w:rsidRPr="00B94674" w:rsidRDefault="00150824" w:rsidP="00204E76">
                            <w:pPr>
                              <w:pStyle w:val="Ttulo1"/>
                              <w:rPr>
                                <w:lang w:val="en-US"/>
                              </w:rPr>
                            </w:pPr>
                          </w:p>
                          <w:p w14:paraId="388316C0" w14:textId="77777777" w:rsidR="00150824" w:rsidRPr="00B94674" w:rsidRDefault="00150824">
                            <w:pPr>
                              <w:rPr>
                                <w:lang w:val="en-US"/>
                              </w:rPr>
                            </w:pPr>
                          </w:p>
                          <w:p w14:paraId="180C9F17" w14:textId="77777777" w:rsidR="00150824" w:rsidRPr="00B94674" w:rsidRDefault="00150824" w:rsidP="00204E76">
                            <w:pPr>
                              <w:pStyle w:val="Ttulo1"/>
                              <w:rPr>
                                <w:lang w:val="en-US"/>
                              </w:rPr>
                            </w:pPr>
                          </w:p>
                          <w:p w14:paraId="373FF8F1" w14:textId="77777777" w:rsidR="00150824" w:rsidRPr="00B94674" w:rsidRDefault="00150824">
                            <w:pPr>
                              <w:rPr>
                                <w:lang w:val="en-US"/>
                              </w:rPr>
                            </w:pPr>
                          </w:p>
                          <w:p w14:paraId="2C3E093F" w14:textId="77777777" w:rsidR="00150824" w:rsidRPr="00B94674" w:rsidRDefault="00150824" w:rsidP="00204E76">
                            <w:pPr>
                              <w:pStyle w:val="Ttulo1"/>
                              <w:rPr>
                                <w:lang w:val="en-US"/>
                              </w:rPr>
                            </w:pPr>
                          </w:p>
                          <w:p w14:paraId="62F58B9A" w14:textId="77777777" w:rsidR="00150824" w:rsidRPr="00B94674" w:rsidRDefault="00150824">
                            <w:pPr>
                              <w:rPr>
                                <w:lang w:val="en-US"/>
                              </w:rPr>
                            </w:pPr>
                          </w:p>
                          <w:p w14:paraId="00F98B5C" w14:textId="77777777" w:rsidR="00150824" w:rsidRPr="00B94674" w:rsidRDefault="00150824" w:rsidP="00204E76">
                            <w:pPr>
                              <w:pStyle w:val="Ttulo1"/>
                              <w:rPr>
                                <w:lang w:val="en-US"/>
                              </w:rPr>
                            </w:pPr>
                          </w:p>
                          <w:p w14:paraId="0063F7EE" w14:textId="77777777" w:rsidR="00150824" w:rsidRPr="00B94674" w:rsidRDefault="00150824">
                            <w:pPr>
                              <w:rPr>
                                <w:lang w:val="en-US"/>
                              </w:rPr>
                            </w:pPr>
                          </w:p>
                          <w:p w14:paraId="162B1F16" w14:textId="77777777" w:rsidR="00150824" w:rsidRPr="00B94674" w:rsidRDefault="00150824" w:rsidP="00204E76">
                            <w:pPr>
                              <w:pStyle w:val="Ttulo1"/>
                              <w:rPr>
                                <w:lang w:val="en-US"/>
                              </w:rPr>
                            </w:pPr>
                          </w:p>
                          <w:p w14:paraId="0F5441C2" w14:textId="77777777" w:rsidR="00150824" w:rsidRPr="00B94674" w:rsidRDefault="00150824">
                            <w:pPr>
                              <w:rPr>
                                <w:lang w:val="en-US"/>
                              </w:rPr>
                            </w:pPr>
                          </w:p>
                          <w:p w14:paraId="2E6B6461" w14:textId="77777777" w:rsidR="00150824" w:rsidRPr="00B94674" w:rsidRDefault="00150824" w:rsidP="00204E76">
                            <w:pPr>
                              <w:pStyle w:val="Ttulo1"/>
                              <w:rPr>
                                <w:lang w:val="en-US"/>
                              </w:rPr>
                            </w:pPr>
                          </w:p>
                          <w:p w14:paraId="68F699DA" w14:textId="77777777" w:rsidR="00150824" w:rsidRPr="00B94674" w:rsidRDefault="00150824">
                            <w:pPr>
                              <w:rPr>
                                <w:lang w:val="en-US"/>
                              </w:rPr>
                            </w:pPr>
                          </w:p>
                          <w:p w14:paraId="57793E60" w14:textId="77777777" w:rsidR="00150824" w:rsidRPr="00B94674" w:rsidRDefault="00150824" w:rsidP="00204E76">
                            <w:pPr>
                              <w:pStyle w:val="Ttulo1"/>
                              <w:rPr>
                                <w:lang w:val="en-US"/>
                              </w:rPr>
                            </w:pPr>
                          </w:p>
                          <w:p w14:paraId="615ABE37" w14:textId="77777777" w:rsidR="00150824" w:rsidRPr="00B94674" w:rsidRDefault="00150824">
                            <w:pPr>
                              <w:rPr>
                                <w:lang w:val="en-US"/>
                              </w:rPr>
                            </w:pPr>
                          </w:p>
                          <w:p w14:paraId="71403FE9" w14:textId="77777777" w:rsidR="00150824" w:rsidRPr="00B94674" w:rsidRDefault="00150824" w:rsidP="00204E76">
                            <w:pPr>
                              <w:pStyle w:val="Ttulo1"/>
                              <w:rPr>
                                <w:lang w:val="en-US"/>
                              </w:rPr>
                            </w:pPr>
                          </w:p>
                          <w:p w14:paraId="48E0B81E" w14:textId="77777777" w:rsidR="00150824" w:rsidRPr="00B94674" w:rsidRDefault="00150824">
                            <w:pPr>
                              <w:rPr>
                                <w:lang w:val="en-US"/>
                              </w:rPr>
                            </w:pPr>
                          </w:p>
                          <w:p w14:paraId="70043515" w14:textId="77777777" w:rsidR="00150824" w:rsidRPr="00B94674" w:rsidRDefault="00150824" w:rsidP="00204E76">
                            <w:pPr>
                              <w:pStyle w:val="Ttulo1"/>
                              <w:rPr>
                                <w:lang w:val="en-US"/>
                              </w:rPr>
                            </w:pPr>
                          </w:p>
                          <w:p w14:paraId="6C754CD4" w14:textId="77777777" w:rsidR="00150824" w:rsidRPr="00B94674" w:rsidRDefault="00150824">
                            <w:pPr>
                              <w:rPr>
                                <w:lang w:val="en-US"/>
                              </w:rPr>
                            </w:pPr>
                          </w:p>
                          <w:p w14:paraId="6B1157ED" w14:textId="77777777" w:rsidR="00150824" w:rsidRPr="00B94674" w:rsidRDefault="00150824" w:rsidP="00204E76">
                            <w:pPr>
                              <w:pStyle w:val="Ttulo1"/>
                              <w:rPr>
                                <w:lang w:val="en-US"/>
                              </w:rPr>
                            </w:pPr>
                          </w:p>
                          <w:p w14:paraId="13670321" w14:textId="77777777" w:rsidR="00150824" w:rsidRPr="00B94674" w:rsidRDefault="00150824">
                            <w:pPr>
                              <w:rPr>
                                <w:lang w:val="en-US"/>
                              </w:rPr>
                            </w:pPr>
                          </w:p>
                          <w:p w14:paraId="71EFCF58" w14:textId="77777777" w:rsidR="00150824" w:rsidRPr="00B94674" w:rsidRDefault="00150824" w:rsidP="00204E76">
                            <w:pPr>
                              <w:pStyle w:val="Ttulo1"/>
                              <w:rPr>
                                <w:lang w:val="en-US"/>
                              </w:rPr>
                            </w:pPr>
                          </w:p>
                          <w:p w14:paraId="17F25251" w14:textId="77777777" w:rsidR="00150824" w:rsidRPr="00B94674" w:rsidRDefault="00150824">
                            <w:pPr>
                              <w:rPr>
                                <w:lang w:val="en-US"/>
                              </w:rPr>
                            </w:pPr>
                          </w:p>
                          <w:p w14:paraId="464C9DE8" w14:textId="77777777" w:rsidR="00150824" w:rsidRPr="00B94674" w:rsidRDefault="00150824" w:rsidP="00204E76">
                            <w:pPr>
                              <w:pStyle w:val="Ttulo1"/>
                              <w:rPr>
                                <w:lang w:val="en-US"/>
                              </w:rPr>
                            </w:pPr>
                          </w:p>
                          <w:p w14:paraId="045294C4" w14:textId="77777777" w:rsidR="00150824" w:rsidRPr="00B94674" w:rsidRDefault="00150824">
                            <w:pPr>
                              <w:rPr>
                                <w:lang w:val="en-US"/>
                              </w:rPr>
                            </w:pPr>
                          </w:p>
                          <w:p w14:paraId="6F21E19E" w14:textId="77777777" w:rsidR="00150824" w:rsidRPr="00B94674" w:rsidRDefault="00150824" w:rsidP="00204E76">
                            <w:pPr>
                              <w:pStyle w:val="Ttulo1"/>
                              <w:rPr>
                                <w:lang w:val="en-US"/>
                              </w:rPr>
                            </w:pPr>
                          </w:p>
                          <w:p w14:paraId="01D95001" w14:textId="77777777" w:rsidR="00150824" w:rsidRPr="00B94674" w:rsidRDefault="00150824">
                            <w:pPr>
                              <w:rPr>
                                <w:lang w:val="en-US"/>
                              </w:rPr>
                            </w:pPr>
                          </w:p>
                          <w:p w14:paraId="08DEF588" w14:textId="77777777" w:rsidR="00150824" w:rsidRPr="00B94674" w:rsidRDefault="00150824" w:rsidP="00204E76">
                            <w:pPr>
                              <w:pStyle w:val="Ttulo1"/>
                              <w:rPr>
                                <w:lang w:val="en-US"/>
                              </w:rPr>
                            </w:pPr>
                          </w:p>
                          <w:p w14:paraId="6C7E1A9A" w14:textId="77777777" w:rsidR="00150824" w:rsidRPr="00B94674" w:rsidRDefault="00150824">
                            <w:pPr>
                              <w:rPr>
                                <w:lang w:val="en-US"/>
                              </w:rPr>
                            </w:pPr>
                          </w:p>
                          <w:p w14:paraId="3CCF7F9F" w14:textId="77777777" w:rsidR="00150824" w:rsidRPr="00B94674" w:rsidRDefault="00150824" w:rsidP="00204E76">
                            <w:pPr>
                              <w:pStyle w:val="Ttulo1"/>
                              <w:rPr>
                                <w:lang w:val="en-US"/>
                              </w:rPr>
                            </w:pPr>
                          </w:p>
                          <w:p w14:paraId="7F5FC0DD" w14:textId="77777777" w:rsidR="00150824" w:rsidRPr="00B94674" w:rsidRDefault="00150824">
                            <w:pPr>
                              <w:rPr>
                                <w:lang w:val="en-US"/>
                              </w:rPr>
                            </w:pPr>
                          </w:p>
                          <w:p w14:paraId="1776D0C7" w14:textId="77777777" w:rsidR="00150824" w:rsidRPr="00B94674" w:rsidRDefault="00150824" w:rsidP="00204E76">
                            <w:pPr>
                              <w:pStyle w:val="Ttulo1"/>
                              <w:rPr>
                                <w:lang w:val="en-US"/>
                              </w:rPr>
                            </w:pPr>
                          </w:p>
                          <w:p w14:paraId="44342AC0" w14:textId="77777777" w:rsidR="00150824" w:rsidRPr="00B94674" w:rsidRDefault="00150824">
                            <w:pPr>
                              <w:rPr>
                                <w:lang w:val="en-US"/>
                              </w:rPr>
                            </w:pPr>
                          </w:p>
                          <w:p w14:paraId="2058D407" w14:textId="77777777" w:rsidR="00150824" w:rsidRPr="00B94674" w:rsidRDefault="00150824" w:rsidP="00204E76">
                            <w:pPr>
                              <w:pStyle w:val="Ttulo1"/>
                              <w:rPr>
                                <w:lang w:val="en-US"/>
                              </w:rPr>
                            </w:pPr>
                          </w:p>
                          <w:p w14:paraId="0ACAE6F0" w14:textId="77777777" w:rsidR="00150824" w:rsidRPr="00B94674" w:rsidRDefault="00150824">
                            <w:pPr>
                              <w:rPr>
                                <w:lang w:val="en-US"/>
                              </w:rPr>
                            </w:pPr>
                          </w:p>
                          <w:p w14:paraId="250A4939" w14:textId="77777777" w:rsidR="00150824" w:rsidRPr="00B94674" w:rsidRDefault="00150824" w:rsidP="00204E76">
                            <w:pPr>
                              <w:pStyle w:val="Ttulo1"/>
                              <w:rPr>
                                <w:lang w:val="en-US"/>
                              </w:rPr>
                            </w:pPr>
                          </w:p>
                          <w:p w14:paraId="16A7E6DA" w14:textId="77777777" w:rsidR="00150824" w:rsidRPr="00B94674" w:rsidRDefault="00150824">
                            <w:pPr>
                              <w:rPr>
                                <w:lang w:val="en-US"/>
                              </w:rPr>
                            </w:pPr>
                          </w:p>
                          <w:p w14:paraId="424FF630" w14:textId="77777777" w:rsidR="00150824" w:rsidRPr="00B94674" w:rsidRDefault="00150824" w:rsidP="00204E76">
                            <w:pPr>
                              <w:pStyle w:val="Ttulo1"/>
                              <w:rPr>
                                <w:lang w:val="en-US"/>
                              </w:rPr>
                            </w:pPr>
                          </w:p>
                          <w:p w14:paraId="10A463BC" w14:textId="77777777" w:rsidR="00150824" w:rsidRPr="00B94674" w:rsidRDefault="00150824">
                            <w:pPr>
                              <w:rPr>
                                <w:lang w:val="en-US"/>
                              </w:rPr>
                            </w:pPr>
                          </w:p>
                          <w:p w14:paraId="0D92E40A" w14:textId="77777777" w:rsidR="00150824" w:rsidRPr="00B94674" w:rsidRDefault="00150824" w:rsidP="00204E76">
                            <w:pPr>
                              <w:pStyle w:val="Ttulo1"/>
                              <w:rPr>
                                <w:lang w:val="en-US"/>
                              </w:rPr>
                            </w:pPr>
                          </w:p>
                          <w:p w14:paraId="574304B6" w14:textId="77777777" w:rsidR="00150824" w:rsidRPr="00B94674" w:rsidRDefault="00150824">
                            <w:pPr>
                              <w:rPr>
                                <w:lang w:val="en-US"/>
                              </w:rPr>
                            </w:pPr>
                          </w:p>
                          <w:p w14:paraId="411892FB" w14:textId="77777777" w:rsidR="00150824" w:rsidRPr="00B94674" w:rsidRDefault="00150824" w:rsidP="00204E76">
                            <w:pPr>
                              <w:pStyle w:val="Ttulo1"/>
                              <w:rPr>
                                <w:lang w:val="en-US"/>
                              </w:rPr>
                            </w:pPr>
                          </w:p>
                          <w:p w14:paraId="66CB915B" w14:textId="77777777" w:rsidR="00150824" w:rsidRPr="00B94674" w:rsidRDefault="00150824">
                            <w:pPr>
                              <w:rPr>
                                <w:lang w:val="en-US"/>
                              </w:rPr>
                            </w:pPr>
                          </w:p>
                          <w:p w14:paraId="2A9438A9" w14:textId="77777777" w:rsidR="00150824" w:rsidRPr="00B94674" w:rsidRDefault="00150824" w:rsidP="00204E76">
                            <w:pPr>
                              <w:pStyle w:val="Ttulo1"/>
                              <w:rPr>
                                <w:lang w:val="en-US"/>
                              </w:rPr>
                            </w:pPr>
                          </w:p>
                          <w:p w14:paraId="134E74C1" w14:textId="77777777" w:rsidR="00150824" w:rsidRPr="00B94674" w:rsidRDefault="00150824">
                            <w:pPr>
                              <w:rPr>
                                <w:lang w:val="en-US"/>
                              </w:rPr>
                            </w:pPr>
                          </w:p>
                          <w:p w14:paraId="43E1BCEC" w14:textId="77777777" w:rsidR="00150824" w:rsidRPr="00B94674" w:rsidRDefault="00150824" w:rsidP="00204E76">
                            <w:pPr>
                              <w:pStyle w:val="Ttulo1"/>
                              <w:rPr>
                                <w:lang w:val="en-US"/>
                              </w:rPr>
                            </w:pPr>
                          </w:p>
                          <w:p w14:paraId="4619750A" w14:textId="77777777" w:rsidR="00150824" w:rsidRPr="00B94674" w:rsidRDefault="00150824">
                            <w:pPr>
                              <w:rPr>
                                <w:lang w:val="en-US"/>
                              </w:rPr>
                            </w:pPr>
                          </w:p>
                          <w:p w14:paraId="59ABC92A" w14:textId="77777777" w:rsidR="00150824" w:rsidRPr="00B94674" w:rsidRDefault="00150824" w:rsidP="00204E76">
                            <w:pPr>
                              <w:pStyle w:val="Ttulo1"/>
                              <w:rPr>
                                <w:lang w:val="en-US"/>
                              </w:rPr>
                            </w:pPr>
                          </w:p>
                          <w:p w14:paraId="2E512381" w14:textId="77777777" w:rsidR="00150824" w:rsidRPr="00B94674" w:rsidRDefault="00150824">
                            <w:pPr>
                              <w:rPr>
                                <w:lang w:val="en-US"/>
                              </w:rPr>
                            </w:pPr>
                          </w:p>
                          <w:p w14:paraId="79CBDE22" w14:textId="77777777" w:rsidR="00150824" w:rsidRPr="00B94674" w:rsidRDefault="00150824" w:rsidP="00204E76">
                            <w:pPr>
                              <w:pStyle w:val="Ttulo1"/>
                              <w:rPr>
                                <w:lang w:val="en-US"/>
                              </w:rPr>
                            </w:pPr>
                          </w:p>
                          <w:p w14:paraId="1D15A920" w14:textId="77777777" w:rsidR="00150824" w:rsidRPr="00B94674" w:rsidRDefault="00150824">
                            <w:pPr>
                              <w:rPr>
                                <w:lang w:val="en-US"/>
                              </w:rPr>
                            </w:pPr>
                          </w:p>
                          <w:p w14:paraId="63060451" w14:textId="77777777" w:rsidR="00150824" w:rsidRPr="00B94674" w:rsidRDefault="00150824" w:rsidP="00204E76">
                            <w:pPr>
                              <w:pStyle w:val="Ttulo1"/>
                              <w:rPr>
                                <w:lang w:val="en-US"/>
                              </w:rPr>
                            </w:pPr>
                          </w:p>
                          <w:p w14:paraId="78E09381" w14:textId="77777777" w:rsidR="00150824" w:rsidRPr="00B94674" w:rsidRDefault="00150824">
                            <w:pPr>
                              <w:rPr>
                                <w:lang w:val="en-US"/>
                              </w:rPr>
                            </w:pPr>
                          </w:p>
                          <w:p w14:paraId="5A87B446" w14:textId="77777777" w:rsidR="00150824" w:rsidRPr="00B94674" w:rsidRDefault="00150824" w:rsidP="00204E76">
                            <w:pPr>
                              <w:pStyle w:val="Ttulo1"/>
                              <w:rPr>
                                <w:lang w:val="en-US"/>
                              </w:rPr>
                            </w:pPr>
                          </w:p>
                          <w:p w14:paraId="231BB760" w14:textId="77777777" w:rsidR="00150824" w:rsidRPr="00B94674" w:rsidRDefault="00150824">
                            <w:pPr>
                              <w:rPr>
                                <w:lang w:val="en-US"/>
                              </w:rPr>
                            </w:pPr>
                          </w:p>
                          <w:p w14:paraId="79569E76" w14:textId="77777777" w:rsidR="00150824" w:rsidRPr="00B94674" w:rsidRDefault="00150824" w:rsidP="00204E76">
                            <w:pPr>
                              <w:pStyle w:val="Ttulo1"/>
                              <w:rPr>
                                <w:lang w:val="en-US"/>
                              </w:rPr>
                            </w:pPr>
                          </w:p>
                          <w:p w14:paraId="0B0A04BD" w14:textId="77777777" w:rsidR="00150824" w:rsidRPr="00B94674" w:rsidRDefault="00150824">
                            <w:pPr>
                              <w:rPr>
                                <w:lang w:val="en-US"/>
                              </w:rPr>
                            </w:pPr>
                          </w:p>
                          <w:p w14:paraId="1A64817B" w14:textId="77777777" w:rsidR="00150824" w:rsidRPr="00B94674" w:rsidRDefault="00150824" w:rsidP="00204E76">
                            <w:pPr>
                              <w:pStyle w:val="Ttulo1"/>
                              <w:rPr>
                                <w:lang w:val="en-US"/>
                              </w:rPr>
                            </w:pPr>
                          </w:p>
                          <w:p w14:paraId="1CC815B7" w14:textId="77777777" w:rsidR="00150824" w:rsidRPr="00B94674" w:rsidRDefault="00150824">
                            <w:pPr>
                              <w:rPr>
                                <w:lang w:val="en-US"/>
                              </w:rPr>
                            </w:pPr>
                          </w:p>
                          <w:p w14:paraId="42F5D2A4" w14:textId="77777777" w:rsidR="00150824" w:rsidRPr="00B94674" w:rsidRDefault="00150824" w:rsidP="00204E76">
                            <w:pPr>
                              <w:pStyle w:val="Ttulo1"/>
                              <w:rPr>
                                <w:lang w:val="en-US"/>
                              </w:rPr>
                            </w:pPr>
                          </w:p>
                          <w:p w14:paraId="6B9EAA27" w14:textId="77777777" w:rsidR="00150824" w:rsidRPr="00B94674" w:rsidRDefault="00150824">
                            <w:pPr>
                              <w:rPr>
                                <w:lang w:val="en-US"/>
                              </w:rPr>
                            </w:pPr>
                          </w:p>
                          <w:p w14:paraId="40F28C6F" w14:textId="77777777" w:rsidR="00150824" w:rsidRPr="00B94674" w:rsidRDefault="00150824" w:rsidP="00204E76">
                            <w:pPr>
                              <w:pStyle w:val="Ttulo1"/>
                              <w:rPr>
                                <w:lang w:val="en-US"/>
                              </w:rPr>
                            </w:pPr>
                          </w:p>
                          <w:p w14:paraId="34025850" w14:textId="77777777" w:rsidR="00150824" w:rsidRPr="00B94674" w:rsidRDefault="00150824">
                            <w:pPr>
                              <w:rPr>
                                <w:lang w:val="en-US"/>
                              </w:rPr>
                            </w:pPr>
                          </w:p>
                          <w:p w14:paraId="5902D4AB" w14:textId="77777777" w:rsidR="00150824" w:rsidRPr="00B94674" w:rsidRDefault="00150824" w:rsidP="00204E76">
                            <w:pPr>
                              <w:pStyle w:val="Ttulo1"/>
                              <w:rPr>
                                <w:lang w:val="en-US"/>
                              </w:rPr>
                            </w:pPr>
                          </w:p>
                          <w:p w14:paraId="5CA59BA1" w14:textId="77777777" w:rsidR="00150824" w:rsidRPr="00B94674" w:rsidRDefault="00150824">
                            <w:pPr>
                              <w:rPr>
                                <w:lang w:val="en-US"/>
                              </w:rPr>
                            </w:pPr>
                          </w:p>
                          <w:p w14:paraId="585064D3" w14:textId="77777777" w:rsidR="00150824" w:rsidRPr="00B94674" w:rsidRDefault="00150824" w:rsidP="00204E76">
                            <w:pPr>
                              <w:pStyle w:val="Ttulo1"/>
                              <w:rPr>
                                <w:lang w:val="en-US"/>
                              </w:rPr>
                            </w:pPr>
                          </w:p>
                          <w:p w14:paraId="1F38DDBA" w14:textId="77777777" w:rsidR="00150824" w:rsidRPr="00B94674" w:rsidRDefault="00150824">
                            <w:pPr>
                              <w:rPr>
                                <w:lang w:val="en-US"/>
                              </w:rPr>
                            </w:pPr>
                          </w:p>
                          <w:p w14:paraId="639EF1B3" w14:textId="77777777" w:rsidR="00150824" w:rsidRPr="00B94674" w:rsidRDefault="00150824" w:rsidP="00204E76">
                            <w:pPr>
                              <w:pStyle w:val="Ttulo1"/>
                              <w:rPr>
                                <w:lang w:val="en-US"/>
                              </w:rPr>
                            </w:pPr>
                          </w:p>
                          <w:p w14:paraId="63AB44A7" w14:textId="77777777" w:rsidR="00150824" w:rsidRPr="00B94674" w:rsidRDefault="00150824">
                            <w:pPr>
                              <w:rPr>
                                <w:lang w:val="en-US"/>
                              </w:rPr>
                            </w:pPr>
                          </w:p>
                          <w:p w14:paraId="3C75B8B3" w14:textId="77777777" w:rsidR="00150824" w:rsidRPr="00B94674" w:rsidRDefault="00150824" w:rsidP="00204E76">
                            <w:pPr>
                              <w:pStyle w:val="Ttulo1"/>
                              <w:rPr>
                                <w:lang w:val="en-US"/>
                              </w:rPr>
                            </w:pPr>
                          </w:p>
                          <w:p w14:paraId="0B3B7270" w14:textId="77777777" w:rsidR="00150824" w:rsidRPr="00B94674" w:rsidRDefault="00150824">
                            <w:pPr>
                              <w:rPr>
                                <w:lang w:val="en-US"/>
                              </w:rPr>
                            </w:pPr>
                          </w:p>
                          <w:p w14:paraId="02A1EA23" w14:textId="77777777" w:rsidR="00150824" w:rsidRPr="00B94674" w:rsidRDefault="00150824" w:rsidP="00204E76">
                            <w:pPr>
                              <w:pStyle w:val="Ttulo1"/>
                              <w:rPr>
                                <w:lang w:val="en-US"/>
                              </w:rPr>
                            </w:pPr>
                          </w:p>
                          <w:p w14:paraId="18A00414" w14:textId="77777777" w:rsidR="00150824" w:rsidRPr="00B94674" w:rsidRDefault="00150824">
                            <w:pPr>
                              <w:rPr>
                                <w:lang w:val="en-US"/>
                              </w:rPr>
                            </w:pPr>
                          </w:p>
                          <w:p w14:paraId="4DC9320F" w14:textId="77777777" w:rsidR="00150824" w:rsidRPr="00B94674" w:rsidRDefault="00150824" w:rsidP="00204E76">
                            <w:pPr>
                              <w:pStyle w:val="Ttulo1"/>
                              <w:rPr>
                                <w:lang w:val="en-US"/>
                              </w:rPr>
                            </w:pPr>
                          </w:p>
                          <w:p w14:paraId="3A923C2C" w14:textId="77777777" w:rsidR="00150824" w:rsidRPr="00B94674" w:rsidRDefault="00150824">
                            <w:pPr>
                              <w:rPr>
                                <w:lang w:val="en-US"/>
                              </w:rPr>
                            </w:pPr>
                          </w:p>
                          <w:p w14:paraId="171B2BD8" w14:textId="77777777" w:rsidR="00150824" w:rsidRPr="00B94674" w:rsidRDefault="00150824" w:rsidP="00204E76">
                            <w:pPr>
                              <w:pStyle w:val="Ttulo1"/>
                              <w:rPr>
                                <w:lang w:val="en-US"/>
                              </w:rPr>
                            </w:pPr>
                          </w:p>
                          <w:p w14:paraId="086DB85E" w14:textId="77777777" w:rsidR="00150824" w:rsidRPr="00B94674" w:rsidRDefault="00150824">
                            <w:pPr>
                              <w:rPr>
                                <w:lang w:val="en-US"/>
                              </w:rPr>
                            </w:pPr>
                          </w:p>
                          <w:p w14:paraId="744698C8" w14:textId="77777777" w:rsidR="00150824" w:rsidRPr="00B94674" w:rsidRDefault="00150824" w:rsidP="00204E76">
                            <w:pPr>
                              <w:pStyle w:val="Ttulo1"/>
                              <w:rPr>
                                <w:lang w:val="en-US"/>
                              </w:rPr>
                            </w:pPr>
                          </w:p>
                          <w:p w14:paraId="5360180E" w14:textId="77777777" w:rsidR="00150824" w:rsidRPr="00B94674" w:rsidRDefault="00150824">
                            <w:pPr>
                              <w:rPr>
                                <w:lang w:val="en-US"/>
                              </w:rPr>
                            </w:pPr>
                          </w:p>
                          <w:p w14:paraId="2887C467" w14:textId="77777777" w:rsidR="00150824" w:rsidRPr="00B94674" w:rsidRDefault="00150824" w:rsidP="00204E76">
                            <w:pPr>
                              <w:pStyle w:val="Ttulo1"/>
                              <w:rPr>
                                <w:lang w:val="en-US"/>
                              </w:rPr>
                            </w:pPr>
                          </w:p>
                          <w:p w14:paraId="7B866BCC" w14:textId="77777777" w:rsidR="00150824" w:rsidRPr="00B94674" w:rsidRDefault="00150824">
                            <w:pPr>
                              <w:rPr>
                                <w:lang w:val="en-US"/>
                              </w:rPr>
                            </w:pPr>
                          </w:p>
                          <w:p w14:paraId="6EE25CC7" w14:textId="77777777" w:rsidR="00150824" w:rsidRPr="00B94674" w:rsidRDefault="00150824" w:rsidP="00204E76">
                            <w:pPr>
                              <w:pStyle w:val="Ttulo1"/>
                              <w:rPr>
                                <w:lang w:val="en-US"/>
                              </w:rPr>
                            </w:pPr>
                          </w:p>
                          <w:p w14:paraId="7D0E3F3E" w14:textId="77777777" w:rsidR="00150824" w:rsidRPr="00B94674" w:rsidRDefault="00150824">
                            <w:pPr>
                              <w:rPr>
                                <w:lang w:val="en-US"/>
                              </w:rPr>
                            </w:pPr>
                          </w:p>
                          <w:p w14:paraId="269D1E98" w14:textId="77777777" w:rsidR="00150824" w:rsidRPr="00B94674" w:rsidRDefault="00150824" w:rsidP="00204E76">
                            <w:pPr>
                              <w:pStyle w:val="Ttulo1"/>
                              <w:rPr>
                                <w:lang w:val="en-US"/>
                              </w:rPr>
                            </w:pPr>
                          </w:p>
                          <w:p w14:paraId="74AB6470" w14:textId="77777777" w:rsidR="00150824" w:rsidRPr="00B94674" w:rsidRDefault="00150824">
                            <w:pPr>
                              <w:rPr>
                                <w:lang w:val="en-US"/>
                              </w:rPr>
                            </w:pPr>
                          </w:p>
                          <w:p w14:paraId="6E3917DE" w14:textId="77777777" w:rsidR="00150824" w:rsidRPr="00B94674" w:rsidRDefault="00150824" w:rsidP="00204E76">
                            <w:pPr>
                              <w:pStyle w:val="Ttulo1"/>
                              <w:rPr>
                                <w:lang w:val="en-US"/>
                              </w:rPr>
                            </w:pPr>
                          </w:p>
                          <w:p w14:paraId="1F55912B" w14:textId="77777777" w:rsidR="00150824" w:rsidRPr="00B94674" w:rsidRDefault="00150824">
                            <w:pPr>
                              <w:rPr>
                                <w:lang w:val="en-US"/>
                              </w:rPr>
                            </w:pPr>
                          </w:p>
                          <w:p w14:paraId="30AED94B" w14:textId="77777777" w:rsidR="00150824" w:rsidRPr="00B94674" w:rsidRDefault="00150824" w:rsidP="00204E76">
                            <w:pPr>
                              <w:pStyle w:val="Ttulo1"/>
                              <w:rPr>
                                <w:lang w:val="en-US"/>
                              </w:rPr>
                            </w:pPr>
                          </w:p>
                          <w:p w14:paraId="3ED2CE57" w14:textId="77777777" w:rsidR="00150824" w:rsidRPr="00B94674" w:rsidRDefault="00150824">
                            <w:pPr>
                              <w:rPr>
                                <w:lang w:val="en-US"/>
                              </w:rPr>
                            </w:pPr>
                          </w:p>
                          <w:p w14:paraId="3842AD02" w14:textId="77777777" w:rsidR="00150824" w:rsidRPr="00B94674" w:rsidRDefault="00150824" w:rsidP="00204E76">
                            <w:pPr>
                              <w:pStyle w:val="Ttulo1"/>
                              <w:rPr>
                                <w:lang w:val="en-US"/>
                              </w:rPr>
                            </w:pPr>
                          </w:p>
                          <w:p w14:paraId="70F3F18D" w14:textId="77777777" w:rsidR="00150824" w:rsidRPr="00B94674" w:rsidRDefault="00150824">
                            <w:pPr>
                              <w:rPr>
                                <w:lang w:val="en-US"/>
                              </w:rPr>
                            </w:pPr>
                          </w:p>
                          <w:p w14:paraId="5986A788" w14:textId="77777777" w:rsidR="00150824" w:rsidRPr="00B94674" w:rsidRDefault="00150824" w:rsidP="00204E76">
                            <w:pPr>
                              <w:pStyle w:val="Ttulo1"/>
                              <w:rPr>
                                <w:lang w:val="en-US"/>
                              </w:rPr>
                            </w:pPr>
                          </w:p>
                          <w:p w14:paraId="1DD5E93F" w14:textId="77777777" w:rsidR="00150824" w:rsidRPr="00B94674" w:rsidRDefault="00150824">
                            <w:pPr>
                              <w:rPr>
                                <w:lang w:val="en-US"/>
                              </w:rPr>
                            </w:pPr>
                          </w:p>
                          <w:p w14:paraId="3261CB63" w14:textId="77777777" w:rsidR="00150824" w:rsidRPr="00B94674" w:rsidRDefault="00150824" w:rsidP="00204E76">
                            <w:pPr>
                              <w:pStyle w:val="Ttulo1"/>
                              <w:rPr>
                                <w:lang w:val="en-US"/>
                              </w:rPr>
                            </w:pPr>
                          </w:p>
                          <w:p w14:paraId="6CC462F6" w14:textId="77777777" w:rsidR="00150824" w:rsidRPr="00B94674" w:rsidRDefault="00150824">
                            <w:pPr>
                              <w:rPr>
                                <w:lang w:val="en-US"/>
                              </w:rPr>
                            </w:pPr>
                          </w:p>
                          <w:p w14:paraId="45157AF1" w14:textId="77777777" w:rsidR="00150824" w:rsidRPr="00B94674" w:rsidRDefault="00150824" w:rsidP="00204E76">
                            <w:pPr>
                              <w:pStyle w:val="Ttulo1"/>
                              <w:rPr>
                                <w:lang w:val="en-US"/>
                              </w:rPr>
                            </w:pPr>
                          </w:p>
                          <w:p w14:paraId="641A47E4" w14:textId="77777777" w:rsidR="00A5206C" w:rsidRDefault="00A5206C"/>
                          <w:p w14:paraId="5F44D596" w14:textId="77777777" w:rsidR="00150824" w:rsidRPr="00B94674" w:rsidRDefault="00150824" w:rsidP="00204E76">
                            <w:pPr>
                              <w:pStyle w:val="Ttulo1"/>
                              <w:rPr>
                                <w:lang w:val="en-US"/>
                              </w:rPr>
                            </w:pPr>
                          </w:p>
                          <w:p w14:paraId="6EC2BA93" w14:textId="77777777" w:rsidR="00150824" w:rsidRPr="00B94674" w:rsidRDefault="00150824">
                            <w:pPr>
                              <w:rPr>
                                <w:lang w:val="en-US"/>
                              </w:rPr>
                            </w:pPr>
                          </w:p>
                          <w:p w14:paraId="3F7C8680" w14:textId="77777777" w:rsidR="00150824" w:rsidRPr="00B94674" w:rsidRDefault="00150824" w:rsidP="00204E76">
                            <w:pPr>
                              <w:pStyle w:val="Ttulo1"/>
                              <w:rPr>
                                <w:lang w:val="en-US"/>
                              </w:rPr>
                            </w:pPr>
                          </w:p>
                          <w:p w14:paraId="2740A1F6" w14:textId="77777777" w:rsidR="00150824" w:rsidRPr="00B94674" w:rsidRDefault="00150824">
                            <w:pPr>
                              <w:rPr>
                                <w:lang w:val="en-US"/>
                              </w:rPr>
                            </w:pPr>
                          </w:p>
                          <w:p w14:paraId="75921C73" w14:textId="77777777" w:rsidR="00150824" w:rsidRPr="00B94674" w:rsidRDefault="00150824" w:rsidP="00204E76">
                            <w:pPr>
                              <w:pStyle w:val="Ttulo1"/>
                              <w:rPr>
                                <w:lang w:val="en-US"/>
                              </w:rPr>
                            </w:pPr>
                          </w:p>
                          <w:p w14:paraId="015A6FED" w14:textId="77777777" w:rsidR="00150824" w:rsidRPr="00B94674" w:rsidRDefault="00150824">
                            <w:pPr>
                              <w:rPr>
                                <w:lang w:val="en-US"/>
                              </w:rPr>
                            </w:pPr>
                          </w:p>
                          <w:p w14:paraId="05848C3A" w14:textId="77777777" w:rsidR="00150824" w:rsidRPr="00B94674" w:rsidRDefault="00150824" w:rsidP="00204E76">
                            <w:pPr>
                              <w:pStyle w:val="Ttulo1"/>
                              <w:rPr>
                                <w:lang w:val="en-US"/>
                              </w:rPr>
                            </w:pPr>
                          </w:p>
                          <w:p w14:paraId="4904383B" w14:textId="77777777" w:rsidR="00150824" w:rsidRPr="00B94674" w:rsidRDefault="00150824">
                            <w:pPr>
                              <w:rPr>
                                <w:lang w:val="en-US"/>
                              </w:rPr>
                            </w:pPr>
                          </w:p>
                          <w:p w14:paraId="41EE0662" w14:textId="77777777" w:rsidR="00150824" w:rsidRPr="00B94674" w:rsidRDefault="00150824" w:rsidP="00204E76">
                            <w:pPr>
                              <w:pStyle w:val="Ttulo1"/>
                              <w:rPr>
                                <w:lang w:val="en-US"/>
                              </w:rPr>
                            </w:pPr>
                          </w:p>
                          <w:p w14:paraId="6377BB1C" w14:textId="77777777" w:rsidR="00150824" w:rsidRPr="00B94674" w:rsidRDefault="00150824">
                            <w:pPr>
                              <w:rPr>
                                <w:lang w:val="en-US"/>
                              </w:rPr>
                            </w:pPr>
                          </w:p>
                          <w:p w14:paraId="03521564" w14:textId="77777777" w:rsidR="00150824" w:rsidRPr="00B94674" w:rsidRDefault="00150824" w:rsidP="00204E76">
                            <w:pPr>
                              <w:pStyle w:val="Ttulo1"/>
                              <w:rPr>
                                <w:lang w:val="en-US"/>
                              </w:rPr>
                            </w:pPr>
                          </w:p>
                          <w:p w14:paraId="7F0B463C" w14:textId="77777777" w:rsidR="00150824" w:rsidRPr="00B94674" w:rsidRDefault="00150824">
                            <w:pPr>
                              <w:rPr>
                                <w:lang w:val="en-US"/>
                              </w:rPr>
                            </w:pPr>
                          </w:p>
                          <w:p w14:paraId="6E9272BE" w14:textId="77777777" w:rsidR="00150824" w:rsidRPr="00B94674" w:rsidRDefault="00150824" w:rsidP="00204E76">
                            <w:pPr>
                              <w:pStyle w:val="Ttulo1"/>
                              <w:rPr>
                                <w:lang w:val="en-US"/>
                              </w:rPr>
                            </w:pPr>
                          </w:p>
                          <w:p w14:paraId="0348D90A" w14:textId="77777777" w:rsidR="00150824" w:rsidRPr="00B94674" w:rsidRDefault="00150824">
                            <w:pPr>
                              <w:rPr>
                                <w:lang w:val="en-US"/>
                              </w:rPr>
                            </w:pPr>
                          </w:p>
                          <w:p w14:paraId="1CBB0B68" w14:textId="77777777" w:rsidR="00150824" w:rsidRPr="00B94674" w:rsidRDefault="00150824" w:rsidP="00204E76">
                            <w:pPr>
                              <w:pStyle w:val="Ttulo1"/>
                              <w:rPr>
                                <w:lang w:val="en-US"/>
                              </w:rPr>
                            </w:pPr>
                          </w:p>
                          <w:p w14:paraId="4EB16628" w14:textId="77777777" w:rsidR="00150824" w:rsidRPr="00B94674" w:rsidRDefault="00150824">
                            <w:pPr>
                              <w:rPr>
                                <w:lang w:val="en-US"/>
                              </w:rPr>
                            </w:pPr>
                          </w:p>
                          <w:p w14:paraId="06A8E10E" w14:textId="77777777" w:rsidR="00150824" w:rsidRPr="00B94674" w:rsidRDefault="00150824" w:rsidP="00204E76">
                            <w:pPr>
                              <w:pStyle w:val="Ttulo1"/>
                              <w:rPr>
                                <w:lang w:val="en-US"/>
                              </w:rPr>
                            </w:pPr>
                          </w:p>
                          <w:p w14:paraId="17CE855E" w14:textId="77777777" w:rsidR="00150824" w:rsidRPr="00B94674" w:rsidRDefault="00150824">
                            <w:pPr>
                              <w:rPr>
                                <w:lang w:val="en-US"/>
                              </w:rPr>
                            </w:pPr>
                          </w:p>
                          <w:p w14:paraId="68DF3239" w14:textId="77777777" w:rsidR="00150824" w:rsidRPr="00B94674" w:rsidRDefault="00150824" w:rsidP="00204E76">
                            <w:pPr>
                              <w:pStyle w:val="Ttulo1"/>
                              <w:rPr>
                                <w:lang w:val="en-US"/>
                              </w:rPr>
                            </w:pPr>
                          </w:p>
                          <w:p w14:paraId="5596B50F" w14:textId="77777777" w:rsidR="00150824" w:rsidRPr="00B94674" w:rsidRDefault="00150824">
                            <w:pPr>
                              <w:rPr>
                                <w:lang w:val="en-US"/>
                              </w:rPr>
                            </w:pPr>
                          </w:p>
                          <w:p w14:paraId="11ACE010" w14:textId="77777777" w:rsidR="00150824" w:rsidRPr="00B94674" w:rsidRDefault="00150824" w:rsidP="00204E76">
                            <w:pPr>
                              <w:pStyle w:val="Ttulo1"/>
                              <w:rPr>
                                <w:lang w:val="en-US"/>
                              </w:rPr>
                            </w:pPr>
                          </w:p>
                          <w:p w14:paraId="301C7099" w14:textId="77777777" w:rsidR="00150824" w:rsidRPr="00B94674" w:rsidRDefault="00150824">
                            <w:pPr>
                              <w:rPr>
                                <w:lang w:val="en-US"/>
                              </w:rPr>
                            </w:pPr>
                          </w:p>
                          <w:p w14:paraId="4E186C8E" w14:textId="77777777" w:rsidR="00150824" w:rsidRPr="00B94674" w:rsidRDefault="00150824" w:rsidP="00204E76">
                            <w:pPr>
                              <w:pStyle w:val="Ttulo1"/>
                              <w:rPr>
                                <w:lang w:val="en-US"/>
                              </w:rPr>
                            </w:pPr>
                          </w:p>
                          <w:p w14:paraId="1A096EA9" w14:textId="77777777" w:rsidR="00150824" w:rsidRPr="00B94674" w:rsidRDefault="00150824">
                            <w:pPr>
                              <w:rPr>
                                <w:lang w:val="en-US"/>
                              </w:rPr>
                            </w:pPr>
                          </w:p>
                          <w:p w14:paraId="76E71286" w14:textId="77777777" w:rsidR="00150824" w:rsidRPr="00B94674" w:rsidRDefault="00150824" w:rsidP="00204E76">
                            <w:pPr>
                              <w:pStyle w:val="Ttulo1"/>
                              <w:rPr>
                                <w:lang w:val="en-US"/>
                              </w:rPr>
                            </w:pPr>
                          </w:p>
                          <w:p w14:paraId="19BE8350" w14:textId="77777777" w:rsidR="00150824" w:rsidRPr="00B94674" w:rsidRDefault="00150824">
                            <w:pPr>
                              <w:rPr>
                                <w:lang w:val="en-US"/>
                              </w:rPr>
                            </w:pPr>
                          </w:p>
                          <w:p w14:paraId="3CC04571" w14:textId="77777777" w:rsidR="00150824" w:rsidRPr="00B94674" w:rsidRDefault="00150824" w:rsidP="00204E76">
                            <w:pPr>
                              <w:pStyle w:val="Ttulo1"/>
                              <w:rPr>
                                <w:lang w:val="en-US"/>
                              </w:rPr>
                            </w:pPr>
                          </w:p>
                          <w:p w14:paraId="3734CE6D" w14:textId="77777777" w:rsidR="00150824" w:rsidRPr="00B94674" w:rsidRDefault="00150824">
                            <w:pPr>
                              <w:rPr>
                                <w:lang w:val="en-US"/>
                              </w:rPr>
                            </w:pPr>
                          </w:p>
                          <w:p w14:paraId="7FE00549" w14:textId="77777777" w:rsidR="00150824" w:rsidRPr="00B94674" w:rsidRDefault="00150824" w:rsidP="00204E76">
                            <w:pPr>
                              <w:pStyle w:val="Ttulo1"/>
                              <w:rPr>
                                <w:lang w:val="en-US"/>
                              </w:rPr>
                            </w:pPr>
                          </w:p>
                          <w:p w14:paraId="5037AB9E" w14:textId="77777777" w:rsidR="00150824" w:rsidRPr="00B94674" w:rsidRDefault="00150824">
                            <w:pPr>
                              <w:rPr>
                                <w:lang w:val="en-US"/>
                              </w:rPr>
                            </w:pPr>
                          </w:p>
                          <w:p w14:paraId="02BFAE09" w14:textId="77777777" w:rsidR="00150824" w:rsidRPr="00B94674" w:rsidRDefault="00150824" w:rsidP="00204E76">
                            <w:pPr>
                              <w:pStyle w:val="Ttulo1"/>
                              <w:rPr>
                                <w:lang w:val="en-US"/>
                              </w:rPr>
                            </w:pPr>
                          </w:p>
                          <w:p w14:paraId="0E843663" w14:textId="77777777" w:rsidR="00150824" w:rsidRPr="00B94674" w:rsidRDefault="00150824">
                            <w:pPr>
                              <w:rPr>
                                <w:lang w:val="en-US"/>
                              </w:rPr>
                            </w:pPr>
                          </w:p>
                          <w:p w14:paraId="01272067" w14:textId="77777777" w:rsidR="00150824" w:rsidRPr="00B94674" w:rsidRDefault="00150824" w:rsidP="00204E76">
                            <w:pPr>
                              <w:pStyle w:val="Ttulo1"/>
                              <w:rPr>
                                <w:lang w:val="en-US"/>
                              </w:rPr>
                            </w:pPr>
                          </w:p>
                          <w:p w14:paraId="5512CEE2" w14:textId="77777777" w:rsidR="00150824" w:rsidRPr="00B94674" w:rsidRDefault="00150824">
                            <w:pPr>
                              <w:rPr>
                                <w:lang w:val="en-US"/>
                              </w:rPr>
                            </w:pPr>
                          </w:p>
                          <w:p w14:paraId="4D97882C" w14:textId="77777777" w:rsidR="00150824" w:rsidRPr="00B94674" w:rsidRDefault="00150824" w:rsidP="00204E76">
                            <w:pPr>
                              <w:pStyle w:val="Ttulo1"/>
                              <w:rPr>
                                <w:lang w:val="en-US"/>
                              </w:rPr>
                            </w:pPr>
                          </w:p>
                          <w:p w14:paraId="494FDDA5" w14:textId="77777777" w:rsidR="00150824" w:rsidRPr="00B94674" w:rsidRDefault="00150824">
                            <w:pPr>
                              <w:rPr>
                                <w:lang w:val="en-US"/>
                              </w:rPr>
                            </w:pPr>
                          </w:p>
                          <w:p w14:paraId="17F6DEBB" w14:textId="77777777" w:rsidR="00150824" w:rsidRPr="00B94674" w:rsidRDefault="00150824" w:rsidP="00204E76">
                            <w:pPr>
                              <w:pStyle w:val="Ttulo1"/>
                              <w:rPr>
                                <w:lang w:val="en-US"/>
                              </w:rPr>
                            </w:pPr>
                          </w:p>
                          <w:p w14:paraId="74CB72F6" w14:textId="77777777" w:rsidR="00150824" w:rsidRPr="00B94674" w:rsidRDefault="00150824">
                            <w:pPr>
                              <w:rPr>
                                <w:lang w:val="en-US"/>
                              </w:rPr>
                            </w:pPr>
                          </w:p>
                          <w:p w14:paraId="3C064F10" w14:textId="77777777" w:rsidR="00150824" w:rsidRPr="00B94674" w:rsidRDefault="00150824" w:rsidP="00204E76">
                            <w:pPr>
                              <w:pStyle w:val="Ttulo1"/>
                              <w:rPr>
                                <w:lang w:val="en-US"/>
                              </w:rPr>
                            </w:pPr>
                          </w:p>
                          <w:p w14:paraId="5913F0DA" w14:textId="77777777" w:rsidR="00150824" w:rsidRPr="00B94674" w:rsidRDefault="00150824">
                            <w:pPr>
                              <w:rPr>
                                <w:lang w:val="en-US"/>
                              </w:rPr>
                            </w:pPr>
                          </w:p>
                          <w:p w14:paraId="6D0BC571" w14:textId="77777777" w:rsidR="00150824" w:rsidRPr="00B94674" w:rsidRDefault="00150824" w:rsidP="00204E76">
                            <w:pPr>
                              <w:pStyle w:val="Ttulo1"/>
                              <w:rPr>
                                <w:lang w:val="en-US"/>
                              </w:rPr>
                            </w:pPr>
                          </w:p>
                          <w:p w14:paraId="77A26F9E" w14:textId="77777777" w:rsidR="00150824" w:rsidRPr="00B94674" w:rsidRDefault="00150824">
                            <w:pPr>
                              <w:rPr>
                                <w:lang w:val="en-US"/>
                              </w:rPr>
                            </w:pPr>
                          </w:p>
                          <w:p w14:paraId="2DA0EC12" w14:textId="77777777" w:rsidR="00150824" w:rsidRPr="00B94674" w:rsidRDefault="00150824" w:rsidP="00204E76">
                            <w:pPr>
                              <w:pStyle w:val="Ttulo1"/>
                              <w:rPr>
                                <w:lang w:val="en-US"/>
                              </w:rPr>
                            </w:pPr>
                          </w:p>
                          <w:p w14:paraId="118D4921" w14:textId="77777777" w:rsidR="00150824" w:rsidRPr="00B94674" w:rsidRDefault="00150824">
                            <w:pPr>
                              <w:rPr>
                                <w:lang w:val="en-US"/>
                              </w:rPr>
                            </w:pPr>
                          </w:p>
                          <w:p w14:paraId="743B419D" w14:textId="77777777" w:rsidR="00150824" w:rsidRPr="00B94674" w:rsidRDefault="00150824" w:rsidP="00204E76">
                            <w:pPr>
                              <w:pStyle w:val="Ttulo1"/>
                              <w:rPr>
                                <w:lang w:val="en-US"/>
                              </w:rPr>
                            </w:pPr>
                          </w:p>
                          <w:p w14:paraId="205120F1" w14:textId="77777777" w:rsidR="00150824" w:rsidRPr="00B94674" w:rsidRDefault="00150824">
                            <w:pPr>
                              <w:rPr>
                                <w:lang w:val="en-US"/>
                              </w:rPr>
                            </w:pPr>
                          </w:p>
                          <w:p w14:paraId="63698F98" w14:textId="77777777" w:rsidR="00150824" w:rsidRPr="00B94674" w:rsidRDefault="00150824" w:rsidP="00204E76">
                            <w:pPr>
                              <w:pStyle w:val="Ttulo1"/>
                              <w:rPr>
                                <w:lang w:val="en-US"/>
                              </w:rPr>
                            </w:pPr>
                          </w:p>
                          <w:p w14:paraId="63B6B673" w14:textId="77777777" w:rsidR="00150824" w:rsidRPr="00B94674" w:rsidRDefault="00150824">
                            <w:pPr>
                              <w:rPr>
                                <w:lang w:val="en-US"/>
                              </w:rPr>
                            </w:pPr>
                          </w:p>
                          <w:p w14:paraId="738239C2" w14:textId="77777777" w:rsidR="00150824" w:rsidRPr="00B94674" w:rsidRDefault="00150824" w:rsidP="00204E76">
                            <w:pPr>
                              <w:pStyle w:val="Ttulo1"/>
                              <w:rPr>
                                <w:lang w:val="en-US"/>
                              </w:rPr>
                            </w:pPr>
                          </w:p>
                          <w:p w14:paraId="65EEBB77" w14:textId="77777777" w:rsidR="00150824" w:rsidRPr="00B94674" w:rsidRDefault="00150824">
                            <w:pPr>
                              <w:rPr>
                                <w:lang w:val="en-US"/>
                              </w:rPr>
                            </w:pPr>
                          </w:p>
                          <w:p w14:paraId="129AA4F7" w14:textId="77777777" w:rsidR="00150824" w:rsidRPr="00B94674" w:rsidRDefault="00150824" w:rsidP="00204E76">
                            <w:pPr>
                              <w:pStyle w:val="Ttulo1"/>
                              <w:rPr>
                                <w:lang w:val="en-US"/>
                              </w:rPr>
                            </w:pPr>
                          </w:p>
                          <w:p w14:paraId="51B75E50" w14:textId="77777777" w:rsidR="00150824" w:rsidRPr="00B94674" w:rsidRDefault="00150824">
                            <w:pPr>
                              <w:rPr>
                                <w:lang w:val="en-US"/>
                              </w:rPr>
                            </w:pPr>
                          </w:p>
                          <w:p w14:paraId="02AA00F4" w14:textId="77777777" w:rsidR="00150824" w:rsidRPr="00B94674" w:rsidRDefault="00150824" w:rsidP="00204E76">
                            <w:pPr>
                              <w:pStyle w:val="Ttulo1"/>
                              <w:rPr>
                                <w:lang w:val="en-US"/>
                              </w:rPr>
                            </w:pPr>
                          </w:p>
                          <w:p w14:paraId="4EF3349B" w14:textId="77777777" w:rsidR="00150824" w:rsidRPr="00B94674" w:rsidRDefault="00150824">
                            <w:pPr>
                              <w:rPr>
                                <w:lang w:val="en-US"/>
                              </w:rPr>
                            </w:pPr>
                          </w:p>
                          <w:p w14:paraId="6335FF57" w14:textId="77777777" w:rsidR="00150824" w:rsidRPr="00B94674" w:rsidRDefault="00150824" w:rsidP="00204E76">
                            <w:pPr>
                              <w:pStyle w:val="Ttulo1"/>
                              <w:rPr>
                                <w:lang w:val="en-US"/>
                              </w:rPr>
                            </w:pPr>
                          </w:p>
                          <w:p w14:paraId="2991A611" w14:textId="77777777" w:rsidR="00150824" w:rsidRPr="00B94674" w:rsidRDefault="00150824">
                            <w:pPr>
                              <w:rPr>
                                <w:lang w:val="en-US"/>
                              </w:rPr>
                            </w:pPr>
                          </w:p>
                          <w:p w14:paraId="539C9E82" w14:textId="77777777" w:rsidR="00150824" w:rsidRPr="00B94674" w:rsidRDefault="00150824" w:rsidP="00204E76">
                            <w:pPr>
                              <w:pStyle w:val="Ttulo1"/>
                              <w:rPr>
                                <w:lang w:val="en-US"/>
                              </w:rPr>
                            </w:pPr>
                          </w:p>
                          <w:p w14:paraId="3A79D43E" w14:textId="77777777" w:rsidR="00150824" w:rsidRPr="00B94674" w:rsidRDefault="00150824">
                            <w:pPr>
                              <w:rPr>
                                <w:lang w:val="en-US"/>
                              </w:rPr>
                            </w:pPr>
                          </w:p>
                          <w:p w14:paraId="6ED02164" w14:textId="77777777" w:rsidR="00150824" w:rsidRPr="00B94674" w:rsidRDefault="00150824" w:rsidP="00204E76">
                            <w:pPr>
                              <w:pStyle w:val="Ttulo1"/>
                              <w:rPr>
                                <w:lang w:val="en-US"/>
                              </w:rPr>
                            </w:pPr>
                          </w:p>
                          <w:p w14:paraId="419DF57C" w14:textId="77777777" w:rsidR="00150824" w:rsidRPr="00B94674" w:rsidRDefault="00150824">
                            <w:pPr>
                              <w:rPr>
                                <w:lang w:val="en-US"/>
                              </w:rPr>
                            </w:pPr>
                          </w:p>
                          <w:p w14:paraId="63DF6F22" w14:textId="77777777" w:rsidR="00150824" w:rsidRPr="00B94674" w:rsidRDefault="00150824" w:rsidP="00204E76">
                            <w:pPr>
                              <w:pStyle w:val="Ttulo1"/>
                              <w:rPr>
                                <w:lang w:val="en-US"/>
                              </w:rPr>
                            </w:pPr>
                          </w:p>
                          <w:p w14:paraId="0DB76A6F" w14:textId="77777777" w:rsidR="00150824" w:rsidRPr="00B94674" w:rsidRDefault="00150824">
                            <w:pPr>
                              <w:rPr>
                                <w:lang w:val="en-US"/>
                              </w:rPr>
                            </w:pPr>
                          </w:p>
                          <w:p w14:paraId="507ADA32" w14:textId="77777777" w:rsidR="00150824" w:rsidRPr="00B94674" w:rsidRDefault="00150824" w:rsidP="00204E76">
                            <w:pPr>
                              <w:pStyle w:val="Ttulo1"/>
                              <w:rPr>
                                <w:lang w:val="en-US"/>
                              </w:rPr>
                            </w:pPr>
                          </w:p>
                          <w:p w14:paraId="1411A102" w14:textId="77777777" w:rsidR="00150824" w:rsidRPr="00B94674" w:rsidRDefault="00150824">
                            <w:pPr>
                              <w:rPr>
                                <w:lang w:val="en-US"/>
                              </w:rPr>
                            </w:pPr>
                          </w:p>
                          <w:p w14:paraId="035A9256" w14:textId="77777777" w:rsidR="00150824" w:rsidRPr="00B94674" w:rsidRDefault="00150824" w:rsidP="00204E76">
                            <w:pPr>
                              <w:pStyle w:val="Ttulo1"/>
                              <w:rPr>
                                <w:lang w:val="en-US"/>
                              </w:rPr>
                            </w:pPr>
                          </w:p>
                          <w:p w14:paraId="44ACA118" w14:textId="77777777" w:rsidR="00150824" w:rsidRPr="00B94674" w:rsidRDefault="00150824">
                            <w:pPr>
                              <w:rPr>
                                <w:lang w:val="en-US"/>
                              </w:rPr>
                            </w:pPr>
                          </w:p>
                          <w:p w14:paraId="2DACE3DF" w14:textId="77777777" w:rsidR="00150824" w:rsidRPr="00B94674" w:rsidRDefault="00150824" w:rsidP="00204E76">
                            <w:pPr>
                              <w:pStyle w:val="Ttulo1"/>
                              <w:rPr>
                                <w:lang w:val="en-US"/>
                              </w:rPr>
                            </w:pPr>
                          </w:p>
                          <w:p w14:paraId="5CAEA6CB" w14:textId="77777777" w:rsidR="00150824" w:rsidRPr="00B94674" w:rsidRDefault="00150824">
                            <w:pPr>
                              <w:rPr>
                                <w:lang w:val="en-US"/>
                              </w:rPr>
                            </w:pPr>
                          </w:p>
                          <w:p w14:paraId="3341B035" w14:textId="77777777" w:rsidR="00150824" w:rsidRPr="00B94674" w:rsidRDefault="00150824" w:rsidP="00204E76">
                            <w:pPr>
                              <w:pStyle w:val="Ttulo1"/>
                              <w:rPr>
                                <w:lang w:val="en-US"/>
                              </w:rPr>
                            </w:pPr>
                          </w:p>
                          <w:p w14:paraId="7A11C1C2" w14:textId="77777777" w:rsidR="00150824" w:rsidRPr="00B94674" w:rsidRDefault="00150824">
                            <w:pPr>
                              <w:rPr>
                                <w:lang w:val="en-US"/>
                              </w:rPr>
                            </w:pPr>
                          </w:p>
                          <w:p w14:paraId="16432DE2" w14:textId="77777777" w:rsidR="00150824" w:rsidRPr="00B94674" w:rsidRDefault="00150824" w:rsidP="00204E76">
                            <w:pPr>
                              <w:pStyle w:val="Ttulo1"/>
                              <w:rPr>
                                <w:lang w:val="en-US"/>
                              </w:rPr>
                            </w:pPr>
                          </w:p>
                          <w:p w14:paraId="2A43FB10" w14:textId="77777777" w:rsidR="00150824" w:rsidRPr="00B94674" w:rsidRDefault="00150824">
                            <w:pPr>
                              <w:rPr>
                                <w:lang w:val="en-US"/>
                              </w:rPr>
                            </w:pPr>
                          </w:p>
                          <w:p w14:paraId="0D0364FD" w14:textId="77777777" w:rsidR="00150824" w:rsidRPr="00B94674" w:rsidRDefault="00150824" w:rsidP="00204E76">
                            <w:pPr>
                              <w:pStyle w:val="Ttulo1"/>
                              <w:rPr>
                                <w:lang w:val="en-US"/>
                              </w:rPr>
                            </w:pPr>
                          </w:p>
                          <w:p w14:paraId="5645FF06" w14:textId="77777777" w:rsidR="00150824" w:rsidRPr="00B94674" w:rsidRDefault="00150824">
                            <w:pPr>
                              <w:rPr>
                                <w:lang w:val="en-US"/>
                              </w:rPr>
                            </w:pPr>
                          </w:p>
                          <w:p w14:paraId="56555D19" w14:textId="77777777" w:rsidR="00150824" w:rsidRPr="00B94674" w:rsidRDefault="00150824" w:rsidP="00204E76">
                            <w:pPr>
                              <w:pStyle w:val="Ttulo1"/>
                              <w:rPr>
                                <w:lang w:val="en-US"/>
                              </w:rPr>
                            </w:pPr>
                          </w:p>
                          <w:p w14:paraId="23E172B5" w14:textId="77777777" w:rsidR="00150824" w:rsidRPr="00B94674" w:rsidRDefault="00150824">
                            <w:pPr>
                              <w:rPr>
                                <w:lang w:val="en-US"/>
                              </w:rPr>
                            </w:pPr>
                          </w:p>
                          <w:p w14:paraId="1AFA4F71" w14:textId="77777777" w:rsidR="00150824" w:rsidRPr="00B94674" w:rsidRDefault="00150824" w:rsidP="00204E76">
                            <w:pPr>
                              <w:pStyle w:val="Ttulo1"/>
                              <w:rPr>
                                <w:lang w:val="en-US"/>
                              </w:rPr>
                            </w:pPr>
                          </w:p>
                          <w:p w14:paraId="0FC652AF" w14:textId="77777777" w:rsidR="00150824" w:rsidRPr="00B94674" w:rsidRDefault="00150824">
                            <w:pPr>
                              <w:rPr>
                                <w:lang w:val="en-US"/>
                              </w:rPr>
                            </w:pPr>
                          </w:p>
                          <w:p w14:paraId="465EB2A1" w14:textId="77777777" w:rsidR="00150824" w:rsidRPr="00B94674" w:rsidRDefault="00150824" w:rsidP="00204E76">
                            <w:pPr>
                              <w:pStyle w:val="Ttulo1"/>
                              <w:rPr>
                                <w:lang w:val="en-US"/>
                              </w:rPr>
                            </w:pPr>
                          </w:p>
                          <w:p w14:paraId="39F7A707" w14:textId="77777777" w:rsidR="00150824" w:rsidRPr="00B94674" w:rsidRDefault="00150824">
                            <w:pPr>
                              <w:rPr>
                                <w:lang w:val="en-US"/>
                              </w:rPr>
                            </w:pPr>
                          </w:p>
                          <w:p w14:paraId="6CCF7788" w14:textId="77777777" w:rsidR="00150824" w:rsidRPr="00B94674" w:rsidRDefault="00150824" w:rsidP="00204E76">
                            <w:pPr>
                              <w:pStyle w:val="Ttulo1"/>
                              <w:rPr>
                                <w:lang w:val="en-US"/>
                              </w:rPr>
                            </w:pPr>
                          </w:p>
                          <w:p w14:paraId="6E297AE3" w14:textId="77777777" w:rsidR="00150824" w:rsidRPr="00B94674" w:rsidRDefault="00150824">
                            <w:pPr>
                              <w:rPr>
                                <w:lang w:val="en-US"/>
                              </w:rPr>
                            </w:pPr>
                          </w:p>
                          <w:p w14:paraId="485C589D" w14:textId="77777777" w:rsidR="00150824" w:rsidRPr="00B94674" w:rsidRDefault="00150824" w:rsidP="00204E76">
                            <w:pPr>
                              <w:pStyle w:val="Ttulo1"/>
                              <w:rPr>
                                <w:lang w:val="en-US"/>
                              </w:rPr>
                            </w:pPr>
                          </w:p>
                          <w:p w14:paraId="19C06C82" w14:textId="77777777" w:rsidR="00150824" w:rsidRPr="00B94674" w:rsidRDefault="00150824">
                            <w:pPr>
                              <w:rPr>
                                <w:lang w:val="en-US"/>
                              </w:rPr>
                            </w:pPr>
                          </w:p>
                          <w:p w14:paraId="060F792B" w14:textId="77777777" w:rsidR="00150824" w:rsidRPr="00B94674" w:rsidRDefault="00150824" w:rsidP="00204E76">
                            <w:pPr>
                              <w:pStyle w:val="Ttulo1"/>
                              <w:rPr>
                                <w:lang w:val="en-US"/>
                              </w:rPr>
                            </w:pPr>
                          </w:p>
                          <w:p w14:paraId="1AA8141B" w14:textId="77777777" w:rsidR="00150824" w:rsidRPr="00B94674" w:rsidRDefault="00150824">
                            <w:pPr>
                              <w:rPr>
                                <w:lang w:val="en-US"/>
                              </w:rPr>
                            </w:pPr>
                          </w:p>
                          <w:p w14:paraId="3D180D1A" w14:textId="77777777" w:rsidR="00150824" w:rsidRPr="00B94674" w:rsidRDefault="00150824" w:rsidP="00204E76">
                            <w:pPr>
                              <w:pStyle w:val="Ttulo1"/>
                              <w:rPr>
                                <w:lang w:val="en-US"/>
                              </w:rPr>
                            </w:pPr>
                          </w:p>
                          <w:p w14:paraId="5EBB6840" w14:textId="77777777" w:rsidR="00150824" w:rsidRPr="00B94674" w:rsidRDefault="00150824">
                            <w:pPr>
                              <w:rPr>
                                <w:lang w:val="en-US"/>
                              </w:rPr>
                            </w:pPr>
                          </w:p>
                          <w:p w14:paraId="569B35DE" w14:textId="77777777" w:rsidR="00150824" w:rsidRPr="00B94674" w:rsidRDefault="00150824" w:rsidP="00204E76">
                            <w:pPr>
                              <w:pStyle w:val="Ttulo1"/>
                              <w:rPr>
                                <w:lang w:val="en-US"/>
                              </w:rPr>
                            </w:pPr>
                          </w:p>
                          <w:p w14:paraId="1B6E5E97" w14:textId="77777777" w:rsidR="00150824" w:rsidRPr="00B94674" w:rsidRDefault="00150824">
                            <w:pPr>
                              <w:rPr>
                                <w:lang w:val="en-US"/>
                              </w:rPr>
                            </w:pPr>
                          </w:p>
                          <w:p w14:paraId="742F91A2" w14:textId="77777777" w:rsidR="00150824" w:rsidRPr="00B94674" w:rsidRDefault="00150824" w:rsidP="00204E76">
                            <w:pPr>
                              <w:pStyle w:val="Ttulo1"/>
                              <w:rPr>
                                <w:lang w:val="en-US"/>
                              </w:rPr>
                            </w:pPr>
                          </w:p>
                          <w:p w14:paraId="5FF2D854" w14:textId="77777777" w:rsidR="00150824" w:rsidRPr="00B94674" w:rsidRDefault="00150824">
                            <w:pPr>
                              <w:rPr>
                                <w:lang w:val="en-US"/>
                              </w:rPr>
                            </w:pPr>
                          </w:p>
                          <w:p w14:paraId="0261FEB0" w14:textId="77777777" w:rsidR="00150824" w:rsidRPr="00B94674" w:rsidRDefault="00150824" w:rsidP="00204E76">
                            <w:pPr>
                              <w:pStyle w:val="Ttulo1"/>
                              <w:rPr>
                                <w:lang w:val="en-US"/>
                              </w:rPr>
                            </w:pPr>
                          </w:p>
                          <w:p w14:paraId="04745632" w14:textId="77777777" w:rsidR="00150824" w:rsidRPr="00B94674" w:rsidRDefault="00150824">
                            <w:pPr>
                              <w:rPr>
                                <w:lang w:val="en-US"/>
                              </w:rPr>
                            </w:pPr>
                          </w:p>
                          <w:p w14:paraId="7E1B6EBD" w14:textId="77777777" w:rsidR="00150824" w:rsidRPr="00B94674" w:rsidRDefault="00150824" w:rsidP="00204E76">
                            <w:pPr>
                              <w:pStyle w:val="Ttulo1"/>
                              <w:rPr>
                                <w:lang w:val="en-US"/>
                              </w:rPr>
                            </w:pPr>
                          </w:p>
                          <w:p w14:paraId="7D7450CB" w14:textId="77777777" w:rsidR="00150824" w:rsidRPr="00B94674" w:rsidRDefault="00150824">
                            <w:pPr>
                              <w:rPr>
                                <w:lang w:val="en-US"/>
                              </w:rPr>
                            </w:pPr>
                          </w:p>
                          <w:p w14:paraId="724C6E4F" w14:textId="77777777" w:rsidR="00150824" w:rsidRPr="00B94674" w:rsidRDefault="00150824" w:rsidP="00204E76">
                            <w:pPr>
                              <w:pStyle w:val="Ttulo1"/>
                              <w:rPr>
                                <w:lang w:val="en-US"/>
                              </w:rPr>
                            </w:pPr>
                          </w:p>
                          <w:p w14:paraId="7930C28F" w14:textId="77777777" w:rsidR="00150824" w:rsidRPr="00B94674" w:rsidRDefault="00150824">
                            <w:pPr>
                              <w:rPr>
                                <w:lang w:val="en-US"/>
                              </w:rPr>
                            </w:pPr>
                          </w:p>
                          <w:p w14:paraId="5EA4DD83" w14:textId="77777777" w:rsidR="00150824" w:rsidRPr="00B94674" w:rsidRDefault="00150824" w:rsidP="00204E76">
                            <w:pPr>
                              <w:pStyle w:val="Ttulo1"/>
                              <w:rPr>
                                <w:lang w:val="en-US"/>
                              </w:rPr>
                            </w:pPr>
                          </w:p>
                          <w:p w14:paraId="75D2C447" w14:textId="77777777" w:rsidR="00150824" w:rsidRPr="00B94674" w:rsidRDefault="00150824">
                            <w:pPr>
                              <w:rPr>
                                <w:lang w:val="en-US"/>
                              </w:rPr>
                            </w:pPr>
                          </w:p>
                          <w:p w14:paraId="31C0C1E5" w14:textId="77777777" w:rsidR="00150824" w:rsidRPr="00B94674" w:rsidRDefault="00150824" w:rsidP="00204E76">
                            <w:pPr>
                              <w:pStyle w:val="Ttulo1"/>
                              <w:rPr>
                                <w:lang w:val="en-US"/>
                              </w:rPr>
                            </w:pPr>
                          </w:p>
                          <w:p w14:paraId="4ADB2976" w14:textId="77777777" w:rsidR="00150824" w:rsidRPr="00B94674" w:rsidRDefault="00150824">
                            <w:pPr>
                              <w:rPr>
                                <w:lang w:val="en-US"/>
                              </w:rPr>
                            </w:pPr>
                          </w:p>
                          <w:p w14:paraId="54D26158" w14:textId="77777777" w:rsidR="00150824" w:rsidRPr="00B94674" w:rsidRDefault="00150824" w:rsidP="00204E76">
                            <w:pPr>
                              <w:pStyle w:val="Ttulo1"/>
                              <w:rPr>
                                <w:lang w:val="en-US"/>
                              </w:rPr>
                            </w:pPr>
                          </w:p>
                          <w:p w14:paraId="25ED3FC4" w14:textId="77777777" w:rsidR="00150824" w:rsidRPr="00B94674" w:rsidRDefault="00150824">
                            <w:pPr>
                              <w:rPr>
                                <w:lang w:val="en-US"/>
                              </w:rPr>
                            </w:pPr>
                          </w:p>
                          <w:p w14:paraId="19B41108" w14:textId="77777777" w:rsidR="00150824" w:rsidRPr="00B94674" w:rsidRDefault="00150824" w:rsidP="00204E76">
                            <w:pPr>
                              <w:pStyle w:val="Ttulo1"/>
                              <w:rPr>
                                <w:lang w:val="en-US"/>
                              </w:rPr>
                            </w:pPr>
                          </w:p>
                          <w:p w14:paraId="2BFE16AE" w14:textId="77777777" w:rsidR="00150824" w:rsidRPr="00B94674" w:rsidRDefault="00150824">
                            <w:pPr>
                              <w:rPr>
                                <w:lang w:val="en-US"/>
                              </w:rPr>
                            </w:pPr>
                          </w:p>
                          <w:p w14:paraId="4DB8E295" w14:textId="77777777" w:rsidR="00150824" w:rsidRPr="00B94674" w:rsidRDefault="00150824" w:rsidP="00204E76">
                            <w:pPr>
                              <w:pStyle w:val="Ttulo1"/>
                              <w:rPr>
                                <w:lang w:val="en-US"/>
                              </w:rPr>
                            </w:pPr>
                          </w:p>
                          <w:p w14:paraId="48D95202" w14:textId="77777777" w:rsidR="00150824" w:rsidRPr="00B94674" w:rsidRDefault="00150824">
                            <w:pPr>
                              <w:rPr>
                                <w:lang w:val="en-US"/>
                              </w:rPr>
                            </w:pPr>
                          </w:p>
                          <w:p w14:paraId="542BF56F" w14:textId="77777777" w:rsidR="00150824" w:rsidRPr="00B94674" w:rsidRDefault="00150824" w:rsidP="00204E76">
                            <w:pPr>
                              <w:pStyle w:val="Ttulo1"/>
                              <w:rPr>
                                <w:lang w:val="en-US"/>
                              </w:rPr>
                            </w:pPr>
                          </w:p>
                          <w:p w14:paraId="357393F1" w14:textId="77777777" w:rsidR="00150824" w:rsidRPr="00B94674" w:rsidRDefault="00150824">
                            <w:pPr>
                              <w:rPr>
                                <w:lang w:val="en-US"/>
                              </w:rPr>
                            </w:pPr>
                          </w:p>
                          <w:p w14:paraId="2DFF5E9E" w14:textId="77777777" w:rsidR="00150824" w:rsidRPr="00B94674" w:rsidRDefault="00150824" w:rsidP="00204E76">
                            <w:pPr>
                              <w:pStyle w:val="Ttulo1"/>
                              <w:rPr>
                                <w:lang w:val="en-US"/>
                              </w:rPr>
                            </w:pPr>
                          </w:p>
                          <w:p w14:paraId="38DD939D" w14:textId="77777777" w:rsidR="00150824" w:rsidRPr="00B94674" w:rsidRDefault="00150824">
                            <w:pPr>
                              <w:rPr>
                                <w:lang w:val="en-US"/>
                              </w:rPr>
                            </w:pPr>
                          </w:p>
                          <w:p w14:paraId="2774BB10" w14:textId="77777777" w:rsidR="00150824" w:rsidRPr="00B94674" w:rsidRDefault="00150824" w:rsidP="00204E76">
                            <w:pPr>
                              <w:pStyle w:val="Ttulo1"/>
                              <w:rPr>
                                <w:lang w:val="en-US"/>
                              </w:rPr>
                            </w:pPr>
                          </w:p>
                          <w:p w14:paraId="44392429" w14:textId="77777777" w:rsidR="00150824" w:rsidRPr="00B94674" w:rsidRDefault="00150824">
                            <w:pPr>
                              <w:rPr>
                                <w:lang w:val="en-US"/>
                              </w:rPr>
                            </w:pPr>
                          </w:p>
                          <w:p w14:paraId="5F2D2072" w14:textId="77777777" w:rsidR="00150824" w:rsidRPr="00B94674" w:rsidRDefault="00150824" w:rsidP="00204E76">
                            <w:pPr>
                              <w:pStyle w:val="Ttulo1"/>
                              <w:rPr>
                                <w:lang w:val="en-US"/>
                              </w:rPr>
                            </w:pPr>
                          </w:p>
                          <w:p w14:paraId="6142904D" w14:textId="77777777" w:rsidR="00150824" w:rsidRPr="00B94674" w:rsidRDefault="00150824">
                            <w:pPr>
                              <w:rPr>
                                <w:lang w:val="en-US"/>
                              </w:rPr>
                            </w:pPr>
                          </w:p>
                          <w:p w14:paraId="51A6C079" w14:textId="77777777" w:rsidR="00150824" w:rsidRPr="00B94674" w:rsidRDefault="00150824" w:rsidP="00204E76">
                            <w:pPr>
                              <w:pStyle w:val="Ttulo1"/>
                              <w:rPr>
                                <w:lang w:val="en-US"/>
                              </w:rPr>
                            </w:pPr>
                          </w:p>
                          <w:p w14:paraId="0532CE62" w14:textId="77777777" w:rsidR="00150824" w:rsidRPr="00B94674" w:rsidRDefault="00150824">
                            <w:pPr>
                              <w:rPr>
                                <w:lang w:val="en-US"/>
                              </w:rPr>
                            </w:pPr>
                          </w:p>
                          <w:p w14:paraId="092432B6" w14:textId="77777777" w:rsidR="00150824" w:rsidRPr="00B94674" w:rsidRDefault="00150824" w:rsidP="00204E76">
                            <w:pPr>
                              <w:pStyle w:val="Ttulo1"/>
                              <w:rPr>
                                <w:lang w:val="en-US"/>
                              </w:rPr>
                            </w:pPr>
                          </w:p>
                          <w:p w14:paraId="4CBA30EE" w14:textId="77777777" w:rsidR="00150824" w:rsidRPr="00B94674" w:rsidRDefault="00150824">
                            <w:pPr>
                              <w:rPr>
                                <w:lang w:val="en-US"/>
                              </w:rPr>
                            </w:pPr>
                          </w:p>
                          <w:p w14:paraId="1DF3F8DF" w14:textId="77777777" w:rsidR="00150824" w:rsidRPr="00B94674" w:rsidRDefault="00150824" w:rsidP="00204E76">
                            <w:pPr>
                              <w:pStyle w:val="Ttulo1"/>
                              <w:rPr>
                                <w:lang w:val="en-US"/>
                              </w:rPr>
                            </w:pPr>
                          </w:p>
                          <w:p w14:paraId="339F57C2" w14:textId="77777777" w:rsidR="00150824" w:rsidRPr="00B94674" w:rsidRDefault="00150824">
                            <w:pPr>
                              <w:rPr>
                                <w:lang w:val="en-US"/>
                              </w:rPr>
                            </w:pPr>
                          </w:p>
                          <w:p w14:paraId="02F671AA" w14:textId="77777777" w:rsidR="00150824" w:rsidRPr="00B94674" w:rsidRDefault="00150824" w:rsidP="00204E76">
                            <w:pPr>
                              <w:pStyle w:val="Ttulo1"/>
                              <w:rPr>
                                <w:lang w:val="en-US"/>
                              </w:rPr>
                            </w:pPr>
                          </w:p>
                          <w:p w14:paraId="43734579" w14:textId="77777777" w:rsidR="00150824" w:rsidRPr="00B94674" w:rsidRDefault="00150824">
                            <w:pPr>
                              <w:rPr>
                                <w:lang w:val="en-US"/>
                              </w:rPr>
                            </w:pPr>
                          </w:p>
                          <w:p w14:paraId="383D0E13" w14:textId="77777777" w:rsidR="00150824" w:rsidRPr="00B94674" w:rsidRDefault="00150824" w:rsidP="00204E76">
                            <w:pPr>
                              <w:pStyle w:val="Ttulo1"/>
                              <w:rPr>
                                <w:lang w:val="en-US"/>
                              </w:rPr>
                            </w:pPr>
                          </w:p>
                          <w:p w14:paraId="1951B497" w14:textId="77777777" w:rsidR="00150824" w:rsidRPr="00B94674" w:rsidRDefault="00150824">
                            <w:pPr>
                              <w:rPr>
                                <w:lang w:val="en-US"/>
                              </w:rPr>
                            </w:pPr>
                          </w:p>
                          <w:p w14:paraId="6E89B57B" w14:textId="77777777" w:rsidR="00150824" w:rsidRPr="00B94674" w:rsidRDefault="00150824" w:rsidP="00204E76">
                            <w:pPr>
                              <w:pStyle w:val="Ttulo1"/>
                              <w:rPr>
                                <w:lang w:val="en-US"/>
                              </w:rPr>
                            </w:pPr>
                          </w:p>
                          <w:p w14:paraId="34042B77" w14:textId="77777777" w:rsidR="00A5206C" w:rsidRDefault="00A5206C"/>
                          <w:p w14:paraId="2AFB83CE" w14:textId="1F0450C5" w:rsidR="00150824" w:rsidRPr="00B94674" w:rsidRDefault="00150824" w:rsidP="00204E76">
                            <w:pPr>
                              <w:pStyle w:val="Ttulo1"/>
                              <w:rPr>
                                <w:lang w:val="en-US"/>
                              </w:rPr>
                            </w:pPr>
                          </w:p>
                          <w:p w14:paraId="0DFC42F1" w14:textId="77777777" w:rsidR="00150824" w:rsidRPr="00B94674" w:rsidRDefault="00150824">
                            <w:pPr>
                              <w:rPr>
                                <w:lang w:val="en-US"/>
                              </w:rPr>
                            </w:pPr>
                          </w:p>
                          <w:p w14:paraId="21A0C782" w14:textId="77777777" w:rsidR="00150824" w:rsidRPr="00B94674" w:rsidRDefault="00150824" w:rsidP="00204E76">
                            <w:pPr>
                              <w:pStyle w:val="Ttulo1"/>
                              <w:rPr>
                                <w:lang w:val="en-US"/>
                              </w:rPr>
                            </w:pPr>
                          </w:p>
                          <w:p w14:paraId="3012834B" w14:textId="77777777" w:rsidR="00150824" w:rsidRPr="00B94674" w:rsidRDefault="00150824">
                            <w:pPr>
                              <w:rPr>
                                <w:lang w:val="en-US"/>
                              </w:rPr>
                            </w:pPr>
                          </w:p>
                          <w:p w14:paraId="5143AF82" w14:textId="77777777" w:rsidR="00150824" w:rsidRPr="00B94674" w:rsidRDefault="00150824" w:rsidP="00204E76">
                            <w:pPr>
                              <w:pStyle w:val="Ttulo1"/>
                              <w:rPr>
                                <w:lang w:val="en-US"/>
                              </w:rPr>
                            </w:pPr>
                          </w:p>
                          <w:p w14:paraId="2CB0F135" w14:textId="77777777" w:rsidR="00150824" w:rsidRPr="00B94674" w:rsidRDefault="00150824">
                            <w:pPr>
                              <w:rPr>
                                <w:lang w:val="en-US"/>
                              </w:rPr>
                            </w:pPr>
                          </w:p>
                          <w:p w14:paraId="1B225613" w14:textId="77777777" w:rsidR="00150824" w:rsidRPr="00B94674" w:rsidRDefault="00150824" w:rsidP="00204E76">
                            <w:pPr>
                              <w:pStyle w:val="Ttulo1"/>
                              <w:rPr>
                                <w:lang w:val="en-US"/>
                              </w:rPr>
                            </w:pPr>
                          </w:p>
                          <w:p w14:paraId="0F4CC5E3" w14:textId="77777777" w:rsidR="00150824" w:rsidRPr="00B94674" w:rsidRDefault="00150824">
                            <w:pPr>
                              <w:rPr>
                                <w:lang w:val="en-US"/>
                              </w:rPr>
                            </w:pPr>
                          </w:p>
                          <w:p w14:paraId="0F5044AC" w14:textId="77777777" w:rsidR="00150824" w:rsidRPr="00B94674" w:rsidRDefault="00150824" w:rsidP="00204E76">
                            <w:pPr>
                              <w:pStyle w:val="Ttulo1"/>
                              <w:rPr>
                                <w:lang w:val="en-US"/>
                              </w:rPr>
                            </w:pPr>
                          </w:p>
                          <w:p w14:paraId="15673E99" w14:textId="77777777" w:rsidR="00150824" w:rsidRPr="00B94674" w:rsidRDefault="00150824">
                            <w:pPr>
                              <w:rPr>
                                <w:lang w:val="en-US"/>
                              </w:rPr>
                            </w:pPr>
                          </w:p>
                          <w:p w14:paraId="34D92B54" w14:textId="77777777" w:rsidR="00150824" w:rsidRPr="00B94674" w:rsidRDefault="00150824" w:rsidP="00204E76">
                            <w:pPr>
                              <w:pStyle w:val="Ttulo1"/>
                              <w:rPr>
                                <w:lang w:val="en-US"/>
                              </w:rPr>
                            </w:pPr>
                          </w:p>
                          <w:p w14:paraId="0A6014C1" w14:textId="77777777" w:rsidR="00150824" w:rsidRPr="00B94674" w:rsidRDefault="00150824">
                            <w:pPr>
                              <w:rPr>
                                <w:lang w:val="en-US"/>
                              </w:rPr>
                            </w:pPr>
                          </w:p>
                          <w:p w14:paraId="2308DE6C" w14:textId="77777777" w:rsidR="00150824" w:rsidRPr="00B94674" w:rsidRDefault="00150824" w:rsidP="00204E76">
                            <w:pPr>
                              <w:pStyle w:val="Ttulo1"/>
                              <w:rPr>
                                <w:lang w:val="en-US"/>
                              </w:rPr>
                            </w:pPr>
                          </w:p>
                          <w:p w14:paraId="26499274" w14:textId="77777777" w:rsidR="00150824" w:rsidRPr="00B94674" w:rsidRDefault="00150824">
                            <w:pPr>
                              <w:rPr>
                                <w:lang w:val="en-US"/>
                              </w:rPr>
                            </w:pPr>
                          </w:p>
                          <w:p w14:paraId="6F842EF9" w14:textId="77777777" w:rsidR="00150824" w:rsidRPr="00B94674" w:rsidRDefault="00150824" w:rsidP="00204E76">
                            <w:pPr>
                              <w:pStyle w:val="Ttulo1"/>
                              <w:rPr>
                                <w:lang w:val="en-US"/>
                              </w:rPr>
                            </w:pPr>
                          </w:p>
                          <w:p w14:paraId="3D0B078F" w14:textId="77777777" w:rsidR="00150824" w:rsidRPr="00B94674" w:rsidRDefault="00150824">
                            <w:pPr>
                              <w:rPr>
                                <w:lang w:val="en-US"/>
                              </w:rPr>
                            </w:pPr>
                          </w:p>
                          <w:p w14:paraId="6B2DD196" w14:textId="77777777" w:rsidR="00150824" w:rsidRPr="00B94674" w:rsidRDefault="00150824" w:rsidP="00204E76">
                            <w:pPr>
                              <w:pStyle w:val="Ttulo1"/>
                              <w:rPr>
                                <w:lang w:val="en-US"/>
                              </w:rPr>
                            </w:pPr>
                          </w:p>
                          <w:p w14:paraId="57CE631F" w14:textId="77777777" w:rsidR="00150824" w:rsidRPr="00B94674" w:rsidRDefault="00150824">
                            <w:pPr>
                              <w:rPr>
                                <w:lang w:val="en-US"/>
                              </w:rPr>
                            </w:pPr>
                          </w:p>
                          <w:p w14:paraId="23BD9160" w14:textId="77777777" w:rsidR="00150824" w:rsidRPr="00B94674" w:rsidRDefault="00150824" w:rsidP="00204E76">
                            <w:pPr>
                              <w:pStyle w:val="Ttulo1"/>
                              <w:rPr>
                                <w:lang w:val="en-US"/>
                              </w:rPr>
                            </w:pPr>
                          </w:p>
                          <w:p w14:paraId="3A7EE60B" w14:textId="77777777" w:rsidR="00150824" w:rsidRPr="00B94674" w:rsidRDefault="00150824">
                            <w:pPr>
                              <w:rPr>
                                <w:lang w:val="en-US"/>
                              </w:rPr>
                            </w:pPr>
                          </w:p>
                          <w:p w14:paraId="314C097E" w14:textId="77777777" w:rsidR="00150824" w:rsidRPr="00B94674" w:rsidRDefault="00150824" w:rsidP="00204E76">
                            <w:pPr>
                              <w:pStyle w:val="Ttulo1"/>
                              <w:rPr>
                                <w:lang w:val="en-US"/>
                              </w:rPr>
                            </w:pPr>
                          </w:p>
                          <w:p w14:paraId="4D14E3EA" w14:textId="77777777" w:rsidR="00150824" w:rsidRPr="00B94674" w:rsidRDefault="00150824">
                            <w:pPr>
                              <w:rPr>
                                <w:lang w:val="en-US"/>
                              </w:rPr>
                            </w:pPr>
                          </w:p>
                          <w:p w14:paraId="35786A3D" w14:textId="77777777" w:rsidR="00150824" w:rsidRPr="00B94674" w:rsidRDefault="00150824" w:rsidP="00204E76">
                            <w:pPr>
                              <w:pStyle w:val="Ttulo1"/>
                              <w:rPr>
                                <w:lang w:val="en-US"/>
                              </w:rPr>
                            </w:pPr>
                          </w:p>
                          <w:p w14:paraId="67908504" w14:textId="77777777" w:rsidR="00150824" w:rsidRPr="00B94674" w:rsidRDefault="00150824">
                            <w:pPr>
                              <w:rPr>
                                <w:lang w:val="en-US"/>
                              </w:rPr>
                            </w:pPr>
                          </w:p>
                          <w:p w14:paraId="2E4BE902" w14:textId="77777777" w:rsidR="00150824" w:rsidRPr="00B94674" w:rsidRDefault="00150824" w:rsidP="00204E76">
                            <w:pPr>
                              <w:pStyle w:val="Ttulo1"/>
                              <w:rPr>
                                <w:lang w:val="en-US"/>
                              </w:rPr>
                            </w:pPr>
                          </w:p>
                          <w:p w14:paraId="3136C38D" w14:textId="77777777" w:rsidR="00150824" w:rsidRPr="00B94674" w:rsidRDefault="00150824">
                            <w:pPr>
                              <w:rPr>
                                <w:lang w:val="en-US"/>
                              </w:rPr>
                            </w:pPr>
                          </w:p>
                          <w:p w14:paraId="1CF8B930" w14:textId="77777777" w:rsidR="00150824" w:rsidRPr="00B94674" w:rsidRDefault="00150824" w:rsidP="00204E76">
                            <w:pPr>
                              <w:pStyle w:val="Ttulo1"/>
                              <w:rPr>
                                <w:lang w:val="en-US"/>
                              </w:rPr>
                            </w:pPr>
                          </w:p>
                          <w:p w14:paraId="0CE52C6D" w14:textId="77777777" w:rsidR="00150824" w:rsidRPr="00B94674" w:rsidRDefault="00150824">
                            <w:pPr>
                              <w:rPr>
                                <w:lang w:val="en-US"/>
                              </w:rPr>
                            </w:pPr>
                          </w:p>
                          <w:p w14:paraId="4EE5F7BC" w14:textId="77777777" w:rsidR="00150824" w:rsidRPr="00B94674" w:rsidRDefault="00150824" w:rsidP="00204E76">
                            <w:pPr>
                              <w:pStyle w:val="Ttulo1"/>
                              <w:rPr>
                                <w:lang w:val="en-US"/>
                              </w:rPr>
                            </w:pPr>
                          </w:p>
                          <w:p w14:paraId="675DD298" w14:textId="77777777" w:rsidR="00150824" w:rsidRPr="00B94674" w:rsidRDefault="00150824">
                            <w:pPr>
                              <w:rPr>
                                <w:lang w:val="en-US"/>
                              </w:rPr>
                            </w:pPr>
                          </w:p>
                          <w:p w14:paraId="1564EF42" w14:textId="77777777" w:rsidR="00150824" w:rsidRPr="00B94674" w:rsidRDefault="00150824" w:rsidP="00204E76">
                            <w:pPr>
                              <w:pStyle w:val="Ttulo1"/>
                              <w:rPr>
                                <w:lang w:val="en-US"/>
                              </w:rPr>
                            </w:pPr>
                          </w:p>
                          <w:p w14:paraId="5C3B68E1" w14:textId="77777777" w:rsidR="00150824" w:rsidRPr="00B94674" w:rsidRDefault="00150824">
                            <w:pPr>
                              <w:rPr>
                                <w:lang w:val="en-US"/>
                              </w:rPr>
                            </w:pPr>
                          </w:p>
                          <w:p w14:paraId="6E335887" w14:textId="77777777" w:rsidR="00150824" w:rsidRPr="00B94674" w:rsidRDefault="00150824" w:rsidP="00204E76">
                            <w:pPr>
                              <w:pStyle w:val="Ttulo1"/>
                              <w:rPr>
                                <w:lang w:val="en-US"/>
                              </w:rPr>
                            </w:pPr>
                          </w:p>
                          <w:p w14:paraId="42D81640" w14:textId="77777777" w:rsidR="00150824" w:rsidRPr="00B94674" w:rsidRDefault="00150824">
                            <w:pPr>
                              <w:rPr>
                                <w:lang w:val="en-US"/>
                              </w:rPr>
                            </w:pPr>
                          </w:p>
                          <w:p w14:paraId="76DA5B9B" w14:textId="77777777" w:rsidR="00150824" w:rsidRPr="00B94674" w:rsidRDefault="00150824" w:rsidP="00204E76">
                            <w:pPr>
                              <w:pStyle w:val="Ttulo1"/>
                              <w:rPr>
                                <w:lang w:val="en-US"/>
                              </w:rPr>
                            </w:pPr>
                          </w:p>
                          <w:p w14:paraId="31F938A7" w14:textId="77777777" w:rsidR="00150824" w:rsidRPr="00B94674" w:rsidRDefault="00150824">
                            <w:pPr>
                              <w:rPr>
                                <w:lang w:val="en-US"/>
                              </w:rPr>
                            </w:pPr>
                          </w:p>
                          <w:p w14:paraId="40FF3583" w14:textId="77777777" w:rsidR="00150824" w:rsidRPr="00B94674" w:rsidRDefault="00150824" w:rsidP="00204E76">
                            <w:pPr>
                              <w:pStyle w:val="Ttulo1"/>
                              <w:rPr>
                                <w:lang w:val="en-US"/>
                              </w:rPr>
                            </w:pPr>
                          </w:p>
                          <w:p w14:paraId="19B4AA13" w14:textId="77777777" w:rsidR="00150824" w:rsidRPr="00B94674" w:rsidRDefault="00150824">
                            <w:pPr>
                              <w:rPr>
                                <w:lang w:val="en-US"/>
                              </w:rPr>
                            </w:pPr>
                          </w:p>
                          <w:p w14:paraId="42ED5951" w14:textId="77777777" w:rsidR="00150824" w:rsidRPr="00B94674" w:rsidRDefault="00150824" w:rsidP="00204E76">
                            <w:pPr>
                              <w:pStyle w:val="Ttulo1"/>
                              <w:rPr>
                                <w:lang w:val="en-US"/>
                              </w:rPr>
                            </w:pPr>
                          </w:p>
                          <w:p w14:paraId="26885E08" w14:textId="77777777" w:rsidR="00150824" w:rsidRPr="00B94674" w:rsidRDefault="00150824">
                            <w:pPr>
                              <w:rPr>
                                <w:lang w:val="en-US"/>
                              </w:rPr>
                            </w:pPr>
                          </w:p>
                          <w:p w14:paraId="588C1812" w14:textId="77777777" w:rsidR="00150824" w:rsidRPr="00B94674" w:rsidRDefault="00150824" w:rsidP="00204E76">
                            <w:pPr>
                              <w:pStyle w:val="Ttulo1"/>
                              <w:rPr>
                                <w:lang w:val="en-US"/>
                              </w:rPr>
                            </w:pPr>
                          </w:p>
                          <w:p w14:paraId="1184491A" w14:textId="77777777" w:rsidR="00150824" w:rsidRPr="00B94674" w:rsidRDefault="00150824">
                            <w:pPr>
                              <w:rPr>
                                <w:lang w:val="en-US"/>
                              </w:rPr>
                            </w:pPr>
                          </w:p>
                          <w:p w14:paraId="1AF526C4" w14:textId="77777777" w:rsidR="00150824" w:rsidRPr="00B94674" w:rsidRDefault="00150824" w:rsidP="00204E76">
                            <w:pPr>
                              <w:pStyle w:val="Ttulo1"/>
                              <w:rPr>
                                <w:lang w:val="en-US"/>
                              </w:rPr>
                            </w:pPr>
                          </w:p>
                          <w:p w14:paraId="49DCE925" w14:textId="77777777" w:rsidR="00150824" w:rsidRPr="00B94674" w:rsidRDefault="00150824">
                            <w:pPr>
                              <w:rPr>
                                <w:lang w:val="en-US"/>
                              </w:rPr>
                            </w:pPr>
                          </w:p>
                          <w:p w14:paraId="3AE91645" w14:textId="77777777" w:rsidR="00150824" w:rsidRPr="00B94674" w:rsidRDefault="00150824" w:rsidP="00204E76">
                            <w:pPr>
                              <w:pStyle w:val="Ttulo1"/>
                              <w:rPr>
                                <w:lang w:val="en-US"/>
                              </w:rPr>
                            </w:pPr>
                          </w:p>
                          <w:p w14:paraId="1B082923" w14:textId="77777777" w:rsidR="00150824" w:rsidRPr="00B94674" w:rsidRDefault="00150824">
                            <w:pPr>
                              <w:rPr>
                                <w:lang w:val="en-US"/>
                              </w:rPr>
                            </w:pPr>
                          </w:p>
                          <w:p w14:paraId="231EF5EA" w14:textId="77777777" w:rsidR="00150824" w:rsidRPr="00B94674" w:rsidRDefault="00150824" w:rsidP="00204E76">
                            <w:pPr>
                              <w:pStyle w:val="Ttulo1"/>
                              <w:rPr>
                                <w:lang w:val="en-US"/>
                              </w:rPr>
                            </w:pPr>
                          </w:p>
                          <w:p w14:paraId="75CCCF72" w14:textId="77777777" w:rsidR="00150824" w:rsidRPr="00B94674" w:rsidRDefault="00150824">
                            <w:pPr>
                              <w:rPr>
                                <w:lang w:val="en-US"/>
                              </w:rPr>
                            </w:pPr>
                          </w:p>
                          <w:p w14:paraId="4D3F4685" w14:textId="77777777" w:rsidR="00150824" w:rsidRPr="00B94674" w:rsidRDefault="00150824" w:rsidP="00204E76">
                            <w:pPr>
                              <w:pStyle w:val="Ttulo1"/>
                              <w:rPr>
                                <w:lang w:val="en-US"/>
                              </w:rPr>
                            </w:pPr>
                          </w:p>
                          <w:p w14:paraId="0F812AC5" w14:textId="77777777" w:rsidR="00150824" w:rsidRPr="00B94674" w:rsidRDefault="00150824">
                            <w:pPr>
                              <w:rPr>
                                <w:lang w:val="en-US"/>
                              </w:rPr>
                            </w:pPr>
                          </w:p>
                          <w:p w14:paraId="695281DC" w14:textId="77777777" w:rsidR="00150824" w:rsidRPr="00B94674" w:rsidRDefault="00150824" w:rsidP="00204E76">
                            <w:pPr>
                              <w:pStyle w:val="Ttulo1"/>
                              <w:rPr>
                                <w:lang w:val="en-US"/>
                              </w:rPr>
                            </w:pPr>
                          </w:p>
                          <w:p w14:paraId="1D4CBAE7" w14:textId="77777777" w:rsidR="00150824" w:rsidRPr="00B94674" w:rsidRDefault="00150824">
                            <w:pPr>
                              <w:rPr>
                                <w:lang w:val="en-US"/>
                              </w:rPr>
                            </w:pPr>
                          </w:p>
                          <w:p w14:paraId="23AAEB90" w14:textId="77777777" w:rsidR="00150824" w:rsidRPr="00B94674" w:rsidRDefault="00150824" w:rsidP="00204E76">
                            <w:pPr>
                              <w:pStyle w:val="Ttulo1"/>
                              <w:rPr>
                                <w:lang w:val="en-US"/>
                              </w:rPr>
                            </w:pPr>
                          </w:p>
                          <w:p w14:paraId="6F1BBD44" w14:textId="77777777" w:rsidR="00150824" w:rsidRPr="00B94674" w:rsidRDefault="00150824">
                            <w:pPr>
                              <w:rPr>
                                <w:lang w:val="en-US"/>
                              </w:rPr>
                            </w:pPr>
                          </w:p>
                          <w:p w14:paraId="1638BE43" w14:textId="77777777" w:rsidR="00150824" w:rsidRPr="00B94674" w:rsidRDefault="00150824" w:rsidP="00204E76">
                            <w:pPr>
                              <w:pStyle w:val="Ttulo1"/>
                              <w:rPr>
                                <w:lang w:val="en-US"/>
                              </w:rPr>
                            </w:pPr>
                          </w:p>
                          <w:p w14:paraId="19E7BAD4" w14:textId="77777777" w:rsidR="00150824" w:rsidRPr="00B94674" w:rsidRDefault="00150824">
                            <w:pPr>
                              <w:rPr>
                                <w:lang w:val="en-US"/>
                              </w:rPr>
                            </w:pPr>
                          </w:p>
                          <w:p w14:paraId="69F70A1D" w14:textId="77777777" w:rsidR="00150824" w:rsidRPr="00B94674" w:rsidRDefault="00150824" w:rsidP="00204E76">
                            <w:pPr>
                              <w:pStyle w:val="Ttulo1"/>
                              <w:rPr>
                                <w:lang w:val="en-US"/>
                              </w:rPr>
                            </w:pPr>
                          </w:p>
                          <w:p w14:paraId="454BF618" w14:textId="77777777" w:rsidR="00150824" w:rsidRPr="00B94674" w:rsidRDefault="00150824">
                            <w:pPr>
                              <w:rPr>
                                <w:lang w:val="en-US"/>
                              </w:rPr>
                            </w:pPr>
                          </w:p>
                          <w:p w14:paraId="0E2CBE5B" w14:textId="77777777" w:rsidR="00150824" w:rsidRPr="00B94674" w:rsidRDefault="00150824" w:rsidP="00204E76">
                            <w:pPr>
                              <w:pStyle w:val="Ttulo1"/>
                              <w:rPr>
                                <w:lang w:val="en-US"/>
                              </w:rPr>
                            </w:pPr>
                          </w:p>
                          <w:p w14:paraId="658F4F0C" w14:textId="77777777" w:rsidR="00150824" w:rsidRPr="00B94674" w:rsidRDefault="00150824">
                            <w:pPr>
                              <w:rPr>
                                <w:lang w:val="en-US"/>
                              </w:rPr>
                            </w:pPr>
                          </w:p>
                          <w:p w14:paraId="45D85CB8" w14:textId="77777777" w:rsidR="00150824" w:rsidRPr="00B94674" w:rsidRDefault="00150824" w:rsidP="00204E76">
                            <w:pPr>
                              <w:pStyle w:val="Ttulo1"/>
                              <w:rPr>
                                <w:lang w:val="en-US"/>
                              </w:rPr>
                            </w:pPr>
                          </w:p>
                          <w:p w14:paraId="1869E520" w14:textId="77777777" w:rsidR="00150824" w:rsidRPr="00B94674" w:rsidRDefault="00150824">
                            <w:pPr>
                              <w:rPr>
                                <w:lang w:val="en-US"/>
                              </w:rPr>
                            </w:pPr>
                          </w:p>
                          <w:p w14:paraId="3187ADC7" w14:textId="77777777" w:rsidR="00150824" w:rsidRPr="00B94674" w:rsidRDefault="00150824" w:rsidP="00204E76">
                            <w:pPr>
                              <w:pStyle w:val="Ttulo1"/>
                              <w:rPr>
                                <w:lang w:val="en-US"/>
                              </w:rPr>
                            </w:pPr>
                          </w:p>
                          <w:p w14:paraId="3D228B20" w14:textId="77777777" w:rsidR="00150824" w:rsidRPr="00B94674" w:rsidRDefault="00150824">
                            <w:pPr>
                              <w:rPr>
                                <w:lang w:val="en-US"/>
                              </w:rPr>
                            </w:pPr>
                          </w:p>
                          <w:p w14:paraId="714030AD" w14:textId="77777777" w:rsidR="00150824" w:rsidRPr="00B94674" w:rsidRDefault="00150824" w:rsidP="00204E76">
                            <w:pPr>
                              <w:pStyle w:val="Ttulo1"/>
                              <w:rPr>
                                <w:lang w:val="en-US"/>
                              </w:rPr>
                            </w:pPr>
                          </w:p>
                          <w:p w14:paraId="469845D2" w14:textId="77777777" w:rsidR="00150824" w:rsidRPr="00B94674" w:rsidRDefault="00150824">
                            <w:pPr>
                              <w:rPr>
                                <w:lang w:val="en-US"/>
                              </w:rPr>
                            </w:pPr>
                          </w:p>
                          <w:p w14:paraId="5ABB758F" w14:textId="77777777" w:rsidR="00150824" w:rsidRPr="00B94674" w:rsidRDefault="00150824" w:rsidP="00204E76">
                            <w:pPr>
                              <w:pStyle w:val="Ttulo1"/>
                              <w:rPr>
                                <w:lang w:val="en-US"/>
                              </w:rPr>
                            </w:pPr>
                          </w:p>
                          <w:p w14:paraId="6499DAD8" w14:textId="77777777" w:rsidR="00150824" w:rsidRPr="00B94674" w:rsidRDefault="00150824">
                            <w:pPr>
                              <w:rPr>
                                <w:lang w:val="en-US"/>
                              </w:rPr>
                            </w:pPr>
                          </w:p>
                          <w:p w14:paraId="7D6D7FE2" w14:textId="77777777" w:rsidR="00150824" w:rsidRPr="00B94674" w:rsidRDefault="00150824" w:rsidP="00204E76">
                            <w:pPr>
                              <w:pStyle w:val="Ttulo1"/>
                              <w:rPr>
                                <w:lang w:val="en-US"/>
                              </w:rPr>
                            </w:pPr>
                          </w:p>
                          <w:p w14:paraId="6CD0051F" w14:textId="77777777" w:rsidR="00150824" w:rsidRPr="00B94674" w:rsidRDefault="00150824">
                            <w:pPr>
                              <w:rPr>
                                <w:lang w:val="en-US"/>
                              </w:rPr>
                            </w:pPr>
                          </w:p>
                          <w:p w14:paraId="03617891" w14:textId="77777777" w:rsidR="00150824" w:rsidRPr="00B94674" w:rsidRDefault="00150824" w:rsidP="00204E76">
                            <w:pPr>
                              <w:pStyle w:val="Ttulo1"/>
                              <w:rPr>
                                <w:lang w:val="en-US"/>
                              </w:rPr>
                            </w:pPr>
                          </w:p>
                          <w:p w14:paraId="4D5B015B" w14:textId="77777777" w:rsidR="00150824" w:rsidRPr="00B94674" w:rsidRDefault="00150824">
                            <w:pPr>
                              <w:rPr>
                                <w:lang w:val="en-US"/>
                              </w:rPr>
                            </w:pPr>
                          </w:p>
                          <w:p w14:paraId="374FE01E" w14:textId="77777777" w:rsidR="00150824" w:rsidRPr="00B94674" w:rsidRDefault="00150824" w:rsidP="00204E76">
                            <w:pPr>
                              <w:pStyle w:val="Ttulo1"/>
                              <w:rPr>
                                <w:lang w:val="en-US"/>
                              </w:rPr>
                            </w:pPr>
                          </w:p>
                          <w:p w14:paraId="0E55B37F" w14:textId="77777777" w:rsidR="00150824" w:rsidRPr="00B94674" w:rsidRDefault="00150824">
                            <w:pPr>
                              <w:rPr>
                                <w:lang w:val="en-US"/>
                              </w:rPr>
                            </w:pPr>
                          </w:p>
                          <w:p w14:paraId="08D3C563" w14:textId="77777777" w:rsidR="00150824" w:rsidRPr="00B94674" w:rsidRDefault="00150824" w:rsidP="00204E76">
                            <w:pPr>
                              <w:pStyle w:val="Ttulo1"/>
                              <w:rPr>
                                <w:lang w:val="en-US"/>
                              </w:rPr>
                            </w:pPr>
                          </w:p>
                          <w:p w14:paraId="3F482DEC" w14:textId="77777777" w:rsidR="00150824" w:rsidRPr="00B94674" w:rsidRDefault="00150824">
                            <w:pPr>
                              <w:rPr>
                                <w:lang w:val="en-US"/>
                              </w:rPr>
                            </w:pPr>
                          </w:p>
                          <w:p w14:paraId="4F169119" w14:textId="77777777" w:rsidR="00150824" w:rsidRPr="00B94674" w:rsidRDefault="00150824" w:rsidP="00204E76">
                            <w:pPr>
                              <w:pStyle w:val="Ttulo1"/>
                              <w:rPr>
                                <w:lang w:val="en-US"/>
                              </w:rPr>
                            </w:pPr>
                          </w:p>
                          <w:p w14:paraId="2FC9482C" w14:textId="77777777" w:rsidR="00150824" w:rsidRPr="00B94674" w:rsidRDefault="00150824">
                            <w:pPr>
                              <w:rPr>
                                <w:lang w:val="en-US"/>
                              </w:rPr>
                            </w:pPr>
                          </w:p>
                          <w:p w14:paraId="57E27C86" w14:textId="77777777" w:rsidR="00150824" w:rsidRPr="00B94674" w:rsidRDefault="00150824" w:rsidP="00204E76">
                            <w:pPr>
                              <w:pStyle w:val="Ttulo1"/>
                              <w:rPr>
                                <w:lang w:val="en-US"/>
                              </w:rPr>
                            </w:pPr>
                          </w:p>
                          <w:p w14:paraId="26D017E4" w14:textId="77777777" w:rsidR="00150824" w:rsidRPr="00B94674" w:rsidRDefault="00150824">
                            <w:pPr>
                              <w:rPr>
                                <w:lang w:val="en-US"/>
                              </w:rPr>
                            </w:pPr>
                          </w:p>
                          <w:p w14:paraId="18315F4C" w14:textId="77777777" w:rsidR="00150824" w:rsidRPr="00B94674" w:rsidRDefault="00150824" w:rsidP="00204E76">
                            <w:pPr>
                              <w:pStyle w:val="Ttulo1"/>
                              <w:rPr>
                                <w:lang w:val="en-US"/>
                              </w:rPr>
                            </w:pPr>
                          </w:p>
                          <w:p w14:paraId="39219571" w14:textId="77777777" w:rsidR="00150824" w:rsidRPr="00B94674" w:rsidRDefault="00150824">
                            <w:pPr>
                              <w:rPr>
                                <w:lang w:val="en-US"/>
                              </w:rPr>
                            </w:pPr>
                          </w:p>
                          <w:p w14:paraId="586ED7AE" w14:textId="77777777" w:rsidR="00150824" w:rsidRPr="00B94674" w:rsidRDefault="00150824" w:rsidP="00204E76">
                            <w:pPr>
                              <w:pStyle w:val="Ttulo1"/>
                              <w:rPr>
                                <w:lang w:val="en-US"/>
                              </w:rPr>
                            </w:pPr>
                          </w:p>
                          <w:p w14:paraId="2F5520ED" w14:textId="77777777" w:rsidR="00150824" w:rsidRPr="00B94674" w:rsidRDefault="00150824">
                            <w:pPr>
                              <w:rPr>
                                <w:lang w:val="en-US"/>
                              </w:rPr>
                            </w:pPr>
                          </w:p>
                          <w:p w14:paraId="6FDD0175" w14:textId="77777777" w:rsidR="00150824" w:rsidRPr="00B94674" w:rsidRDefault="00150824" w:rsidP="00204E76">
                            <w:pPr>
                              <w:pStyle w:val="Ttulo1"/>
                              <w:rPr>
                                <w:lang w:val="en-US"/>
                              </w:rPr>
                            </w:pPr>
                          </w:p>
                          <w:p w14:paraId="0C8DCBC9" w14:textId="77777777" w:rsidR="00150824" w:rsidRPr="00B94674" w:rsidRDefault="00150824">
                            <w:pPr>
                              <w:rPr>
                                <w:lang w:val="en-US"/>
                              </w:rPr>
                            </w:pPr>
                          </w:p>
                          <w:p w14:paraId="36CF8F40" w14:textId="77777777" w:rsidR="00150824" w:rsidRPr="00B94674" w:rsidRDefault="00150824" w:rsidP="00204E76">
                            <w:pPr>
                              <w:pStyle w:val="Ttulo1"/>
                              <w:rPr>
                                <w:lang w:val="en-US"/>
                              </w:rPr>
                            </w:pPr>
                          </w:p>
                          <w:p w14:paraId="53B74AB0" w14:textId="77777777" w:rsidR="00150824" w:rsidRPr="00B94674" w:rsidRDefault="00150824">
                            <w:pPr>
                              <w:rPr>
                                <w:lang w:val="en-US"/>
                              </w:rPr>
                            </w:pPr>
                          </w:p>
                          <w:p w14:paraId="39B923DF" w14:textId="77777777" w:rsidR="00150824" w:rsidRPr="00B94674" w:rsidRDefault="00150824" w:rsidP="00204E76">
                            <w:pPr>
                              <w:pStyle w:val="Ttulo1"/>
                              <w:rPr>
                                <w:lang w:val="en-US"/>
                              </w:rPr>
                            </w:pPr>
                          </w:p>
                          <w:p w14:paraId="0EA1E500" w14:textId="77777777" w:rsidR="00150824" w:rsidRPr="00B94674" w:rsidRDefault="00150824">
                            <w:pPr>
                              <w:rPr>
                                <w:lang w:val="en-US"/>
                              </w:rPr>
                            </w:pPr>
                          </w:p>
                          <w:p w14:paraId="73DAF34F" w14:textId="77777777" w:rsidR="00150824" w:rsidRPr="00B94674" w:rsidRDefault="00150824" w:rsidP="00204E76">
                            <w:pPr>
                              <w:pStyle w:val="Ttulo1"/>
                              <w:rPr>
                                <w:lang w:val="en-US"/>
                              </w:rPr>
                            </w:pPr>
                          </w:p>
                          <w:p w14:paraId="31B51463" w14:textId="77777777" w:rsidR="00150824" w:rsidRPr="00B94674" w:rsidRDefault="00150824">
                            <w:pPr>
                              <w:rPr>
                                <w:lang w:val="en-US"/>
                              </w:rPr>
                            </w:pPr>
                          </w:p>
                          <w:p w14:paraId="0ADBE905" w14:textId="77777777" w:rsidR="00150824" w:rsidRPr="00B94674" w:rsidRDefault="00150824" w:rsidP="00204E76">
                            <w:pPr>
                              <w:pStyle w:val="Ttulo1"/>
                              <w:rPr>
                                <w:lang w:val="en-US"/>
                              </w:rPr>
                            </w:pPr>
                          </w:p>
                          <w:p w14:paraId="31870A22" w14:textId="77777777" w:rsidR="00150824" w:rsidRPr="00B94674" w:rsidRDefault="00150824">
                            <w:pPr>
                              <w:rPr>
                                <w:lang w:val="en-US"/>
                              </w:rPr>
                            </w:pPr>
                          </w:p>
                          <w:p w14:paraId="249C7F5D" w14:textId="77777777" w:rsidR="00150824" w:rsidRPr="00B94674" w:rsidRDefault="00150824" w:rsidP="00204E76">
                            <w:pPr>
                              <w:pStyle w:val="Ttulo1"/>
                              <w:rPr>
                                <w:lang w:val="en-US"/>
                              </w:rPr>
                            </w:pPr>
                          </w:p>
                          <w:p w14:paraId="22CED16D" w14:textId="77777777" w:rsidR="00150824" w:rsidRPr="00B94674" w:rsidRDefault="00150824">
                            <w:pPr>
                              <w:rPr>
                                <w:lang w:val="en-US"/>
                              </w:rPr>
                            </w:pPr>
                          </w:p>
                          <w:p w14:paraId="734516BD" w14:textId="77777777" w:rsidR="00150824" w:rsidRPr="00B94674" w:rsidRDefault="00150824" w:rsidP="00204E76">
                            <w:pPr>
                              <w:pStyle w:val="Ttulo1"/>
                              <w:rPr>
                                <w:lang w:val="en-US"/>
                              </w:rPr>
                            </w:pPr>
                          </w:p>
                          <w:p w14:paraId="3C865030" w14:textId="77777777" w:rsidR="00150824" w:rsidRPr="00B94674" w:rsidRDefault="00150824">
                            <w:pPr>
                              <w:rPr>
                                <w:lang w:val="en-US"/>
                              </w:rPr>
                            </w:pPr>
                          </w:p>
                          <w:p w14:paraId="07BF2146" w14:textId="77777777" w:rsidR="00150824" w:rsidRPr="00B94674" w:rsidRDefault="00150824" w:rsidP="00204E76">
                            <w:pPr>
                              <w:pStyle w:val="Ttulo1"/>
                              <w:rPr>
                                <w:lang w:val="en-US"/>
                              </w:rPr>
                            </w:pPr>
                          </w:p>
                          <w:p w14:paraId="4A6C3A1E" w14:textId="77777777" w:rsidR="00150824" w:rsidRPr="00B94674" w:rsidRDefault="00150824">
                            <w:pPr>
                              <w:rPr>
                                <w:lang w:val="en-US"/>
                              </w:rPr>
                            </w:pPr>
                          </w:p>
                          <w:p w14:paraId="34FE79E0" w14:textId="77777777" w:rsidR="00150824" w:rsidRPr="00B94674" w:rsidRDefault="00150824" w:rsidP="00204E76">
                            <w:pPr>
                              <w:pStyle w:val="Ttulo1"/>
                              <w:rPr>
                                <w:lang w:val="en-US"/>
                              </w:rPr>
                            </w:pPr>
                          </w:p>
                          <w:p w14:paraId="21964C36" w14:textId="77777777" w:rsidR="00150824" w:rsidRPr="00B94674" w:rsidRDefault="00150824">
                            <w:pPr>
                              <w:rPr>
                                <w:lang w:val="en-US"/>
                              </w:rPr>
                            </w:pPr>
                          </w:p>
                          <w:p w14:paraId="1DF6722F" w14:textId="77777777" w:rsidR="00150824" w:rsidRPr="00B94674" w:rsidRDefault="00150824" w:rsidP="00204E76">
                            <w:pPr>
                              <w:pStyle w:val="Ttulo1"/>
                              <w:rPr>
                                <w:lang w:val="en-US"/>
                              </w:rPr>
                            </w:pPr>
                          </w:p>
                          <w:p w14:paraId="12874241" w14:textId="77777777" w:rsidR="00150824" w:rsidRPr="00B94674" w:rsidRDefault="00150824">
                            <w:pPr>
                              <w:rPr>
                                <w:lang w:val="en-US"/>
                              </w:rPr>
                            </w:pPr>
                          </w:p>
                          <w:p w14:paraId="6A056E89" w14:textId="77777777" w:rsidR="00150824" w:rsidRPr="00B94674" w:rsidRDefault="00150824" w:rsidP="00204E76">
                            <w:pPr>
                              <w:pStyle w:val="Ttulo1"/>
                              <w:rPr>
                                <w:lang w:val="en-US"/>
                              </w:rPr>
                            </w:pPr>
                          </w:p>
                          <w:p w14:paraId="6D6E5D13" w14:textId="77777777" w:rsidR="00150824" w:rsidRPr="00B94674" w:rsidRDefault="00150824">
                            <w:pPr>
                              <w:rPr>
                                <w:lang w:val="en-US"/>
                              </w:rPr>
                            </w:pPr>
                          </w:p>
                          <w:p w14:paraId="3DF5A3E7" w14:textId="77777777" w:rsidR="00150824" w:rsidRPr="00B94674" w:rsidRDefault="00150824" w:rsidP="00204E76">
                            <w:pPr>
                              <w:pStyle w:val="Ttulo1"/>
                              <w:rPr>
                                <w:lang w:val="en-US"/>
                              </w:rPr>
                            </w:pPr>
                          </w:p>
                          <w:p w14:paraId="139DB474" w14:textId="77777777" w:rsidR="00150824" w:rsidRPr="00B94674" w:rsidRDefault="00150824">
                            <w:pPr>
                              <w:rPr>
                                <w:lang w:val="en-US"/>
                              </w:rPr>
                            </w:pPr>
                          </w:p>
                          <w:p w14:paraId="24209052" w14:textId="77777777" w:rsidR="00150824" w:rsidRPr="00B94674" w:rsidRDefault="00150824" w:rsidP="00204E76">
                            <w:pPr>
                              <w:pStyle w:val="Ttulo1"/>
                              <w:rPr>
                                <w:lang w:val="en-US"/>
                              </w:rPr>
                            </w:pPr>
                          </w:p>
                          <w:p w14:paraId="104D6CE3" w14:textId="77777777" w:rsidR="00150824" w:rsidRPr="00B94674" w:rsidRDefault="00150824">
                            <w:pPr>
                              <w:rPr>
                                <w:lang w:val="en-US"/>
                              </w:rPr>
                            </w:pPr>
                          </w:p>
                          <w:p w14:paraId="055704CE" w14:textId="77777777" w:rsidR="00150824" w:rsidRPr="00B94674" w:rsidRDefault="00150824" w:rsidP="00204E76">
                            <w:pPr>
                              <w:pStyle w:val="Ttulo1"/>
                              <w:rPr>
                                <w:lang w:val="en-US"/>
                              </w:rPr>
                            </w:pPr>
                          </w:p>
                          <w:p w14:paraId="765FF91F" w14:textId="77777777" w:rsidR="00150824" w:rsidRPr="00B94674" w:rsidRDefault="00150824">
                            <w:pPr>
                              <w:rPr>
                                <w:lang w:val="en-US"/>
                              </w:rPr>
                            </w:pPr>
                          </w:p>
                          <w:p w14:paraId="5AE5137F" w14:textId="77777777" w:rsidR="00150824" w:rsidRPr="00B94674" w:rsidRDefault="00150824" w:rsidP="00204E76">
                            <w:pPr>
                              <w:pStyle w:val="Ttulo1"/>
                              <w:rPr>
                                <w:lang w:val="en-US"/>
                              </w:rPr>
                            </w:pPr>
                          </w:p>
                          <w:p w14:paraId="2129C515" w14:textId="77777777" w:rsidR="00150824" w:rsidRPr="00B94674" w:rsidRDefault="00150824">
                            <w:pPr>
                              <w:rPr>
                                <w:lang w:val="en-US"/>
                              </w:rPr>
                            </w:pPr>
                          </w:p>
                          <w:p w14:paraId="5A7A7737" w14:textId="77777777" w:rsidR="00150824" w:rsidRPr="00B94674" w:rsidRDefault="00150824" w:rsidP="00204E76">
                            <w:pPr>
                              <w:pStyle w:val="Ttulo1"/>
                              <w:rPr>
                                <w:lang w:val="en-US"/>
                              </w:rPr>
                            </w:pPr>
                          </w:p>
                          <w:p w14:paraId="273C68DA" w14:textId="77777777" w:rsidR="00150824" w:rsidRPr="00B94674" w:rsidRDefault="00150824">
                            <w:pPr>
                              <w:rPr>
                                <w:lang w:val="en-US"/>
                              </w:rPr>
                            </w:pPr>
                          </w:p>
                          <w:p w14:paraId="538F2DF0" w14:textId="77777777" w:rsidR="00150824" w:rsidRPr="00B94674" w:rsidRDefault="00150824" w:rsidP="00204E76">
                            <w:pPr>
                              <w:pStyle w:val="Ttulo1"/>
                              <w:rPr>
                                <w:lang w:val="en-US"/>
                              </w:rPr>
                            </w:pPr>
                          </w:p>
                          <w:p w14:paraId="36E2399D" w14:textId="77777777" w:rsidR="00150824" w:rsidRPr="00B94674" w:rsidRDefault="00150824">
                            <w:pPr>
                              <w:rPr>
                                <w:lang w:val="en-US"/>
                              </w:rPr>
                            </w:pPr>
                          </w:p>
                          <w:p w14:paraId="1FC90551" w14:textId="77777777" w:rsidR="00150824" w:rsidRPr="00B94674" w:rsidRDefault="00150824" w:rsidP="00204E76">
                            <w:pPr>
                              <w:pStyle w:val="Ttulo1"/>
                              <w:rPr>
                                <w:lang w:val="en-US"/>
                              </w:rPr>
                            </w:pPr>
                          </w:p>
                          <w:p w14:paraId="7DDDC0A0" w14:textId="77777777" w:rsidR="00150824" w:rsidRPr="00B94674" w:rsidRDefault="00150824">
                            <w:pPr>
                              <w:rPr>
                                <w:lang w:val="en-US"/>
                              </w:rPr>
                            </w:pPr>
                          </w:p>
                          <w:p w14:paraId="3F33AFEA" w14:textId="77777777" w:rsidR="00150824" w:rsidRPr="00B94674" w:rsidRDefault="00150824" w:rsidP="00204E76">
                            <w:pPr>
                              <w:pStyle w:val="Ttulo1"/>
                              <w:rPr>
                                <w:lang w:val="en-US"/>
                              </w:rPr>
                            </w:pPr>
                          </w:p>
                          <w:p w14:paraId="3CF06C2A" w14:textId="77777777" w:rsidR="00150824" w:rsidRPr="00B94674" w:rsidRDefault="00150824">
                            <w:pPr>
                              <w:rPr>
                                <w:lang w:val="en-US"/>
                              </w:rPr>
                            </w:pPr>
                          </w:p>
                          <w:p w14:paraId="6E725E06" w14:textId="77777777" w:rsidR="00150824" w:rsidRPr="00B94674" w:rsidRDefault="00150824" w:rsidP="00204E76">
                            <w:pPr>
                              <w:pStyle w:val="Ttulo1"/>
                              <w:rPr>
                                <w:lang w:val="en-US"/>
                              </w:rPr>
                            </w:pPr>
                          </w:p>
                          <w:p w14:paraId="348DF30F" w14:textId="77777777" w:rsidR="00150824" w:rsidRPr="00B94674" w:rsidRDefault="00150824">
                            <w:pPr>
                              <w:rPr>
                                <w:lang w:val="en-US"/>
                              </w:rPr>
                            </w:pPr>
                          </w:p>
                          <w:p w14:paraId="44B2490F" w14:textId="77777777" w:rsidR="00150824" w:rsidRPr="00B94674" w:rsidRDefault="00150824" w:rsidP="00204E76">
                            <w:pPr>
                              <w:pStyle w:val="Ttulo1"/>
                              <w:rPr>
                                <w:lang w:val="en-US"/>
                              </w:rPr>
                            </w:pPr>
                          </w:p>
                          <w:p w14:paraId="06A9B0A6" w14:textId="77777777" w:rsidR="00150824" w:rsidRPr="00B94674" w:rsidRDefault="00150824">
                            <w:pPr>
                              <w:rPr>
                                <w:lang w:val="en-US"/>
                              </w:rPr>
                            </w:pPr>
                          </w:p>
                          <w:p w14:paraId="36EA8EDF" w14:textId="77777777" w:rsidR="00150824" w:rsidRPr="00B94674" w:rsidRDefault="00150824" w:rsidP="00204E76">
                            <w:pPr>
                              <w:pStyle w:val="Ttulo1"/>
                              <w:rPr>
                                <w:lang w:val="en-US"/>
                              </w:rPr>
                            </w:pPr>
                          </w:p>
                          <w:p w14:paraId="5F77CE30" w14:textId="77777777" w:rsidR="00A5206C" w:rsidRDefault="00A5206C"/>
                          <w:p w14:paraId="122DE4BA" w14:textId="77777777" w:rsidR="00150824" w:rsidRPr="00B94674" w:rsidRDefault="00150824" w:rsidP="00204E76">
                            <w:pPr>
                              <w:pStyle w:val="Ttulo1"/>
                              <w:rPr>
                                <w:lang w:val="en-US"/>
                              </w:rPr>
                            </w:pPr>
                          </w:p>
                          <w:p w14:paraId="05AC6C85" w14:textId="77777777" w:rsidR="00150824" w:rsidRPr="00B94674" w:rsidRDefault="00150824">
                            <w:pPr>
                              <w:rPr>
                                <w:lang w:val="en-US"/>
                              </w:rPr>
                            </w:pPr>
                          </w:p>
                          <w:p w14:paraId="42CBDF97" w14:textId="77777777" w:rsidR="00150824" w:rsidRPr="00B94674" w:rsidRDefault="00150824" w:rsidP="00204E76">
                            <w:pPr>
                              <w:pStyle w:val="Ttulo1"/>
                              <w:rPr>
                                <w:lang w:val="en-US"/>
                              </w:rPr>
                            </w:pPr>
                          </w:p>
                          <w:p w14:paraId="224D8351" w14:textId="77777777" w:rsidR="00150824" w:rsidRPr="00B94674" w:rsidRDefault="00150824">
                            <w:pPr>
                              <w:rPr>
                                <w:lang w:val="en-US"/>
                              </w:rPr>
                            </w:pPr>
                          </w:p>
                          <w:p w14:paraId="12B37DA4" w14:textId="77777777" w:rsidR="00150824" w:rsidRPr="00B94674" w:rsidRDefault="00150824" w:rsidP="00204E76">
                            <w:pPr>
                              <w:pStyle w:val="Ttulo1"/>
                              <w:rPr>
                                <w:lang w:val="en-US"/>
                              </w:rPr>
                            </w:pPr>
                          </w:p>
                          <w:p w14:paraId="0AE7AD6F" w14:textId="77777777" w:rsidR="00150824" w:rsidRPr="00B94674" w:rsidRDefault="00150824">
                            <w:pPr>
                              <w:rPr>
                                <w:lang w:val="en-US"/>
                              </w:rPr>
                            </w:pPr>
                          </w:p>
                          <w:p w14:paraId="74F53F48" w14:textId="77777777" w:rsidR="00150824" w:rsidRPr="00B94674" w:rsidRDefault="00150824" w:rsidP="00204E76">
                            <w:pPr>
                              <w:pStyle w:val="Ttulo1"/>
                              <w:rPr>
                                <w:lang w:val="en-US"/>
                              </w:rPr>
                            </w:pPr>
                          </w:p>
                          <w:p w14:paraId="7F89A3B0" w14:textId="77777777" w:rsidR="00150824" w:rsidRPr="00B94674" w:rsidRDefault="00150824">
                            <w:pPr>
                              <w:rPr>
                                <w:lang w:val="en-US"/>
                              </w:rPr>
                            </w:pPr>
                          </w:p>
                          <w:p w14:paraId="5E59A4ED" w14:textId="77777777" w:rsidR="00150824" w:rsidRPr="00B94674" w:rsidRDefault="00150824" w:rsidP="00204E76">
                            <w:pPr>
                              <w:pStyle w:val="Ttulo1"/>
                              <w:rPr>
                                <w:lang w:val="en-US"/>
                              </w:rPr>
                            </w:pPr>
                          </w:p>
                          <w:p w14:paraId="3018FA08" w14:textId="77777777" w:rsidR="00150824" w:rsidRPr="00B94674" w:rsidRDefault="00150824">
                            <w:pPr>
                              <w:rPr>
                                <w:lang w:val="en-US"/>
                              </w:rPr>
                            </w:pPr>
                          </w:p>
                          <w:p w14:paraId="493CC7E4" w14:textId="77777777" w:rsidR="00150824" w:rsidRPr="00B94674" w:rsidRDefault="00150824" w:rsidP="00204E76">
                            <w:pPr>
                              <w:pStyle w:val="Ttulo1"/>
                              <w:rPr>
                                <w:lang w:val="en-US"/>
                              </w:rPr>
                            </w:pPr>
                          </w:p>
                          <w:p w14:paraId="3BCD5E81" w14:textId="77777777" w:rsidR="00150824" w:rsidRPr="00B94674" w:rsidRDefault="00150824">
                            <w:pPr>
                              <w:rPr>
                                <w:lang w:val="en-US"/>
                              </w:rPr>
                            </w:pPr>
                          </w:p>
                          <w:p w14:paraId="50AF4B30" w14:textId="77777777" w:rsidR="00150824" w:rsidRPr="00B94674" w:rsidRDefault="00150824" w:rsidP="00204E76">
                            <w:pPr>
                              <w:pStyle w:val="Ttulo1"/>
                              <w:rPr>
                                <w:lang w:val="en-US"/>
                              </w:rPr>
                            </w:pPr>
                          </w:p>
                          <w:p w14:paraId="6FE43F7C" w14:textId="77777777" w:rsidR="00150824" w:rsidRPr="00B94674" w:rsidRDefault="00150824">
                            <w:pPr>
                              <w:rPr>
                                <w:lang w:val="en-US"/>
                              </w:rPr>
                            </w:pPr>
                          </w:p>
                          <w:p w14:paraId="22646A17" w14:textId="77777777" w:rsidR="00150824" w:rsidRPr="00B94674" w:rsidRDefault="00150824" w:rsidP="00204E76">
                            <w:pPr>
                              <w:pStyle w:val="Ttulo1"/>
                              <w:rPr>
                                <w:lang w:val="en-US"/>
                              </w:rPr>
                            </w:pPr>
                          </w:p>
                          <w:p w14:paraId="0146B985" w14:textId="77777777" w:rsidR="00150824" w:rsidRPr="00B94674" w:rsidRDefault="00150824">
                            <w:pPr>
                              <w:rPr>
                                <w:lang w:val="en-US"/>
                              </w:rPr>
                            </w:pPr>
                          </w:p>
                          <w:p w14:paraId="1147C988" w14:textId="77777777" w:rsidR="00150824" w:rsidRPr="00B94674" w:rsidRDefault="00150824" w:rsidP="00204E76">
                            <w:pPr>
                              <w:pStyle w:val="Ttulo1"/>
                              <w:rPr>
                                <w:lang w:val="en-US"/>
                              </w:rPr>
                            </w:pPr>
                          </w:p>
                          <w:p w14:paraId="0A0B3250" w14:textId="77777777" w:rsidR="00150824" w:rsidRPr="00B94674" w:rsidRDefault="00150824">
                            <w:pPr>
                              <w:rPr>
                                <w:lang w:val="en-US"/>
                              </w:rPr>
                            </w:pPr>
                          </w:p>
                          <w:p w14:paraId="6A95E61D" w14:textId="77777777" w:rsidR="00150824" w:rsidRPr="00B94674" w:rsidRDefault="00150824" w:rsidP="00204E76">
                            <w:pPr>
                              <w:pStyle w:val="Ttulo1"/>
                              <w:rPr>
                                <w:lang w:val="en-US"/>
                              </w:rPr>
                            </w:pPr>
                          </w:p>
                          <w:p w14:paraId="13A9CDD4" w14:textId="77777777" w:rsidR="00150824" w:rsidRPr="00B94674" w:rsidRDefault="00150824">
                            <w:pPr>
                              <w:rPr>
                                <w:lang w:val="en-US"/>
                              </w:rPr>
                            </w:pPr>
                          </w:p>
                          <w:p w14:paraId="7449ED5E" w14:textId="77777777" w:rsidR="00150824" w:rsidRPr="00B94674" w:rsidRDefault="00150824" w:rsidP="00204E76">
                            <w:pPr>
                              <w:pStyle w:val="Ttulo1"/>
                              <w:rPr>
                                <w:lang w:val="en-US"/>
                              </w:rPr>
                            </w:pPr>
                          </w:p>
                          <w:p w14:paraId="5324278F" w14:textId="77777777" w:rsidR="00150824" w:rsidRPr="00B94674" w:rsidRDefault="00150824">
                            <w:pPr>
                              <w:rPr>
                                <w:lang w:val="en-US"/>
                              </w:rPr>
                            </w:pPr>
                          </w:p>
                          <w:p w14:paraId="2D0E6EE5" w14:textId="77777777" w:rsidR="00150824" w:rsidRPr="00B94674" w:rsidRDefault="00150824" w:rsidP="00204E76">
                            <w:pPr>
                              <w:pStyle w:val="Ttulo1"/>
                              <w:rPr>
                                <w:lang w:val="en-US"/>
                              </w:rPr>
                            </w:pPr>
                          </w:p>
                          <w:p w14:paraId="1DC107C8" w14:textId="77777777" w:rsidR="00150824" w:rsidRPr="00B94674" w:rsidRDefault="00150824">
                            <w:pPr>
                              <w:rPr>
                                <w:lang w:val="en-US"/>
                              </w:rPr>
                            </w:pPr>
                          </w:p>
                          <w:p w14:paraId="11544D2A" w14:textId="77777777" w:rsidR="00150824" w:rsidRPr="00B94674" w:rsidRDefault="00150824" w:rsidP="00204E76">
                            <w:pPr>
                              <w:pStyle w:val="Ttulo1"/>
                              <w:rPr>
                                <w:lang w:val="en-US"/>
                              </w:rPr>
                            </w:pPr>
                          </w:p>
                          <w:p w14:paraId="6A20FF00" w14:textId="77777777" w:rsidR="00150824" w:rsidRPr="00B94674" w:rsidRDefault="00150824">
                            <w:pPr>
                              <w:rPr>
                                <w:lang w:val="en-US"/>
                              </w:rPr>
                            </w:pPr>
                          </w:p>
                          <w:p w14:paraId="0EE38C6D" w14:textId="77777777" w:rsidR="00150824" w:rsidRPr="00B94674" w:rsidRDefault="00150824" w:rsidP="00204E76">
                            <w:pPr>
                              <w:pStyle w:val="Ttulo1"/>
                              <w:rPr>
                                <w:lang w:val="en-US"/>
                              </w:rPr>
                            </w:pPr>
                          </w:p>
                          <w:p w14:paraId="4A8EFAE1" w14:textId="77777777" w:rsidR="00150824" w:rsidRPr="00B94674" w:rsidRDefault="00150824">
                            <w:pPr>
                              <w:rPr>
                                <w:lang w:val="en-US"/>
                              </w:rPr>
                            </w:pPr>
                          </w:p>
                          <w:p w14:paraId="6A3B55F0" w14:textId="77777777" w:rsidR="00150824" w:rsidRPr="00B94674" w:rsidRDefault="00150824" w:rsidP="00204E76">
                            <w:pPr>
                              <w:pStyle w:val="Ttulo1"/>
                              <w:rPr>
                                <w:lang w:val="en-US"/>
                              </w:rPr>
                            </w:pPr>
                          </w:p>
                          <w:p w14:paraId="015CCDFB" w14:textId="77777777" w:rsidR="00150824" w:rsidRPr="00B94674" w:rsidRDefault="00150824">
                            <w:pPr>
                              <w:rPr>
                                <w:lang w:val="en-US"/>
                              </w:rPr>
                            </w:pPr>
                          </w:p>
                          <w:p w14:paraId="6056B7FA" w14:textId="77777777" w:rsidR="00150824" w:rsidRPr="00B94674" w:rsidRDefault="00150824" w:rsidP="00204E76">
                            <w:pPr>
                              <w:pStyle w:val="Ttulo1"/>
                              <w:rPr>
                                <w:lang w:val="en-US"/>
                              </w:rPr>
                            </w:pPr>
                          </w:p>
                          <w:p w14:paraId="79DCC896" w14:textId="77777777" w:rsidR="00150824" w:rsidRPr="00B94674" w:rsidRDefault="00150824">
                            <w:pPr>
                              <w:rPr>
                                <w:lang w:val="en-US"/>
                              </w:rPr>
                            </w:pPr>
                          </w:p>
                          <w:p w14:paraId="260814D6" w14:textId="77777777" w:rsidR="00150824" w:rsidRPr="00B94674" w:rsidRDefault="00150824" w:rsidP="00204E76">
                            <w:pPr>
                              <w:pStyle w:val="Ttulo1"/>
                              <w:rPr>
                                <w:lang w:val="en-US"/>
                              </w:rPr>
                            </w:pPr>
                          </w:p>
                          <w:p w14:paraId="1F14106A" w14:textId="77777777" w:rsidR="00150824" w:rsidRPr="00B94674" w:rsidRDefault="00150824">
                            <w:pPr>
                              <w:rPr>
                                <w:lang w:val="en-US"/>
                              </w:rPr>
                            </w:pPr>
                          </w:p>
                          <w:p w14:paraId="5FC66E99" w14:textId="77777777" w:rsidR="00150824" w:rsidRPr="00B94674" w:rsidRDefault="00150824" w:rsidP="00204E76">
                            <w:pPr>
                              <w:pStyle w:val="Ttulo1"/>
                              <w:rPr>
                                <w:lang w:val="en-US"/>
                              </w:rPr>
                            </w:pPr>
                          </w:p>
                          <w:p w14:paraId="5A8DD758" w14:textId="77777777" w:rsidR="00150824" w:rsidRPr="00B94674" w:rsidRDefault="00150824">
                            <w:pPr>
                              <w:rPr>
                                <w:lang w:val="en-US"/>
                              </w:rPr>
                            </w:pPr>
                          </w:p>
                          <w:p w14:paraId="0E8B3D2A" w14:textId="77777777" w:rsidR="00150824" w:rsidRPr="00B94674" w:rsidRDefault="00150824" w:rsidP="00204E76">
                            <w:pPr>
                              <w:pStyle w:val="Ttulo1"/>
                              <w:rPr>
                                <w:lang w:val="en-US"/>
                              </w:rPr>
                            </w:pPr>
                          </w:p>
                          <w:p w14:paraId="0EB620D8" w14:textId="77777777" w:rsidR="00150824" w:rsidRPr="00B94674" w:rsidRDefault="00150824">
                            <w:pPr>
                              <w:rPr>
                                <w:lang w:val="en-US"/>
                              </w:rPr>
                            </w:pPr>
                          </w:p>
                          <w:p w14:paraId="7C16B4DD" w14:textId="77777777" w:rsidR="00150824" w:rsidRPr="00B94674" w:rsidRDefault="00150824" w:rsidP="00204E76">
                            <w:pPr>
                              <w:pStyle w:val="Ttulo1"/>
                              <w:rPr>
                                <w:lang w:val="en-US"/>
                              </w:rPr>
                            </w:pPr>
                          </w:p>
                          <w:p w14:paraId="0E257D8C" w14:textId="77777777" w:rsidR="00150824" w:rsidRPr="00B94674" w:rsidRDefault="00150824">
                            <w:pPr>
                              <w:rPr>
                                <w:lang w:val="en-US"/>
                              </w:rPr>
                            </w:pPr>
                          </w:p>
                          <w:p w14:paraId="4F4E0FB1" w14:textId="77777777" w:rsidR="00150824" w:rsidRPr="00B94674" w:rsidRDefault="00150824" w:rsidP="00204E76">
                            <w:pPr>
                              <w:pStyle w:val="Ttulo1"/>
                              <w:rPr>
                                <w:lang w:val="en-US"/>
                              </w:rPr>
                            </w:pPr>
                          </w:p>
                          <w:p w14:paraId="00BCDD1C" w14:textId="77777777" w:rsidR="00150824" w:rsidRPr="00B94674" w:rsidRDefault="00150824">
                            <w:pPr>
                              <w:rPr>
                                <w:lang w:val="en-US"/>
                              </w:rPr>
                            </w:pPr>
                          </w:p>
                          <w:p w14:paraId="687B2C8C" w14:textId="77777777" w:rsidR="00150824" w:rsidRPr="00B94674" w:rsidRDefault="00150824" w:rsidP="00204E76">
                            <w:pPr>
                              <w:pStyle w:val="Ttulo1"/>
                              <w:rPr>
                                <w:lang w:val="en-US"/>
                              </w:rPr>
                            </w:pPr>
                          </w:p>
                          <w:p w14:paraId="5868EB99" w14:textId="77777777" w:rsidR="00150824" w:rsidRPr="00B94674" w:rsidRDefault="00150824">
                            <w:pPr>
                              <w:rPr>
                                <w:lang w:val="en-US"/>
                              </w:rPr>
                            </w:pPr>
                          </w:p>
                          <w:p w14:paraId="4C2331BC" w14:textId="77777777" w:rsidR="00150824" w:rsidRPr="00B94674" w:rsidRDefault="00150824" w:rsidP="00204E76">
                            <w:pPr>
                              <w:pStyle w:val="Ttulo1"/>
                              <w:rPr>
                                <w:lang w:val="en-US"/>
                              </w:rPr>
                            </w:pPr>
                          </w:p>
                          <w:p w14:paraId="7D37DB60" w14:textId="77777777" w:rsidR="00150824" w:rsidRPr="00B94674" w:rsidRDefault="00150824">
                            <w:pPr>
                              <w:rPr>
                                <w:lang w:val="en-US"/>
                              </w:rPr>
                            </w:pPr>
                          </w:p>
                          <w:p w14:paraId="62E7E929" w14:textId="77777777" w:rsidR="00150824" w:rsidRPr="00B94674" w:rsidRDefault="00150824" w:rsidP="00204E76">
                            <w:pPr>
                              <w:pStyle w:val="Ttulo1"/>
                              <w:rPr>
                                <w:lang w:val="en-US"/>
                              </w:rPr>
                            </w:pPr>
                          </w:p>
                          <w:p w14:paraId="75E8AA53" w14:textId="77777777" w:rsidR="00150824" w:rsidRPr="00B94674" w:rsidRDefault="00150824">
                            <w:pPr>
                              <w:rPr>
                                <w:lang w:val="en-US"/>
                              </w:rPr>
                            </w:pPr>
                          </w:p>
                          <w:p w14:paraId="79DB2996" w14:textId="77777777" w:rsidR="00150824" w:rsidRPr="00B94674" w:rsidRDefault="00150824" w:rsidP="00204E76">
                            <w:pPr>
                              <w:pStyle w:val="Ttulo1"/>
                              <w:rPr>
                                <w:lang w:val="en-US"/>
                              </w:rPr>
                            </w:pPr>
                          </w:p>
                          <w:p w14:paraId="67D74E02" w14:textId="77777777" w:rsidR="00150824" w:rsidRPr="00B94674" w:rsidRDefault="00150824">
                            <w:pPr>
                              <w:rPr>
                                <w:lang w:val="en-US"/>
                              </w:rPr>
                            </w:pPr>
                          </w:p>
                          <w:p w14:paraId="49D89FEE" w14:textId="77777777" w:rsidR="00150824" w:rsidRPr="00B94674" w:rsidRDefault="00150824" w:rsidP="00204E76">
                            <w:pPr>
                              <w:pStyle w:val="Ttulo1"/>
                              <w:rPr>
                                <w:lang w:val="en-US"/>
                              </w:rPr>
                            </w:pPr>
                          </w:p>
                          <w:p w14:paraId="167C5B4F" w14:textId="77777777" w:rsidR="00150824" w:rsidRPr="00B94674" w:rsidRDefault="00150824">
                            <w:pPr>
                              <w:rPr>
                                <w:lang w:val="en-US"/>
                              </w:rPr>
                            </w:pPr>
                          </w:p>
                          <w:p w14:paraId="3BC7A41D" w14:textId="77777777" w:rsidR="00150824" w:rsidRPr="00B94674" w:rsidRDefault="00150824" w:rsidP="00204E76">
                            <w:pPr>
                              <w:pStyle w:val="Ttulo1"/>
                              <w:rPr>
                                <w:lang w:val="en-US"/>
                              </w:rPr>
                            </w:pPr>
                          </w:p>
                          <w:p w14:paraId="74EFD223" w14:textId="77777777" w:rsidR="00150824" w:rsidRPr="00B94674" w:rsidRDefault="00150824">
                            <w:pPr>
                              <w:rPr>
                                <w:lang w:val="en-US"/>
                              </w:rPr>
                            </w:pPr>
                          </w:p>
                          <w:p w14:paraId="2F5D6E3E" w14:textId="77777777" w:rsidR="00150824" w:rsidRPr="00B94674" w:rsidRDefault="00150824" w:rsidP="00204E76">
                            <w:pPr>
                              <w:pStyle w:val="Ttulo1"/>
                              <w:rPr>
                                <w:lang w:val="en-US"/>
                              </w:rPr>
                            </w:pPr>
                          </w:p>
                          <w:p w14:paraId="2E5B1F29" w14:textId="77777777" w:rsidR="00150824" w:rsidRPr="00B94674" w:rsidRDefault="00150824">
                            <w:pPr>
                              <w:rPr>
                                <w:lang w:val="en-US"/>
                              </w:rPr>
                            </w:pPr>
                          </w:p>
                          <w:p w14:paraId="78C72B2D" w14:textId="77777777" w:rsidR="00150824" w:rsidRPr="00B94674" w:rsidRDefault="00150824" w:rsidP="00204E76">
                            <w:pPr>
                              <w:pStyle w:val="Ttulo1"/>
                              <w:rPr>
                                <w:lang w:val="en-US"/>
                              </w:rPr>
                            </w:pPr>
                          </w:p>
                          <w:p w14:paraId="0BD061E6" w14:textId="77777777" w:rsidR="00150824" w:rsidRPr="00B94674" w:rsidRDefault="00150824">
                            <w:pPr>
                              <w:rPr>
                                <w:lang w:val="en-US"/>
                              </w:rPr>
                            </w:pPr>
                          </w:p>
                          <w:p w14:paraId="54487478" w14:textId="77777777" w:rsidR="00150824" w:rsidRPr="00B94674" w:rsidRDefault="00150824" w:rsidP="00204E76">
                            <w:pPr>
                              <w:pStyle w:val="Ttulo1"/>
                              <w:rPr>
                                <w:lang w:val="en-US"/>
                              </w:rPr>
                            </w:pPr>
                          </w:p>
                          <w:p w14:paraId="7AA8F71B" w14:textId="77777777" w:rsidR="00150824" w:rsidRPr="00B94674" w:rsidRDefault="00150824">
                            <w:pPr>
                              <w:rPr>
                                <w:lang w:val="en-US"/>
                              </w:rPr>
                            </w:pPr>
                          </w:p>
                          <w:p w14:paraId="3F1CCD01" w14:textId="77777777" w:rsidR="00150824" w:rsidRPr="00B94674" w:rsidRDefault="00150824" w:rsidP="00204E76">
                            <w:pPr>
                              <w:pStyle w:val="Ttulo1"/>
                              <w:rPr>
                                <w:lang w:val="en-US"/>
                              </w:rPr>
                            </w:pPr>
                          </w:p>
                          <w:p w14:paraId="4EF1857D" w14:textId="77777777" w:rsidR="00150824" w:rsidRPr="00B94674" w:rsidRDefault="00150824">
                            <w:pPr>
                              <w:rPr>
                                <w:lang w:val="en-US"/>
                              </w:rPr>
                            </w:pPr>
                          </w:p>
                          <w:p w14:paraId="229AFC5B" w14:textId="77777777" w:rsidR="00150824" w:rsidRPr="00B94674" w:rsidRDefault="00150824" w:rsidP="00204E76">
                            <w:pPr>
                              <w:pStyle w:val="Ttulo1"/>
                              <w:rPr>
                                <w:lang w:val="en-US"/>
                              </w:rPr>
                            </w:pPr>
                          </w:p>
                          <w:p w14:paraId="2ECFF0C6" w14:textId="77777777" w:rsidR="00150824" w:rsidRPr="00B94674" w:rsidRDefault="00150824">
                            <w:pPr>
                              <w:rPr>
                                <w:lang w:val="en-US"/>
                              </w:rPr>
                            </w:pPr>
                          </w:p>
                          <w:p w14:paraId="7A549ADE" w14:textId="77777777" w:rsidR="00150824" w:rsidRPr="00B94674" w:rsidRDefault="00150824" w:rsidP="00204E76">
                            <w:pPr>
                              <w:pStyle w:val="Ttulo1"/>
                              <w:rPr>
                                <w:lang w:val="en-US"/>
                              </w:rPr>
                            </w:pPr>
                          </w:p>
                          <w:p w14:paraId="1AC626AB" w14:textId="77777777" w:rsidR="00150824" w:rsidRPr="00B94674" w:rsidRDefault="00150824">
                            <w:pPr>
                              <w:rPr>
                                <w:lang w:val="en-US"/>
                              </w:rPr>
                            </w:pPr>
                          </w:p>
                          <w:p w14:paraId="3EC636E0" w14:textId="77777777" w:rsidR="00150824" w:rsidRPr="00B94674" w:rsidRDefault="00150824" w:rsidP="00204E76">
                            <w:pPr>
                              <w:pStyle w:val="Ttulo1"/>
                              <w:rPr>
                                <w:lang w:val="en-US"/>
                              </w:rPr>
                            </w:pPr>
                          </w:p>
                          <w:p w14:paraId="55341786" w14:textId="77777777" w:rsidR="00150824" w:rsidRPr="00B94674" w:rsidRDefault="00150824">
                            <w:pPr>
                              <w:rPr>
                                <w:lang w:val="en-US"/>
                              </w:rPr>
                            </w:pPr>
                          </w:p>
                          <w:p w14:paraId="4A775BF3" w14:textId="77777777" w:rsidR="00150824" w:rsidRPr="00B94674" w:rsidRDefault="00150824" w:rsidP="00204E76">
                            <w:pPr>
                              <w:pStyle w:val="Ttulo1"/>
                              <w:rPr>
                                <w:lang w:val="en-US"/>
                              </w:rPr>
                            </w:pPr>
                          </w:p>
                          <w:p w14:paraId="600F652C" w14:textId="77777777" w:rsidR="00150824" w:rsidRPr="00B94674" w:rsidRDefault="00150824">
                            <w:pPr>
                              <w:rPr>
                                <w:lang w:val="en-US"/>
                              </w:rPr>
                            </w:pPr>
                          </w:p>
                          <w:p w14:paraId="49A93867" w14:textId="77777777" w:rsidR="00150824" w:rsidRPr="00B94674" w:rsidRDefault="00150824" w:rsidP="00204E76">
                            <w:pPr>
                              <w:pStyle w:val="Ttulo1"/>
                              <w:rPr>
                                <w:lang w:val="en-US"/>
                              </w:rPr>
                            </w:pPr>
                          </w:p>
                          <w:p w14:paraId="7BE5A513" w14:textId="77777777" w:rsidR="00150824" w:rsidRPr="00B94674" w:rsidRDefault="00150824">
                            <w:pPr>
                              <w:rPr>
                                <w:lang w:val="en-US"/>
                              </w:rPr>
                            </w:pPr>
                          </w:p>
                          <w:p w14:paraId="33FACC0E" w14:textId="77777777" w:rsidR="00150824" w:rsidRPr="00B94674" w:rsidRDefault="00150824" w:rsidP="00204E76">
                            <w:pPr>
                              <w:pStyle w:val="Ttulo1"/>
                              <w:rPr>
                                <w:lang w:val="en-US"/>
                              </w:rPr>
                            </w:pPr>
                          </w:p>
                          <w:p w14:paraId="3772FC32" w14:textId="77777777" w:rsidR="00150824" w:rsidRPr="00B94674" w:rsidRDefault="00150824">
                            <w:pPr>
                              <w:rPr>
                                <w:lang w:val="en-US"/>
                              </w:rPr>
                            </w:pPr>
                          </w:p>
                          <w:p w14:paraId="5141CC1A" w14:textId="77777777" w:rsidR="00150824" w:rsidRPr="00B94674" w:rsidRDefault="00150824" w:rsidP="00204E76">
                            <w:pPr>
                              <w:pStyle w:val="Ttulo1"/>
                              <w:rPr>
                                <w:lang w:val="en-US"/>
                              </w:rPr>
                            </w:pPr>
                          </w:p>
                          <w:p w14:paraId="643FD54A" w14:textId="77777777" w:rsidR="00150824" w:rsidRPr="00B94674" w:rsidRDefault="00150824">
                            <w:pPr>
                              <w:rPr>
                                <w:lang w:val="en-US"/>
                              </w:rPr>
                            </w:pPr>
                          </w:p>
                          <w:p w14:paraId="7FE65B89" w14:textId="77777777" w:rsidR="00150824" w:rsidRPr="00B94674" w:rsidRDefault="00150824" w:rsidP="00204E76">
                            <w:pPr>
                              <w:pStyle w:val="Ttulo1"/>
                              <w:rPr>
                                <w:lang w:val="en-US"/>
                              </w:rPr>
                            </w:pPr>
                          </w:p>
                          <w:p w14:paraId="435286F0" w14:textId="77777777" w:rsidR="00150824" w:rsidRPr="00B94674" w:rsidRDefault="00150824">
                            <w:pPr>
                              <w:rPr>
                                <w:lang w:val="en-US"/>
                              </w:rPr>
                            </w:pPr>
                          </w:p>
                          <w:p w14:paraId="500F7BE1" w14:textId="77777777" w:rsidR="00150824" w:rsidRPr="00B94674" w:rsidRDefault="00150824" w:rsidP="00204E76">
                            <w:pPr>
                              <w:pStyle w:val="Ttulo1"/>
                              <w:rPr>
                                <w:lang w:val="en-US"/>
                              </w:rPr>
                            </w:pPr>
                          </w:p>
                          <w:p w14:paraId="7D1046A5" w14:textId="77777777" w:rsidR="00150824" w:rsidRPr="00B94674" w:rsidRDefault="00150824">
                            <w:pPr>
                              <w:rPr>
                                <w:lang w:val="en-US"/>
                              </w:rPr>
                            </w:pPr>
                          </w:p>
                          <w:p w14:paraId="747314F6" w14:textId="77777777" w:rsidR="00150824" w:rsidRPr="00B94674" w:rsidRDefault="00150824" w:rsidP="00204E76">
                            <w:pPr>
                              <w:pStyle w:val="Ttulo1"/>
                              <w:rPr>
                                <w:lang w:val="en-US"/>
                              </w:rPr>
                            </w:pPr>
                          </w:p>
                          <w:p w14:paraId="7DF8064B" w14:textId="77777777" w:rsidR="00150824" w:rsidRPr="00B94674" w:rsidRDefault="00150824">
                            <w:pPr>
                              <w:rPr>
                                <w:lang w:val="en-US"/>
                              </w:rPr>
                            </w:pPr>
                          </w:p>
                          <w:p w14:paraId="2F165EDD" w14:textId="77777777" w:rsidR="00150824" w:rsidRPr="00B94674" w:rsidRDefault="00150824" w:rsidP="00204E76">
                            <w:pPr>
                              <w:pStyle w:val="Ttulo1"/>
                              <w:rPr>
                                <w:lang w:val="en-US"/>
                              </w:rPr>
                            </w:pPr>
                          </w:p>
                          <w:p w14:paraId="08420241" w14:textId="77777777" w:rsidR="00150824" w:rsidRPr="00B94674" w:rsidRDefault="00150824">
                            <w:pPr>
                              <w:rPr>
                                <w:lang w:val="en-US"/>
                              </w:rPr>
                            </w:pPr>
                          </w:p>
                          <w:p w14:paraId="675D3367" w14:textId="77777777" w:rsidR="00150824" w:rsidRPr="00B94674" w:rsidRDefault="00150824" w:rsidP="00204E76">
                            <w:pPr>
                              <w:pStyle w:val="Ttulo1"/>
                              <w:rPr>
                                <w:lang w:val="en-US"/>
                              </w:rPr>
                            </w:pPr>
                          </w:p>
                          <w:p w14:paraId="7D89F4AB" w14:textId="77777777" w:rsidR="00150824" w:rsidRPr="00B94674" w:rsidRDefault="00150824">
                            <w:pPr>
                              <w:rPr>
                                <w:lang w:val="en-US"/>
                              </w:rPr>
                            </w:pPr>
                          </w:p>
                          <w:p w14:paraId="307C46CC" w14:textId="77777777" w:rsidR="00150824" w:rsidRPr="00B94674" w:rsidRDefault="00150824" w:rsidP="00204E76">
                            <w:pPr>
                              <w:pStyle w:val="Ttulo1"/>
                              <w:rPr>
                                <w:lang w:val="en-US"/>
                              </w:rPr>
                            </w:pPr>
                          </w:p>
                          <w:p w14:paraId="2AB4D18F" w14:textId="77777777" w:rsidR="00150824" w:rsidRPr="00B94674" w:rsidRDefault="00150824">
                            <w:pPr>
                              <w:rPr>
                                <w:lang w:val="en-US"/>
                              </w:rPr>
                            </w:pPr>
                          </w:p>
                          <w:p w14:paraId="75D81F6E" w14:textId="77777777" w:rsidR="00150824" w:rsidRPr="00B94674" w:rsidRDefault="00150824" w:rsidP="00204E76">
                            <w:pPr>
                              <w:pStyle w:val="Ttulo1"/>
                              <w:rPr>
                                <w:lang w:val="en-US"/>
                              </w:rPr>
                            </w:pPr>
                          </w:p>
                          <w:p w14:paraId="7F3ABFE9" w14:textId="77777777" w:rsidR="00150824" w:rsidRPr="00B94674" w:rsidRDefault="00150824">
                            <w:pPr>
                              <w:rPr>
                                <w:lang w:val="en-US"/>
                              </w:rPr>
                            </w:pPr>
                          </w:p>
                          <w:p w14:paraId="0BE13EB7" w14:textId="77777777" w:rsidR="00150824" w:rsidRPr="00B94674" w:rsidRDefault="00150824" w:rsidP="00204E76">
                            <w:pPr>
                              <w:pStyle w:val="Ttulo1"/>
                              <w:rPr>
                                <w:lang w:val="en-US"/>
                              </w:rPr>
                            </w:pPr>
                          </w:p>
                          <w:p w14:paraId="5B2FA9B4" w14:textId="77777777" w:rsidR="00150824" w:rsidRPr="00B94674" w:rsidRDefault="00150824">
                            <w:pPr>
                              <w:rPr>
                                <w:lang w:val="en-US"/>
                              </w:rPr>
                            </w:pPr>
                          </w:p>
                          <w:p w14:paraId="4E8E3335" w14:textId="77777777" w:rsidR="00150824" w:rsidRPr="00B94674" w:rsidRDefault="00150824" w:rsidP="00204E76">
                            <w:pPr>
                              <w:pStyle w:val="Ttulo1"/>
                              <w:rPr>
                                <w:lang w:val="en-US"/>
                              </w:rPr>
                            </w:pPr>
                          </w:p>
                          <w:p w14:paraId="404F69C5" w14:textId="77777777" w:rsidR="00150824" w:rsidRPr="00B94674" w:rsidRDefault="00150824">
                            <w:pPr>
                              <w:rPr>
                                <w:lang w:val="en-US"/>
                              </w:rPr>
                            </w:pPr>
                          </w:p>
                          <w:p w14:paraId="41998B86" w14:textId="77777777" w:rsidR="00150824" w:rsidRPr="00B94674" w:rsidRDefault="00150824" w:rsidP="00204E76">
                            <w:pPr>
                              <w:pStyle w:val="Ttulo1"/>
                              <w:rPr>
                                <w:lang w:val="en-US"/>
                              </w:rPr>
                            </w:pPr>
                          </w:p>
                          <w:p w14:paraId="3A8A6F2B" w14:textId="77777777" w:rsidR="00150824" w:rsidRPr="00B94674" w:rsidRDefault="00150824">
                            <w:pPr>
                              <w:rPr>
                                <w:lang w:val="en-US"/>
                              </w:rPr>
                            </w:pPr>
                          </w:p>
                          <w:p w14:paraId="6BD79624" w14:textId="77777777" w:rsidR="00150824" w:rsidRPr="00B94674" w:rsidRDefault="00150824" w:rsidP="00204E76">
                            <w:pPr>
                              <w:pStyle w:val="Ttulo1"/>
                              <w:rPr>
                                <w:lang w:val="en-US"/>
                              </w:rPr>
                            </w:pPr>
                          </w:p>
                          <w:p w14:paraId="48A7D4E5" w14:textId="77777777" w:rsidR="00150824" w:rsidRPr="00B94674" w:rsidRDefault="00150824">
                            <w:pPr>
                              <w:rPr>
                                <w:lang w:val="en-US"/>
                              </w:rPr>
                            </w:pPr>
                          </w:p>
                          <w:p w14:paraId="699F2BBB" w14:textId="77777777" w:rsidR="00150824" w:rsidRPr="00B94674" w:rsidRDefault="00150824" w:rsidP="00204E76">
                            <w:pPr>
                              <w:pStyle w:val="Ttulo1"/>
                              <w:rPr>
                                <w:lang w:val="en-US"/>
                              </w:rPr>
                            </w:pPr>
                          </w:p>
                          <w:p w14:paraId="1A5D9D45" w14:textId="77777777" w:rsidR="00150824" w:rsidRPr="00B94674" w:rsidRDefault="00150824">
                            <w:pPr>
                              <w:rPr>
                                <w:lang w:val="en-US"/>
                              </w:rPr>
                            </w:pPr>
                          </w:p>
                          <w:p w14:paraId="14672EF8" w14:textId="77777777" w:rsidR="00150824" w:rsidRPr="00B94674" w:rsidRDefault="00150824" w:rsidP="00204E76">
                            <w:pPr>
                              <w:pStyle w:val="Ttulo1"/>
                              <w:rPr>
                                <w:lang w:val="en-US"/>
                              </w:rPr>
                            </w:pPr>
                          </w:p>
                          <w:p w14:paraId="55819DD5" w14:textId="77777777" w:rsidR="00150824" w:rsidRPr="00B94674" w:rsidRDefault="00150824">
                            <w:pPr>
                              <w:rPr>
                                <w:lang w:val="en-US"/>
                              </w:rPr>
                            </w:pPr>
                          </w:p>
                          <w:p w14:paraId="6890E7FE" w14:textId="77777777" w:rsidR="00150824" w:rsidRPr="00B94674" w:rsidRDefault="00150824" w:rsidP="00204E76">
                            <w:pPr>
                              <w:pStyle w:val="Ttulo1"/>
                              <w:rPr>
                                <w:lang w:val="en-US"/>
                              </w:rPr>
                            </w:pPr>
                          </w:p>
                          <w:p w14:paraId="1A20DF88" w14:textId="77777777" w:rsidR="00150824" w:rsidRPr="00B94674" w:rsidRDefault="00150824">
                            <w:pPr>
                              <w:rPr>
                                <w:lang w:val="en-US"/>
                              </w:rPr>
                            </w:pPr>
                          </w:p>
                          <w:p w14:paraId="7A2C193A" w14:textId="77777777" w:rsidR="00150824" w:rsidRPr="00B94674" w:rsidRDefault="00150824" w:rsidP="00204E76">
                            <w:pPr>
                              <w:pStyle w:val="Ttulo1"/>
                              <w:rPr>
                                <w:lang w:val="en-US"/>
                              </w:rPr>
                            </w:pPr>
                          </w:p>
                          <w:p w14:paraId="08D0C873" w14:textId="77777777" w:rsidR="00150824" w:rsidRPr="00B94674" w:rsidRDefault="00150824">
                            <w:pPr>
                              <w:rPr>
                                <w:lang w:val="en-US"/>
                              </w:rPr>
                            </w:pPr>
                          </w:p>
                          <w:p w14:paraId="4CA6995A" w14:textId="77777777" w:rsidR="00150824" w:rsidRPr="00B94674" w:rsidRDefault="00150824" w:rsidP="00204E76">
                            <w:pPr>
                              <w:pStyle w:val="Ttulo1"/>
                              <w:rPr>
                                <w:lang w:val="en-US"/>
                              </w:rPr>
                            </w:pPr>
                          </w:p>
                          <w:p w14:paraId="2E55E6AA" w14:textId="77777777" w:rsidR="00150824" w:rsidRPr="00B94674" w:rsidRDefault="00150824">
                            <w:pPr>
                              <w:rPr>
                                <w:lang w:val="en-US"/>
                              </w:rPr>
                            </w:pPr>
                          </w:p>
                          <w:p w14:paraId="307EE0D9" w14:textId="77777777" w:rsidR="00150824" w:rsidRPr="00B94674" w:rsidRDefault="00150824" w:rsidP="00204E76">
                            <w:pPr>
                              <w:pStyle w:val="Ttulo1"/>
                              <w:rPr>
                                <w:lang w:val="en-US"/>
                              </w:rPr>
                            </w:pPr>
                          </w:p>
                          <w:p w14:paraId="0E84BD8D" w14:textId="77777777" w:rsidR="00150824" w:rsidRPr="00B94674" w:rsidRDefault="00150824">
                            <w:pPr>
                              <w:rPr>
                                <w:lang w:val="en-US"/>
                              </w:rPr>
                            </w:pPr>
                          </w:p>
                          <w:p w14:paraId="15688019" w14:textId="77777777" w:rsidR="00150824" w:rsidRPr="00B94674" w:rsidRDefault="00150824" w:rsidP="00204E76">
                            <w:pPr>
                              <w:pStyle w:val="Ttulo1"/>
                              <w:rPr>
                                <w:lang w:val="en-US"/>
                              </w:rPr>
                            </w:pPr>
                          </w:p>
                          <w:p w14:paraId="6507098F" w14:textId="77777777" w:rsidR="00150824" w:rsidRPr="00B94674" w:rsidRDefault="00150824">
                            <w:pPr>
                              <w:rPr>
                                <w:lang w:val="en-US"/>
                              </w:rPr>
                            </w:pPr>
                          </w:p>
                          <w:p w14:paraId="5A06A1EB" w14:textId="77777777" w:rsidR="00150824" w:rsidRPr="00B94674" w:rsidRDefault="00150824" w:rsidP="00204E76">
                            <w:pPr>
                              <w:pStyle w:val="Ttulo1"/>
                              <w:rPr>
                                <w:lang w:val="en-US"/>
                              </w:rPr>
                            </w:pPr>
                          </w:p>
                          <w:p w14:paraId="4B7E8E96" w14:textId="77777777" w:rsidR="00150824" w:rsidRPr="00B94674" w:rsidRDefault="00150824">
                            <w:pPr>
                              <w:rPr>
                                <w:lang w:val="en-US"/>
                              </w:rPr>
                            </w:pPr>
                          </w:p>
                          <w:p w14:paraId="5130DEA4" w14:textId="77777777" w:rsidR="00150824" w:rsidRPr="00B94674" w:rsidRDefault="00150824" w:rsidP="00204E76">
                            <w:pPr>
                              <w:pStyle w:val="Ttulo1"/>
                              <w:rPr>
                                <w:lang w:val="en-US"/>
                              </w:rPr>
                            </w:pPr>
                          </w:p>
                          <w:p w14:paraId="5ADA24B9" w14:textId="77777777" w:rsidR="00150824" w:rsidRPr="00B94674" w:rsidRDefault="00150824">
                            <w:pPr>
                              <w:rPr>
                                <w:lang w:val="en-US"/>
                              </w:rPr>
                            </w:pPr>
                          </w:p>
                          <w:p w14:paraId="7DBFC3AA" w14:textId="77777777" w:rsidR="00150824" w:rsidRPr="00B94674" w:rsidRDefault="00150824" w:rsidP="00204E76">
                            <w:pPr>
                              <w:pStyle w:val="Ttulo1"/>
                              <w:rPr>
                                <w:lang w:val="en-US"/>
                              </w:rPr>
                            </w:pPr>
                          </w:p>
                          <w:p w14:paraId="40C257A1" w14:textId="77777777" w:rsidR="00150824" w:rsidRPr="00B94674" w:rsidRDefault="00150824">
                            <w:pPr>
                              <w:rPr>
                                <w:lang w:val="en-US"/>
                              </w:rPr>
                            </w:pPr>
                          </w:p>
                          <w:p w14:paraId="7AA89387" w14:textId="77777777" w:rsidR="00150824" w:rsidRPr="00B94674" w:rsidRDefault="00150824" w:rsidP="00204E76">
                            <w:pPr>
                              <w:pStyle w:val="Ttulo1"/>
                              <w:rPr>
                                <w:lang w:val="en-US"/>
                              </w:rPr>
                            </w:pPr>
                          </w:p>
                          <w:p w14:paraId="30308C4B" w14:textId="77777777" w:rsidR="00150824" w:rsidRPr="00B94674" w:rsidRDefault="00150824">
                            <w:pPr>
                              <w:rPr>
                                <w:lang w:val="en-US"/>
                              </w:rPr>
                            </w:pPr>
                          </w:p>
                          <w:p w14:paraId="5182E29A" w14:textId="77777777" w:rsidR="00150824" w:rsidRPr="00B94674" w:rsidRDefault="00150824" w:rsidP="00204E76">
                            <w:pPr>
                              <w:pStyle w:val="Ttulo1"/>
                              <w:rPr>
                                <w:lang w:val="en-US"/>
                              </w:rPr>
                            </w:pPr>
                          </w:p>
                          <w:p w14:paraId="253C011E" w14:textId="77777777" w:rsidR="00150824" w:rsidRPr="00B94674" w:rsidRDefault="00150824">
                            <w:pPr>
                              <w:rPr>
                                <w:lang w:val="en-US"/>
                              </w:rPr>
                            </w:pPr>
                          </w:p>
                          <w:p w14:paraId="0A03A734" w14:textId="77777777" w:rsidR="00150824" w:rsidRPr="00B94674" w:rsidRDefault="00150824" w:rsidP="00204E76">
                            <w:pPr>
                              <w:pStyle w:val="Ttulo1"/>
                              <w:rPr>
                                <w:lang w:val="en-US"/>
                              </w:rPr>
                            </w:pPr>
                          </w:p>
                          <w:p w14:paraId="49323E6C" w14:textId="77777777" w:rsidR="00150824" w:rsidRPr="00B94674" w:rsidRDefault="00150824">
                            <w:pPr>
                              <w:rPr>
                                <w:lang w:val="en-US"/>
                              </w:rPr>
                            </w:pPr>
                          </w:p>
                          <w:p w14:paraId="2791887B" w14:textId="77777777" w:rsidR="00150824" w:rsidRPr="00B94674" w:rsidRDefault="00150824" w:rsidP="00204E76">
                            <w:pPr>
                              <w:pStyle w:val="Ttulo1"/>
                              <w:rPr>
                                <w:lang w:val="en-US"/>
                              </w:rPr>
                            </w:pPr>
                          </w:p>
                          <w:p w14:paraId="152DA8F5" w14:textId="77777777" w:rsidR="00150824" w:rsidRPr="00B94674" w:rsidRDefault="00150824">
                            <w:pPr>
                              <w:rPr>
                                <w:lang w:val="en-US"/>
                              </w:rPr>
                            </w:pPr>
                          </w:p>
                          <w:p w14:paraId="13B7836B" w14:textId="77777777" w:rsidR="00150824" w:rsidRPr="00B94674" w:rsidRDefault="00150824" w:rsidP="00204E76">
                            <w:pPr>
                              <w:pStyle w:val="Ttulo1"/>
                              <w:rPr>
                                <w:lang w:val="en-US"/>
                              </w:rPr>
                            </w:pPr>
                          </w:p>
                          <w:p w14:paraId="02394D22" w14:textId="77777777" w:rsidR="00A5206C" w:rsidRDefault="00A5206C"/>
                          <w:p w14:paraId="6B50B9BC" w14:textId="77777777" w:rsidR="00150824" w:rsidRPr="00B94674" w:rsidRDefault="00150824" w:rsidP="00204E76">
                            <w:pPr>
                              <w:pStyle w:val="Ttulo1"/>
                              <w:rPr>
                                <w:lang w:val="en-US"/>
                              </w:rPr>
                            </w:pPr>
                          </w:p>
                          <w:p w14:paraId="12F25DD5" w14:textId="77777777" w:rsidR="00150824" w:rsidRPr="00B94674" w:rsidRDefault="00150824">
                            <w:pPr>
                              <w:rPr>
                                <w:lang w:val="en-US"/>
                              </w:rPr>
                            </w:pPr>
                          </w:p>
                          <w:p w14:paraId="77067A95" w14:textId="77777777" w:rsidR="00150824" w:rsidRPr="00B94674" w:rsidRDefault="00150824" w:rsidP="00204E76">
                            <w:pPr>
                              <w:pStyle w:val="Ttulo1"/>
                              <w:rPr>
                                <w:lang w:val="en-US"/>
                              </w:rPr>
                            </w:pPr>
                          </w:p>
                          <w:p w14:paraId="4E99ADE6" w14:textId="77777777" w:rsidR="00150824" w:rsidRPr="00B94674" w:rsidRDefault="00150824">
                            <w:pPr>
                              <w:rPr>
                                <w:lang w:val="en-US"/>
                              </w:rPr>
                            </w:pPr>
                          </w:p>
                          <w:p w14:paraId="78B12F7C" w14:textId="77777777" w:rsidR="00150824" w:rsidRPr="00B94674" w:rsidRDefault="00150824" w:rsidP="00204E76">
                            <w:pPr>
                              <w:pStyle w:val="Ttulo1"/>
                              <w:rPr>
                                <w:lang w:val="en-US"/>
                              </w:rPr>
                            </w:pPr>
                          </w:p>
                          <w:p w14:paraId="4077AD92" w14:textId="77777777" w:rsidR="00150824" w:rsidRPr="00B94674" w:rsidRDefault="00150824">
                            <w:pPr>
                              <w:rPr>
                                <w:lang w:val="en-US"/>
                              </w:rPr>
                            </w:pPr>
                          </w:p>
                          <w:p w14:paraId="4A4A87E4" w14:textId="77777777" w:rsidR="00150824" w:rsidRPr="00B94674" w:rsidRDefault="00150824" w:rsidP="00204E76">
                            <w:pPr>
                              <w:pStyle w:val="Ttulo1"/>
                              <w:rPr>
                                <w:lang w:val="en-US"/>
                              </w:rPr>
                            </w:pPr>
                          </w:p>
                          <w:p w14:paraId="284C051B" w14:textId="77777777" w:rsidR="00150824" w:rsidRPr="00B94674" w:rsidRDefault="00150824">
                            <w:pPr>
                              <w:rPr>
                                <w:lang w:val="en-US"/>
                              </w:rPr>
                            </w:pPr>
                          </w:p>
                          <w:p w14:paraId="076C9708" w14:textId="77777777" w:rsidR="00150824" w:rsidRPr="00B94674" w:rsidRDefault="00150824" w:rsidP="00204E76">
                            <w:pPr>
                              <w:pStyle w:val="Ttulo1"/>
                              <w:rPr>
                                <w:lang w:val="en-US"/>
                              </w:rPr>
                            </w:pPr>
                          </w:p>
                          <w:p w14:paraId="6BEAC68D" w14:textId="77777777" w:rsidR="00150824" w:rsidRPr="00B94674" w:rsidRDefault="00150824">
                            <w:pPr>
                              <w:rPr>
                                <w:lang w:val="en-US"/>
                              </w:rPr>
                            </w:pPr>
                          </w:p>
                          <w:p w14:paraId="28CFF55A" w14:textId="77777777" w:rsidR="00150824" w:rsidRPr="00B94674" w:rsidRDefault="00150824" w:rsidP="00204E76">
                            <w:pPr>
                              <w:pStyle w:val="Ttulo1"/>
                              <w:rPr>
                                <w:lang w:val="en-US"/>
                              </w:rPr>
                            </w:pPr>
                          </w:p>
                          <w:p w14:paraId="4D044759" w14:textId="77777777" w:rsidR="00150824" w:rsidRPr="00B94674" w:rsidRDefault="00150824">
                            <w:pPr>
                              <w:rPr>
                                <w:lang w:val="en-US"/>
                              </w:rPr>
                            </w:pPr>
                          </w:p>
                          <w:p w14:paraId="38321060" w14:textId="77777777" w:rsidR="00150824" w:rsidRPr="00B94674" w:rsidRDefault="00150824" w:rsidP="00204E76">
                            <w:pPr>
                              <w:pStyle w:val="Ttulo1"/>
                              <w:rPr>
                                <w:lang w:val="en-US"/>
                              </w:rPr>
                            </w:pPr>
                          </w:p>
                          <w:p w14:paraId="73AB140E" w14:textId="77777777" w:rsidR="00150824" w:rsidRPr="00B94674" w:rsidRDefault="00150824">
                            <w:pPr>
                              <w:rPr>
                                <w:lang w:val="en-US"/>
                              </w:rPr>
                            </w:pPr>
                          </w:p>
                          <w:p w14:paraId="052D4D7B" w14:textId="77777777" w:rsidR="00150824" w:rsidRPr="00B94674" w:rsidRDefault="00150824" w:rsidP="00204E76">
                            <w:pPr>
                              <w:pStyle w:val="Ttulo1"/>
                              <w:rPr>
                                <w:lang w:val="en-US"/>
                              </w:rPr>
                            </w:pPr>
                          </w:p>
                          <w:p w14:paraId="36022CD8" w14:textId="77777777" w:rsidR="00150824" w:rsidRPr="00B94674" w:rsidRDefault="00150824">
                            <w:pPr>
                              <w:rPr>
                                <w:lang w:val="en-US"/>
                              </w:rPr>
                            </w:pPr>
                          </w:p>
                          <w:p w14:paraId="0C7F270D" w14:textId="77777777" w:rsidR="00150824" w:rsidRPr="00B94674" w:rsidRDefault="00150824" w:rsidP="00204E76">
                            <w:pPr>
                              <w:pStyle w:val="Ttulo1"/>
                              <w:rPr>
                                <w:lang w:val="en-US"/>
                              </w:rPr>
                            </w:pPr>
                          </w:p>
                          <w:p w14:paraId="0509C344" w14:textId="77777777" w:rsidR="00150824" w:rsidRPr="00B94674" w:rsidRDefault="00150824">
                            <w:pPr>
                              <w:rPr>
                                <w:lang w:val="en-US"/>
                              </w:rPr>
                            </w:pPr>
                          </w:p>
                          <w:p w14:paraId="6294BB41" w14:textId="77777777" w:rsidR="00150824" w:rsidRPr="00B94674" w:rsidRDefault="00150824" w:rsidP="00204E76">
                            <w:pPr>
                              <w:pStyle w:val="Ttulo1"/>
                              <w:rPr>
                                <w:lang w:val="en-US"/>
                              </w:rPr>
                            </w:pPr>
                          </w:p>
                          <w:p w14:paraId="7EE08540" w14:textId="77777777" w:rsidR="00150824" w:rsidRPr="00B94674" w:rsidRDefault="00150824">
                            <w:pPr>
                              <w:rPr>
                                <w:lang w:val="en-US"/>
                              </w:rPr>
                            </w:pPr>
                          </w:p>
                          <w:p w14:paraId="0664E3E3" w14:textId="77777777" w:rsidR="00150824" w:rsidRPr="00B94674" w:rsidRDefault="00150824" w:rsidP="00204E76">
                            <w:pPr>
                              <w:pStyle w:val="Ttulo1"/>
                              <w:rPr>
                                <w:lang w:val="en-US"/>
                              </w:rPr>
                            </w:pPr>
                          </w:p>
                          <w:p w14:paraId="678723D9" w14:textId="77777777" w:rsidR="00150824" w:rsidRPr="00B94674" w:rsidRDefault="00150824">
                            <w:pPr>
                              <w:rPr>
                                <w:lang w:val="en-US"/>
                              </w:rPr>
                            </w:pPr>
                          </w:p>
                          <w:p w14:paraId="4677385D" w14:textId="77777777" w:rsidR="00150824" w:rsidRPr="00B94674" w:rsidRDefault="00150824" w:rsidP="00204E76">
                            <w:pPr>
                              <w:pStyle w:val="Ttulo1"/>
                              <w:rPr>
                                <w:lang w:val="en-US"/>
                              </w:rPr>
                            </w:pPr>
                          </w:p>
                          <w:p w14:paraId="66BA1D47" w14:textId="77777777" w:rsidR="00150824" w:rsidRPr="00B94674" w:rsidRDefault="00150824">
                            <w:pPr>
                              <w:rPr>
                                <w:lang w:val="en-US"/>
                              </w:rPr>
                            </w:pPr>
                          </w:p>
                          <w:p w14:paraId="0D02104D" w14:textId="77777777" w:rsidR="00150824" w:rsidRPr="00B94674" w:rsidRDefault="00150824" w:rsidP="00204E76">
                            <w:pPr>
                              <w:pStyle w:val="Ttulo1"/>
                              <w:rPr>
                                <w:lang w:val="en-US"/>
                              </w:rPr>
                            </w:pPr>
                          </w:p>
                          <w:p w14:paraId="233815D8" w14:textId="77777777" w:rsidR="00150824" w:rsidRPr="00B94674" w:rsidRDefault="00150824">
                            <w:pPr>
                              <w:rPr>
                                <w:lang w:val="en-US"/>
                              </w:rPr>
                            </w:pPr>
                          </w:p>
                          <w:p w14:paraId="39AAB7F7" w14:textId="77777777" w:rsidR="00150824" w:rsidRPr="00B94674" w:rsidRDefault="00150824" w:rsidP="00204E76">
                            <w:pPr>
                              <w:pStyle w:val="Ttulo1"/>
                              <w:rPr>
                                <w:lang w:val="en-US"/>
                              </w:rPr>
                            </w:pPr>
                          </w:p>
                          <w:p w14:paraId="656056EB" w14:textId="77777777" w:rsidR="00150824" w:rsidRPr="00B94674" w:rsidRDefault="00150824">
                            <w:pPr>
                              <w:rPr>
                                <w:lang w:val="en-US"/>
                              </w:rPr>
                            </w:pPr>
                          </w:p>
                          <w:p w14:paraId="3BF36D8F" w14:textId="77777777" w:rsidR="00150824" w:rsidRPr="00B94674" w:rsidRDefault="00150824" w:rsidP="00204E76">
                            <w:pPr>
                              <w:pStyle w:val="Ttulo1"/>
                              <w:rPr>
                                <w:lang w:val="en-US"/>
                              </w:rPr>
                            </w:pPr>
                          </w:p>
                          <w:p w14:paraId="04BEC7EA" w14:textId="77777777" w:rsidR="00150824" w:rsidRPr="00B94674" w:rsidRDefault="00150824">
                            <w:pPr>
                              <w:rPr>
                                <w:lang w:val="en-US"/>
                              </w:rPr>
                            </w:pPr>
                          </w:p>
                          <w:p w14:paraId="260821FE" w14:textId="77777777" w:rsidR="00150824" w:rsidRPr="00B94674" w:rsidRDefault="00150824" w:rsidP="00204E76">
                            <w:pPr>
                              <w:pStyle w:val="Ttulo1"/>
                              <w:rPr>
                                <w:lang w:val="en-US"/>
                              </w:rPr>
                            </w:pPr>
                          </w:p>
                          <w:p w14:paraId="210CD9C7" w14:textId="77777777" w:rsidR="00150824" w:rsidRPr="00B94674" w:rsidRDefault="00150824">
                            <w:pPr>
                              <w:rPr>
                                <w:lang w:val="en-US"/>
                              </w:rPr>
                            </w:pPr>
                          </w:p>
                          <w:p w14:paraId="050B6C3B" w14:textId="77777777" w:rsidR="00150824" w:rsidRPr="00B94674" w:rsidRDefault="00150824" w:rsidP="00204E76">
                            <w:pPr>
                              <w:pStyle w:val="Ttulo1"/>
                              <w:rPr>
                                <w:lang w:val="en-US"/>
                              </w:rPr>
                            </w:pPr>
                          </w:p>
                          <w:p w14:paraId="2243CB1C" w14:textId="77777777" w:rsidR="00150824" w:rsidRPr="00B94674" w:rsidRDefault="00150824">
                            <w:pPr>
                              <w:rPr>
                                <w:lang w:val="en-US"/>
                              </w:rPr>
                            </w:pPr>
                          </w:p>
                          <w:p w14:paraId="1DD3A314" w14:textId="77777777" w:rsidR="00150824" w:rsidRPr="00B94674" w:rsidRDefault="00150824" w:rsidP="00204E76">
                            <w:pPr>
                              <w:pStyle w:val="Ttulo1"/>
                              <w:rPr>
                                <w:lang w:val="en-US"/>
                              </w:rPr>
                            </w:pPr>
                          </w:p>
                          <w:p w14:paraId="5B23E8B1" w14:textId="77777777" w:rsidR="00150824" w:rsidRPr="00B94674" w:rsidRDefault="00150824">
                            <w:pPr>
                              <w:rPr>
                                <w:lang w:val="en-US"/>
                              </w:rPr>
                            </w:pPr>
                          </w:p>
                          <w:p w14:paraId="0BA2B182" w14:textId="77777777" w:rsidR="00150824" w:rsidRPr="00B94674" w:rsidRDefault="00150824" w:rsidP="00204E76">
                            <w:pPr>
                              <w:pStyle w:val="Ttulo1"/>
                              <w:rPr>
                                <w:lang w:val="en-US"/>
                              </w:rPr>
                            </w:pPr>
                          </w:p>
                          <w:p w14:paraId="7B808E95" w14:textId="77777777" w:rsidR="00150824" w:rsidRPr="00B94674" w:rsidRDefault="00150824">
                            <w:pPr>
                              <w:rPr>
                                <w:lang w:val="en-US"/>
                              </w:rPr>
                            </w:pPr>
                          </w:p>
                          <w:p w14:paraId="0DEAD97A" w14:textId="77777777" w:rsidR="00150824" w:rsidRPr="00B94674" w:rsidRDefault="00150824" w:rsidP="00204E76">
                            <w:pPr>
                              <w:pStyle w:val="Ttulo1"/>
                              <w:rPr>
                                <w:lang w:val="en-US"/>
                              </w:rPr>
                            </w:pPr>
                          </w:p>
                          <w:p w14:paraId="05A5CDCE" w14:textId="77777777" w:rsidR="00150824" w:rsidRPr="00B94674" w:rsidRDefault="00150824">
                            <w:pPr>
                              <w:rPr>
                                <w:lang w:val="en-US"/>
                              </w:rPr>
                            </w:pPr>
                          </w:p>
                          <w:p w14:paraId="44D4F8F4" w14:textId="77777777" w:rsidR="00150824" w:rsidRPr="00B94674" w:rsidRDefault="00150824" w:rsidP="00204E76">
                            <w:pPr>
                              <w:pStyle w:val="Ttulo1"/>
                              <w:rPr>
                                <w:lang w:val="en-US"/>
                              </w:rPr>
                            </w:pPr>
                          </w:p>
                          <w:p w14:paraId="395F8D6B" w14:textId="77777777" w:rsidR="00150824" w:rsidRPr="00B94674" w:rsidRDefault="00150824">
                            <w:pPr>
                              <w:rPr>
                                <w:lang w:val="en-US"/>
                              </w:rPr>
                            </w:pPr>
                          </w:p>
                          <w:p w14:paraId="21C1277A" w14:textId="77777777" w:rsidR="00150824" w:rsidRPr="00B94674" w:rsidRDefault="00150824" w:rsidP="00204E76">
                            <w:pPr>
                              <w:pStyle w:val="Ttulo1"/>
                              <w:rPr>
                                <w:lang w:val="en-US"/>
                              </w:rPr>
                            </w:pPr>
                          </w:p>
                          <w:p w14:paraId="0A14327D" w14:textId="77777777" w:rsidR="00150824" w:rsidRPr="00B94674" w:rsidRDefault="00150824">
                            <w:pPr>
                              <w:rPr>
                                <w:lang w:val="en-US"/>
                              </w:rPr>
                            </w:pPr>
                          </w:p>
                          <w:p w14:paraId="43E19D9B" w14:textId="77777777" w:rsidR="00150824" w:rsidRPr="00B94674" w:rsidRDefault="00150824" w:rsidP="00204E76">
                            <w:pPr>
                              <w:pStyle w:val="Ttulo1"/>
                              <w:rPr>
                                <w:lang w:val="en-US"/>
                              </w:rPr>
                            </w:pPr>
                          </w:p>
                          <w:p w14:paraId="416825FD" w14:textId="77777777" w:rsidR="00150824" w:rsidRPr="00B94674" w:rsidRDefault="00150824">
                            <w:pPr>
                              <w:rPr>
                                <w:lang w:val="en-US"/>
                              </w:rPr>
                            </w:pPr>
                          </w:p>
                          <w:p w14:paraId="53863D37" w14:textId="77777777" w:rsidR="00150824" w:rsidRPr="00B94674" w:rsidRDefault="00150824" w:rsidP="00204E76">
                            <w:pPr>
                              <w:pStyle w:val="Ttulo1"/>
                              <w:rPr>
                                <w:lang w:val="en-US"/>
                              </w:rPr>
                            </w:pPr>
                          </w:p>
                          <w:p w14:paraId="5FE74CCE" w14:textId="77777777" w:rsidR="00150824" w:rsidRPr="00B94674" w:rsidRDefault="00150824">
                            <w:pPr>
                              <w:rPr>
                                <w:lang w:val="en-US"/>
                              </w:rPr>
                            </w:pPr>
                          </w:p>
                          <w:p w14:paraId="477A7545" w14:textId="77777777" w:rsidR="00150824" w:rsidRPr="00B94674" w:rsidRDefault="00150824" w:rsidP="00204E76">
                            <w:pPr>
                              <w:pStyle w:val="Ttulo1"/>
                              <w:rPr>
                                <w:lang w:val="en-US"/>
                              </w:rPr>
                            </w:pPr>
                          </w:p>
                          <w:p w14:paraId="3FF1AA43" w14:textId="77777777" w:rsidR="00150824" w:rsidRPr="00B94674" w:rsidRDefault="00150824">
                            <w:pPr>
                              <w:rPr>
                                <w:lang w:val="en-US"/>
                              </w:rPr>
                            </w:pPr>
                          </w:p>
                          <w:p w14:paraId="351DB025" w14:textId="77777777" w:rsidR="00150824" w:rsidRPr="00B94674" w:rsidRDefault="00150824" w:rsidP="00204E76">
                            <w:pPr>
                              <w:pStyle w:val="Ttulo1"/>
                              <w:rPr>
                                <w:lang w:val="en-US"/>
                              </w:rPr>
                            </w:pPr>
                          </w:p>
                          <w:p w14:paraId="4EFB532F" w14:textId="77777777" w:rsidR="00150824" w:rsidRPr="00B94674" w:rsidRDefault="00150824">
                            <w:pPr>
                              <w:rPr>
                                <w:lang w:val="en-US"/>
                              </w:rPr>
                            </w:pPr>
                          </w:p>
                          <w:p w14:paraId="1AB30074" w14:textId="77777777" w:rsidR="00150824" w:rsidRPr="00B94674" w:rsidRDefault="00150824" w:rsidP="00204E76">
                            <w:pPr>
                              <w:pStyle w:val="Ttulo1"/>
                              <w:rPr>
                                <w:lang w:val="en-US"/>
                              </w:rPr>
                            </w:pPr>
                          </w:p>
                          <w:p w14:paraId="60251577" w14:textId="77777777" w:rsidR="00150824" w:rsidRPr="00B94674" w:rsidRDefault="00150824">
                            <w:pPr>
                              <w:rPr>
                                <w:lang w:val="en-US"/>
                              </w:rPr>
                            </w:pPr>
                          </w:p>
                          <w:p w14:paraId="09B56055" w14:textId="77777777" w:rsidR="00150824" w:rsidRPr="00B94674" w:rsidRDefault="00150824" w:rsidP="00204E76">
                            <w:pPr>
                              <w:pStyle w:val="Ttulo1"/>
                              <w:rPr>
                                <w:lang w:val="en-US"/>
                              </w:rPr>
                            </w:pPr>
                          </w:p>
                          <w:p w14:paraId="0E3D5827" w14:textId="77777777" w:rsidR="00150824" w:rsidRPr="00B94674" w:rsidRDefault="00150824">
                            <w:pPr>
                              <w:rPr>
                                <w:lang w:val="en-US"/>
                              </w:rPr>
                            </w:pPr>
                          </w:p>
                          <w:p w14:paraId="626B7747" w14:textId="77777777" w:rsidR="00150824" w:rsidRPr="00B94674" w:rsidRDefault="00150824" w:rsidP="00204E76">
                            <w:pPr>
                              <w:pStyle w:val="Ttulo1"/>
                              <w:rPr>
                                <w:lang w:val="en-US"/>
                              </w:rPr>
                            </w:pPr>
                          </w:p>
                          <w:p w14:paraId="4FCBD7F4" w14:textId="77777777" w:rsidR="00150824" w:rsidRPr="00B94674" w:rsidRDefault="00150824">
                            <w:pPr>
                              <w:rPr>
                                <w:lang w:val="en-US"/>
                              </w:rPr>
                            </w:pPr>
                          </w:p>
                          <w:p w14:paraId="5A287A77" w14:textId="77777777" w:rsidR="00150824" w:rsidRPr="00B94674" w:rsidRDefault="00150824" w:rsidP="00204E76">
                            <w:pPr>
                              <w:pStyle w:val="Ttulo1"/>
                              <w:rPr>
                                <w:lang w:val="en-US"/>
                              </w:rPr>
                            </w:pPr>
                          </w:p>
                          <w:p w14:paraId="5DEF045D" w14:textId="77777777" w:rsidR="00150824" w:rsidRPr="00B94674" w:rsidRDefault="00150824">
                            <w:pPr>
                              <w:rPr>
                                <w:lang w:val="en-US"/>
                              </w:rPr>
                            </w:pPr>
                          </w:p>
                          <w:p w14:paraId="35875B86" w14:textId="77777777" w:rsidR="00150824" w:rsidRPr="00B94674" w:rsidRDefault="00150824" w:rsidP="00204E76">
                            <w:pPr>
                              <w:pStyle w:val="Ttulo1"/>
                              <w:rPr>
                                <w:lang w:val="en-US"/>
                              </w:rPr>
                            </w:pPr>
                          </w:p>
                          <w:p w14:paraId="24CEE133" w14:textId="77777777" w:rsidR="00150824" w:rsidRPr="00B94674" w:rsidRDefault="00150824">
                            <w:pPr>
                              <w:rPr>
                                <w:lang w:val="en-US"/>
                              </w:rPr>
                            </w:pPr>
                          </w:p>
                          <w:p w14:paraId="2FA219E0" w14:textId="77777777" w:rsidR="00150824" w:rsidRPr="00B94674" w:rsidRDefault="00150824" w:rsidP="00204E76">
                            <w:pPr>
                              <w:pStyle w:val="Ttulo1"/>
                              <w:rPr>
                                <w:lang w:val="en-US"/>
                              </w:rPr>
                            </w:pPr>
                          </w:p>
                          <w:p w14:paraId="78C770A0" w14:textId="77777777" w:rsidR="00150824" w:rsidRPr="00B94674" w:rsidRDefault="00150824">
                            <w:pPr>
                              <w:rPr>
                                <w:lang w:val="en-US"/>
                              </w:rPr>
                            </w:pPr>
                          </w:p>
                          <w:p w14:paraId="1638AA8E" w14:textId="77777777" w:rsidR="00150824" w:rsidRPr="00B94674" w:rsidRDefault="00150824" w:rsidP="00204E76">
                            <w:pPr>
                              <w:pStyle w:val="Ttulo1"/>
                              <w:rPr>
                                <w:lang w:val="en-US"/>
                              </w:rPr>
                            </w:pPr>
                          </w:p>
                          <w:p w14:paraId="16F3C9F4" w14:textId="77777777" w:rsidR="00150824" w:rsidRPr="00B94674" w:rsidRDefault="00150824">
                            <w:pPr>
                              <w:rPr>
                                <w:lang w:val="en-US"/>
                              </w:rPr>
                            </w:pPr>
                          </w:p>
                          <w:p w14:paraId="21974A3E" w14:textId="77777777" w:rsidR="00150824" w:rsidRPr="00B94674" w:rsidRDefault="00150824" w:rsidP="00204E76">
                            <w:pPr>
                              <w:pStyle w:val="Ttulo1"/>
                              <w:rPr>
                                <w:lang w:val="en-US"/>
                              </w:rPr>
                            </w:pPr>
                          </w:p>
                          <w:p w14:paraId="4407F3A1" w14:textId="77777777" w:rsidR="00150824" w:rsidRPr="00B94674" w:rsidRDefault="00150824">
                            <w:pPr>
                              <w:rPr>
                                <w:lang w:val="en-US"/>
                              </w:rPr>
                            </w:pPr>
                          </w:p>
                          <w:p w14:paraId="001A4FCB" w14:textId="77777777" w:rsidR="00150824" w:rsidRPr="00B94674" w:rsidRDefault="00150824" w:rsidP="00204E76">
                            <w:pPr>
                              <w:pStyle w:val="Ttulo1"/>
                              <w:rPr>
                                <w:lang w:val="en-US"/>
                              </w:rPr>
                            </w:pPr>
                          </w:p>
                          <w:p w14:paraId="0C73CC3B" w14:textId="77777777" w:rsidR="00150824" w:rsidRPr="00B94674" w:rsidRDefault="00150824">
                            <w:pPr>
                              <w:rPr>
                                <w:lang w:val="en-US"/>
                              </w:rPr>
                            </w:pPr>
                          </w:p>
                          <w:p w14:paraId="516EB0BA" w14:textId="77777777" w:rsidR="00150824" w:rsidRPr="00B94674" w:rsidRDefault="00150824" w:rsidP="00204E76">
                            <w:pPr>
                              <w:pStyle w:val="Ttulo1"/>
                              <w:rPr>
                                <w:lang w:val="en-US"/>
                              </w:rPr>
                            </w:pPr>
                          </w:p>
                          <w:p w14:paraId="1E7EA7C1" w14:textId="77777777" w:rsidR="00150824" w:rsidRPr="00B94674" w:rsidRDefault="00150824">
                            <w:pPr>
                              <w:rPr>
                                <w:lang w:val="en-US"/>
                              </w:rPr>
                            </w:pPr>
                          </w:p>
                          <w:p w14:paraId="7BF659A5" w14:textId="77777777" w:rsidR="00150824" w:rsidRPr="00B94674" w:rsidRDefault="00150824" w:rsidP="00204E76">
                            <w:pPr>
                              <w:pStyle w:val="Ttulo1"/>
                              <w:rPr>
                                <w:lang w:val="en-US"/>
                              </w:rPr>
                            </w:pPr>
                          </w:p>
                          <w:p w14:paraId="34DA1A89" w14:textId="77777777" w:rsidR="00150824" w:rsidRPr="00B94674" w:rsidRDefault="00150824">
                            <w:pPr>
                              <w:rPr>
                                <w:lang w:val="en-US"/>
                              </w:rPr>
                            </w:pPr>
                          </w:p>
                          <w:p w14:paraId="2E38BC88" w14:textId="77777777" w:rsidR="00150824" w:rsidRPr="00B94674" w:rsidRDefault="00150824" w:rsidP="00204E76">
                            <w:pPr>
                              <w:pStyle w:val="Ttulo1"/>
                              <w:rPr>
                                <w:lang w:val="en-US"/>
                              </w:rPr>
                            </w:pPr>
                          </w:p>
                          <w:p w14:paraId="51A5812D" w14:textId="77777777" w:rsidR="00150824" w:rsidRPr="00B94674" w:rsidRDefault="00150824">
                            <w:pPr>
                              <w:rPr>
                                <w:lang w:val="en-US"/>
                              </w:rPr>
                            </w:pPr>
                          </w:p>
                          <w:p w14:paraId="55597808" w14:textId="77777777" w:rsidR="00150824" w:rsidRPr="00B94674" w:rsidRDefault="00150824" w:rsidP="00204E76">
                            <w:pPr>
                              <w:pStyle w:val="Ttulo1"/>
                              <w:rPr>
                                <w:lang w:val="en-US"/>
                              </w:rPr>
                            </w:pPr>
                          </w:p>
                          <w:p w14:paraId="645EBF31" w14:textId="77777777" w:rsidR="00150824" w:rsidRPr="00B94674" w:rsidRDefault="00150824">
                            <w:pPr>
                              <w:rPr>
                                <w:lang w:val="en-US"/>
                              </w:rPr>
                            </w:pPr>
                          </w:p>
                          <w:p w14:paraId="21D9B769" w14:textId="77777777" w:rsidR="00150824" w:rsidRPr="00B94674" w:rsidRDefault="00150824" w:rsidP="00204E76">
                            <w:pPr>
                              <w:pStyle w:val="Ttulo1"/>
                              <w:rPr>
                                <w:lang w:val="en-US"/>
                              </w:rPr>
                            </w:pPr>
                          </w:p>
                          <w:p w14:paraId="385DED3E" w14:textId="77777777" w:rsidR="00150824" w:rsidRPr="00B94674" w:rsidRDefault="00150824">
                            <w:pPr>
                              <w:rPr>
                                <w:lang w:val="en-US"/>
                              </w:rPr>
                            </w:pPr>
                          </w:p>
                          <w:p w14:paraId="066342E9" w14:textId="77777777" w:rsidR="00150824" w:rsidRPr="00B94674" w:rsidRDefault="00150824" w:rsidP="00204E76">
                            <w:pPr>
                              <w:pStyle w:val="Ttulo1"/>
                              <w:rPr>
                                <w:lang w:val="en-US"/>
                              </w:rPr>
                            </w:pPr>
                          </w:p>
                          <w:p w14:paraId="290AA0E3" w14:textId="77777777" w:rsidR="00150824" w:rsidRPr="00B94674" w:rsidRDefault="00150824">
                            <w:pPr>
                              <w:rPr>
                                <w:lang w:val="en-US"/>
                              </w:rPr>
                            </w:pPr>
                          </w:p>
                          <w:p w14:paraId="17CAFFCE" w14:textId="77777777" w:rsidR="00150824" w:rsidRPr="00B94674" w:rsidRDefault="00150824" w:rsidP="00204E76">
                            <w:pPr>
                              <w:pStyle w:val="Ttulo1"/>
                              <w:rPr>
                                <w:lang w:val="en-US"/>
                              </w:rPr>
                            </w:pPr>
                          </w:p>
                          <w:p w14:paraId="61C4456B" w14:textId="77777777" w:rsidR="00150824" w:rsidRPr="00B94674" w:rsidRDefault="00150824">
                            <w:pPr>
                              <w:rPr>
                                <w:lang w:val="en-US"/>
                              </w:rPr>
                            </w:pPr>
                          </w:p>
                          <w:p w14:paraId="41A813EE" w14:textId="77777777" w:rsidR="00150824" w:rsidRPr="00B94674" w:rsidRDefault="00150824" w:rsidP="00204E76">
                            <w:pPr>
                              <w:pStyle w:val="Ttulo1"/>
                              <w:rPr>
                                <w:lang w:val="en-US"/>
                              </w:rPr>
                            </w:pPr>
                          </w:p>
                          <w:p w14:paraId="6811672D" w14:textId="77777777" w:rsidR="00150824" w:rsidRPr="00B94674" w:rsidRDefault="00150824">
                            <w:pPr>
                              <w:rPr>
                                <w:lang w:val="en-US"/>
                              </w:rPr>
                            </w:pPr>
                          </w:p>
                          <w:p w14:paraId="7EB021C1" w14:textId="77777777" w:rsidR="00150824" w:rsidRPr="00B94674" w:rsidRDefault="00150824" w:rsidP="00204E76">
                            <w:pPr>
                              <w:pStyle w:val="Ttulo1"/>
                              <w:rPr>
                                <w:lang w:val="en-US"/>
                              </w:rPr>
                            </w:pPr>
                          </w:p>
                          <w:p w14:paraId="460BE558" w14:textId="77777777" w:rsidR="00150824" w:rsidRPr="00B94674" w:rsidRDefault="00150824">
                            <w:pPr>
                              <w:rPr>
                                <w:lang w:val="en-US"/>
                              </w:rPr>
                            </w:pPr>
                          </w:p>
                          <w:p w14:paraId="516A411A" w14:textId="77777777" w:rsidR="00150824" w:rsidRPr="00B94674" w:rsidRDefault="00150824" w:rsidP="00204E76">
                            <w:pPr>
                              <w:pStyle w:val="Ttulo1"/>
                              <w:rPr>
                                <w:lang w:val="en-US"/>
                              </w:rPr>
                            </w:pPr>
                          </w:p>
                          <w:p w14:paraId="74505E01" w14:textId="77777777" w:rsidR="00150824" w:rsidRPr="00B94674" w:rsidRDefault="00150824">
                            <w:pPr>
                              <w:rPr>
                                <w:lang w:val="en-US"/>
                              </w:rPr>
                            </w:pPr>
                          </w:p>
                          <w:p w14:paraId="4A334B37" w14:textId="77777777" w:rsidR="00150824" w:rsidRPr="00B94674" w:rsidRDefault="00150824" w:rsidP="00204E76">
                            <w:pPr>
                              <w:pStyle w:val="Ttulo1"/>
                              <w:rPr>
                                <w:lang w:val="en-US"/>
                              </w:rPr>
                            </w:pPr>
                          </w:p>
                          <w:p w14:paraId="2CD96AC0" w14:textId="77777777" w:rsidR="00150824" w:rsidRPr="00B94674" w:rsidRDefault="00150824">
                            <w:pPr>
                              <w:rPr>
                                <w:lang w:val="en-US"/>
                              </w:rPr>
                            </w:pPr>
                          </w:p>
                          <w:p w14:paraId="2BE12590" w14:textId="77777777" w:rsidR="00150824" w:rsidRPr="00B94674" w:rsidRDefault="00150824" w:rsidP="00204E76">
                            <w:pPr>
                              <w:pStyle w:val="Ttulo1"/>
                              <w:rPr>
                                <w:lang w:val="en-US"/>
                              </w:rPr>
                            </w:pPr>
                          </w:p>
                          <w:p w14:paraId="776AC8AC" w14:textId="77777777" w:rsidR="00150824" w:rsidRPr="00B94674" w:rsidRDefault="00150824">
                            <w:pPr>
                              <w:rPr>
                                <w:lang w:val="en-US"/>
                              </w:rPr>
                            </w:pPr>
                          </w:p>
                          <w:p w14:paraId="56A153A3" w14:textId="77777777" w:rsidR="00150824" w:rsidRPr="00B94674" w:rsidRDefault="00150824" w:rsidP="00204E76">
                            <w:pPr>
                              <w:pStyle w:val="Ttulo1"/>
                              <w:rPr>
                                <w:lang w:val="en-US"/>
                              </w:rPr>
                            </w:pPr>
                          </w:p>
                          <w:p w14:paraId="06127673" w14:textId="77777777" w:rsidR="00150824" w:rsidRPr="00B94674" w:rsidRDefault="00150824">
                            <w:pPr>
                              <w:rPr>
                                <w:lang w:val="en-US"/>
                              </w:rPr>
                            </w:pPr>
                          </w:p>
                          <w:p w14:paraId="0D56D247" w14:textId="77777777" w:rsidR="00150824" w:rsidRPr="00B94674" w:rsidRDefault="00150824" w:rsidP="00204E76">
                            <w:pPr>
                              <w:pStyle w:val="Ttulo1"/>
                              <w:rPr>
                                <w:lang w:val="en-US"/>
                              </w:rPr>
                            </w:pPr>
                          </w:p>
                          <w:p w14:paraId="56CD9F9F" w14:textId="77777777" w:rsidR="00150824" w:rsidRPr="00B94674" w:rsidRDefault="00150824">
                            <w:pPr>
                              <w:rPr>
                                <w:lang w:val="en-US"/>
                              </w:rPr>
                            </w:pPr>
                          </w:p>
                          <w:p w14:paraId="29716896" w14:textId="77777777" w:rsidR="00150824" w:rsidRPr="00B94674" w:rsidRDefault="00150824" w:rsidP="00204E76">
                            <w:pPr>
                              <w:pStyle w:val="Ttulo1"/>
                              <w:rPr>
                                <w:lang w:val="en-US"/>
                              </w:rPr>
                            </w:pPr>
                          </w:p>
                          <w:p w14:paraId="7EC60374" w14:textId="77777777" w:rsidR="00150824" w:rsidRPr="00B94674" w:rsidRDefault="00150824">
                            <w:pPr>
                              <w:rPr>
                                <w:lang w:val="en-US"/>
                              </w:rPr>
                            </w:pPr>
                          </w:p>
                          <w:p w14:paraId="0D7F657E" w14:textId="77777777" w:rsidR="00150824" w:rsidRPr="00B94674" w:rsidRDefault="00150824" w:rsidP="00204E76">
                            <w:pPr>
                              <w:pStyle w:val="Ttulo1"/>
                              <w:rPr>
                                <w:lang w:val="en-US"/>
                              </w:rPr>
                            </w:pPr>
                          </w:p>
                          <w:p w14:paraId="6B65390F" w14:textId="77777777" w:rsidR="00150824" w:rsidRPr="00B94674" w:rsidRDefault="00150824">
                            <w:pPr>
                              <w:rPr>
                                <w:lang w:val="en-US"/>
                              </w:rPr>
                            </w:pPr>
                          </w:p>
                          <w:p w14:paraId="254AEDAF" w14:textId="77777777" w:rsidR="00150824" w:rsidRPr="00B94674" w:rsidRDefault="00150824" w:rsidP="00204E76">
                            <w:pPr>
                              <w:pStyle w:val="Ttulo1"/>
                              <w:rPr>
                                <w:lang w:val="en-US"/>
                              </w:rPr>
                            </w:pPr>
                          </w:p>
                          <w:p w14:paraId="468D2884" w14:textId="77777777" w:rsidR="00150824" w:rsidRPr="00B94674" w:rsidRDefault="00150824">
                            <w:pPr>
                              <w:rPr>
                                <w:lang w:val="en-US"/>
                              </w:rPr>
                            </w:pPr>
                          </w:p>
                          <w:p w14:paraId="305836E8" w14:textId="77777777" w:rsidR="00150824" w:rsidRPr="00B94674" w:rsidRDefault="00150824" w:rsidP="00204E76">
                            <w:pPr>
                              <w:pStyle w:val="Ttulo1"/>
                              <w:rPr>
                                <w:lang w:val="en-US"/>
                              </w:rPr>
                            </w:pPr>
                          </w:p>
                          <w:p w14:paraId="433F2BC9" w14:textId="77777777" w:rsidR="00150824" w:rsidRPr="00B94674" w:rsidRDefault="00150824">
                            <w:pPr>
                              <w:rPr>
                                <w:lang w:val="en-US"/>
                              </w:rPr>
                            </w:pPr>
                          </w:p>
                          <w:p w14:paraId="697F9F20" w14:textId="77777777" w:rsidR="00150824" w:rsidRPr="00B94674" w:rsidRDefault="00150824" w:rsidP="00204E76">
                            <w:pPr>
                              <w:pStyle w:val="Ttulo1"/>
                              <w:rPr>
                                <w:lang w:val="en-US"/>
                              </w:rPr>
                            </w:pPr>
                          </w:p>
                          <w:p w14:paraId="6008780C" w14:textId="77777777" w:rsidR="00150824" w:rsidRPr="00B94674" w:rsidRDefault="00150824">
                            <w:pPr>
                              <w:rPr>
                                <w:lang w:val="en-US"/>
                              </w:rPr>
                            </w:pPr>
                          </w:p>
                          <w:p w14:paraId="3FF25401" w14:textId="77777777" w:rsidR="00150824" w:rsidRPr="00B94674" w:rsidRDefault="00150824" w:rsidP="00204E76">
                            <w:pPr>
                              <w:pStyle w:val="Ttulo1"/>
                              <w:rPr>
                                <w:lang w:val="en-US"/>
                              </w:rPr>
                            </w:pPr>
                          </w:p>
                          <w:p w14:paraId="4E8D7691" w14:textId="77777777" w:rsidR="00150824" w:rsidRPr="00B94674" w:rsidRDefault="00150824">
                            <w:pPr>
                              <w:rPr>
                                <w:lang w:val="en-US"/>
                              </w:rPr>
                            </w:pPr>
                          </w:p>
                          <w:p w14:paraId="240A681A" w14:textId="77777777" w:rsidR="00150824" w:rsidRPr="00B94674" w:rsidRDefault="00150824" w:rsidP="00204E76">
                            <w:pPr>
                              <w:pStyle w:val="Ttulo1"/>
                              <w:rPr>
                                <w:lang w:val="en-US"/>
                              </w:rPr>
                            </w:pPr>
                          </w:p>
                          <w:p w14:paraId="3E48759A" w14:textId="77777777" w:rsidR="00150824" w:rsidRPr="00B94674" w:rsidRDefault="00150824">
                            <w:pPr>
                              <w:rPr>
                                <w:lang w:val="en-US"/>
                              </w:rPr>
                            </w:pPr>
                          </w:p>
                          <w:p w14:paraId="7CD46BB5" w14:textId="77777777" w:rsidR="00150824" w:rsidRPr="00B94674" w:rsidRDefault="00150824" w:rsidP="00204E76">
                            <w:pPr>
                              <w:pStyle w:val="Ttulo1"/>
                              <w:rPr>
                                <w:lang w:val="en-US"/>
                              </w:rPr>
                            </w:pPr>
                          </w:p>
                          <w:p w14:paraId="7C350BFE" w14:textId="77777777" w:rsidR="00150824" w:rsidRPr="00B94674" w:rsidRDefault="00150824">
                            <w:pPr>
                              <w:rPr>
                                <w:lang w:val="en-US"/>
                              </w:rPr>
                            </w:pPr>
                          </w:p>
                          <w:p w14:paraId="1A19F840" w14:textId="77777777" w:rsidR="00150824" w:rsidRPr="00B94674" w:rsidRDefault="00150824" w:rsidP="00204E76">
                            <w:pPr>
                              <w:pStyle w:val="Ttulo1"/>
                              <w:rPr>
                                <w:lang w:val="en-US"/>
                              </w:rPr>
                            </w:pPr>
                          </w:p>
                          <w:p w14:paraId="71557528" w14:textId="77777777" w:rsidR="00150824" w:rsidRPr="00B94674" w:rsidRDefault="00150824">
                            <w:pPr>
                              <w:rPr>
                                <w:lang w:val="en-US"/>
                              </w:rPr>
                            </w:pPr>
                          </w:p>
                          <w:p w14:paraId="767C6B6D" w14:textId="77777777" w:rsidR="00150824" w:rsidRPr="00B94674" w:rsidRDefault="00150824" w:rsidP="00204E76">
                            <w:pPr>
                              <w:pStyle w:val="Ttulo1"/>
                              <w:rPr>
                                <w:lang w:val="en-US"/>
                              </w:rPr>
                            </w:pPr>
                          </w:p>
                          <w:p w14:paraId="1E322405" w14:textId="77777777" w:rsidR="00150824" w:rsidRPr="00B94674" w:rsidRDefault="00150824">
                            <w:pPr>
                              <w:rPr>
                                <w:lang w:val="en-US"/>
                              </w:rPr>
                            </w:pPr>
                          </w:p>
                          <w:p w14:paraId="049C8B31" w14:textId="77777777" w:rsidR="00150824" w:rsidRPr="00B94674" w:rsidRDefault="00150824" w:rsidP="00204E76">
                            <w:pPr>
                              <w:pStyle w:val="Ttulo1"/>
                              <w:rPr>
                                <w:lang w:val="en-US"/>
                              </w:rPr>
                            </w:pPr>
                          </w:p>
                          <w:p w14:paraId="04949332" w14:textId="77777777" w:rsidR="00150824" w:rsidRPr="00B94674" w:rsidRDefault="00150824">
                            <w:pPr>
                              <w:rPr>
                                <w:lang w:val="en-US"/>
                              </w:rPr>
                            </w:pPr>
                          </w:p>
                          <w:p w14:paraId="52DFA813" w14:textId="77777777" w:rsidR="00150824" w:rsidRPr="00B94674" w:rsidRDefault="00150824" w:rsidP="00204E76">
                            <w:pPr>
                              <w:pStyle w:val="Ttulo1"/>
                              <w:rPr>
                                <w:lang w:val="en-US"/>
                              </w:rPr>
                            </w:pPr>
                          </w:p>
                          <w:p w14:paraId="693FC29B" w14:textId="77777777" w:rsidR="00150824" w:rsidRPr="00B94674" w:rsidRDefault="00150824">
                            <w:pPr>
                              <w:rPr>
                                <w:lang w:val="en-US"/>
                              </w:rPr>
                            </w:pPr>
                          </w:p>
                          <w:p w14:paraId="4E19AF1E" w14:textId="77777777" w:rsidR="00150824" w:rsidRPr="00B94674" w:rsidRDefault="00150824" w:rsidP="00204E76">
                            <w:pPr>
                              <w:pStyle w:val="Ttulo1"/>
                              <w:rPr>
                                <w:lang w:val="en-US"/>
                              </w:rPr>
                            </w:pPr>
                          </w:p>
                          <w:p w14:paraId="4A5FE093" w14:textId="77777777" w:rsidR="00150824" w:rsidRPr="00B94674" w:rsidRDefault="00150824">
                            <w:pPr>
                              <w:rPr>
                                <w:lang w:val="en-US"/>
                              </w:rPr>
                            </w:pPr>
                          </w:p>
                          <w:p w14:paraId="5B37369A" w14:textId="77777777" w:rsidR="00150824" w:rsidRPr="00B94674" w:rsidRDefault="00150824" w:rsidP="00204E76">
                            <w:pPr>
                              <w:pStyle w:val="Ttulo1"/>
                              <w:rPr>
                                <w:lang w:val="en-US"/>
                              </w:rPr>
                            </w:pPr>
                          </w:p>
                          <w:p w14:paraId="70368B8F" w14:textId="77777777" w:rsidR="00150824" w:rsidRPr="00B94674" w:rsidRDefault="00150824">
                            <w:pPr>
                              <w:rPr>
                                <w:lang w:val="en-US"/>
                              </w:rPr>
                            </w:pPr>
                          </w:p>
                          <w:p w14:paraId="7794D014" w14:textId="77777777" w:rsidR="00150824" w:rsidRPr="00B94674" w:rsidRDefault="00150824" w:rsidP="00204E76">
                            <w:pPr>
                              <w:pStyle w:val="Ttulo1"/>
                              <w:rPr>
                                <w:lang w:val="en-US"/>
                              </w:rPr>
                            </w:pPr>
                          </w:p>
                          <w:p w14:paraId="22FF7518" w14:textId="77777777" w:rsidR="00A5206C" w:rsidRDefault="00A5206C"/>
                          <w:p w14:paraId="3D3BEDDD" w14:textId="77777777" w:rsidR="00150824" w:rsidRPr="00B94674" w:rsidRDefault="00150824" w:rsidP="00204E76">
                            <w:pPr>
                              <w:pStyle w:val="Ttulo1"/>
                              <w:rPr>
                                <w:lang w:val="en-US"/>
                              </w:rPr>
                            </w:pPr>
                          </w:p>
                          <w:p w14:paraId="3F211073" w14:textId="77777777" w:rsidR="00150824" w:rsidRPr="00B94674" w:rsidRDefault="00150824">
                            <w:pPr>
                              <w:rPr>
                                <w:lang w:val="en-US"/>
                              </w:rPr>
                            </w:pPr>
                          </w:p>
                          <w:p w14:paraId="7280EB75" w14:textId="77777777" w:rsidR="00150824" w:rsidRPr="00B94674" w:rsidRDefault="00150824" w:rsidP="00204E76">
                            <w:pPr>
                              <w:pStyle w:val="Ttulo1"/>
                              <w:rPr>
                                <w:lang w:val="en-US"/>
                              </w:rPr>
                            </w:pPr>
                          </w:p>
                          <w:p w14:paraId="56D5E5FB" w14:textId="77777777" w:rsidR="00150824" w:rsidRPr="00B94674" w:rsidRDefault="00150824">
                            <w:pPr>
                              <w:rPr>
                                <w:lang w:val="en-US"/>
                              </w:rPr>
                            </w:pPr>
                          </w:p>
                          <w:p w14:paraId="66E4BF66" w14:textId="77777777" w:rsidR="00150824" w:rsidRPr="00B94674" w:rsidRDefault="00150824" w:rsidP="00204E76">
                            <w:pPr>
                              <w:pStyle w:val="Ttulo1"/>
                              <w:rPr>
                                <w:lang w:val="en-US"/>
                              </w:rPr>
                            </w:pPr>
                          </w:p>
                          <w:p w14:paraId="708F9780" w14:textId="77777777" w:rsidR="00150824" w:rsidRPr="00B94674" w:rsidRDefault="00150824">
                            <w:pPr>
                              <w:rPr>
                                <w:lang w:val="en-US"/>
                              </w:rPr>
                            </w:pPr>
                          </w:p>
                          <w:p w14:paraId="4FB3F579" w14:textId="77777777" w:rsidR="00150824" w:rsidRPr="00B94674" w:rsidRDefault="00150824" w:rsidP="00204E76">
                            <w:pPr>
                              <w:pStyle w:val="Ttulo1"/>
                              <w:rPr>
                                <w:lang w:val="en-US"/>
                              </w:rPr>
                            </w:pPr>
                          </w:p>
                          <w:p w14:paraId="45DCF30E" w14:textId="77777777" w:rsidR="00150824" w:rsidRPr="00B94674" w:rsidRDefault="00150824">
                            <w:pPr>
                              <w:rPr>
                                <w:lang w:val="en-US"/>
                              </w:rPr>
                            </w:pPr>
                          </w:p>
                          <w:p w14:paraId="48654098" w14:textId="77777777" w:rsidR="00150824" w:rsidRPr="00B94674" w:rsidRDefault="00150824" w:rsidP="00204E76">
                            <w:pPr>
                              <w:pStyle w:val="Ttulo1"/>
                              <w:rPr>
                                <w:lang w:val="en-US"/>
                              </w:rPr>
                            </w:pPr>
                          </w:p>
                          <w:p w14:paraId="6F6BDF42" w14:textId="77777777" w:rsidR="00150824" w:rsidRPr="00B94674" w:rsidRDefault="00150824">
                            <w:pPr>
                              <w:rPr>
                                <w:lang w:val="en-US"/>
                              </w:rPr>
                            </w:pPr>
                          </w:p>
                          <w:p w14:paraId="1860D13A" w14:textId="77777777" w:rsidR="00150824" w:rsidRPr="00B94674" w:rsidRDefault="00150824" w:rsidP="00204E76">
                            <w:pPr>
                              <w:pStyle w:val="Ttulo1"/>
                              <w:rPr>
                                <w:lang w:val="en-US"/>
                              </w:rPr>
                            </w:pPr>
                          </w:p>
                          <w:p w14:paraId="5547676D" w14:textId="77777777" w:rsidR="00150824" w:rsidRPr="00B94674" w:rsidRDefault="00150824">
                            <w:pPr>
                              <w:rPr>
                                <w:lang w:val="en-US"/>
                              </w:rPr>
                            </w:pPr>
                          </w:p>
                          <w:p w14:paraId="2F5793C5" w14:textId="77777777" w:rsidR="00150824" w:rsidRPr="00B94674" w:rsidRDefault="00150824" w:rsidP="00204E76">
                            <w:pPr>
                              <w:pStyle w:val="Ttulo1"/>
                              <w:rPr>
                                <w:lang w:val="en-US"/>
                              </w:rPr>
                            </w:pPr>
                          </w:p>
                          <w:p w14:paraId="4DCCB7DE" w14:textId="77777777" w:rsidR="00150824" w:rsidRPr="00B94674" w:rsidRDefault="00150824">
                            <w:pPr>
                              <w:rPr>
                                <w:lang w:val="en-US"/>
                              </w:rPr>
                            </w:pPr>
                          </w:p>
                          <w:p w14:paraId="41B6AE8B" w14:textId="77777777" w:rsidR="00150824" w:rsidRPr="00B94674" w:rsidRDefault="00150824" w:rsidP="00204E76">
                            <w:pPr>
                              <w:pStyle w:val="Ttulo1"/>
                              <w:rPr>
                                <w:lang w:val="en-US"/>
                              </w:rPr>
                            </w:pPr>
                          </w:p>
                          <w:p w14:paraId="1852DDBF" w14:textId="77777777" w:rsidR="00150824" w:rsidRPr="00B94674" w:rsidRDefault="00150824">
                            <w:pPr>
                              <w:rPr>
                                <w:lang w:val="en-US"/>
                              </w:rPr>
                            </w:pPr>
                          </w:p>
                          <w:p w14:paraId="3E11944C" w14:textId="77777777" w:rsidR="00150824" w:rsidRPr="00B94674" w:rsidRDefault="00150824" w:rsidP="00204E76">
                            <w:pPr>
                              <w:pStyle w:val="Ttulo1"/>
                              <w:rPr>
                                <w:lang w:val="en-US"/>
                              </w:rPr>
                            </w:pPr>
                          </w:p>
                          <w:p w14:paraId="4372EC05" w14:textId="77777777" w:rsidR="00150824" w:rsidRPr="00B94674" w:rsidRDefault="00150824">
                            <w:pPr>
                              <w:rPr>
                                <w:lang w:val="en-US"/>
                              </w:rPr>
                            </w:pPr>
                          </w:p>
                          <w:p w14:paraId="2AD54F70" w14:textId="77777777" w:rsidR="00150824" w:rsidRPr="00B94674" w:rsidRDefault="00150824" w:rsidP="00204E76">
                            <w:pPr>
                              <w:pStyle w:val="Ttulo1"/>
                              <w:rPr>
                                <w:lang w:val="en-US"/>
                              </w:rPr>
                            </w:pPr>
                          </w:p>
                          <w:p w14:paraId="54554A70" w14:textId="77777777" w:rsidR="00150824" w:rsidRPr="00B94674" w:rsidRDefault="00150824">
                            <w:pPr>
                              <w:rPr>
                                <w:lang w:val="en-US"/>
                              </w:rPr>
                            </w:pPr>
                          </w:p>
                          <w:p w14:paraId="671580DA" w14:textId="77777777" w:rsidR="00150824" w:rsidRPr="00B94674" w:rsidRDefault="00150824" w:rsidP="00204E76">
                            <w:pPr>
                              <w:pStyle w:val="Ttulo1"/>
                              <w:rPr>
                                <w:lang w:val="en-US"/>
                              </w:rPr>
                            </w:pPr>
                          </w:p>
                          <w:p w14:paraId="3EFD270D" w14:textId="77777777" w:rsidR="00150824" w:rsidRPr="00B94674" w:rsidRDefault="00150824">
                            <w:pPr>
                              <w:rPr>
                                <w:lang w:val="en-US"/>
                              </w:rPr>
                            </w:pPr>
                          </w:p>
                          <w:p w14:paraId="10D0013B" w14:textId="77777777" w:rsidR="00150824" w:rsidRPr="00B94674" w:rsidRDefault="00150824" w:rsidP="00204E76">
                            <w:pPr>
                              <w:pStyle w:val="Ttulo1"/>
                              <w:rPr>
                                <w:lang w:val="en-US"/>
                              </w:rPr>
                            </w:pPr>
                          </w:p>
                          <w:p w14:paraId="16CBF04E" w14:textId="77777777" w:rsidR="00150824" w:rsidRPr="00B94674" w:rsidRDefault="00150824">
                            <w:pPr>
                              <w:rPr>
                                <w:lang w:val="en-US"/>
                              </w:rPr>
                            </w:pPr>
                          </w:p>
                          <w:p w14:paraId="28CE98D5" w14:textId="77777777" w:rsidR="00150824" w:rsidRPr="00B94674" w:rsidRDefault="00150824" w:rsidP="00204E76">
                            <w:pPr>
                              <w:pStyle w:val="Ttulo1"/>
                              <w:rPr>
                                <w:lang w:val="en-US"/>
                              </w:rPr>
                            </w:pPr>
                          </w:p>
                          <w:p w14:paraId="18C9FB92" w14:textId="77777777" w:rsidR="00150824" w:rsidRPr="00B94674" w:rsidRDefault="00150824">
                            <w:pPr>
                              <w:rPr>
                                <w:lang w:val="en-US"/>
                              </w:rPr>
                            </w:pPr>
                          </w:p>
                          <w:p w14:paraId="17C4E1DD" w14:textId="77777777" w:rsidR="00150824" w:rsidRPr="00B94674" w:rsidRDefault="00150824" w:rsidP="00204E76">
                            <w:pPr>
                              <w:pStyle w:val="Ttulo1"/>
                              <w:rPr>
                                <w:lang w:val="en-US"/>
                              </w:rPr>
                            </w:pPr>
                          </w:p>
                          <w:p w14:paraId="77199C3F" w14:textId="77777777" w:rsidR="00150824" w:rsidRPr="00B94674" w:rsidRDefault="00150824">
                            <w:pPr>
                              <w:rPr>
                                <w:lang w:val="en-US"/>
                              </w:rPr>
                            </w:pPr>
                          </w:p>
                          <w:p w14:paraId="2C8C093C" w14:textId="77777777" w:rsidR="00150824" w:rsidRPr="00B94674" w:rsidRDefault="00150824" w:rsidP="00204E76">
                            <w:pPr>
                              <w:pStyle w:val="Ttulo1"/>
                              <w:rPr>
                                <w:lang w:val="en-US"/>
                              </w:rPr>
                            </w:pPr>
                          </w:p>
                          <w:p w14:paraId="134B0F74" w14:textId="77777777" w:rsidR="00150824" w:rsidRPr="00B94674" w:rsidRDefault="00150824">
                            <w:pPr>
                              <w:rPr>
                                <w:lang w:val="en-US"/>
                              </w:rPr>
                            </w:pPr>
                          </w:p>
                          <w:p w14:paraId="419C81A6" w14:textId="77777777" w:rsidR="00150824" w:rsidRPr="00B94674" w:rsidRDefault="00150824" w:rsidP="00204E76">
                            <w:pPr>
                              <w:pStyle w:val="Ttulo1"/>
                              <w:rPr>
                                <w:lang w:val="en-US"/>
                              </w:rPr>
                            </w:pPr>
                          </w:p>
                          <w:p w14:paraId="2C269319" w14:textId="77777777" w:rsidR="00150824" w:rsidRPr="00B94674" w:rsidRDefault="00150824">
                            <w:pPr>
                              <w:rPr>
                                <w:lang w:val="en-US"/>
                              </w:rPr>
                            </w:pPr>
                          </w:p>
                          <w:p w14:paraId="5EE5FF18" w14:textId="77777777" w:rsidR="00150824" w:rsidRPr="00B94674" w:rsidRDefault="00150824" w:rsidP="00204E76">
                            <w:pPr>
                              <w:pStyle w:val="Ttulo1"/>
                              <w:rPr>
                                <w:lang w:val="en-US"/>
                              </w:rPr>
                            </w:pPr>
                          </w:p>
                          <w:p w14:paraId="387833D4" w14:textId="77777777" w:rsidR="00150824" w:rsidRPr="00B94674" w:rsidRDefault="00150824">
                            <w:pPr>
                              <w:rPr>
                                <w:lang w:val="en-US"/>
                              </w:rPr>
                            </w:pPr>
                          </w:p>
                          <w:p w14:paraId="76692C5F" w14:textId="77777777" w:rsidR="00150824" w:rsidRPr="00B94674" w:rsidRDefault="00150824" w:rsidP="00204E76">
                            <w:pPr>
                              <w:pStyle w:val="Ttulo1"/>
                              <w:rPr>
                                <w:lang w:val="en-US"/>
                              </w:rPr>
                            </w:pPr>
                          </w:p>
                          <w:p w14:paraId="3BD828FB" w14:textId="77777777" w:rsidR="00150824" w:rsidRPr="00B94674" w:rsidRDefault="00150824">
                            <w:pPr>
                              <w:rPr>
                                <w:lang w:val="en-US"/>
                              </w:rPr>
                            </w:pPr>
                          </w:p>
                          <w:p w14:paraId="6EA8F162" w14:textId="77777777" w:rsidR="00150824" w:rsidRPr="00B94674" w:rsidRDefault="00150824" w:rsidP="00204E76">
                            <w:pPr>
                              <w:pStyle w:val="Ttulo1"/>
                              <w:rPr>
                                <w:lang w:val="en-US"/>
                              </w:rPr>
                            </w:pPr>
                          </w:p>
                          <w:p w14:paraId="62413263" w14:textId="77777777" w:rsidR="00150824" w:rsidRPr="00B94674" w:rsidRDefault="00150824">
                            <w:pPr>
                              <w:rPr>
                                <w:lang w:val="en-US"/>
                              </w:rPr>
                            </w:pPr>
                          </w:p>
                          <w:p w14:paraId="7A36EE7B" w14:textId="77777777" w:rsidR="00150824" w:rsidRPr="00B94674" w:rsidRDefault="00150824" w:rsidP="00204E76">
                            <w:pPr>
                              <w:pStyle w:val="Ttulo1"/>
                              <w:rPr>
                                <w:lang w:val="en-US"/>
                              </w:rPr>
                            </w:pPr>
                          </w:p>
                          <w:p w14:paraId="2867E1D1" w14:textId="77777777" w:rsidR="00150824" w:rsidRPr="00B94674" w:rsidRDefault="00150824">
                            <w:pPr>
                              <w:rPr>
                                <w:lang w:val="en-US"/>
                              </w:rPr>
                            </w:pPr>
                          </w:p>
                          <w:p w14:paraId="344ECF97" w14:textId="77777777" w:rsidR="00150824" w:rsidRPr="00B94674" w:rsidRDefault="00150824" w:rsidP="00204E76">
                            <w:pPr>
                              <w:pStyle w:val="Ttulo1"/>
                              <w:rPr>
                                <w:lang w:val="en-US"/>
                              </w:rPr>
                            </w:pPr>
                          </w:p>
                          <w:p w14:paraId="4E7EA454" w14:textId="77777777" w:rsidR="00150824" w:rsidRPr="00B94674" w:rsidRDefault="00150824">
                            <w:pPr>
                              <w:rPr>
                                <w:lang w:val="en-US"/>
                              </w:rPr>
                            </w:pPr>
                          </w:p>
                          <w:p w14:paraId="6B730780" w14:textId="77777777" w:rsidR="00150824" w:rsidRPr="00B94674" w:rsidRDefault="00150824" w:rsidP="00204E76">
                            <w:pPr>
                              <w:pStyle w:val="Ttulo1"/>
                              <w:rPr>
                                <w:lang w:val="en-US"/>
                              </w:rPr>
                            </w:pPr>
                          </w:p>
                          <w:p w14:paraId="36F3A34D" w14:textId="77777777" w:rsidR="00150824" w:rsidRPr="00B94674" w:rsidRDefault="00150824">
                            <w:pPr>
                              <w:rPr>
                                <w:lang w:val="en-US"/>
                              </w:rPr>
                            </w:pPr>
                          </w:p>
                          <w:p w14:paraId="3BCC86BB" w14:textId="77777777" w:rsidR="00150824" w:rsidRPr="00B94674" w:rsidRDefault="00150824" w:rsidP="00204E76">
                            <w:pPr>
                              <w:pStyle w:val="Ttulo1"/>
                              <w:rPr>
                                <w:lang w:val="en-US"/>
                              </w:rPr>
                            </w:pPr>
                          </w:p>
                          <w:p w14:paraId="305991E5" w14:textId="77777777" w:rsidR="00150824" w:rsidRPr="00B94674" w:rsidRDefault="00150824">
                            <w:pPr>
                              <w:rPr>
                                <w:lang w:val="en-US"/>
                              </w:rPr>
                            </w:pPr>
                          </w:p>
                          <w:p w14:paraId="773ECF7C" w14:textId="77777777" w:rsidR="00150824" w:rsidRPr="00B94674" w:rsidRDefault="00150824" w:rsidP="00204E76">
                            <w:pPr>
                              <w:pStyle w:val="Ttulo1"/>
                              <w:rPr>
                                <w:lang w:val="en-US"/>
                              </w:rPr>
                            </w:pPr>
                          </w:p>
                          <w:p w14:paraId="3FAACB52" w14:textId="77777777" w:rsidR="00150824" w:rsidRPr="00B94674" w:rsidRDefault="00150824">
                            <w:pPr>
                              <w:rPr>
                                <w:lang w:val="en-US"/>
                              </w:rPr>
                            </w:pPr>
                          </w:p>
                          <w:p w14:paraId="1646EB9F" w14:textId="77777777" w:rsidR="00150824" w:rsidRPr="00B94674" w:rsidRDefault="00150824" w:rsidP="00204E76">
                            <w:pPr>
                              <w:pStyle w:val="Ttulo1"/>
                              <w:rPr>
                                <w:lang w:val="en-US"/>
                              </w:rPr>
                            </w:pPr>
                          </w:p>
                          <w:p w14:paraId="39C9FCA4" w14:textId="77777777" w:rsidR="00150824" w:rsidRPr="00B94674" w:rsidRDefault="00150824">
                            <w:pPr>
                              <w:rPr>
                                <w:lang w:val="en-US"/>
                              </w:rPr>
                            </w:pPr>
                          </w:p>
                          <w:p w14:paraId="14EDFD2B" w14:textId="77777777" w:rsidR="00150824" w:rsidRPr="00B94674" w:rsidRDefault="00150824" w:rsidP="00204E76">
                            <w:pPr>
                              <w:pStyle w:val="Ttulo1"/>
                              <w:rPr>
                                <w:lang w:val="en-US"/>
                              </w:rPr>
                            </w:pPr>
                          </w:p>
                          <w:p w14:paraId="09160915" w14:textId="77777777" w:rsidR="00150824" w:rsidRPr="00B94674" w:rsidRDefault="00150824">
                            <w:pPr>
                              <w:rPr>
                                <w:lang w:val="en-US"/>
                              </w:rPr>
                            </w:pPr>
                          </w:p>
                          <w:p w14:paraId="2D670F6C" w14:textId="77777777" w:rsidR="00150824" w:rsidRPr="00B94674" w:rsidRDefault="00150824" w:rsidP="00204E76">
                            <w:pPr>
                              <w:pStyle w:val="Ttulo1"/>
                              <w:rPr>
                                <w:lang w:val="en-US"/>
                              </w:rPr>
                            </w:pPr>
                          </w:p>
                          <w:p w14:paraId="65C75CD4" w14:textId="77777777" w:rsidR="00150824" w:rsidRPr="00B94674" w:rsidRDefault="00150824">
                            <w:pPr>
                              <w:rPr>
                                <w:lang w:val="en-US"/>
                              </w:rPr>
                            </w:pPr>
                          </w:p>
                          <w:p w14:paraId="2C410C81" w14:textId="77777777" w:rsidR="00150824" w:rsidRPr="00B94674" w:rsidRDefault="00150824" w:rsidP="00204E76">
                            <w:pPr>
                              <w:pStyle w:val="Ttulo1"/>
                              <w:rPr>
                                <w:lang w:val="en-US"/>
                              </w:rPr>
                            </w:pPr>
                          </w:p>
                          <w:p w14:paraId="56898262" w14:textId="77777777" w:rsidR="00150824" w:rsidRPr="00B94674" w:rsidRDefault="00150824">
                            <w:pPr>
                              <w:rPr>
                                <w:lang w:val="en-US"/>
                              </w:rPr>
                            </w:pPr>
                          </w:p>
                          <w:p w14:paraId="745BDB6A" w14:textId="77777777" w:rsidR="00150824" w:rsidRPr="00B94674" w:rsidRDefault="00150824" w:rsidP="00204E76">
                            <w:pPr>
                              <w:pStyle w:val="Ttulo1"/>
                              <w:rPr>
                                <w:lang w:val="en-US"/>
                              </w:rPr>
                            </w:pPr>
                          </w:p>
                          <w:p w14:paraId="02FD6E58" w14:textId="77777777" w:rsidR="00150824" w:rsidRPr="00B94674" w:rsidRDefault="00150824">
                            <w:pPr>
                              <w:rPr>
                                <w:lang w:val="en-US"/>
                              </w:rPr>
                            </w:pPr>
                          </w:p>
                          <w:p w14:paraId="4F7ECAC2" w14:textId="77777777" w:rsidR="00150824" w:rsidRPr="00B94674" w:rsidRDefault="00150824" w:rsidP="00204E76">
                            <w:pPr>
                              <w:pStyle w:val="Ttulo1"/>
                              <w:rPr>
                                <w:lang w:val="en-US"/>
                              </w:rPr>
                            </w:pPr>
                          </w:p>
                          <w:p w14:paraId="4E355570" w14:textId="77777777" w:rsidR="00150824" w:rsidRPr="00B94674" w:rsidRDefault="00150824">
                            <w:pPr>
                              <w:rPr>
                                <w:lang w:val="en-US"/>
                              </w:rPr>
                            </w:pPr>
                          </w:p>
                          <w:p w14:paraId="6F1B75D0" w14:textId="77777777" w:rsidR="00150824" w:rsidRPr="00B94674" w:rsidRDefault="00150824" w:rsidP="00204E76">
                            <w:pPr>
                              <w:pStyle w:val="Ttulo1"/>
                              <w:rPr>
                                <w:lang w:val="en-US"/>
                              </w:rPr>
                            </w:pPr>
                          </w:p>
                          <w:p w14:paraId="0B839B63" w14:textId="77777777" w:rsidR="00150824" w:rsidRPr="00B94674" w:rsidRDefault="00150824">
                            <w:pPr>
                              <w:rPr>
                                <w:lang w:val="en-US"/>
                              </w:rPr>
                            </w:pPr>
                          </w:p>
                          <w:p w14:paraId="52ECCAF4" w14:textId="77777777" w:rsidR="00150824" w:rsidRPr="00B94674" w:rsidRDefault="00150824" w:rsidP="00204E76">
                            <w:pPr>
                              <w:pStyle w:val="Ttulo1"/>
                              <w:rPr>
                                <w:lang w:val="en-US"/>
                              </w:rPr>
                            </w:pPr>
                          </w:p>
                          <w:p w14:paraId="6132D000" w14:textId="77777777" w:rsidR="00150824" w:rsidRPr="00B94674" w:rsidRDefault="00150824">
                            <w:pPr>
                              <w:rPr>
                                <w:lang w:val="en-US"/>
                              </w:rPr>
                            </w:pPr>
                          </w:p>
                          <w:p w14:paraId="75627646" w14:textId="77777777" w:rsidR="00150824" w:rsidRPr="00B94674" w:rsidRDefault="00150824" w:rsidP="00204E76">
                            <w:pPr>
                              <w:pStyle w:val="Ttulo1"/>
                              <w:rPr>
                                <w:lang w:val="en-US"/>
                              </w:rPr>
                            </w:pPr>
                          </w:p>
                          <w:p w14:paraId="5D60594F" w14:textId="77777777" w:rsidR="00150824" w:rsidRPr="00B94674" w:rsidRDefault="00150824">
                            <w:pPr>
                              <w:rPr>
                                <w:lang w:val="en-US"/>
                              </w:rPr>
                            </w:pPr>
                          </w:p>
                          <w:p w14:paraId="544F0B88" w14:textId="77777777" w:rsidR="00150824" w:rsidRPr="00B94674" w:rsidRDefault="00150824" w:rsidP="00204E76">
                            <w:pPr>
                              <w:pStyle w:val="Ttulo1"/>
                              <w:rPr>
                                <w:lang w:val="en-US"/>
                              </w:rPr>
                            </w:pPr>
                          </w:p>
                          <w:p w14:paraId="777A4675" w14:textId="77777777" w:rsidR="00150824" w:rsidRPr="00B94674" w:rsidRDefault="00150824">
                            <w:pPr>
                              <w:rPr>
                                <w:lang w:val="en-US"/>
                              </w:rPr>
                            </w:pPr>
                          </w:p>
                          <w:p w14:paraId="28EDDF7B" w14:textId="77777777" w:rsidR="00150824" w:rsidRPr="00B94674" w:rsidRDefault="00150824" w:rsidP="00204E76">
                            <w:pPr>
                              <w:pStyle w:val="Ttulo1"/>
                              <w:rPr>
                                <w:lang w:val="en-US"/>
                              </w:rPr>
                            </w:pPr>
                          </w:p>
                          <w:p w14:paraId="48A33797" w14:textId="77777777" w:rsidR="00150824" w:rsidRPr="00B94674" w:rsidRDefault="00150824">
                            <w:pPr>
                              <w:rPr>
                                <w:lang w:val="en-US"/>
                              </w:rPr>
                            </w:pPr>
                          </w:p>
                          <w:p w14:paraId="389887C1" w14:textId="77777777" w:rsidR="00150824" w:rsidRPr="00B94674" w:rsidRDefault="00150824" w:rsidP="00204E76">
                            <w:pPr>
                              <w:pStyle w:val="Ttulo1"/>
                              <w:rPr>
                                <w:lang w:val="en-US"/>
                              </w:rPr>
                            </w:pPr>
                          </w:p>
                          <w:p w14:paraId="4E9CC02B" w14:textId="77777777" w:rsidR="00150824" w:rsidRPr="00B94674" w:rsidRDefault="00150824">
                            <w:pPr>
                              <w:rPr>
                                <w:lang w:val="en-US"/>
                              </w:rPr>
                            </w:pPr>
                          </w:p>
                          <w:p w14:paraId="6E850F47" w14:textId="77777777" w:rsidR="00150824" w:rsidRPr="00B94674" w:rsidRDefault="00150824" w:rsidP="00204E76">
                            <w:pPr>
                              <w:pStyle w:val="Ttulo1"/>
                              <w:rPr>
                                <w:lang w:val="en-US"/>
                              </w:rPr>
                            </w:pPr>
                          </w:p>
                          <w:p w14:paraId="01A818F3" w14:textId="77777777" w:rsidR="00150824" w:rsidRPr="00B94674" w:rsidRDefault="00150824">
                            <w:pPr>
                              <w:rPr>
                                <w:lang w:val="en-US"/>
                              </w:rPr>
                            </w:pPr>
                          </w:p>
                          <w:p w14:paraId="28D1C306" w14:textId="77777777" w:rsidR="00150824" w:rsidRPr="00B94674" w:rsidRDefault="00150824" w:rsidP="00204E76">
                            <w:pPr>
                              <w:pStyle w:val="Ttulo1"/>
                              <w:rPr>
                                <w:lang w:val="en-US"/>
                              </w:rPr>
                            </w:pPr>
                          </w:p>
                          <w:p w14:paraId="12337F1F" w14:textId="77777777" w:rsidR="00150824" w:rsidRPr="00B94674" w:rsidRDefault="00150824">
                            <w:pPr>
                              <w:rPr>
                                <w:lang w:val="en-US"/>
                              </w:rPr>
                            </w:pPr>
                          </w:p>
                          <w:p w14:paraId="5CA0813E" w14:textId="77777777" w:rsidR="00150824" w:rsidRPr="00B94674" w:rsidRDefault="00150824" w:rsidP="00204E76">
                            <w:pPr>
                              <w:pStyle w:val="Ttulo1"/>
                              <w:rPr>
                                <w:lang w:val="en-US"/>
                              </w:rPr>
                            </w:pPr>
                          </w:p>
                          <w:p w14:paraId="148B19D4" w14:textId="77777777" w:rsidR="00150824" w:rsidRPr="00B94674" w:rsidRDefault="00150824">
                            <w:pPr>
                              <w:rPr>
                                <w:lang w:val="en-US"/>
                              </w:rPr>
                            </w:pPr>
                          </w:p>
                          <w:p w14:paraId="376AA432" w14:textId="77777777" w:rsidR="00150824" w:rsidRPr="00B94674" w:rsidRDefault="00150824" w:rsidP="00204E76">
                            <w:pPr>
                              <w:pStyle w:val="Ttulo1"/>
                              <w:rPr>
                                <w:lang w:val="en-US"/>
                              </w:rPr>
                            </w:pPr>
                          </w:p>
                          <w:p w14:paraId="1129E543" w14:textId="77777777" w:rsidR="00150824" w:rsidRPr="00B94674" w:rsidRDefault="00150824">
                            <w:pPr>
                              <w:rPr>
                                <w:lang w:val="en-US"/>
                              </w:rPr>
                            </w:pPr>
                          </w:p>
                          <w:p w14:paraId="0F4CFFAE" w14:textId="77777777" w:rsidR="00150824" w:rsidRPr="00B94674" w:rsidRDefault="00150824" w:rsidP="00204E76">
                            <w:pPr>
                              <w:pStyle w:val="Ttulo1"/>
                              <w:rPr>
                                <w:lang w:val="en-US"/>
                              </w:rPr>
                            </w:pPr>
                          </w:p>
                          <w:p w14:paraId="17F95C81" w14:textId="77777777" w:rsidR="00150824" w:rsidRPr="00B94674" w:rsidRDefault="00150824">
                            <w:pPr>
                              <w:rPr>
                                <w:lang w:val="en-US"/>
                              </w:rPr>
                            </w:pPr>
                          </w:p>
                          <w:p w14:paraId="545E6D5F" w14:textId="77777777" w:rsidR="00150824" w:rsidRPr="00B94674" w:rsidRDefault="00150824" w:rsidP="00204E76">
                            <w:pPr>
                              <w:pStyle w:val="Ttulo1"/>
                              <w:rPr>
                                <w:lang w:val="en-US"/>
                              </w:rPr>
                            </w:pPr>
                          </w:p>
                          <w:p w14:paraId="4596AB4E" w14:textId="77777777" w:rsidR="00150824" w:rsidRPr="00B94674" w:rsidRDefault="00150824">
                            <w:pPr>
                              <w:rPr>
                                <w:lang w:val="en-US"/>
                              </w:rPr>
                            </w:pPr>
                          </w:p>
                          <w:p w14:paraId="4036A85A" w14:textId="77777777" w:rsidR="00150824" w:rsidRPr="00B94674" w:rsidRDefault="00150824" w:rsidP="00204E76">
                            <w:pPr>
                              <w:pStyle w:val="Ttulo1"/>
                              <w:rPr>
                                <w:lang w:val="en-US"/>
                              </w:rPr>
                            </w:pPr>
                          </w:p>
                          <w:p w14:paraId="0BE55672" w14:textId="77777777" w:rsidR="00150824" w:rsidRPr="00B94674" w:rsidRDefault="00150824">
                            <w:pPr>
                              <w:rPr>
                                <w:lang w:val="en-US"/>
                              </w:rPr>
                            </w:pPr>
                          </w:p>
                          <w:p w14:paraId="78320D68" w14:textId="77777777" w:rsidR="00150824" w:rsidRPr="00B94674" w:rsidRDefault="00150824" w:rsidP="00204E76">
                            <w:pPr>
                              <w:pStyle w:val="Ttulo1"/>
                              <w:rPr>
                                <w:lang w:val="en-US"/>
                              </w:rPr>
                            </w:pPr>
                          </w:p>
                          <w:p w14:paraId="33393F40" w14:textId="77777777" w:rsidR="00150824" w:rsidRPr="00B94674" w:rsidRDefault="00150824">
                            <w:pPr>
                              <w:rPr>
                                <w:lang w:val="en-US"/>
                              </w:rPr>
                            </w:pPr>
                          </w:p>
                          <w:p w14:paraId="363C4674" w14:textId="77777777" w:rsidR="00150824" w:rsidRPr="00B94674" w:rsidRDefault="00150824" w:rsidP="00204E76">
                            <w:pPr>
                              <w:pStyle w:val="Ttulo1"/>
                              <w:rPr>
                                <w:lang w:val="en-US"/>
                              </w:rPr>
                            </w:pPr>
                          </w:p>
                          <w:p w14:paraId="41679F91" w14:textId="77777777" w:rsidR="00150824" w:rsidRPr="00B94674" w:rsidRDefault="00150824">
                            <w:pPr>
                              <w:rPr>
                                <w:lang w:val="en-US"/>
                              </w:rPr>
                            </w:pPr>
                          </w:p>
                          <w:p w14:paraId="3F6145D5" w14:textId="77777777" w:rsidR="00150824" w:rsidRPr="00B94674" w:rsidRDefault="00150824" w:rsidP="00204E76">
                            <w:pPr>
                              <w:pStyle w:val="Ttulo1"/>
                              <w:rPr>
                                <w:lang w:val="en-US"/>
                              </w:rPr>
                            </w:pPr>
                          </w:p>
                          <w:p w14:paraId="11C0D326" w14:textId="77777777" w:rsidR="00150824" w:rsidRPr="00B94674" w:rsidRDefault="00150824">
                            <w:pPr>
                              <w:rPr>
                                <w:lang w:val="en-US"/>
                              </w:rPr>
                            </w:pPr>
                          </w:p>
                          <w:p w14:paraId="2D711952" w14:textId="77777777" w:rsidR="00150824" w:rsidRPr="00B94674" w:rsidRDefault="00150824" w:rsidP="00204E76">
                            <w:pPr>
                              <w:pStyle w:val="Ttulo1"/>
                              <w:rPr>
                                <w:lang w:val="en-US"/>
                              </w:rPr>
                            </w:pPr>
                          </w:p>
                          <w:p w14:paraId="66E52153" w14:textId="77777777" w:rsidR="00150824" w:rsidRPr="00B94674" w:rsidRDefault="00150824">
                            <w:pPr>
                              <w:rPr>
                                <w:lang w:val="en-US"/>
                              </w:rPr>
                            </w:pPr>
                          </w:p>
                          <w:p w14:paraId="7F3C5260" w14:textId="77777777" w:rsidR="00150824" w:rsidRPr="00B94674" w:rsidRDefault="00150824" w:rsidP="00204E76">
                            <w:pPr>
                              <w:pStyle w:val="Ttulo1"/>
                              <w:rPr>
                                <w:lang w:val="en-US"/>
                              </w:rPr>
                            </w:pPr>
                          </w:p>
                          <w:p w14:paraId="48313C4A" w14:textId="77777777" w:rsidR="00150824" w:rsidRPr="00B94674" w:rsidRDefault="00150824">
                            <w:pPr>
                              <w:rPr>
                                <w:lang w:val="en-US"/>
                              </w:rPr>
                            </w:pPr>
                          </w:p>
                          <w:p w14:paraId="23E2AFD6" w14:textId="77777777" w:rsidR="00150824" w:rsidRPr="00B94674" w:rsidRDefault="00150824" w:rsidP="00204E76">
                            <w:pPr>
                              <w:pStyle w:val="Ttulo1"/>
                              <w:rPr>
                                <w:lang w:val="en-US"/>
                              </w:rPr>
                            </w:pPr>
                          </w:p>
                          <w:p w14:paraId="4A806D1F" w14:textId="77777777" w:rsidR="00150824" w:rsidRPr="00B94674" w:rsidRDefault="00150824">
                            <w:pPr>
                              <w:rPr>
                                <w:lang w:val="en-US"/>
                              </w:rPr>
                            </w:pPr>
                          </w:p>
                          <w:p w14:paraId="3BE729EF" w14:textId="77777777" w:rsidR="00150824" w:rsidRPr="00B94674" w:rsidRDefault="00150824" w:rsidP="00204E76">
                            <w:pPr>
                              <w:pStyle w:val="Ttulo1"/>
                              <w:rPr>
                                <w:lang w:val="en-US"/>
                              </w:rPr>
                            </w:pPr>
                          </w:p>
                          <w:p w14:paraId="2E409057" w14:textId="77777777" w:rsidR="00150824" w:rsidRPr="00B94674" w:rsidRDefault="00150824">
                            <w:pPr>
                              <w:rPr>
                                <w:lang w:val="en-US"/>
                              </w:rPr>
                            </w:pPr>
                          </w:p>
                          <w:p w14:paraId="7DEE1D43" w14:textId="77777777" w:rsidR="00150824" w:rsidRPr="00B94674" w:rsidRDefault="00150824" w:rsidP="00204E76">
                            <w:pPr>
                              <w:pStyle w:val="Ttulo1"/>
                              <w:rPr>
                                <w:lang w:val="en-US"/>
                              </w:rPr>
                            </w:pPr>
                          </w:p>
                          <w:p w14:paraId="32E5945E" w14:textId="77777777" w:rsidR="00150824" w:rsidRPr="00B94674" w:rsidRDefault="00150824">
                            <w:pPr>
                              <w:rPr>
                                <w:lang w:val="en-US"/>
                              </w:rPr>
                            </w:pPr>
                          </w:p>
                          <w:p w14:paraId="2C79ABE6" w14:textId="77777777" w:rsidR="00150824" w:rsidRPr="00B94674" w:rsidRDefault="00150824" w:rsidP="00204E76">
                            <w:pPr>
                              <w:pStyle w:val="Ttulo1"/>
                              <w:rPr>
                                <w:lang w:val="en-US"/>
                              </w:rPr>
                            </w:pPr>
                          </w:p>
                          <w:p w14:paraId="52C4508C" w14:textId="77777777" w:rsidR="00150824" w:rsidRPr="00B94674" w:rsidRDefault="00150824">
                            <w:pPr>
                              <w:rPr>
                                <w:lang w:val="en-US"/>
                              </w:rPr>
                            </w:pPr>
                          </w:p>
                          <w:p w14:paraId="5052FB53" w14:textId="77777777" w:rsidR="00150824" w:rsidRPr="00B94674" w:rsidRDefault="00150824" w:rsidP="00204E76">
                            <w:pPr>
                              <w:pStyle w:val="Ttulo1"/>
                              <w:rPr>
                                <w:lang w:val="en-US"/>
                              </w:rPr>
                            </w:pPr>
                          </w:p>
                          <w:p w14:paraId="1A8091A5" w14:textId="77777777" w:rsidR="00150824" w:rsidRPr="00B94674" w:rsidRDefault="00150824">
                            <w:pPr>
                              <w:rPr>
                                <w:lang w:val="en-US"/>
                              </w:rPr>
                            </w:pPr>
                          </w:p>
                          <w:p w14:paraId="51602F65" w14:textId="77777777" w:rsidR="00150824" w:rsidRPr="00B94674" w:rsidRDefault="00150824" w:rsidP="00204E76">
                            <w:pPr>
                              <w:pStyle w:val="Ttulo1"/>
                              <w:rPr>
                                <w:lang w:val="en-US"/>
                              </w:rPr>
                            </w:pPr>
                          </w:p>
                          <w:p w14:paraId="72072854" w14:textId="77777777" w:rsidR="00150824" w:rsidRPr="00B94674" w:rsidRDefault="00150824">
                            <w:pPr>
                              <w:rPr>
                                <w:lang w:val="en-US"/>
                              </w:rPr>
                            </w:pPr>
                          </w:p>
                          <w:p w14:paraId="17A31B46" w14:textId="77777777" w:rsidR="00150824" w:rsidRPr="00B94674" w:rsidRDefault="00150824" w:rsidP="00204E76">
                            <w:pPr>
                              <w:pStyle w:val="Ttulo1"/>
                              <w:rPr>
                                <w:lang w:val="en-US"/>
                              </w:rPr>
                            </w:pPr>
                          </w:p>
                          <w:p w14:paraId="675A108A" w14:textId="77777777" w:rsidR="00150824" w:rsidRPr="00B94674" w:rsidRDefault="00150824">
                            <w:pPr>
                              <w:rPr>
                                <w:lang w:val="en-US"/>
                              </w:rPr>
                            </w:pPr>
                          </w:p>
                          <w:p w14:paraId="05395C3F" w14:textId="77777777" w:rsidR="00150824" w:rsidRPr="00B94674" w:rsidRDefault="00150824" w:rsidP="00204E76">
                            <w:pPr>
                              <w:pStyle w:val="Ttulo1"/>
                              <w:rPr>
                                <w:lang w:val="en-US"/>
                              </w:rPr>
                            </w:pPr>
                          </w:p>
                          <w:p w14:paraId="049495C3" w14:textId="77777777" w:rsidR="00150824" w:rsidRPr="00B94674" w:rsidRDefault="00150824">
                            <w:pPr>
                              <w:rPr>
                                <w:lang w:val="en-US"/>
                              </w:rPr>
                            </w:pPr>
                          </w:p>
                          <w:p w14:paraId="53420825" w14:textId="77777777" w:rsidR="00150824" w:rsidRPr="00B94674" w:rsidRDefault="00150824" w:rsidP="00204E76">
                            <w:pPr>
                              <w:pStyle w:val="Ttulo1"/>
                              <w:rPr>
                                <w:lang w:val="en-US"/>
                              </w:rPr>
                            </w:pPr>
                          </w:p>
                          <w:p w14:paraId="273F5706" w14:textId="77777777" w:rsidR="00150824" w:rsidRPr="00B94674" w:rsidRDefault="00150824">
                            <w:pPr>
                              <w:rPr>
                                <w:lang w:val="en-US"/>
                              </w:rPr>
                            </w:pPr>
                          </w:p>
                          <w:p w14:paraId="43FA4404" w14:textId="77777777" w:rsidR="00150824" w:rsidRPr="00B94674" w:rsidRDefault="00150824" w:rsidP="00204E76">
                            <w:pPr>
                              <w:pStyle w:val="Ttulo1"/>
                              <w:rPr>
                                <w:lang w:val="en-US"/>
                              </w:rPr>
                            </w:pPr>
                          </w:p>
                          <w:p w14:paraId="73102830" w14:textId="77777777" w:rsidR="00150824" w:rsidRPr="00B94674" w:rsidRDefault="00150824">
                            <w:pPr>
                              <w:rPr>
                                <w:lang w:val="en-US"/>
                              </w:rPr>
                            </w:pPr>
                          </w:p>
                          <w:p w14:paraId="4DE2B85E" w14:textId="77777777" w:rsidR="00150824" w:rsidRPr="00B94674" w:rsidRDefault="00150824" w:rsidP="00204E76">
                            <w:pPr>
                              <w:pStyle w:val="Ttulo1"/>
                              <w:rPr>
                                <w:lang w:val="en-US"/>
                              </w:rPr>
                            </w:pPr>
                          </w:p>
                          <w:p w14:paraId="0DC7BC9A" w14:textId="77777777" w:rsidR="00150824" w:rsidRPr="00B94674" w:rsidRDefault="00150824">
                            <w:pPr>
                              <w:rPr>
                                <w:lang w:val="en-US"/>
                              </w:rPr>
                            </w:pPr>
                          </w:p>
                          <w:p w14:paraId="429B1A3D" w14:textId="77777777" w:rsidR="00150824" w:rsidRPr="00B94674" w:rsidRDefault="00150824" w:rsidP="00204E76">
                            <w:pPr>
                              <w:pStyle w:val="Ttulo1"/>
                              <w:rPr>
                                <w:lang w:val="en-US"/>
                              </w:rPr>
                            </w:pPr>
                          </w:p>
                          <w:p w14:paraId="534A7C23" w14:textId="77777777" w:rsidR="00150824" w:rsidRPr="00B94674" w:rsidRDefault="00150824">
                            <w:pPr>
                              <w:rPr>
                                <w:lang w:val="en-US"/>
                              </w:rPr>
                            </w:pPr>
                          </w:p>
                          <w:p w14:paraId="6B892CB8" w14:textId="77777777" w:rsidR="00150824" w:rsidRPr="00B94674" w:rsidRDefault="00150824" w:rsidP="00204E76">
                            <w:pPr>
                              <w:pStyle w:val="Ttulo1"/>
                              <w:rPr>
                                <w:lang w:val="en-US"/>
                              </w:rPr>
                            </w:pPr>
                          </w:p>
                          <w:p w14:paraId="08857F2A" w14:textId="77777777" w:rsidR="00150824" w:rsidRPr="00B94674" w:rsidRDefault="00150824">
                            <w:pPr>
                              <w:rPr>
                                <w:lang w:val="en-US"/>
                              </w:rPr>
                            </w:pPr>
                          </w:p>
                          <w:p w14:paraId="046C2C87" w14:textId="77777777" w:rsidR="00150824" w:rsidRPr="00B94674" w:rsidRDefault="00150824" w:rsidP="00204E76">
                            <w:pPr>
                              <w:pStyle w:val="Ttulo1"/>
                              <w:rPr>
                                <w:lang w:val="en-US"/>
                              </w:rPr>
                            </w:pPr>
                          </w:p>
                          <w:p w14:paraId="44F4E859" w14:textId="77777777" w:rsidR="00150824" w:rsidRPr="00B94674" w:rsidRDefault="00150824">
                            <w:pPr>
                              <w:rPr>
                                <w:lang w:val="en-US"/>
                              </w:rPr>
                            </w:pPr>
                          </w:p>
                          <w:p w14:paraId="028265BE" w14:textId="77777777" w:rsidR="00150824" w:rsidRPr="00B94674" w:rsidRDefault="00150824" w:rsidP="00204E76">
                            <w:pPr>
                              <w:pStyle w:val="Ttulo1"/>
                              <w:rPr>
                                <w:lang w:val="en-US"/>
                              </w:rPr>
                            </w:pPr>
                          </w:p>
                          <w:p w14:paraId="5F85E178" w14:textId="77777777" w:rsidR="00150824" w:rsidRPr="00B94674" w:rsidRDefault="00150824">
                            <w:pPr>
                              <w:rPr>
                                <w:lang w:val="en-US"/>
                              </w:rPr>
                            </w:pPr>
                          </w:p>
                          <w:p w14:paraId="2E27A252" w14:textId="77777777" w:rsidR="00150824" w:rsidRPr="00B94674" w:rsidRDefault="00150824" w:rsidP="00204E76">
                            <w:pPr>
                              <w:pStyle w:val="Ttulo1"/>
                              <w:rPr>
                                <w:lang w:val="en-US"/>
                              </w:rPr>
                            </w:pPr>
                          </w:p>
                          <w:p w14:paraId="418AF995" w14:textId="77777777" w:rsidR="00A5206C" w:rsidRDefault="00A5206C"/>
                          <w:p w14:paraId="0B95A226" w14:textId="77777777" w:rsidR="00150824" w:rsidRPr="00B94674" w:rsidRDefault="00150824" w:rsidP="00204E76">
                            <w:pPr>
                              <w:pStyle w:val="Ttulo1"/>
                              <w:rPr>
                                <w:lang w:val="en-US"/>
                              </w:rPr>
                            </w:pPr>
                          </w:p>
                          <w:p w14:paraId="067A3731" w14:textId="77777777" w:rsidR="00150824" w:rsidRPr="00B94674" w:rsidRDefault="00150824">
                            <w:pPr>
                              <w:rPr>
                                <w:lang w:val="en-US"/>
                              </w:rPr>
                            </w:pPr>
                          </w:p>
                          <w:p w14:paraId="19A40CCC" w14:textId="77777777" w:rsidR="00150824" w:rsidRPr="00B94674" w:rsidRDefault="00150824" w:rsidP="00204E76">
                            <w:pPr>
                              <w:pStyle w:val="Ttulo1"/>
                              <w:rPr>
                                <w:lang w:val="en-US"/>
                              </w:rPr>
                            </w:pPr>
                          </w:p>
                          <w:p w14:paraId="458BB837" w14:textId="77777777" w:rsidR="00150824" w:rsidRPr="00B94674" w:rsidRDefault="00150824">
                            <w:pPr>
                              <w:rPr>
                                <w:lang w:val="en-US"/>
                              </w:rPr>
                            </w:pPr>
                          </w:p>
                          <w:p w14:paraId="1C26E21C" w14:textId="77777777" w:rsidR="00150824" w:rsidRPr="00B94674" w:rsidRDefault="00150824" w:rsidP="00204E76">
                            <w:pPr>
                              <w:pStyle w:val="Ttulo1"/>
                              <w:rPr>
                                <w:lang w:val="en-US"/>
                              </w:rPr>
                            </w:pPr>
                          </w:p>
                          <w:p w14:paraId="1ABD14A1" w14:textId="77777777" w:rsidR="00150824" w:rsidRPr="00B94674" w:rsidRDefault="00150824">
                            <w:pPr>
                              <w:rPr>
                                <w:lang w:val="en-US"/>
                              </w:rPr>
                            </w:pPr>
                          </w:p>
                          <w:p w14:paraId="62CD30C3" w14:textId="77777777" w:rsidR="00150824" w:rsidRPr="00B94674" w:rsidRDefault="00150824" w:rsidP="00204E76">
                            <w:pPr>
                              <w:pStyle w:val="Ttulo1"/>
                              <w:rPr>
                                <w:lang w:val="en-US"/>
                              </w:rPr>
                            </w:pPr>
                          </w:p>
                          <w:p w14:paraId="74D4A598" w14:textId="77777777" w:rsidR="00150824" w:rsidRPr="00B94674" w:rsidRDefault="00150824">
                            <w:pPr>
                              <w:rPr>
                                <w:lang w:val="en-US"/>
                              </w:rPr>
                            </w:pPr>
                          </w:p>
                          <w:p w14:paraId="1CE1A29F" w14:textId="77777777" w:rsidR="00150824" w:rsidRPr="00B94674" w:rsidRDefault="00150824" w:rsidP="00204E76">
                            <w:pPr>
                              <w:pStyle w:val="Ttulo1"/>
                              <w:rPr>
                                <w:lang w:val="en-US"/>
                              </w:rPr>
                            </w:pPr>
                          </w:p>
                          <w:p w14:paraId="17285E8B" w14:textId="77777777" w:rsidR="00150824" w:rsidRPr="00B94674" w:rsidRDefault="00150824">
                            <w:pPr>
                              <w:rPr>
                                <w:lang w:val="en-US"/>
                              </w:rPr>
                            </w:pPr>
                          </w:p>
                          <w:p w14:paraId="02BFB77E" w14:textId="77777777" w:rsidR="00150824" w:rsidRPr="00B94674" w:rsidRDefault="00150824" w:rsidP="00204E76">
                            <w:pPr>
                              <w:pStyle w:val="Ttulo1"/>
                              <w:rPr>
                                <w:lang w:val="en-US"/>
                              </w:rPr>
                            </w:pPr>
                          </w:p>
                          <w:p w14:paraId="0FEF0AB5" w14:textId="77777777" w:rsidR="00150824" w:rsidRPr="00B94674" w:rsidRDefault="00150824">
                            <w:pPr>
                              <w:rPr>
                                <w:lang w:val="en-US"/>
                              </w:rPr>
                            </w:pPr>
                          </w:p>
                          <w:p w14:paraId="607A827E" w14:textId="77777777" w:rsidR="00150824" w:rsidRPr="00B94674" w:rsidRDefault="00150824" w:rsidP="00204E76">
                            <w:pPr>
                              <w:pStyle w:val="Ttulo1"/>
                              <w:rPr>
                                <w:lang w:val="en-US"/>
                              </w:rPr>
                            </w:pPr>
                          </w:p>
                          <w:p w14:paraId="56ED0A37" w14:textId="77777777" w:rsidR="00150824" w:rsidRPr="00B94674" w:rsidRDefault="00150824">
                            <w:pPr>
                              <w:rPr>
                                <w:lang w:val="en-US"/>
                              </w:rPr>
                            </w:pPr>
                          </w:p>
                          <w:p w14:paraId="5EADD624" w14:textId="77777777" w:rsidR="00150824" w:rsidRPr="00B94674" w:rsidRDefault="00150824" w:rsidP="00204E76">
                            <w:pPr>
                              <w:pStyle w:val="Ttulo1"/>
                              <w:rPr>
                                <w:lang w:val="en-US"/>
                              </w:rPr>
                            </w:pPr>
                          </w:p>
                          <w:p w14:paraId="4DFD0E13" w14:textId="77777777" w:rsidR="00150824" w:rsidRPr="00B94674" w:rsidRDefault="00150824">
                            <w:pPr>
                              <w:rPr>
                                <w:lang w:val="en-US"/>
                              </w:rPr>
                            </w:pPr>
                          </w:p>
                          <w:p w14:paraId="0011D76E" w14:textId="77777777" w:rsidR="00150824" w:rsidRPr="00B94674" w:rsidRDefault="00150824" w:rsidP="00204E76">
                            <w:pPr>
                              <w:pStyle w:val="Ttulo1"/>
                              <w:rPr>
                                <w:lang w:val="en-US"/>
                              </w:rPr>
                            </w:pPr>
                          </w:p>
                          <w:p w14:paraId="47825959" w14:textId="77777777" w:rsidR="00150824" w:rsidRPr="00B94674" w:rsidRDefault="00150824">
                            <w:pPr>
                              <w:rPr>
                                <w:lang w:val="en-US"/>
                              </w:rPr>
                            </w:pPr>
                          </w:p>
                          <w:p w14:paraId="6EAA829F" w14:textId="77777777" w:rsidR="00150824" w:rsidRPr="00B94674" w:rsidRDefault="00150824" w:rsidP="00204E76">
                            <w:pPr>
                              <w:pStyle w:val="Ttulo1"/>
                              <w:rPr>
                                <w:lang w:val="en-US"/>
                              </w:rPr>
                            </w:pPr>
                          </w:p>
                          <w:p w14:paraId="1E620CB1" w14:textId="77777777" w:rsidR="00150824" w:rsidRPr="00B94674" w:rsidRDefault="00150824">
                            <w:pPr>
                              <w:rPr>
                                <w:lang w:val="en-US"/>
                              </w:rPr>
                            </w:pPr>
                          </w:p>
                          <w:p w14:paraId="328DB0C0" w14:textId="77777777" w:rsidR="00150824" w:rsidRPr="00B94674" w:rsidRDefault="00150824" w:rsidP="00204E76">
                            <w:pPr>
                              <w:pStyle w:val="Ttulo1"/>
                              <w:rPr>
                                <w:lang w:val="en-US"/>
                              </w:rPr>
                            </w:pPr>
                          </w:p>
                          <w:p w14:paraId="00C29669" w14:textId="77777777" w:rsidR="00150824" w:rsidRPr="00B94674" w:rsidRDefault="00150824">
                            <w:pPr>
                              <w:rPr>
                                <w:lang w:val="en-US"/>
                              </w:rPr>
                            </w:pPr>
                          </w:p>
                          <w:p w14:paraId="4410F9C2" w14:textId="77777777" w:rsidR="00150824" w:rsidRPr="00B94674" w:rsidRDefault="00150824" w:rsidP="00204E76">
                            <w:pPr>
                              <w:pStyle w:val="Ttulo1"/>
                              <w:rPr>
                                <w:lang w:val="en-US"/>
                              </w:rPr>
                            </w:pPr>
                          </w:p>
                          <w:p w14:paraId="5A4A697C" w14:textId="77777777" w:rsidR="00150824" w:rsidRPr="00B94674" w:rsidRDefault="00150824">
                            <w:pPr>
                              <w:rPr>
                                <w:lang w:val="en-US"/>
                              </w:rPr>
                            </w:pPr>
                          </w:p>
                          <w:p w14:paraId="73BD8F76" w14:textId="77777777" w:rsidR="00150824" w:rsidRPr="00B94674" w:rsidRDefault="00150824" w:rsidP="00204E76">
                            <w:pPr>
                              <w:pStyle w:val="Ttulo1"/>
                              <w:rPr>
                                <w:lang w:val="en-US"/>
                              </w:rPr>
                            </w:pPr>
                          </w:p>
                          <w:p w14:paraId="4A35A4C4" w14:textId="77777777" w:rsidR="00150824" w:rsidRPr="00B94674" w:rsidRDefault="00150824">
                            <w:pPr>
                              <w:rPr>
                                <w:lang w:val="en-US"/>
                              </w:rPr>
                            </w:pPr>
                          </w:p>
                          <w:p w14:paraId="06FED9A2" w14:textId="77777777" w:rsidR="00150824" w:rsidRPr="00B94674" w:rsidRDefault="00150824" w:rsidP="00204E76">
                            <w:pPr>
                              <w:pStyle w:val="Ttulo1"/>
                              <w:rPr>
                                <w:lang w:val="en-US"/>
                              </w:rPr>
                            </w:pPr>
                          </w:p>
                          <w:p w14:paraId="79EFDAF0" w14:textId="77777777" w:rsidR="00150824" w:rsidRPr="00B94674" w:rsidRDefault="00150824">
                            <w:pPr>
                              <w:rPr>
                                <w:lang w:val="en-US"/>
                              </w:rPr>
                            </w:pPr>
                          </w:p>
                          <w:p w14:paraId="01AF2725" w14:textId="77777777" w:rsidR="00150824" w:rsidRPr="00B94674" w:rsidRDefault="00150824" w:rsidP="00204E76">
                            <w:pPr>
                              <w:pStyle w:val="Ttulo1"/>
                              <w:rPr>
                                <w:lang w:val="en-US"/>
                              </w:rPr>
                            </w:pPr>
                          </w:p>
                          <w:p w14:paraId="377D76F5" w14:textId="77777777" w:rsidR="00150824" w:rsidRPr="00B94674" w:rsidRDefault="00150824">
                            <w:pPr>
                              <w:rPr>
                                <w:lang w:val="en-US"/>
                              </w:rPr>
                            </w:pPr>
                          </w:p>
                          <w:p w14:paraId="6349578A" w14:textId="77777777" w:rsidR="00150824" w:rsidRPr="00B94674" w:rsidRDefault="00150824" w:rsidP="00204E76">
                            <w:pPr>
                              <w:pStyle w:val="Ttulo1"/>
                              <w:rPr>
                                <w:lang w:val="en-US"/>
                              </w:rPr>
                            </w:pPr>
                          </w:p>
                          <w:p w14:paraId="0FB0455E" w14:textId="77777777" w:rsidR="00150824" w:rsidRPr="00B94674" w:rsidRDefault="00150824">
                            <w:pPr>
                              <w:rPr>
                                <w:lang w:val="en-US"/>
                              </w:rPr>
                            </w:pPr>
                          </w:p>
                          <w:p w14:paraId="7861E0C4" w14:textId="77777777" w:rsidR="00150824" w:rsidRPr="00B94674" w:rsidRDefault="00150824" w:rsidP="00204E76">
                            <w:pPr>
                              <w:pStyle w:val="Ttulo1"/>
                              <w:rPr>
                                <w:lang w:val="en-US"/>
                              </w:rPr>
                            </w:pPr>
                          </w:p>
                          <w:p w14:paraId="5DF8B331" w14:textId="77777777" w:rsidR="00150824" w:rsidRPr="00B94674" w:rsidRDefault="00150824">
                            <w:pPr>
                              <w:rPr>
                                <w:lang w:val="en-US"/>
                              </w:rPr>
                            </w:pPr>
                          </w:p>
                          <w:p w14:paraId="28FF3F89" w14:textId="77777777" w:rsidR="00150824" w:rsidRPr="00B94674" w:rsidRDefault="00150824" w:rsidP="00204E76">
                            <w:pPr>
                              <w:pStyle w:val="Ttulo1"/>
                              <w:rPr>
                                <w:lang w:val="en-US"/>
                              </w:rPr>
                            </w:pPr>
                          </w:p>
                          <w:p w14:paraId="6335315A" w14:textId="77777777" w:rsidR="00150824" w:rsidRPr="00B94674" w:rsidRDefault="00150824">
                            <w:pPr>
                              <w:rPr>
                                <w:lang w:val="en-US"/>
                              </w:rPr>
                            </w:pPr>
                          </w:p>
                          <w:p w14:paraId="0AB32796" w14:textId="77777777" w:rsidR="00150824" w:rsidRPr="00B94674" w:rsidRDefault="00150824" w:rsidP="00204E76">
                            <w:pPr>
                              <w:pStyle w:val="Ttulo1"/>
                              <w:rPr>
                                <w:lang w:val="en-US"/>
                              </w:rPr>
                            </w:pPr>
                          </w:p>
                          <w:p w14:paraId="16024976" w14:textId="77777777" w:rsidR="00150824" w:rsidRPr="00B94674" w:rsidRDefault="00150824">
                            <w:pPr>
                              <w:rPr>
                                <w:lang w:val="en-US"/>
                              </w:rPr>
                            </w:pPr>
                          </w:p>
                          <w:p w14:paraId="70C8EE89" w14:textId="77777777" w:rsidR="00150824" w:rsidRPr="00B94674" w:rsidRDefault="00150824" w:rsidP="00204E76">
                            <w:pPr>
                              <w:pStyle w:val="Ttulo1"/>
                              <w:rPr>
                                <w:lang w:val="en-US"/>
                              </w:rPr>
                            </w:pPr>
                          </w:p>
                          <w:p w14:paraId="6773E039" w14:textId="77777777" w:rsidR="00150824" w:rsidRPr="00B94674" w:rsidRDefault="00150824">
                            <w:pPr>
                              <w:rPr>
                                <w:lang w:val="en-US"/>
                              </w:rPr>
                            </w:pPr>
                          </w:p>
                          <w:p w14:paraId="636DDE9F" w14:textId="77777777" w:rsidR="00150824" w:rsidRPr="00B94674" w:rsidRDefault="00150824" w:rsidP="00204E76">
                            <w:pPr>
                              <w:pStyle w:val="Ttulo1"/>
                              <w:rPr>
                                <w:lang w:val="en-US"/>
                              </w:rPr>
                            </w:pPr>
                          </w:p>
                          <w:p w14:paraId="09025388" w14:textId="77777777" w:rsidR="00150824" w:rsidRPr="00B94674" w:rsidRDefault="00150824">
                            <w:pPr>
                              <w:rPr>
                                <w:lang w:val="en-US"/>
                              </w:rPr>
                            </w:pPr>
                          </w:p>
                          <w:p w14:paraId="394B2CBF" w14:textId="77777777" w:rsidR="00150824" w:rsidRPr="00B94674" w:rsidRDefault="00150824" w:rsidP="00204E76">
                            <w:pPr>
                              <w:pStyle w:val="Ttulo1"/>
                              <w:rPr>
                                <w:lang w:val="en-US"/>
                              </w:rPr>
                            </w:pPr>
                          </w:p>
                          <w:p w14:paraId="140078E6" w14:textId="77777777" w:rsidR="00150824" w:rsidRPr="00B94674" w:rsidRDefault="00150824">
                            <w:pPr>
                              <w:rPr>
                                <w:lang w:val="en-US"/>
                              </w:rPr>
                            </w:pPr>
                          </w:p>
                          <w:p w14:paraId="712ADD67" w14:textId="77777777" w:rsidR="00150824" w:rsidRPr="00B94674" w:rsidRDefault="00150824" w:rsidP="00204E76">
                            <w:pPr>
                              <w:pStyle w:val="Ttulo1"/>
                              <w:rPr>
                                <w:lang w:val="en-US"/>
                              </w:rPr>
                            </w:pPr>
                          </w:p>
                          <w:p w14:paraId="147CAE0F" w14:textId="77777777" w:rsidR="00150824" w:rsidRPr="00B94674" w:rsidRDefault="00150824">
                            <w:pPr>
                              <w:rPr>
                                <w:lang w:val="en-US"/>
                              </w:rPr>
                            </w:pPr>
                          </w:p>
                          <w:p w14:paraId="0E2E2FD2" w14:textId="77777777" w:rsidR="00150824" w:rsidRPr="00B94674" w:rsidRDefault="00150824" w:rsidP="00204E76">
                            <w:pPr>
                              <w:pStyle w:val="Ttulo1"/>
                              <w:rPr>
                                <w:lang w:val="en-US"/>
                              </w:rPr>
                            </w:pPr>
                          </w:p>
                          <w:p w14:paraId="1CED51E0" w14:textId="77777777" w:rsidR="00150824" w:rsidRPr="00B94674" w:rsidRDefault="00150824">
                            <w:pPr>
                              <w:rPr>
                                <w:lang w:val="en-US"/>
                              </w:rPr>
                            </w:pPr>
                          </w:p>
                          <w:p w14:paraId="576AB5E5" w14:textId="77777777" w:rsidR="00150824" w:rsidRPr="00B94674" w:rsidRDefault="00150824" w:rsidP="00204E76">
                            <w:pPr>
                              <w:pStyle w:val="Ttulo1"/>
                              <w:rPr>
                                <w:lang w:val="en-US"/>
                              </w:rPr>
                            </w:pPr>
                          </w:p>
                          <w:p w14:paraId="33D102E2" w14:textId="77777777" w:rsidR="00150824" w:rsidRPr="00B94674" w:rsidRDefault="00150824">
                            <w:pPr>
                              <w:rPr>
                                <w:lang w:val="en-US"/>
                              </w:rPr>
                            </w:pPr>
                          </w:p>
                          <w:p w14:paraId="74687921" w14:textId="77777777" w:rsidR="00150824" w:rsidRPr="00B94674" w:rsidRDefault="00150824" w:rsidP="00204E76">
                            <w:pPr>
                              <w:pStyle w:val="Ttulo1"/>
                              <w:rPr>
                                <w:lang w:val="en-US"/>
                              </w:rPr>
                            </w:pPr>
                          </w:p>
                          <w:p w14:paraId="66FBEFCE" w14:textId="77777777" w:rsidR="00150824" w:rsidRPr="00B94674" w:rsidRDefault="00150824">
                            <w:pPr>
                              <w:rPr>
                                <w:lang w:val="en-US"/>
                              </w:rPr>
                            </w:pPr>
                          </w:p>
                          <w:p w14:paraId="6A2BA5BF" w14:textId="77777777" w:rsidR="00150824" w:rsidRPr="00B94674" w:rsidRDefault="00150824" w:rsidP="00204E76">
                            <w:pPr>
                              <w:pStyle w:val="Ttulo1"/>
                              <w:rPr>
                                <w:lang w:val="en-US"/>
                              </w:rPr>
                            </w:pPr>
                          </w:p>
                          <w:p w14:paraId="27829084" w14:textId="77777777" w:rsidR="00150824" w:rsidRPr="00B94674" w:rsidRDefault="00150824">
                            <w:pPr>
                              <w:rPr>
                                <w:lang w:val="en-US"/>
                              </w:rPr>
                            </w:pPr>
                          </w:p>
                          <w:p w14:paraId="56EEE2A8" w14:textId="77777777" w:rsidR="00150824" w:rsidRPr="00B94674" w:rsidRDefault="00150824" w:rsidP="00204E76">
                            <w:pPr>
                              <w:pStyle w:val="Ttulo1"/>
                              <w:rPr>
                                <w:lang w:val="en-US"/>
                              </w:rPr>
                            </w:pPr>
                          </w:p>
                          <w:p w14:paraId="257A248B" w14:textId="77777777" w:rsidR="00150824" w:rsidRPr="00B94674" w:rsidRDefault="00150824">
                            <w:pPr>
                              <w:rPr>
                                <w:lang w:val="en-US"/>
                              </w:rPr>
                            </w:pPr>
                          </w:p>
                          <w:p w14:paraId="59D8B658" w14:textId="77777777" w:rsidR="00150824" w:rsidRPr="00B94674" w:rsidRDefault="00150824" w:rsidP="00204E76">
                            <w:pPr>
                              <w:pStyle w:val="Ttulo1"/>
                              <w:rPr>
                                <w:lang w:val="en-US"/>
                              </w:rPr>
                            </w:pPr>
                          </w:p>
                          <w:p w14:paraId="69D8439B" w14:textId="77777777" w:rsidR="00150824" w:rsidRPr="00B94674" w:rsidRDefault="00150824">
                            <w:pPr>
                              <w:rPr>
                                <w:lang w:val="en-US"/>
                              </w:rPr>
                            </w:pPr>
                          </w:p>
                          <w:p w14:paraId="28A671E5" w14:textId="77777777" w:rsidR="00150824" w:rsidRPr="00B94674" w:rsidRDefault="00150824" w:rsidP="00204E76">
                            <w:pPr>
                              <w:pStyle w:val="Ttulo1"/>
                              <w:rPr>
                                <w:lang w:val="en-US"/>
                              </w:rPr>
                            </w:pPr>
                          </w:p>
                          <w:p w14:paraId="146C16D7" w14:textId="77777777" w:rsidR="00150824" w:rsidRPr="00B94674" w:rsidRDefault="00150824">
                            <w:pPr>
                              <w:rPr>
                                <w:lang w:val="en-US"/>
                              </w:rPr>
                            </w:pPr>
                          </w:p>
                          <w:p w14:paraId="11B4F5DF" w14:textId="77777777" w:rsidR="00150824" w:rsidRPr="00B94674" w:rsidRDefault="00150824" w:rsidP="00204E76">
                            <w:pPr>
                              <w:pStyle w:val="Ttulo1"/>
                              <w:rPr>
                                <w:lang w:val="en-US"/>
                              </w:rPr>
                            </w:pPr>
                          </w:p>
                          <w:p w14:paraId="66493597" w14:textId="77777777" w:rsidR="00150824" w:rsidRPr="00B94674" w:rsidRDefault="00150824">
                            <w:pPr>
                              <w:rPr>
                                <w:lang w:val="en-US"/>
                              </w:rPr>
                            </w:pPr>
                          </w:p>
                          <w:p w14:paraId="2199C9EF" w14:textId="77777777" w:rsidR="00150824" w:rsidRPr="00B94674" w:rsidRDefault="00150824" w:rsidP="00204E76">
                            <w:pPr>
                              <w:pStyle w:val="Ttulo1"/>
                              <w:rPr>
                                <w:lang w:val="en-US"/>
                              </w:rPr>
                            </w:pPr>
                          </w:p>
                          <w:p w14:paraId="23E494C4" w14:textId="77777777" w:rsidR="00150824" w:rsidRPr="00B94674" w:rsidRDefault="00150824">
                            <w:pPr>
                              <w:rPr>
                                <w:lang w:val="en-US"/>
                              </w:rPr>
                            </w:pPr>
                          </w:p>
                          <w:p w14:paraId="132BECDC" w14:textId="77777777" w:rsidR="00150824" w:rsidRPr="00B94674" w:rsidRDefault="00150824" w:rsidP="00204E76">
                            <w:pPr>
                              <w:pStyle w:val="Ttulo1"/>
                              <w:rPr>
                                <w:lang w:val="en-US"/>
                              </w:rPr>
                            </w:pPr>
                          </w:p>
                          <w:p w14:paraId="172A7C9B" w14:textId="77777777" w:rsidR="00150824" w:rsidRPr="00B94674" w:rsidRDefault="00150824">
                            <w:pPr>
                              <w:rPr>
                                <w:lang w:val="en-US"/>
                              </w:rPr>
                            </w:pPr>
                          </w:p>
                          <w:p w14:paraId="53FB0120" w14:textId="77777777" w:rsidR="00150824" w:rsidRPr="00B94674" w:rsidRDefault="00150824" w:rsidP="00204E76">
                            <w:pPr>
                              <w:pStyle w:val="Ttulo1"/>
                              <w:rPr>
                                <w:lang w:val="en-US"/>
                              </w:rPr>
                            </w:pPr>
                          </w:p>
                          <w:p w14:paraId="5F671904" w14:textId="77777777" w:rsidR="00150824" w:rsidRPr="00B94674" w:rsidRDefault="00150824">
                            <w:pPr>
                              <w:rPr>
                                <w:lang w:val="en-US"/>
                              </w:rPr>
                            </w:pPr>
                          </w:p>
                          <w:p w14:paraId="113799FA" w14:textId="77777777" w:rsidR="00150824" w:rsidRPr="00B94674" w:rsidRDefault="00150824" w:rsidP="00204E76">
                            <w:pPr>
                              <w:pStyle w:val="Ttulo1"/>
                              <w:rPr>
                                <w:lang w:val="en-US"/>
                              </w:rPr>
                            </w:pPr>
                          </w:p>
                          <w:p w14:paraId="1D1AD866" w14:textId="77777777" w:rsidR="00150824" w:rsidRPr="00B94674" w:rsidRDefault="00150824">
                            <w:pPr>
                              <w:rPr>
                                <w:lang w:val="en-US"/>
                              </w:rPr>
                            </w:pPr>
                          </w:p>
                          <w:p w14:paraId="29EC8CF5" w14:textId="77777777" w:rsidR="00150824" w:rsidRPr="00B94674" w:rsidRDefault="00150824" w:rsidP="00204E76">
                            <w:pPr>
                              <w:pStyle w:val="Ttulo1"/>
                              <w:rPr>
                                <w:lang w:val="en-US"/>
                              </w:rPr>
                            </w:pPr>
                          </w:p>
                          <w:p w14:paraId="72E86CEA" w14:textId="77777777" w:rsidR="00150824" w:rsidRPr="00B94674" w:rsidRDefault="00150824">
                            <w:pPr>
                              <w:rPr>
                                <w:lang w:val="en-US"/>
                              </w:rPr>
                            </w:pPr>
                          </w:p>
                          <w:p w14:paraId="59A74C03" w14:textId="77777777" w:rsidR="00150824" w:rsidRPr="00B94674" w:rsidRDefault="00150824" w:rsidP="00204E76">
                            <w:pPr>
                              <w:pStyle w:val="Ttulo1"/>
                              <w:rPr>
                                <w:lang w:val="en-US"/>
                              </w:rPr>
                            </w:pPr>
                          </w:p>
                          <w:p w14:paraId="021BE470" w14:textId="77777777" w:rsidR="00150824" w:rsidRPr="00B94674" w:rsidRDefault="00150824">
                            <w:pPr>
                              <w:rPr>
                                <w:lang w:val="en-US"/>
                              </w:rPr>
                            </w:pPr>
                          </w:p>
                          <w:p w14:paraId="03174BE5" w14:textId="77777777" w:rsidR="00150824" w:rsidRPr="00B94674" w:rsidRDefault="00150824" w:rsidP="00204E76">
                            <w:pPr>
                              <w:pStyle w:val="Ttulo1"/>
                              <w:rPr>
                                <w:lang w:val="en-US"/>
                              </w:rPr>
                            </w:pPr>
                          </w:p>
                          <w:p w14:paraId="2FC7544E" w14:textId="77777777" w:rsidR="00150824" w:rsidRPr="00B94674" w:rsidRDefault="00150824">
                            <w:pPr>
                              <w:rPr>
                                <w:lang w:val="en-US"/>
                              </w:rPr>
                            </w:pPr>
                          </w:p>
                          <w:p w14:paraId="0CFA0316" w14:textId="77777777" w:rsidR="00150824" w:rsidRPr="00B94674" w:rsidRDefault="00150824" w:rsidP="00204E76">
                            <w:pPr>
                              <w:pStyle w:val="Ttulo1"/>
                              <w:rPr>
                                <w:lang w:val="en-US"/>
                              </w:rPr>
                            </w:pPr>
                          </w:p>
                          <w:p w14:paraId="6E550B27" w14:textId="77777777" w:rsidR="00150824" w:rsidRPr="00B94674" w:rsidRDefault="00150824">
                            <w:pPr>
                              <w:rPr>
                                <w:lang w:val="en-US"/>
                              </w:rPr>
                            </w:pPr>
                          </w:p>
                          <w:p w14:paraId="4F99BECB" w14:textId="77777777" w:rsidR="00150824" w:rsidRPr="00B94674" w:rsidRDefault="00150824" w:rsidP="00204E76">
                            <w:pPr>
                              <w:pStyle w:val="Ttulo1"/>
                              <w:rPr>
                                <w:lang w:val="en-US"/>
                              </w:rPr>
                            </w:pPr>
                          </w:p>
                          <w:p w14:paraId="583953AD" w14:textId="77777777" w:rsidR="00150824" w:rsidRPr="00B94674" w:rsidRDefault="00150824">
                            <w:pPr>
                              <w:rPr>
                                <w:lang w:val="en-US"/>
                              </w:rPr>
                            </w:pPr>
                          </w:p>
                          <w:p w14:paraId="2A4BFD33" w14:textId="77777777" w:rsidR="00150824" w:rsidRPr="00B94674" w:rsidRDefault="00150824" w:rsidP="00204E76">
                            <w:pPr>
                              <w:pStyle w:val="Ttulo1"/>
                              <w:rPr>
                                <w:lang w:val="en-US"/>
                              </w:rPr>
                            </w:pPr>
                          </w:p>
                          <w:p w14:paraId="403D4FD7" w14:textId="77777777" w:rsidR="00150824" w:rsidRPr="00B94674" w:rsidRDefault="00150824">
                            <w:pPr>
                              <w:rPr>
                                <w:lang w:val="en-US"/>
                              </w:rPr>
                            </w:pPr>
                          </w:p>
                          <w:p w14:paraId="0B2CBB6F" w14:textId="77777777" w:rsidR="00150824" w:rsidRPr="00B94674" w:rsidRDefault="00150824" w:rsidP="00204E76">
                            <w:pPr>
                              <w:pStyle w:val="Ttulo1"/>
                              <w:rPr>
                                <w:lang w:val="en-US"/>
                              </w:rPr>
                            </w:pPr>
                          </w:p>
                          <w:p w14:paraId="4E1F3A02" w14:textId="77777777" w:rsidR="00150824" w:rsidRPr="00B94674" w:rsidRDefault="00150824">
                            <w:pPr>
                              <w:rPr>
                                <w:lang w:val="en-US"/>
                              </w:rPr>
                            </w:pPr>
                          </w:p>
                          <w:p w14:paraId="1F0150C5" w14:textId="77777777" w:rsidR="00150824" w:rsidRPr="00B94674" w:rsidRDefault="00150824" w:rsidP="00204E76">
                            <w:pPr>
                              <w:pStyle w:val="Ttulo1"/>
                              <w:rPr>
                                <w:lang w:val="en-US"/>
                              </w:rPr>
                            </w:pPr>
                          </w:p>
                          <w:p w14:paraId="10845A94" w14:textId="77777777" w:rsidR="00150824" w:rsidRPr="00B94674" w:rsidRDefault="00150824">
                            <w:pPr>
                              <w:rPr>
                                <w:lang w:val="en-US"/>
                              </w:rPr>
                            </w:pPr>
                          </w:p>
                          <w:p w14:paraId="40939E68" w14:textId="77777777" w:rsidR="00150824" w:rsidRPr="00B94674" w:rsidRDefault="00150824" w:rsidP="00204E76">
                            <w:pPr>
                              <w:pStyle w:val="Ttulo1"/>
                              <w:rPr>
                                <w:lang w:val="en-US"/>
                              </w:rPr>
                            </w:pPr>
                          </w:p>
                          <w:p w14:paraId="7A30CFEC" w14:textId="77777777" w:rsidR="00150824" w:rsidRPr="00B94674" w:rsidRDefault="00150824">
                            <w:pPr>
                              <w:rPr>
                                <w:lang w:val="en-US"/>
                              </w:rPr>
                            </w:pPr>
                          </w:p>
                          <w:p w14:paraId="3DA59043" w14:textId="77777777" w:rsidR="00150824" w:rsidRPr="00B94674" w:rsidRDefault="00150824" w:rsidP="00204E76">
                            <w:pPr>
                              <w:pStyle w:val="Ttulo1"/>
                              <w:rPr>
                                <w:lang w:val="en-US"/>
                              </w:rPr>
                            </w:pPr>
                          </w:p>
                          <w:p w14:paraId="139C3A2D" w14:textId="77777777" w:rsidR="00150824" w:rsidRPr="00B94674" w:rsidRDefault="00150824">
                            <w:pPr>
                              <w:rPr>
                                <w:lang w:val="en-US"/>
                              </w:rPr>
                            </w:pPr>
                          </w:p>
                          <w:p w14:paraId="6B709009" w14:textId="77777777" w:rsidR="00150824" w:rsidRPr="00B94674" w:rsidRDefault="00150824" w:rsidP="00204E76">
                            <w:pPr>
                              <w:pStyle w:val="Ttulo1"/>
                              <w:rPr>
                                <w:lang w:val="en-US"/>
                              </w:rPr>
                            </w:pPr>
                          </w:p>
                          <w:p w14:paraId="5852923E" w14:textId="77777777" w:rsidR="00150824" w:rsidRPr="00B94674" w:rsidRDefault="00150824">
                            <w:pPr>
                              <w:rPr>
                                <w:lang w:val="en-US"/>
                              </w:rPr>
                            </w:pPr>
                          </w:p>
                          <w:p w14:paraId="72C140CB" w14:textId="77777777" w:rsidR="00150824" w:rsidRPr="00B94674" w:rsidRDefault="00150824" w:rsidP="00204E76">
                            <w:pPr>
                              <w:pStyle w:val="Ttulo1"/>
                              <w:rPr>
                                <w:lang w:val="en-US"/>
                              </w:rPr>
                            </w:pPr>
                          </w:p>
                          <w:p w14:paraId="7ADF97A4" w14:textId="77777777" w:rsidR="00150824" w:rsidRPr="00B94674" w:rsidRDefault="00150824">
                            <w:pPr>
                              <w:rPr>
                                <w:lang w:val="en-US"/>
                              </w:rPr>
                            </w:pPr>
                          </w:p>
                          <w:p w14:paraId="6EC95DFE" w14:textId="77777777" w:rsidR="00150824" w:rsidRPr="00B94674" w:rsidRDefault="00150824" w:rsidP="00204E76">
                            <w:pPr>
                              <w:pStyle w:val="Ttulo1"/>
                              <w:rPr>
                                <w:lang w:val="en-US"/>
                              </w:rPr>
                            </w:pPr>
                          </w:p>
                          <w:p w14:paraId="3E27DD5F" w14:textId="77777777" w:rsidR="00150824" w:rsidRPr="00B94674" w:rsidRDefault="00150824">
                            <w:pPr>
                              <w:rPr>
                                <w:lang w:val="en-US"/>
                              </w:rPr>
                            </w:pPr>
                          </w:p>
                          <w:p w14:paraId="1A646858" w14:textId="77777777" w:rsidR="00150824" w:rsidRPr="00B94674" w:rsidRDefault="00150824" w:rsidP="00204E76">
                            <w:pPr>
                              <w:pStyle w:val="Ttulo1"/>
                              <w:rPr>
                                <w:lang w:val="en-US"/>
                              </w:rPr>
                            </w:pPr>
                          </w:p>
                          <w:p w14:paraId="1903C1DA" w14:textId="77777777" w:rsidR="00150824" w:rsidRPr="00B94674" w:rsidRDefault="00150824">
                            <w:pPr>
                              <w:rPr>
                                <w:lang w:val="en-US"/>
                              </w:rPr>
                            </w:pPr>
                          </w:p>
                          <w:p w14:paraId="40307F6B" w14:textId="77777777" w:rsidR="00150824" w:rsidRPr="00B94674" w:rsidRDefault="00150824" w:rsidP="00204E76">
                            <w:pPr>
                              <w:pStyle w:val="Ttulo1"/>
                              <w:rPr>
                                <w:lang w:val="en-US"/>
                              </w:rPr>
                            </w:pPr>
                          </w:p>
                          <w:p w14:paraId="1F9500B1" w14:textId="77777777" w:rsidR="00150824" w:rsidRPr="00B94674" w:rsidRDefault="00150824">
                            <w:pPr>
                              <w:rPr>
                                <w:lang w:val="en-US"/>
                              </w:rPr>
                            </w:pPr>
                          </w:p>
                          <w:p w14:paraId="32485174" w14:textId="77777777" w:rsidR="00150824" w:rsidRPr="00B94674" w:rsidRDefault="00150824" w:rsidP="00204E76">
                            <w:pPr>
                              <w:pStyle w:val="Ttulo1"/>
                              <w:rPr>
                                <w:lang w:val="en-US"/>
                              </w:rPr>
                            </w:pPr>
                          </w:p>
                          <w:p w14:paraId="1B69B01A" w14:textId="77777777" w:rsidR="00150824" w:rsidRPr="00B94674" w:rsidRDefault="00150824">
                            <w:pPr>
                              <w:rPr>
                                <w:lang w:val="en-US"/>
                              </w:rPr>
                            </w:pPr>
                          </w:p>
                          <w:p w14:paraId="40958A92" w14:textId="77777777" w:rsidR="00150824" w:rsidRPr="00B94674" w:rsidRDefault="00150824" w:rsidP="00204E76">
                            <w:pPr>
                              <w:pStyle w:val="Ttulo1"/>
                              <w:rPr>
                                <w:lang w:val="en-US"/>
                              </w:rPr>
                            </w:pPr>
                          </w:p>
                          <w:p w14:paraId="43F1D490" w14:textId="77777777" w:rsidR="00150824" w:rsidRPr="00B94674" w:rsidRDefault="00150824">
                            <w:pPr>
                              <w:rPr>
                                <w:lang w:val="en-US"/>
                              </w:rPr>
                            </w:pPr>
                          </w:p>
                          <w:p w14:paraId="2F7463C4" w14:textId="77777777" w:rsidR="00150824" w:rsidRPr="00B94674" w:rsidRDefault="00150824" w:rsidP="00204E76">
                            <w:pPr>
                              <w:pStyle w:val="Ttulo1"/>
                              <w:rPr>
                                <w:lang w:val="en-US"/>
                              </w:rPr>
                            </w:pPr>
                          </w:p>
                          <w:p w14:paraId="1F242CAC" w14:textId="77777777" w:rsidR="00150824" w:rsidRPr="00B94674" w:rsidRDefault="00150824">
                            <w:pPr>
                              <w:rPr>
                                <w:lang w:val="en-US"/>
                              </w:rPr>
                            </w:pPr>
                          </w:p>
                          <w:p w14:paraId="49D28D7D" w14:textId="77777777" w:rsidR="00150824" w:rsidRPr="00B94674" w:rsidRDefault="00150824" w:rsidP="00204E76">
                            <w:pPr>
                              <w:pStyle w:val="Ttulo1"/>
                              <w:rPr>
                                <w:lang w:val="en-US"/>
                              </w:rPr>
                            </w:pPr>
                          </w:p>
                          <w:p w14:paraId="2D8AC76F" w14:textId="77777777" w:rsidR="00150824" w:rsidRPr="00B94674" w:rsidRDefault="00150824">
                            <w:pPr>
                              <w:rPr>
                                <w:lang w:val="en-US"/>
                              </w:rPr>
                            </w:pPr>
                          </w:p>
                          <w:p w14:paraId="4011AAB1" w14:textId="77777777" w:rsidR="00150824" w:rsidRPr="00B94674" w:rsidRDefault="00150824" w:rsidP="00204E76">
                            <w:pPr>
                              <w:pStyle w:val="Ttulo1"/>
                              <w:rPr>
                                <w:lang w:val="en-US"/>
                              </w:rPr>
                            </w:pPr>
                          </w:p>
                          <w:p w14:paraId="00CE1914" w14:textId="77777777" w:rsidR="00150824" w:rsidRPr="00B94674" w:rsidRDefault="00150824">
                            <w:pPr>
                              <w:rPr>
                                <w:lang w:val="en-US"/>
                              </w:rPr>
                            </w:pPr>
                          </w:p>
                          <w:p w14:paraId="7DA4C065" w14:textId="77777777" w:rsidR="00150824" w:rsidRPr="00B94674" w:rsidRDefault="00150824" w:rsidP="00204E76">
                            <w:pPr>
                              <w:pStyle w:val="Ttulo1"/>
                              <w:rPr>
                                <w:lang w:val="en-US"/>
                              </w:rPr>
                            </w:pPr>
                          </w:p>
                          <w:p w14:paraId="3475E25F" w14:textId="77777777" w:rsidR="00150824" w:rsidRPr="00B94674" w:rsidRDefault="00150824">
                            <w:pPr>
                              <w:rPr>
                                <w:lang w:val="en-US"/>
                              </w:rPr>
                            </w:pPr>
                          </w:p>
                          <w:p w14:paraId="297A294F" w14:textId="77777777" w:rsidR="00150824" w:rsidRPr="00B94674" w:rsidRDefault="00150824" w:rsidP="00204E76">
                            <w:pPr>
                              <w:pStyle w:val="Ttulo1"/>
                              <w:rPr>
                                <w:lang w:val="en-US"/>
                              </w:rPr>
                            </w:pPr>
                          </w:p>
                          <w:p w14:paraId="4E8F8A86" w14:textId="77777777" w:rsidR="00150824" w:rsidRPr="00B94674" w:rsidRDefault="00150824">
                            <w:pPr>
                              <w:rPr>
                                <w:lang w:val="en-US"/>
                              </w:rPr>
                            </w:pPr>
                          </w:p>
                          <w:p w14:paraId="73C213D0" w14:textId="77777777" w:rsidR="00150824" w:rsidRPr="00B94674" w:rsidRDefault="00150824" w:rsidP="00204E76">
                            <w:pPr>
                              <w:pStyle w:val="Ttulo1"/>
                              <w:rPr>
                                <w:lang w:val="en-US"/>
                              </w:rPr>
                            </w:pPr>
                          </w:p>
                          <w:p w14:paraId="777F0A4B" w14:textId="77777777" w:rsidR="00150824" w:rsidRPr="00B94674" w:rsidRDefault="00150824">
                            <w:pPr>
                              <w:rPr>
                                <w:lang w:val="en-US"/>
                              </w:rPr>
                            </w:pPr>
                          </w:p>
                          <w:p w14:paraId="5FBAE9A3" w14:textId="77777777" w:rsidR="00150824" w:rsidRPr="00B94674" w:rsidRDefault="00150824" w:rsidP="00204E76">
                            <w:pPr>
                              <w:pStyle w:val="Ttulo1"/>
                              <w:rPr>
                                <w:lang w:val="en-US"/>
                              </w:rPr>
                            </w:pPr>
                          </w:p>
                          <w:p w14:paraId="20A1FEF0" w14:textId="77777777" w:rsidR="00150824" w:rsidRPr="00B94674" w:rsidRDefault="00150824">
                            <w:pPr>
                              <w:rPr>
                                <w:lang w:val="en-US"/>
                              </w:rPr>
                            </w:pPr>
                          </w:p>
                          <w:p w14:paraId="01BE062C" w14:textId="77777777" w:rsidR="00150824" w:rsidRPr="00B94674" w:rsidRDefault="00150824" w:rsidP="00204E76">
                            <w:pPr>
                              <w:pStyle w:val="Ttulo1"/>
                              <w:rPr>
                                <w:lang w:val="en-US"/>
                              </w:rPr>
                            </w:pPr>
                          </w:p>
                          <w:p w14:paraId="71FF764F" w14:textId="77777777" w:rsidR="00150824" w:rsidRPr="00B94674" w:rsidRDefault="00150824">
                            <w:pPr>
                              <w:rPr>
                                <w:lang w:val="en-US"/>
                              </w:rPr>
                            </w:pPr>
                          </w:p>
                          <w:p w14:paraId="706ABAF8" w14:textId="77777777" w:rsidR="00150824" w:rsidRPr="00B94674" w:rsidRDefault="00150824" w:rsidP="00204E76">
                            <w:pPr>
                              <w:pStyle w:val="Ttulo1"/>
                              <w:rPr>
                                <w:lang w:val="en-US"/>
                              </w:rPr>
                            </w:pPr>
                          </w:p>
                          <w:p w14:paraId="4993C031" w14:textId="77777777" w:rsidR="00150824" w:rsidRPr="00B94674" w:rsidRDefault="00150824">
                            <w:pPr>
                              <w:rPr>
                                <w:lang w:val="en-US"/>
                              </w:rPr>
                            </w:pPr>
                          </w:p>
                          <w:p w14:paraId="4440FAA2" w14:textId="77777777" w:rsidR="00150824" w:rsidRPr="00B94674" w:rsidRDefault="00150824" w:rsidP="00204E76">
                            <w:pPr>
                              <w:pStyle w:val="Ttulo1"/>
                              <w:rPr>
                                <w:lang w:val="en-US"/>
                              </w:rPr>
                            </w:pPr>
                          </w:p>
                          <w:p w14:paraId="0BDBE2BC" w14:textId="77777777" w:rsidR="00150824" w:rsidRPr="00B94674" w:rsidRDefault="00150824">
                            <w:pPr>
                              <w:rPr>
                                <w:lang w:val="en-US"/>
                              </w:rPr>
                            </w:pPr>
                          </w:p>
                          <w:p w14:paraId="0D95FD86" w14:textId="77777777" w:rsidR="00150824" w:rsidRPr="00B94674" w:rsidRDefault="00150824" w:rsidP="00204E76">
                            <w:pPr>
                              <w:pStyle w:val="Ttulo1"/>
                              <w:rPr>
                                <w:lang w:val="en-US"/>
                              </w:rPr>
                            </w:pPr>
                          </w:p>
                          <w:p w14:paraId="4E2BAC22" w14:textId="77777777" w:rsidR="00150824" w:rsidRPr="00B94674" w:rsidRDefault="00150824">
                            <w:pPr>
                              <w:rPr>
                                <w:lang w:val="en-US"/>
                              </w:rPr>
                            </w:pPr>
                          </w:p>
                          <w:p w14:paraId="7C7785DD" w14:textId="77777777" w:rsidR="00150824" w:rsidRPr="00B94674" w:rsidRDefault="00150824" w:rsidP="00204E76">
                            <w:pPr>
                              <w:pStyle w:val="Ttulo1"/>
                              <w:rPr>
                                <w:lang w:val="en-US"/>
                              </w:rPr>
                            </w:pPr>
                          </w:p>
                          <w:p w14:paraId="1057769C" w14:textId="77777777" w:rsidR="00A5206C" w:rsidRDefault="00A5206C"/>
                          <w:p w14:paraId="066DF3F3" w14:textId="77777777" w:rsidR="00150824" w:rsidRPr="00B94674" w:rsidRDefault="00150824" w:rsidP="00204E76">
                            <w:pPr>
                              <w:pStyle w:val="Ttulo1"/>
                              <w:rPr>
                                <w:lang w:val="en-US"/>
                              </w:rPr>
                            </w:pPr>
                          </w:p>
                          <w:p w14:paraId="43346A5F" w14:textId="77777777" w:rsidR="00150824" w:rsidRPr="00B94674" w:rsidRDefault="00150824">
                            <w:pPr>
                              <w:rPr>
                                <w:lang w:val="en-US"/>
                              </w:rPr>
                            </w:pPr>
                          </w:p>
                          <w:p w14:paraId="4CE1A816" w14:textId="77777777" w:rsidR="00150824" w:rsidRPr="00B94674" w:rsidRDefault="00150824" w:rsidP="00204E76">
                            <w:pPr>
                              <w:pStyle w:val="Ttulo1"/>
                              <w:rPr>
                                <w:lang w:val="en-US"/>
                              </w:rPr>
                            </w:pPr>
                          </w:p>
                          <w:p w14:paraId="07FA2B36" w14:textId="77777777" w:rsidR="00150824" w:rsidRPr="00B94674" w:rsidRDefault="00150824">
                            <w:pPr>
                              <w:rPr>
                                <w:lang w:val="en-US"/>
                              </w:rPr>
                            </w:pPr>
                          </w:p>
                          <w:p w14:paraId="23587A94" w14:textId="77777777" w:rsidR="00150824" w:rsidRPr="00B94674" w:rsidRDefault="00150824" w:rsidP="00204E76">
                            <w:pPr>
                              <w:pStyle w:val="Ttulo1"/>
                              <w:rPr>
                                <w:lang w:val="en-US"/>
                              </w:rPr>
                            </w:pPr>
                          </w:p>
                          <w:p w14:paraId="14634FF1" w14:textId="77777777" w:rsidR="00150824" w:rsidRPr="00B94674" w:rsidRDefault="00150824">
                            <w:pPr>
                              <w:rPr>
                                <w:lang w:val="en-US"/>
                              </w:rPr>
                            </w:pPr>
                          </w:p>
                          <w:p w14:paraId="40FE91AA" w14:textId="77777777" w:rsidR="00150824" w:rsidRPr="00B94674" w:rsidRDefault="00150824" w:rsidP="00204E76">
                            <w:pPr>
                              <w:pStyle w:val="Ttulo1"/>
                              <w:rPr>
                                <w:lang w:val="en-US"/>
                              </w:rPr>
                            </w:pPr>
                          </w:p>
                          <w:p w14:paraId="0126FAAF" w14:textId="77777777" w:rsidR="00150824" w:rsidRPr="00B94674" w:rsidRDefault="00150824">
                            <w:pPr>
                              <w:rPr>
                                <w:lang w:val="en-US"/>
                              </w:rPr>
                            </w:pPr>
                          </w:p>
                          <w:p w14:paraId="4F6BA978" w14:textId="77777777" w:rsidR="00150824" w:rsidRPr="00B94674" w:rsidRDefault="00150824" w:rsidP="00204E76">
                            <w:pPr>
                              <w:pStyle w:val="Ttulo1"/>
                              <w:rPr>
                                <w:lang w:val="en-US"/>
                              </w:rPr>
                            </w:pPr>
                          </w:p>
                          <w:p w14:paraId="70514CA4" w14:textId="77777777" w:rsidR="00150824" w:rsidRPr="00B94674" w:rsidRDefault="00150824">
                            <w:pPr>
                              <w:rPr>
                                <w:lang w:val="en-US"/>
                              </w:rPr>
                            </w:pPr>
                          </w:p>
                          <w:p w14:paraId="79F61208" w14:textId="77777777" w:rsidR="00150824" w:rsidRPr="00B94674" w:rsidRDefault="00150824" w:rsidP="00204E76">
                            <w:pPr>
                              <w:pStyle w:val="Ttulo1"/>
                              <w:rPr>
                                <w:lang w:val="en-US"/>
                              </w:rPr>
                            </w:pPr>
                          </w:p>
                          <w:p w14:paraId="701EB0D1" w14:textId="77777777" w:rsidR="00150824" w:rsidRPr="00B94674" w:rsidRDefault="00150824">
                            <w:pPr>
                              <w:rPr>
                                <w:lang w:val="en-US"/>
                              </w:rPr>
                            </w:pPr>
                          </w:p>
                          <w:p w14:paraId="64724220" w14:textId="77777777" w:rsidR="00150824" w:rsidRPr="00B94674" w:rsidRDefault="00150824" w:rsidP="00204E76">
                            <w:pPr>
                              <w:pStyle w:val="Ttulo1"/>
                              <w:rPr>
                                <w:lang w:val="en-US"/>
                              </w:rPr>
                            </w:pPr>
                          </w:p>
                          <w:p w14:paraId="0E5FBDBD" w14:textId="77777777" w:rsidR="00150824" w:rsidRPr="00B94674" w:rsidRDefault="00150824">
                            <w:pPr>
                              <w:rPr>
                                <w:lang w:val="en-US"/>
                              </w:rPr>
                            </w:pPr>
                          </w:p>
                          <w:p w14:paraId="09FEB5A9" w14:textId="77777777" w:rsidR="00150824" w:rsidRPr="00B94674" w:rsidRDefault="00150824" w:rsidP="00204E76">
                            <w:pPr>
                              <w:pStyle w:val="Ttulo1"/>
                              <w:rPr>
                                <w:lang w:val="en-US"/>
                              </w:rPr>
                            </w:pPr>
                          </w:p>
                          <w:p w14:paraId="0B8BB824" w14:textId="77777777" w:rsidR="00150824" w:rsidRPr="00B94674" w:rsidRDefault="00150824">
                            <w:pPr>
                              <w:rPr>
                                <w:lang w:val="en-US"/>
                              </w:rPr>
                            </w:pPr>
                          </w:p>
                          <w:p w14:paraId="0A23E2D8" w14:textId="77777777" w:rsidR="00150824" w:rsidRPr="00B94674" w:rsidRDefault="00150824" w:rsidP="00204E76">
                            <w:pPr>
                              <w:pStyle w:val="Ttulo1"/>
                              <w:rPr>
                                <w:lang w:val="en-US"/>
                              </w:rPr>
                            </w:pPr>
                          </w:p>
                          <w:p w14:paraId="1DC240ED" w14:textId="77777777" w:rsidR="00150824" w:rsidRPr="00B94674" w:rsidRDefault="00150824">
                            <w:pPr>
                              <w:rPr>
                                <w:lang w:val="en-US"/>
                              </w:rPr>
                            </w:pPr>
                          </w:p>
                          <w:p w14:paraId="40419060" w14:textId="77777777" w:rsidR="00150824" w:rsidRPr="00B94674" w:rsidRDefault="00150824" w:rsidP="00204E76">
                            <w:pPr>
                              <w:pStyle w:val="Ttulo1"/>
                              <w:rPr>
                                <w:lang w:val="en-US"/>
                              </w:rPr>
                            </w:pPr>
                          </w:p>
                          <w:p w14:paraId="2E4C8945" w14:textId="77777777" w:rsidR="00150824" w:rsidRPr="00B94674" w:rsidRDefault="00150824">
                            <w:pPr>
                              <w:rPr>
                                <w:lang w:val="en-US"/>
                              </w:rPr>
                            </w:pPr>
                          </w:p>
                          <w:p w14:paraId="493AE01A" w14:textId="77777777" w:rsidR="00150824" w:rsidRPr="00B94674" w:rsidRDefault="00150824" w:rsidP="00204E76">
                            <w:pPr>
                              <w:pStyle w:val="Ttulo1"/>
                              <w:rPr>
                                <w:lang w:val="en-US"/>
                              </w:rPr>
                            </w:pPr>
                          </w:p>
                          <w:p w14:paraId="72B41C96" w14:textId="77777777" w:rsidR="00150824" w:rsidRPr="00B94674" w:rsidRDefault="00150824">
                            <w:pPr>
                              <w:rPr>
                                <w:lang w:val="en-US"/>
                              </w:rPr>
                            </w:pPr>
                          </w:p>
                          <w:p w14:paraId="02B989DA" w14:textId="77777777" w:rsidR="00150824" w:rsidRPr="00B94674" w:rsidRDefault="00150824" w:rsidP="00204E76">
                            <w:pPr>
                              <w:pStyle w:val="Ttulo1"/>
                              <w:rPr>
                                <w:lang w:val="en-US"/>
                              </w:rPr>
                            </w:pPr>
                          </w:p>
                          <w:p w14:paraId="22EA1E47" w14:textId="77777777" w:rsidR="00150824" w:rsidRPr="00B94674" w:rsidRDefault="00150824">
                            <w:pPr>
                              <w:rPr>
                                <w:lang w:val="en-US"/>
                              </w:rPr>
                            </w:pPr>
                          </w:p>
                          <w:p w14:paraId="0A985879" w14:textId="77777777" w:rsidR="00150824" w:rsidRPr="00B94674" w:rsidRDefault="00150824" w:rsidP="00204E76">
                            <w:pPr>
                              <w:pStyle w:val="Ttulo1"/>
                              <w:rPr>
                                <w:lang w:val="en-US"/>
                              </w:rPr>
                            </w:pPr>
                          </w:p>
                          <w:p w14:paraId="1186D9CD" w14:textId="77777777" w:rsidR="00150824" w:rsidRPr="00B94674" w:rsidRDefault="00150824">
                            <w:pPr>
                              <w:rPr>
                                <w:lang w:val="en-US"/>
                              </w:rPr>
                            </w:pPr>
                          </w:p>
                          <w:p w14:paraId="7D5E37A7" w14:textId="77777777" w:rsidR="00150824" w:rsidRPr="00B94674" w:rsidRDefault="00150824" w:rsidP="00204E76">
                            <w:pPr>
                              <w:pStyle w:val="Ttulo1"/>
                              <w:rPr>
                                <w:lang w:val="en-US"/>
                              </w:rPr>
                            </w:pPr>
                          </w:p>
                          <w:p w14:paraId="228A0BFD" w14:textId="77777777" w:rsidR="00150824" w:rsidRPr="00B94674" w:rsidRDefault="00150824">
                            <w:pPr>
                              <w:rPr>
                                <w:lang w:val="en-US"/>
                              </w:rPr>
                            </w:pPr>
                          </w:p>
                          <w:p w14:paraId="24FAA860" w14:textId="77777777" w:rsidR="00150824" w:rsidRPr="00B94674" w:rsidRDefault="00150824" w:rsidP="00204E76">
                            <w:pPr>
                              <w:pStyle w:val="Ttulo1"/>
                              <w:rPr>
                                <w:lang w:val="en-US"/>
                              </w:rPr>
                            </w:pPr>
                          </w:p>
                          <w:p w14:paraId="3F1A3EF2" w14:textId="77777777" w:rsidR="00150824" w:rsidRPr="00B94674" w:rsidRDefault="00150824">
                            <w:pPr>
                              <w:rPr>
                                <w:lang w:val="en-US"/>
                              </w:rPr>
                            </w:pPr>
                          </w:p>
                          <w:p w14:paraId="6CED9C1C" w14:textId="77777777" w:rsidR="00150824" w:rsidRPr="00B94674" w:rsidRDefault="00150824" w:rsidP="00204E76">
                            <w:pPr>
                              <w:pStyle w:val="Ttulo1"/>
                              <w:rPr>
                                <w:lang w:val="en-US"/>
                              </w:rPr>
                            </w:pPr>
                          </w:p>
                          <w:p w14:paraId="728AC1F9" w14:textId="77777777" w:rsidR="00150824" w:rsidRPr="00B94674" w:rsidRDefault="00150824">
                            <w:pPr>
                              <w:rPr>
                                <w:lang w:val="en-US"/>
                              </w:rPr>
                            </w:pPr>
                          </w:p>
                          <w:p w14:paraId="50406B90" w14:textId="77777777" w:rsidR="00150824" w:rsidRPr="00B94674" w:rsidRDefault="00150824" w:rsidP="00204E76">
                            <w:pPr>
                              <w:pStyle w:val="Ttulo1"/>
                              <w:rPr>
                                <w:lang w:val="en-US"/>
                              </w:rPr>
                            </w:pPr>
                          </w:p>
                          <w:p w14:paraId="526B41C3" w14:textId="77777777" w:rsidR="00150824" w:rsidRPr="00B94674" w:rsidRDefault="00150824">
                            <w:pPr>
                              <w:rPr>
                                <w:lang w:val="en-US"/>
                              </w:rPr>
                            </w:pPr>
                          </w:p>
                          <w:p w14:paraId="77C6B67F" w14:textId="77777777" w:rsidR="00150824" w:rsidRPr="00B94674" w:rsidRDefault="00150824" w:rsidP="00204E76">
                            <w:pPr>
                              <w:pStyle w:val="Ttulo1"/>
                              <w:rPr>
                                <w:lang w:val="en-US"/>
                              </w:rPr>
                            </w:pPr>
                          </w:p>
                          <w:p w14:paraId="1D540C1E" w14:textId="77777777" w:rsidR="00150824" w:rsidRPr="00B94674" w:rsidRDefault="00150824">
                            <w:pPr>
                              <w:rPr>
                                <w:lang w:val="en-US"/>
                              </w:rPr>
                            </w:pPr>
                          </w:p>
                          <w:p w14:paraId="3C61969E" w14:textId="77777777" w:rsidR="00150824" w:rsidRPr="00B94674" w:rsidRDefault="00150824" w:rsidP="00204E76">
                            <w:pPr>
                              <w:pStyle w:val="Ttulo1"/>
                              <w:rPr>
                                <w:lang w:val="en-US"/>
                              </w:rPr>
                            </w:pPr>
                          </w:p>
                          <w:p w14:paraId="06DBFC53" w14:textId="77777777" w:rsidR="00150824" w:rsidRPr="00B94674" w:rsidRDefault="00150824">
                            <w:pPr>
                              <w:rPr>
                                <w:lang w:val="en-US"/>
                              </w:rPr>
                            </w:pPr>
                          </w:p>
                          <w:p w14:paraId="406BB639" w14:textId="77777777" w:rsidR="00150824" w:rsidRPr="00B94674" w:rsidRDefault="00150824" w:rsidP="00204E76">
                            <w:pPr>
                              <w:pStyle w:val="Ttulo1"/>
                              <w:rPr>
                                <w:lang w:val="en-US"/>
                              </w:rPr>
                            </w:pPr>
                          </w:p>
                          <w:p w14:paraId="7F3A79C7" w14:textId="77777777" w:rsidR="00150824" w:rsidRPr="00B94674" w:rsidRDefault="00150824">
                            <w:pPr>
                              <w:rPr>
                                <w:lang w:val="en-US"/>
                              </w:rPr>
                            </w:pPr>
                          </w:p>
                          <w:p w14:paraId="015EB5AB" w14:textId="77777777" w:rsidR="00150824" w:rsidRPr="00B94674" w:rsidRDefault="00150824" w:rsidP="00204E76">
                            <w:pPr>
                              <w:pStyle w:val="Ttulo1"/>
                              <w:rPr>
                                <w:lang w:val="en-US"/>
                              </w:rPr>
                            </w:pPr>
                          </w:p>
                          <w:p w14:paraId="296C03AA" w14:textId="77777777" w:rsidR="00150824" w:rsidRPr="00B94674" w:rsidRDefault="00150824">
                            <w:pPr>
                              <w:rPr>
                                <w:lang w:val="en-US"/>
                              </w:rPr>
                            </w:pPr>
                          </w:p>
                          <w:p w14:paraId="2FD5607C" w14:textId="77777777" w:rsidR="00150824" w:rsidRPr="00B94674" w:rsidRDefault="00150824" w:rsidP="00204E76">
                            <w:pPr>
                              <w:pStyle w:val="Ttulo1"/>
                              <w:rPr>
                                <w:lang w:val="en-US"/>
                              </w:rPr>
                            </w:pPr>
                          </w:p>
                          <w:p w14:paraId="27E33E37" w14:textId="77777777" w:rsidR="00150824" w:rsidRPr="00B94674" w:rsidRDefault="00150824">
                            <w:pPr>
                              <w:rPr>
                                <w:lang w:val="en-US"/>
                              </w:rPr>
                            </w:pPr>
                          </w:p>
                          <w:p w14:paraId="53D698E9" w14:textId="77777777" w:rsidR="00150824" w:rsidRPr="00B94674" w:rsidRDefault="00150824" w:rsidP="00204E76">
                            <w:pPr>
                              <w:pStyle w:val="Ttulo1"/>
                              <w:rPr>
                                <w:lang w:val="en-US"/>
                              </w:rPr>
                            </w:pPr>
                          </w:p>
                          <w:p w14:paraId="6AB50B6E" w14:textId="77777777" w:rsidR="00150824" w:rsidRPr="00B94674" w:rsidRDefault="00150824">
                            <w:pPr>
                              <w:rPr>
                                <w:lang w:val="en-US"/>
                              </w:rPr>
                            </w:pPr>
                          </w:p>
                          <w:p w14:paraId="3E8468F5" w14:textId="77777777" w:rsidR="00150824" w:rsidRPr="00B94674" w:rsidRDefault="00150824" w:rsidP="00204E76">
                            <w:pPr>
                              <w:pStyle w:val="Ttulo1"/>
                              <w:rPr>
                                <w:lang w:val="en-US"/>
                              </w:rPr>
                            </w:pPr>
                          </w:p>
                          <w:p w14:paraId="78BB4B5A" w14:textId="77777777" w:rsidR="00150824" w:rsidRPr="00B94674" w:rsidRDefault="00150824">
                            <w:pPr>
                              <w:rPr>
                                <w:lang w:val="en-US"/>
                              </w:rPr>
                            </w:pPr>
                          </w:p>
                          <w:p w14:paraId="4446BF6B" w14:textId="77777777" w:rsidR="00150824" w:rsidRPr="00B94674" w:rsidRDefault="00150824" w:rsidP="00204E76">
                            <w:pPr>
                              <w:pStyle w:val="Ttulo1"/>
                              <w:rPr>
                                <w:lang w:val="en-US"/>
                              </w:rPr>
                            </w:pPr>
                          </w:p>
                          <w:p w14:paraId="692A524C" w14:textId="77777777" w:rsidR="00150824" w:rsidRPr="00B94674" w:rsidRDefault="00150824">
                            <w:pPr>
                              <w:rPr>
                                <w:lang w:val="en-US"/>
                              </w:rPr>
                            </w:pPr>
                          </w:p>
                          <w:p w14:paraId="17A41311" w14:textId="77777777" w:rsidR="00150824" w:rsidRPr="00B94674" w:rsidRDefault="00150824" w:rsidP="00204E76">
                            <w:pPr>
                              <w:pStyle w:val="Ttulo1"/>
                              <w:rPr>
                                <w:lang w:val="en-US"/>
                              </w:rPr>
                            </w:pPr>
                          </w:p>
                          <w:p w14:paraId="0C7C2468" w14:textId="77777777" w:rsidR="00150824" w:rsidRPr="00B94674" w:rsidRDefault="00150824">
                            <w:pPr>
                              <w:rPr>
                                <w:lang w:val="en-US"/>
                              </w:rPr>
                            </w:pPr>
                          </w:p>
                          <w:p w14:paraId="118D6A39" w14:textId="77777777" w:rsidR="00150824" w:rsidRPr="00B94674" w:rsidRDefault="00150824" w:rsidP="00204E76">
                            <w:pPr>
                              <w:pStyle w:val="Ttulo1"/>
                              <w:rPr>
                                <w:lang w:val="en-US"/>
                              </w:rPr>
                            </w:pPr>
                          </w:p>
                          <w:p w14:paraId="7930C846" w14:textId="77777777" w:rsidR="00150824" w:rsidRPr="00B94674" w:rsidRDefault="00150824">
                            <w:pPr>
                              <w:rPr>
                                <w:lang w:val="en-US"/>
                              </w:rPr>
                            </w:pPr>
                          </w:p>
                          <w:p w14:paraId="5F800EC7" w14:textId="77777777" w:rsidR="00150824" w:rsidRPr="00B94674" w:rsidRDefault="00150824" w:rsidP="00204E76">
                            <w:pPr>
                              <w:pStyle w:val="Ttulo1"/>
                              <w:rPr>
                                <w:lang w:val="en-US"/>
                              </w:rPr>
                            </w:pPr>
                          </w:p>
                          <w:p w14:paraId="4EC3D11E" w14:textId="77777777" w:rsidR="00150824" w:rsidRPr="00B94674" w:rsidRDefault="00150824">
                            <w:pPr>
                              <w:rPr>
                                <w:lang w:val="en-US"/>
                              </w:rPr>
                            </w:pPr>
                          </w:p>
                          <w:p w14:paraId="493A4A28" w14:textId="77777777" w:rsidR="00150824" w:rsidRPr="00B94674" w:rsidRDefault="00150824" w:rsidP="00204E76">
                            <w:pPr>
                              <w:pStyle w:val="Ttulo1"/>
                              <w:rPr>
                                <w:lang w:val="en-US"/>
                              </w:rPr>
                            </w:pPr>
                          </w:p>
                          <w:p w14:paraId="5C3BCDB3" w14:textId="77777777" w:rsidR="00150824" w:rsidRPr="00B94674" w:rsidRDefault="00150824">
                            <w:pPr>
                              <w:rPr>
                                <w:lang w:val="en-US"/>
                              </w:rPr>
                            </w:pPr>
                          </w:p>
                          <w:p w14:paraId="7D4F3ED0" w14:textId="77777777" w:rsidR="00150824" w:rsidRPr="00B94674" w:rsidRDefault="00150824" w:rsidP="00204E76">
                            <w:pPr>
                              <w:pStyle w:val="Ttulo1"/>
                              <w:rPr>
                                <w:lang w:val="en-US"/>
                              </w:rPr>
                            </w:pPr>
                          </w:p>
                          <w:p w14:paraId="6429BC41" w14:textId="77777777" w:rsidR="00150824" w:rsidRPr="00B94674" w:rsidRDefault="00150824">
                            <w:pPr>
                              <w:rPr>
                                <w:lang w:val="en-US"/>
                              </w:rPr>
                            </w:pPr>
                          </w:p>
                          <w:p w14:paraId="3027EBD8" w14:textId="77777777" w:rsidR="00150824" w:rsidRPr="00B94674" w:rsidRDefault="00150824" w:rsidP="00204E76">
                            <w:pPr>
                              <w:pStyle w:val="Ttulo1"/>
                              <w:rPr>
                                <w:lang w:val="en-US"/>
                              </w:rPr>
                            </w:pPr>
                          </w:p>
                          <w:p w14:paraId="068F9C55" w14:textId="77777777" w:rsidR="00150824" w:rsidRPr="00B94674" w:rsidRDefault="00150824">
                            <w:pPr>
                              <w:rPr>
                                <w:lang w:val="en-US"/>
                              </w:rPr>
                            </w:pPr>
                          </w:p>
                          <w:p w14:paraId="4E6D1AB5" w14:textId="77777777" w:rsidR="00150824" w:rsidRPr="00B94674" w:rsidRDefault="00150824" w:rsidP="00204E76">
                            <w:pPr>
                              <w:pStyle w:val="Ttulo1"/>
                              <w:rPr>
                                <w:lang w:val="en-US"/>
                              </w:rPr>
                            </w:pPr>
                          </w:p>
                          <w:p w14:paraId="4AA66393" w14:textId="77777777" w:rsidR="00150824" w:rsidRPr="00B94674" w:rsidRDefault="00150824">
                            <w:pPr>
                              <w:rPr>
                                <w:lang w:val="en-US"/>
                              </w:rPr>
                            </w:pPr>
                          </w:p>
                          <w:p w14:paraId="6C46E5BA" w14:textId="77777777" w:rsidR="00150824" w:rsidRPr="00B94674" w:rsidRDefault="00150824" w:rsidP="00204E76">
                            <w:pPr>
                              <w:pStyle w:val="Ttulo1"/>
                              <w:rPr>
                                <w:lang w:val="en-US"/>
                              </w:rPr>
                            </w:pPr>
                          </w:p>
                          <w:p w14:paraId="76E7FCEA" w14:textId="77777777" w:rsidR="00150824" w:rsidRPr="00B94674" w:rsidRDefault="00150824">
                            <w:pPr>
                              <w:rPr>
                                <w:lang w:val="en-US"/>
                              </w:rPr>
                            </w:pPr>
                          </w:p>
                          <w:p w14:paraId="3CDE9006" w14:textId="77777777" w:rsidR="00150824" w:rsidRPr="00B94674" w:rsidRDefault="00150824" w:rsidP="00204E76">
                            <w:pPr>
                              <w:pStyle w:val="Ttulo1"/>
                              <w:rPr>
                                <w:lang w:val="en-US"/>
                              </w:rPr>
                            </w:pPr>
                          </w:p>
                          <w:p w14:paraId="41480920" w14:textId="77777777" w:rsidR="00150824" w:rsidRPr="00B94674" w:rsidRDefault="00150824">
                            <w:pPr>
                              <w:rPr>
                                <w:lang w:val="en-US"/>
                              </w:rPr>
                            </w:pPr>
                          </w:p>
                          <w:p w14:paraId="0392ED64" w14:textId="77777777" w:rsidR="00150824" w:rsidRPr="00B94674" w:rsidRDefault="00150824" w:rsidP="00204E76">
                            <w:pPr>
                              <w:pStyle w:val="Ttulo1"/>
                              <w:rPr>
                                <w:lang w:val="en-US"/>
                              </w:rPr>
                            </w:pPr>
                          </w:p>
                          <w:p w14:paraId="36A9C3DC" w14:textId="77777777" w:rsidR="00150824" w:rsidRPr="00B94674" w:rsidRDefault="00150824">
                            <w:pPr>
                              <w:rPr>
                                <w:lang w:val="en-US"/>
                              </w:rPr>
                            </w:pPr>
                          </w:p>
                          <w:p w14:paraId="29CBA10C" w14:textId="77777777" w:rsidR="00150824" w:rsidRPr="00B94674" w:rsidRDefault="00150824" w:rsidP="00204E76">
                            <w:pPr>
                              <w:pStyle w:val="Ttulo1"/>
                              <w:rPr>
                                <w:lang w:val="en-US"/>
                              </w:rPr>
                            </w:pPr>
                          </w:p>
                          <w:p w14:paraId="03EDFFD6" w14:textId="77777777" w:rsidR="00150824" w:rsidRPr="00B94674" w:rsidRDefault="00150824">
                            <w:pPr>
                              <w:rPr>
                                <w:lang w:val="en-US"/>
                              </w:rPr>
                            </w:pPr>
                          </w:p>
                          <w:p w14:paraId="5C7C6A3D" w14:textId="77777777" w:rsidR="00150824" w:rsidRPr="00B94674" w:rsidRDefault="00150824" w:rsidP="00204E76">
                            <w:pPr>
                              <w:pStyle w:val="Ttulo1"/>
                              <w:rPr>
                                <w:lang w:val="en-US"/>
                              </w:rPr>
                            </w:pPr>
                          </w:p>
                          <w:p w14:paraId="2C049A86" w14:textId="77777777" w:rsidR="00150824" w:rsidRPr="00B94674" w:rsidRDefault="00150824">
                            <w:pPr>
                              <w:rPr>
                                <w:lang w:val="en-US"/>
                              </w:rPr>
                            </w:pPr>
                          </w:p>
                          <w:p w14:paraId="47A8E3E4" w14:textId="77777777" w:rsidR="00150824" w:rsidRPr="00B94674" w:rsidRDefault="00150824" w:rsidP="00204E76">
                            <w:pPr>
                              <w:pStyle w:val="Ttulo1"/>
                              <w:rPr>
                                <w:lang w:val="en-US"/>
                              </w:rPr>
                            </w:pPr>
                          </w:p>
                          <w:p w14:paraId="353B7A2B" w14:textId="77777777" w:rsidR="00150824" w:rsidRPr="00B94674" w:rsidRDefault="00150824">
                            <w:pPr>
                              <w:rPr>
                                <w:lang w:val="en-US"/>
                              </w:rPr>
                            </w:pPr>
                          </w:p>
                          <w:p w14:paraId="45CAA361" w14:textId="77777777" w:rsidR="00150824" w:rsidRPr="00B94674" w:rsidRDefault="00150824" w:rsidP="00204E76">
                            <w:pPr>
                              <w:pStyle w:val="Ttulo1"/>
                              <w:rPr>
                                <w:lang w:val="en-US"/>
                              </w:rPr>
                            </w:pPr>
                          </w:p>
                          <w:p w14:paraId="09EA9F53" w14:textId="77777777" w:rsidR="00150824" w:rsidRPr="00B94674" w:rsidRDefault="00150824">
                            <w:pPr>
                              <w:rPr>
                                <w:lang w:val="en-US"/>
                              </w:rPr>
                            </w:pPr>
                          </w:p>
                          <w:p w14:paraId="08EEF9E3" w14:textId="77777777" w:rsidR="00150824" w:rsidRPr="00B94674" w:rsidRDefault="00150824" w:rsidP="00204E76">
                            <w:pPr>
                              <w:pStyle w:val="Ttulo1"/>
                              <w:rPr>
                                <w:lang w:val="en-US"/>
                              </w:rPr>
                            </w:pPr>
                          </w:p>
                          <w:p w14:paraId="52F53EEC" w14:textId="77777777" w:rsidR="00150824" w:rsidRPr="00B94674" w:rsidRDefault="00150824">
                            <w:pPr>
                              <w:rPr>
                                <w:lang w:val="en-US"/>
                              </w:rPr>
                            </w:pPr>
                          </w:p>
                          <w:p w14:paraId="257BCC30" w14:textId="77777777" w:rsidR="00150824" w:rsidRPr="00B94674" w:rsidRDefault="00150824" w:rsidP="00204E76">
                            <w:pPr>
                              <w:pStyle w:val="Ttulo1"/>
                              <w:rPr>
                                <w:lang w:val="en-US"/>
                              </w:rPr>
                            </w:pPr>
                          </w:p>
                          <w:p w14:paraId="195508DC" w14:textId="77777777" w:rsidR="00150824" w:rsidRPr="00B94674" w:rsidRDefault="00150824">
                            <w:pPr>
                              <w:rPr>
                                <w:lang w:val="en-US"/>
                              </w:rPr>
                            </w:pPr>
                          </w:p>
                          <w:p w14:paraId="6E4194F8" w14:textId="77777777" w:rsidR="00150824" w:rsidRPr="00B94674" w:rsidRDefault="00150824" w:rsidP="00204E76">
                            <w:pPr>
                              <w:pStyle w:val="Ttulo1"/>
                              <w:rPr>
                                <w:lang w:val="en-US"/>
                              </w:rPr>
                            </w:pPr>
                          </w:p>
                          <w:p w14:paraId="64FCDF02" w14:textId="77777777" w:rsidR="00150824" w:rsidRPr="00B94674" w:rsidRDefault="00150824">
                            <w:pPr>
                              <w:rPr>
                                <w:lang w:val="en-US"/>
                              </w:rPr>
                            </w:pPr>
                          </w:p>
                          <w:p w14:paraId="540445BD" w14:textId="77777777" w:rsidR="00150824" w:rsidRPr="00B94674" w:rsidRDefault="00150824" w:rsidP="00204E76">
                            <w:pPr>
                              <w:pStyle w:val="Ttulo1"/>
                              <w:rPr>
                                <w:lang w:val="en-US"/>
                              </w:rPr>
                            </w:pPr>
                          </w:p>
                          <w:p w14:paraId="42F440B9" w14:textId="77777777" w:rsidR="00150824" w:rsidRPr="00B94674" w:rsidRDefault="00150824">
                            <w:pPr>
                              <w:rPr>
                                <w:lang w:val="en-US"/>
                              </w:rPr>
                            </w:pPr>
                          </w:p>
                          <w:p w14:paraId="2F63C39D" w14:textId="77777777" w:rsidR="00150824" w:rsidRPr="00B94674" w:rsidRDefault="00150824" w:rsidP="00204E76">
                            <w:pPr>
                              <w:pStyle w:val="Ttulo1"/>
                              <w:rPr>
                                <w:lang w:val="en-US"/>
                              </w:rPr>
                            </w:pPr>
                          </w:p>
                          <w:p w14:paraId="21541FAD" w14:textId="77777777" w:rsidR="00150824" w:rsidRPr="00B94674" w:rsidRDefault="00150824">
                            <w:pPr>
                              <w:rPr>
                                <w:lang w:val="en-US"/>
                              </w:rPr>
                            </w:pPr>
                          </w:p>
                          <w:p w14:paraId="334FE7D2" w14:textId="77777777" w:rsidR="00150824" w:rsidRPr="00B94674" w:rsidRDefault="00150824" w:rsidP="00204E76">
                            <w:pPr>
                              <w:pStyle w:val="Ttulo1"/>
                              <w:rPr>
                                <w:lang w:val="en-US"/>
                              </w:rPr>
                            </w:pPr>
                          </w:p>
                          <w:p w14:paraId="1B7D3111" w14:textId="77777777" w:rsidR="00150824" w:rsidRPr="00B94674" w:rsidRDefault="00150824">
                            <w:pPr>
                              <w:rPr>
                                <w:lang w:val="en-US"/>
                              </w:rPr>
                            </w:pPr>
                          </w:p>
                          <w:p w14:paraId="2CD0217C" w14:textId="77777777" w:rsidR="00150824" w:rsidRPr="00B94674" w:rsidRDefault="00150824" w:rsidP="00204E76">
                            <w:pPr>
                              <w:pStyle w:val="Ttulo1"/>
                              <w:rPr>
                                <w:lang w:val="en-US"/>
                              </w:rPr>
                            </w:pPr>
                          </w:p>
                          <w:p w14:paraId="47A15063" w14:textId="77777777" w:rsidR="00150824" w:rsidRPr="00B94674" w:rsidRDefault="00150824">
                            <w:pPr>
                              <w:rPr>
                                <w:lang w:val="en-US"/>
                              </w:rPr>
                            </w:pPr>
                          </w:p>
                          <w:p w14:paraId="1295C49A" w14:textId="77777777" w:rsidR="00150824" w:rsidRPr="00B94674" w:rsidRDefault="00150824" w:rsidP="00204E76">
                            <w:pPr>
                              <w:pStyle w:val="Ttulo1"/>
                              <w:rPr>
                                <w:lang w:val="en-US"/>
                              </w:rPr>
                            </w:pPr>
                          </w:p>
                          <w:p w14:paraId="16A40B3C" w14:textId="77777777" w:rsidR="00150824" w:rsidRPr="00B94674" w:rsidRDefault="00150824">
                            <w:pPr>
                              <w:rPr>
                                <w:lang w:val="en-US"/>
                              </w:rPr>
                            </w:pPr>
                          </w:p>
                          <w:p w14:paraId="2E4FB49F" w14:textId="77777777" w:rsidR="00150824" w:rsidRPr="00B94674" w:rsidRDefault="00150824" w:rsidP="00204E76">
                            <w:pPr>
                              <w:pStyle w:val="Ttulo1"/>
                              <w:rPr>
                                <w:lang w:val="en-US"/>
                              </w:rPr>
                            </w:pPr>
                          </w:p>
                          <w:p w14:paraId="42D0F79A" w14:textId="77777777" w:rsidR="00150824" w:rsidRPr="00B94674" w:rsidRDefault="00150824">
                            <w:pPr>
                              <w:rPr>
                                <w:lang w:val="en-US"/>
                              </w:rPr>
                            </w:pPr>
                          </w:p>
                          <w:p w14:paraId="65B79F7E" w14:textId="77777777" w:rsidR="00150824" w:rsidRPr="00B94674" w:rsidRDefault="00150824" w:rsidP="00204E76">
                            <w:pPr>
                              <w:pStyle w:val="Ttulo1"/>
                              <w:rPr>
                                <w:lang w:val="en-US"/>
                              </w:rPr>
                            </w:pPr>
                          </w:p>
                          <w:p w14:paraId="506E88BA" w14:textId="77777777" w:rsidR="00150824" w:rsidRPr="00B94674" w:rsidRDefault="00150824">
                            <w:pPr>
                              <w:rPr>
                                <w:lang w:val="en-US"/>
                              </w:rPr>
                            </w:pPr>
                          </w:p>
                          <w:p w14:paraId="3B802D40" w14:textId="77777777" w:rsidR="00150824" w:rsidRPr="00B94674" w:rsidRDefault="00150824" w:rsidP="00204E76">
                            <w:pPr>
                              <w:pStyle w:val="Ttulo1"/>
                              <w:rPr>
                                <w:lang w:val="en-US"/>
                              </w:rPr>
                            </w:pPr>
                          </w:p>
                          <w:p w14:paraId="3F54B662" w14:textId="77777777" w:rsidR="00150824" w:rsidRPr="00B94674" w:rsidRDefault="00150824">
                            <w:pPr>
                              <w:rPr>
                                <w:lang w:val="en-US"/>
                              </w:rPr>
                            </w:pPr>
                          </w:p>
                          <w:p w14:paraId="2FE5A80B" w14:textId="77777777" w:rsidR="00150824" w:rsidRPr="00B94674" w:rsidRDefault="00150824" w:rsidP="00204E76">
                            <w:pPr>
                              <w:pStyle w:val="Ttulo1"/>
                              <w:rPr>
                                <w:lang w:val="en-US"/>
                              </w:rPr>
                            </w:pPr>
                          </w:p>
                          <w:p w14:paraId="186C6AB1" w14:textId="77777777" w:rsidR="00150824" w:rsidRPr="00B94674" w:rsidRDefault="00150824">
                            <w:pPr>
                              <w:rPr>
                                <w:lang w:val="en-US"/>
                              </w:rPr>
                            </w:pPr>
                          </w:p>
                          <w:p w14:paraId="1245C0BA" w14:textId="77777777" w:rsidR="00150824" w:rsidRPr="00B94674" w:rsidRDefault="00150824" w:rsidP="00204E76">
                            <w:pPr>
                              <w:pStyle w:val="Ttulo1"/>
                              <w:rPr>
                                <w:lang w:val="en-US"/>
                              </w:rPr>
                            </w:pPr>
                          </w:p>
                          <w:p w14:paraId="18FF4A6F" w14:textId="77777777" w:rsidR="00150824" w:rsidRPr="00B94674" w:rsidRDefault="00150824">
                            <w:pPr>
                              <w:rPr>
                                <w:lang w:val="en-US"/>
                              </w:rPr>
                            </w:pPr>
                          </w:p>
                          <w:p w14:paraId="14D733E8" w14:textId="77777777" w:rsidR="00150824" w:rsidRPr="00B94674" w:rsidRDefault="00150824" w:rsidP="00204E76">
                            <w:pPr>
                              <w:pStyle w:val="Ttulo1"/>
                              <w:rPr>
                                <w:lang w:val="en-US"/>
                              </w:rPr>
                            </w:pPr>
                          </w:p>
                          <w:p w14:paraId="1EEF0BDF" w14:textId="77777777" w:rsidR="00150824" w:rsidRPr="00B94674" w:rsidRDefault="00150824">
                            <w:pPr>
                              <w:rPr>
                                <w:lang w:val="en-US"/>
                              </w:rPr>
                            </w:pPr>
                          </w:p>
                          <w:p w14:paraId="53A73384" w14:textId="77777777" w:rsidR="00150824" w:rsidRPr="00B94674" w:rsidRDefault="00150824" w:rsidP="00204E76">
                            <w:pPr>
                              <w:pStyle w:val="Ttulo1"/>
                              <w:rPr>
                                <w:lang w:val="en-US"/>
                              </w:rPr>
                            </w:pPr>
                          </w:p>
                          <w:p w14:paraId="5070300F" w14:textId="77777777" w:rsidR="00150824" w:rsidRPr="00B94674" w:rsidRDefault="00150824">
                            <w:pPr>
                              <w:rPr>
                                <w:lang w:val="en-US"/>
                              </w:rPr>
                            </w:pPr>
                          </w:p>
                          <w:p w14:paraId="7AF098DF" w14:textId="77777777" w:rsidR="00150824" w:rsidRPr="00B94674" w:rsidRDefault="00150824" w:rsidP="00204E76">
                            <w:pPr>
                              <w:pStyle w:val="Ttulo1"/>
                              <w:rPr>
                                <w:lang w:val="en-US"/>
                              </w:rPr>
                            </w:pPr>
                          </w:p>
                          <w:p w14:paraId="7B2592A7" w14:textId="77777777" w:rsidR="00150824" w:rsidRPr="00B94674" w:rsidRDefault="00150824">
                            <w:pPr>
                              <w:rPr>
                                <w:lang w:val="en-US"/>
                              </w:rPr>
                            </w:pPr>
                          </w:p>
                          <w:p w14:paraId="6B780362" w14:textId="77777777" w:rsidR="00150824" w:rsidRPr="00B94674" w:rsidRDefault="00150824" w:rsidP="00204E76">
                            <w:pPr>
                              <w:pStyle w:val="Ttulo1"/>
                              <w:rPr>
                                <w:lang w:val="en-US"/>
                              </w:rPr>
                            </w:pPr>
                          </w:p>
                          <w:p w14:paraId="7626A409" w14:textId="77777777" w:rsidR="00150824" w:rsidRPr="00B94674" w:rsidRDefault="00150824">
                            <w:pPr>
                              <w:rPr>
                                <w:lang w:val="en-US"/>
                              </w:rPr>
                            </w:pPr>
                          </w:p>
                          <w:p w14:paraId="436FDA97" w14:textId="77777777" w:rsidR="00150824" w:rsidRPr="00B94674" w:rsidRDefault="00150824" w:rsidP="00204E76">
                            <w:pPr>
                              <w:pStyle w:val="Ttulo1"/>
                              <w:rPr>
                                <w:lang w:val="en-US"/>
                              </w:rPr>
                            </w:pPr>
                          </w:p>
                          <w:p w14:paraId="3521AD4B" w14:textId="77777777" w:rsidR="00150824" w:rsidRPr="00B94674" w:rsidRDefault="00150824">
                            <w:pPr>
                              <w:rPr>
                                <w:lang w:val="en-US"/>
                              </w:rPr>
                            </w:pPr>
                          </w:p>
                          <w:p w14:paraId="6801F94D" w14:textId="77777777" w:rsidR="00150824" w:rsidRPr="00B94674" w:rsidRDefault="00150824" w:rsidP="00204E76">
                            <w:pPr>
                              <w:pStyle w:val="Ttulo1"/>
                              <w:rPr>
                                <w:lang w:val="en-US"/>
                              </w:rPr>
                            </w:pPr>
                          </w:p>
                          <w:p w14:paraId="2EC5DDC2" w14:textId="77777777" w:rsidR="00150824" w:rsidRPr="00B94674" w:rsidRDefault="00150824">
                            <w:pPr>
                              <w:rPr>
                                <w:lang w:val="en-US"/>
                              </w:rPr>
                            </w:pPr>
                          </w:p>
                          <w:p w14:paraId="77D92CB2" w14:textId="77777777" w:rsidR="00150824" w:rsidRPr="00B94674" w:rsidRDefault="00150824" w:rsidP="00204E76">
                            <w:pPr>
                              <w:pStyle w:val="Ttulo1"/>
                              <w:rPr>
                                <w:lang w:val="en-US"/>
                              </w:rPr>
                            </w:pPr>
                          </w:p>
                          <w:p w14:paraId="6194A4F8" w14:textId="77777777" w:rsidR="00150824" w:rsidRPr="00B94674" w:rsidRDefault="00150824">
                            <w:pPr>
                              <w:rPr>
                                <w:lang w:val="en-US"/>
                              </w:rPr>
                            </w:pPr>
                          </w:p>
                          <w:p w14:paraId="1E89A51F" w14:textId="77777777" w:rsidR="00150824" w:rsidRPr="00B94674" w:rsidRDefault="00150824" w:rsidP="00204E76">
                            <w:pPr>
                              <w:pStyle w:val="Ttulo1"/>
                              <w:rPr>
                                <w:lang w:val="en-US"/>
                              </w:rPr>
                            </w:pPr>
                          </w:p>
                          <w:p w14:paraId="219066BD" w14:textId="77777777" w:rsidR="00150824" w:rsidRPr="00B94674" w:rsidRDefault="00150824">
                            <w:pPr>
                              <w:rPr>
                                <w:lang w:val="en-US"/>
                              </w:rPr>
                            </w:pPr>
                          </w:p>
                          <w:p w14:paraId="3BC21749" w14:textId="77777777" w:rsidR="00150824" w:rsidRPr="00B94674" w:rsidRDefault="00150824" w:rsidP="00204E76">
                            <w:pPr>
                              <w:pStyle w:val="Ttulo1"/>
                              <w:rPr>
                                <w:lang w:val="en-US"/>
                              </w:rPr>
                            </w:pPr>
                          </w:p>
                          <w:p w14:paraId="20040EF5" w14:textId="77777777" w:rsidR="00150824" w:rsidRPr="00B94674" w:rsidRDefault="00150824">
                            <w:pPr>
                              <w:rPr>
                                <w:lang w:val="en-US"/>
                              </w:rPr>
                            </w:pPr>
                          </w:p>
                          <w:p w14:paraId="56BE92C3" w14:textId="77777777" w:rsidR="00150824" w:rsidRPr="00B94674" w:rsidRDefault="00150824" w:rsidP="00204E76">
                            <w:pPr>
                              <w:pStyle w:val="Ttulo1"/>
                              <w:rPr>
                                <w:lang w:val="en-US"/>
                              </w:rPr>
                            </w:pPr>
                          </w:p>
                          <w:p w14:paraId="681120CC" w14:textId="77777777" w:rsidR="00150824" w:rsidRPr="00B94674" w:rsidRDefault="00150824">
                            <w:pPr>
                              <w:rPr>
                                <w:lang w:val="en-US"/>
                              </w:rPr>
                            </w:pPr>
                          </w:p>
                          <w:p w14:paraId="742429C4" w14:textId="77777777" w:rsidR="00150824" w:rsidRPr="00B94674" w:rsidRDefault="00150824" w:rsidP="00204E76">
                            <w:pPr>
                              <w:pStyle w:val="Ttulo1"/>
                              <w:rPr>
                                <w:lang w:val="en-US"/>
                              </w:rPr>
                            </w:pPr>
                          </w:p>
                          <w:p w14:paraId="2A63477B" w14:textId="77777777" w:rsidR="00150824" w:rsidRPr="00B94674" w:rsidRDefault="00150824">
                            <w:pPr>
                              <w:rPr>
                                <w:lang w:val="en-US"/>
                              </w:rPr>
                            </w:pPr>
                          </w:p>
                          <w:p w14:paraId="3DB9F627" w14:textId="77777777" w:rsidR="00150824" w:rsidRPr="00B94674" w:rsidRDefault="00150824" w:rsidP="00204E76">
                            <w:pPr>
                              <w:pStyle w:val="Ttulo1"/>
                              <w:rPr>
                                <w:lang w:val="en-US"/>
                              </w:rPr>
                            </w:pPr>
                          </w:p>
                          <w:p w14:paraId="2225000D" w14:textId="77777777" w:rsidR="00A5206C" w:rsidRDefault="00A5206C"/>
                          <w:p w14:paraId="007FA9F3" w14:textId="77777777" w:rsidR="00150824" w:rsidRPr="00B94674" w:rsidRDefault="00150824" w:rsidP="00204E76">
                            <w:pPr>
                              <w:pStyle w:val="Ttulo1"/>
                              <w:rPr>
                                <w:lang w:val="en-US"/>
                              </w:rPr>
                            </w:pPr>
                          </w:p>
                          <w:p w14:paraId="3CA77DBC" w14:textId="77777777" w:rsidR="00150824" w:rsidRPr="00B94674" w:rsidRDefault="00150824">
                            <w:pPr>
                              <w:rPr>
                                <w:lang w:val="en-US"/>
                              </w:rPr>
                            </w:pPr>
                          </w:p>
                          <w:p w14:paraId="008F6075" w14:textId="77777777" w:rsidR="00150824" w:rsidRPr="00B94674" w:rsidRDefault="00150824" w:rsidP="00204E76">
                            <w:pPr>
                              <w:pStyle w:val="Ttulo1"/>
                              <w:rPr>
                                <w:lang w:val="en-US"/>
                              </w:rPr>
                            </w:pPr>
                          </w:p>
                          <w:p w14:paraId="17740834" w14:textId="77777777" w:rsidR="00150824" w:rsidRPr="00B94674" w:rsidRDefault="00150824">
                            <w:pPr>
                              <w:rPr>
                                <w:lang w:val="en-US"/>
                              </w:rPr>
                            </w:pPr>
                          </w:p>
                          <w:p w14:paraId="596B5FFF" w14:textId="77777777" w:rsidR="00150824" w:rsidRPr="00B94674" w:rsidRDefault="00150824" w:rsidP="00204E76">
                            <w:pPr>
                              <w:pStyle w:val="Ttulo1"/>
                              <w:rPr>
                                <w:lang w:val="en-US"/>
                              </w:rPr>
                            </w:pPr>
                          </w:p>
                          <w:p w14:paraId="074EAC51" w14:textId="77777777" w:rsidR="00150824" w:rsidRPr="00B94674" w:rsidRDefault="00150824">
                            <w:pPr>
                              <w:rPr>
                                <w:lang w:val="en-US"/>
                              </w:rPr>
                            </w:pPr>
                          </w:p>
                          <w:p w14:paraId="70356628" w14:textId="77777777" w:rsidR="00150824" w:rsidRPr="00B94674" w:rsidRDefault="00150824" w:rsidP="00204E76">
                            <w:pPr>
                              <w:pStyle w:val="Ttulo1"/>
                              <w:rPr>
                                <w:lang w:val="en-US"/>
                              </w:rPr>
                            </w:pPr>
                          </w:p>
                          <w:p w14:paraId="4B9CF85A" w14:textId="77777777" w:rsidR="00150824" w:rsidRPr="00B94674" w:rsidRDefault="00150824">
                            <w:pPr>
                              <w:rPr>
                                <w:lang w:val="en-US"/>
                              </w:rPr>
                            </w:pPr>
                          </w:p>
                          <w:p w14:paraId="5FF07D38" w14:textId="77777777" w:rsidR="00150824" w:rsidRPr="00B94674" w:rsidRDefault="00150824" w:rsidP="00204E76">
                            <w:pPr>
                              <w:pStyle w:val="Ttulo1"/>
                              <w:rPr>
                                <w:lang w:val="en-US"/>
                              </w:rPr>
                            </w:pPr>
                          </w:p>
                          <w:p w14:paraId="2800B618" w14:textId="77777777" w:rsidR="00150824" w:rsidRPr="00B94674" w:rsidRDefault="00150824">
                            <w:pPr>
                              <w:rPr>
                                <w:lang w:val="en-US"/>
                              </w:rPr>
                            </w:pPr>
                          </w:p>
                          <w:p w14:paraId="3E568E03" w14:textId="77777777" w:rsidR="00150824" w:rsidRPr="00B94674" w:rsidRDefault="00150824" w:rsidP="00204E76">
                            <w:pPr>
                              <w:pStyle w:val="Ttulo1"/>
                              <w:rPr>
                                <w:lang w:val="en-US"/>
                              </w:rPr>
                            </w:pPr>
                          </w:p>
                          <w:p w14:paraId="1992D405" w14:textId="77777777" w:rsidR="00150824" w:rsidRPr="00B94674" w:rsidRDefault="00150824">
                            <w:pPr>
                              <w:rPr>
                                <w:lang w:val="en-US"/>
                              </w:rPr>
                            </w:pPr>
                          </w:p>
                          <w:p w14:paraId="30DC8FDF" w14:textId="77777777" w:rsidR="00150824" w:rsidRPr="00B94674" w:rsidRDefault="00150824" w:rsidP="00204E76">
                            <w:pPr>
                              <w:pStyle w:val="Ttulo1"/>
                              <w:rPr>
                                <w:lang w:val="en-US"/>
                              </w:rPr>
                            </w:pPr>
                          </w:p>
                          <w:p w14:paraId="18881F80" w14:textId="77777777" w:rsidR="00150824" w:rsidRPr="00B94674" w:rsidRDefault="00150824">
                            <w:pPr>
                              <w:rPr>
                                <w:lang w:val="en-US"/>
                              </w:rPr>
                            </w:pPr>
                          </w:p>
                          <w:p w14:paraId="392D41E6" w14:textId="77777777" w:rsidR="00150824" w:rsidRPr="00B94674" w:rsidRDefault="00150824" w:rsidP="00204E76">
                            <w:pPr>
                              <w:pStyle w:val="Ttulo1"/>
                              <w:rPr>
                                <w:lang w:val="en-US"/>
                              </w:rPr>
                            </w:pPr>
                          </w:p>
                          <w:p w14:paraId="1845EA93" w14:textId="77777777" w:rsidR="00150824" w:rsidRPr="00B94674" w:rsidRDefault="00150824">
                            <w:pPr>
                              <w:rPr>
                                <w:lang w:val="en-US"/>
                              </w:rPr>
                            </w:pPr>
                          </w:p>
                          <w:p w14:paraId="4D44D0F5" w14:textId="77777777" w:rsidR="00150824" w:rsidRPr="00B94674" w:rsidRDefault="00150824" w:rsidP="00204E76">
                            <w:pPr>
                              <w:pStyle w:val="Ttulo1"/>
                              <w:rPr>
                                <w:lang w:val="en-US"/>
                              </w:rPr>
                            </w:pPr>
                          </w:p>
                          <w:p w14:paraId="641132C0" w14:textId="77777777" w:rsidR="00150824" w:rsidRPr="00B94674" w:rsidRDefault="00150824">
                            <w:pPr>
                              <w:rPr>
                                <w:lang w:val="en-US"/>
                              </w:rPr>
                            </w:pPr>
                          </w:p>
                          <w:p w14:paraId="02D4D13C" w14:textId="77777777" w:rsidR="00150824" w:rsidRPr="00B94674" w:rsidRDefault="00150824" w:rsidP="00204E76">
                            <w:pPr>
                              <w:pStyle w:val="Ttulo1"/>
                              <w:rPr>
                                <w:lang w:val="en-US"/>
                              </w:rPr>
                            </w:pPr>
                          </w:p>
                          <w:p w14:paraId="396BAA56" w14:textId="77777777" w:rsidR="00150824" w:rsidRPr="00B94674" w:rsidRDefault="00150824">
                            <w:pPr>
                              <w:rPr>
                                <w:lang w:val="en-US"/>
                              </w:rPr>
                            </w:pPr>
                          </w:p>
                          <w:p w14:paraId="72728048" w14:textId="77777777" w:rsidR="00150824" w:rsidRPr="00B94674" w:rsidRDefault="00150824" w:rsidP="00204E76">
                            <w:pPr>
                              <w:pStyle w:val="Ttulo1"/>
                              <w:rPr>
                                <w:lang w:val="en-US"/>
                              </w:rPr>
                            </w:pPr>
                          </w:p>
                          <w:p w14:paraId="2DB02F3C" w14:textId="77777777" w:rsidR="00150824" w:rsidRPr="00B94674" w:rsidRDefault="00150824">
                            <w:pPr>
                              <w:rPr>
                                <w:lang w:val="en-US"/>
                              </w:rPr>
                            </w:pPr>
                          </w:p>
                          <w:p w14:paraId="5B10EBFC" w14:textId="77777777" w:rsidR="00150824" w:rsidRPr="00B94674" w:rsidRDefault="00150824" w:rsidP="00204E76">
                            <w:pPr>
                              <w:pStyle w:val="Ttulo1"/>
                              <w:rPr>
                                <w:lang w:val="en-US"/>
                              </w:rPr>
                            </w:pPr>
                          </w:p>
                          <w:p w14:paraId="3339FE8F" w14:textId="77777777" w:rsidR="00150824" w:rsidRPr="00B94674" w:rsidRDefault="00150824">
                            <w:pPr>
                              <w:rPr>
                                <w:lang w:val="en-US"/>
                              </w:rPr>
                            </w:pPr>
                          </w:p>
                          <w:p w14:paraId="52E78FE3" w14:textId="77777777" w:rsidR="00150824" w:rsidRPr="00B94674" w:rsidRDefault="00150824" w:rsidP="00204E76">
                            <w:pPr>
                              <w:pStyle w:val="Ttulo1"/>
                              <w:rPr>
                                <w:lang w:val="en-US"/>
                              </w:rPr>
                            </w:pPr>
                          </w:p>
                          <w:p w14:paraId="1887CC70" w14:textId="77777777" w:rsidR="00150824" w:rsidRPr="00B94674" w:rsidRDefault="00150824">
                            <w:pPr>
                              <w:rPr>
                                <w:lang w:val="en-US"/>
                              </w:rPr>
                            </w:pPr>
                          </w:p>
                          <w:p w14:paraId="2CBA976A" w14:textId="77777777" w:rsidR="00150824" w:rsidRPr="00B94674" w:rsidRDefault="00150824" w:rsidP="00204E76">
                            <w:pPr>
                              <w:pStyle w:val="Ttulo1"/>
                              <w:rPr>
                                <w:lang w:val="en-US"/>
                              </w:rPr>
                            </w:pPr>
                          </w:p>
                          <w:p w14:paraId="0D4F963A" w14:textId="77777777" w:rsidR="00150824" w:rsidRPr="00B94674" w:rsidRDefault="00150824">
                            <w:pPr>
                              <w:rPr>
                                <w:lang w:val="en-US"/>
                              </w:rPr>
                            </w:pPr>
                          </w:p>
                          <w:p w14:paraId="4142E4F2" w14:textId="77777777" w:rsidR="00150824" w:rsidRPr="00B94674" w:rsidRDefault="00150824" w:rsidP="00204E76">
                            <w:pPr>
                              <w:pStyle w:val="Ttulo1"/>
                              <w:rPr>
                                <w:lang w:val="en-US"/>
                              </w:rPr>
                            </w:pPr>
                          </w:p>
                          <w:p w14:paraId="3E55E265" w14:textId="77777777" w:rsidR="00150824" w:rsidRPr="00B94674" w:rsidRDefault="00150824">
                            <w:pPr>
                              <w:rPr>
                                <w:lang w:val="en-US"/>
                              </w:rPr>
                            </w:pPr>
                          </w:p>
                          <w:p w14:paraId="7FDB054B" w14:textId="77777777" w:rsidR="00150824" w:rsidRPr="00B94674" w:rsidRDefault="00150824" w:rsidP="00204E76">
                            <w:pPr>
                              <w:pStyle w:val="Ttulo1"/>
                              <w:rPr>
                                <w:lang w:val="en-US"/>
                              </w:rPr>
                            </w:pPr>
                          </w:p>
                          <w:p w14:paraId="10670ED4" w14:textId="77777777" w:rsidR="00150824" w:rsidRPr="00B94674" w:rsidRDefault="00150824">
                            <w:pPr>
                              <w:rPr>
                                <w:lang w:val="en-US"/>
                              </w:rPr>
                            </w:pPr>
                          </w:p>
                          <w:p w14:paraId="5CB082CD" w14:textId="77777777" w:rsidR="00150824" w:rsidRPr="00B94674" w:rsidRDefault="00150824" w:rsidP="00204E76">
                            <w:pPr>
                              <w:pStyle w:val="Ttulo1"/>
                              <w:rPr>
                                <w:lang w:val="en-US"/>
                              </w:rPr>
                            </w:pPr>
                          </w:p>
                          <w:p w14:paraId="7A96DD9E" w14:textId="77777777" w:rsidR="00150824" w:rsidRPr="00B94674" w:rsidRDefault="00150824">
                            <w:pPr>
                              <w:rPr>
                                <w:lang w:val="en-US"/>
                              </w:rPr>
                            </w:pPr>
                          </w:p>
                          <w:p w14:paraId="08C0ECDD" w14:textId="77777777" w:rsidR="00150824" w:rsidRPr="00B94674" w:rsidRDefault="00150824" w:rsidP="00204E76">
                            <w:pPr>
                              <w:pStyle w:val="Ttulo1"/>
                              <w:rPr>
                                <w:lang w:val="en-US"/>
                              </w:rPr>
                            </w:pPr>
                          </w:p>
                          <w:p w14:paraId="6C4B9481" w14:textId="77777777" w:rsidR="00150824" w:rsidRPr="00B94674" w:rsidRDefault="00150824">
                            <w:pPr>
                              <w:rPr>
                                <w:lang w:val="en-US"/>
                              </w:rPr>
                            </w:pPr>
                          </w:p>
                          <w:p w14:paraId="2A8CF7E0" w14:textId="77777777" w:rsidR="00150824" w:rsidRPr="00B94674" w:rsidRDefault="00150824" w:rsidP="00204E76">
                            <w:pPr>
                              <w:pStyle w:val="Ttulo1"/>
                              <w:rPr>
                                <w:lang w:val="en-US"/>
                              </w:rPr>
                            </w:pPr>
                          </w:p>
                          <w:p w14:paraId="7D0E0C23" w14:textId="77777777" w:rsidR="00150824" w:rsidRPr="00B94674" w:rsidRDefault="00150824">
                            <w:pPr>
                              <w:rPr>
                                <w:lang w:val="en-US"/>
                              </w:rPr>
                            </w:pPr>
                          </w:p>
                          <w:p w14:paraId="1EF48AA9" w14:textId="77777777" w:rsidR="00150824" w:rsidRPr="00B94674" w:rsidRDefault="00150824" w:rsidP="00204E76">
                            <w:pPr>
                              <w:pStyle w:val="Ttulo1"/>
                              <w:rPr>
                                <w:lang w:val="en-US"/>
                              </w:rPr>
                            </w:pPr>
                          </w:p>
                          <w:p w14:paraId="26783742" w14:textId="77777777" w:rsidR="00150824" w:rsidRPr="00B94674" w:rsidRDefault="00150824">
                            <w:pPr>
                              <w:rPr>
                                <w:lang w:val="en-US"/>
                              </w:rPr>
                            </w:pPr>
                          </w:p>
                          <w:p w14:paraId="6CECABDA" w14:textId="77777777" w:rsidR="00150824" w:rsidRPr="00B94674" w:rsidRDefault="00150824" w:rsidP="00204E76">
                            <w:pPr>
                              <w:pStyle w:val="Ttulo1"/>
                              <w:rPr>
                                <w:lang w:val="en-US"/>
                              </w:rPr>
                            </w:pPr>
                          </w:p>
                          <w:p w14:paraId="4E89B1F8" w14:textId="77777777" w:rsidR="00150824" w:rsidRPr="00B94674" w:rsidRDefault="00150824">
                            <w:pPr>
                              <w:rPr>
                                <w:lang w:val="en-US"/>
                              </w:rPr>
                            </w:pPr>
                          </w:p>
                          <w:p w14:paraId="137D66F7" w14:textId="77777777" w:rsidR="00150824" w:rsidRPr="00B94674" w:rsidRDefault="00150824" w:rsidP="00204E76">
                            <w:pPr>
                              <w:pStyle w:val="Ttulo1"/>
                              <w:rPr>
                                <w:lang w:val="en-US"/>
                              </w:rPr>
                            </w:pPr>
                          </w:p>
                          <w:p w14:paraId="4CE3CC79" w14:textId="77777777" w:rsidR="00150824" w:rsidRPr="00B94674" w:rsidRDefault="00150824">
                            <w:pPr>
                              <w:rPr>
                                <w:lang w:val="en-US"/>
                              </w:rPr>
                            </w:pPr>
                          </w:p>
                          <w:p w14:paraId="5A282761" w14:textId="77777777" w:rsidR="00150824" w:rsidRPr="00B94674" w:rsidRDefault="00150824" w:rsidP="00204E76">
                            <w:pPr>
                              <w:pStyle w:val="Ttulo1"/>
                              <w:rPr>
                                <w:lang w:val="en-US"/>
                              </w:rPr>
                            </w:pPr>
                          </w:p>
                          <w:p w14:paraId="517BA3E1" w14:textId="77777777" w:rsidR="00150824" w:rsidRPr="00B94674" w:rsidRDefault="00150824">
                            <w:pPr>
                              <w:rPr>
                                <w:lang w:val="en-US"/>
                              </w:rPr>
                            </w:pPr>
                          </w:p>
                          <w:p w14:paraId="0F4AE14F" w14:textId="77777777" w:rsidR="00150824" w:rsidRPr="00B94674" w:rsidRDefault="00150824" w:rsidP="00204E76">
                            <w:pPr>
                              <w:pStyle w:val="Ttulo1"/>
                              <w:rPr>
                                <w:lang w:val="en-US"/>
                              </w:rPr>
                            </w:pPr>
                          </w:p>
                          <w:p w14:paraId="46B23CC3" w14:textId="77777777" w:rsidR="00150824" w:rsidRPr="00B94674" w:rsidRDefault="00150824">
                            <w:pPr>
                              <w:rPr>
                                <w:lang w:val="en-US"/>
                              </w:rPr>
                            </w:pPr>
                          </w:p>
                          <w:p w14:paraId="3ED1CCFF" w14:textId="77777777" w:rsidR="00150824" w:rsidRPr="00B94674" w:rsidRDefault="00150824" w:rsidP="00204E76">
                            <w:pPr>
                              <w:pStyle w:val="Ttulo1"/>
                              <w:rPr>
                                <w:lang w:val="en-US"/>
                              </w:rPr>
                            </w:pPr>
                          </w:p>
                          <w:p w14:paraId="11B22968" w14:textId="77777777" w:rsidR="00150824" w:rsidRPr="00B94674" w:rsidRDefault="00150824">
                            <w:pPr>
                              <w:rPr>
                                <w:lang w:val="en-US"/>
                              </w:rPr>
                            </w:pPr>
                          </w:p>
                          <w:p w14:paraId="7AEB3B4B" w14:textId="77777777" w:rsidR="00150824" w:rsidRPr="00B94674" w:rsidRDefault="00150824" w:rsidP="00204E76">
                            <w:pPr>
                              <w:pStyle w:val="Ttulo1"/>
                              <w:rPr>
                                <w:lang w:val="en-US"/>
                              </w:rPr>
                            </w:pPr>
                          </w:p>
                          <w:p w14:paraId="2D4E9526" w14:textId="77777777" w:rsidR="00150824" w:rsidRPr="00B94674" w:rsidRDefault="00150824">
                            <w:pPr>
                              <w:rPr>
                                <w:lang w:val="en-US"/>
                              </w:rPr>
                            </w:pPr>
                          </w:p>
                          <w:p w14:paraId="3ABC91AC" w14:textId="77777777" w:rsidR="00150824" w:rsidRPr="00B94674" w:rsidRDefault="00150824" w:rsidP="00204E76">
                            <w:pPr>
                              <w:pStyle w:val="Ttulo1"/>
                              <w:rPr>
                                <w:lang w:val="en-US"/>
                              </w:rPr>
                            </w:pPr>
                          </w:p>
                          <w:p w14:paraId="6F2D362B" w14:textId="77777777" w:rsidR="00150824" w:rsidRPr="00B94674" w:rsidRDefault="00150824">
                            <w:pPr>
                              <w:rPr>
                                <w:lang w:val="en-US"/>
                              </w:rPr>
                            </w:pPr>
                          </w:p>
                          <w:p w14:paraId="348402C9" w14:textId="77777777" w:rsidR="00150824" w:rsidRPr="00B94674" w:rsidRDefault="00150824" w:rsidP="00204E76">
                            <w:pPr>
                              <w:pStyle w:val="Ttulo1"/>
                              <w:rPr>
                                <w:lang w:val="en-US"/>
                              </w:rPr>
                            </w:pPr>
                          </w:p>
                          <w:p w14:paraId="476BB9E7" w14:textId="77777777" w:rsidR="00150824" w:rsidRPr="00B94674" w:rsidRDefault="00150824">
                            <w:pPr>
                              <w:rPr>
                                <w:lang w:val="en-US"/>
                              </w:rPr>
                            </w:pPr>
                          </w:p>
                          <w:p w14:paraId="0AC7A771" w14:textId="77777777" w:rsidR="00150824" w:rsidRPr="00B94674" w:rsidRDefault="00150824" w:rsidP="00204E76">
                            <w:pPr>
                              <w:pStyle w:val="Ttulo1"/>
                              <w:rPr>
                                <w:lang w:val="en-US"/>
                              </w:rPr>
                            </w:pPr>
                          </w:p>
                          <w:p w14:paraId="286F4955" w14:textId="77777777" w:rsidR="00150824" w:rsidRPr="00B94674" w:rsidRDefault="00150824">
                            <w:pPr>
                              <w:rPr>
                                <w:lang w:val="en-US"/>
                              </w:rPr>
                            </w:pPr>
                          </w:p>
                          <w:p w14:paraId="505D0CF5" w14:textId="77777777" w:rsidR="00150824" w:rsidRPr="00B94674" w:rsidRDefault="00150824" w:rsidP="00204E76">
                            <w:pPr>
                              <w:pStyle w:val="Ttulo1"/>
                              <w:rPr>
                                <w:lang w:val="en-US"/>
                              </w:rPr>
                            </w:pPr>
                          </w:p>
                          <w:p w14:paraId="1CC6ECFF" w14:textId="77777777" w:rsidR="00150824" w:rsidRPr="00B94674" w:rsidRDefault="00150824">
                            <w:pPr>
                              <w:rPr>
                                <w:lang w:val="en-US"/>
                              </w:rPr>
                            </w:pPr>
                          </w:p>
                          <w:p w14:paraId="167EABE3" w14:textId="77777777" w:rsidR="00150824" w:rsidRPr="00B94674" w:rsidRDefault="00150824" w:rsidP="00204E76">
                            <w:pPr>
                              <w:pStyle w:val="Ttulo1"/>
                              <w:rPr>
                                <w:lang w:val="en-US"/>
                              </w:rPr>
                            </w:pPr>
                          </w:p>
                          <w:p w14:paraId="1494CE40" w14:textId="77777777" w:rsidR="00150824" w:rsidRPr="00B94674" w:rsidRDefault="00150824">
                            <w:pPr>
                              <w:rPr>
                                <w:lang w:val="en-US"/>
                              </w:rPr>
                            </w:pPr>
                          </w:p>
                          <w:p w14:paraId="2BB93C3A" w14:textId="77777777" w:rsidR="00150824" w:rsidRPr="00B94674" w:rsidRDefault="00150824" w:rsidP="00204E76">
                            <w:pPr>
                              <w:pStyle w:val="Ttulo1"/>
                              <w:rPr>
                                <w:lang w:val="en-US"/>
                              </w:rPr>
                            </w:pPr>
                          </w:p>
                          <w:p w14:paraId="7C4841C7" w14:textId="77777777" w:rsidR="00150824" w:rsidRPr="00B94674" w:rsidRDefault="00150824">
                            <w:pPr>
                              <w:rPr>
                                <w:lang w:val="en-US"/>
                              </w:rPr>
                            </w:pPr>
                          </w:p>
                          <w:p w14:paraId="7B105EC8" w14:textId="77777777" w:rsidR="00150824" w:rsidRPr="00B94674" w:rsidRDefault="00150824" w:rsidP="00204E76">
                            <w:pPr>
                              <w:pStyle w:val="Ttulo1"/>
                              <w:rPr>
                                <w:lang w:val="en-US"/>
                              </w:rPr>
                            </w:pPr>
                          </w:p>
                          <w:p w14:paraId="3E1129A6" w14:textId="77777777" w:rsidR="00150824" w:rsidRPr="00B94674" w:rsidRDefault="00150824">
                            <w:pPr>
                              <w:rPr>
                                <w:lang w:val="en-US"/>
                              </w:rPr>
                            </w:pPr>
                          </w:p>
                          <w:p w14:paraId="33779D0C" w14:textId="77777777" w:rsidR="00150824" w:rsidRPr="00B94674" w:rsidRDefault="00150824" w:rsidP="00204E76">
                            <w:pPr>
                              <w:pStyle w:val="Ttulo1"/>
                              <w:rPr>
                                <w:lang w:val="en-US"/>
                              </w:rPr>
                            </w:pPr>
                          </w:p>
                          <w:p w14:paraId="0ED0A3BD" w14:textId="77777777" w:rsidR="00150824" w:rsidRPr="00B94674" w:rsidRDefault="00150824">
                            <w:pPr>
                              <w:rPr>
                                <w:lang w:val="en-US"/>
                              </w:rPr>
                            </w:pPr>
                          </w:p>
                          <w:p w14:paraId="75263CFC" w14:textId="77777777" w:rsidR="00150824" w:rsidRPr="00B94674" w:rsidRDefault="00150824" w:rsidP="00204E76">
                            <w:pPr>
                              <w:pStyle w:val="Ttulo1"/>
                              <w:rPr>
                                <w:lang w:val="en-US"/>
                              </w:rPr>
                            </w:pPr>
                          </w:p>
                          <w:p w14:paraId="56FE79A5" w14:textId="77777777" w:rsidR="00150824" w:rsidRPr="00B94674" w:rsidRDefault="00150824">
                            <w:pPr>
                              <w:rPr>
                                <w:lang w:val="en-US"/>
                              </w:rPr>
                            </w:pPr>
                          </w:p>
                          <w:p w14:paraId="7B8D9092" w14:textId="77777777" w:rsidR="00150824" w:rsidRPr="00B94674" w:rsidRDefault="00150824" w:rsidP="00204E76">
                            <w:pPr>
                              <w:pStyle w:val="Ttulo1"/>
                              <w:rPr>
                                <w:lang w:val="en-US"/>
                              </w:rPr>
                            </w:pPr>
                          </w:p>
                          <w:p w14:paraId="00F024E2" w14:textId="77777777" w:rsidR="00150824" w:rsidRPr="00B94674" w:rsidRDefault="00150824">
                            <w:pPr>
                              <w:rPr>
                                <w:lang w:val="en-US"/>
                              </w:rPr>
                            </w:pPr>
                          </w:p>
                          <w:p w14:paraId="17C39EB0" w14:textId="77777777" w:rsidR="00150824" w:rsidRPr="00B94674" w:rsidRDefault="00150824" w:rsidP="00204E76">
                            <w:pPr>
                              <w:pStyle w:val="Ttulo1"/>
                              <w:rPr>
                                <w:lang w:val="en-US"/>
                              </w:rPr>
                            </w:pPr>
                          </w:p>
                          <w:p w14:paraId="46AB7C56" w14:textId="77777777" w:rsidR="00150824" w:rsidRPr="00B94674" w:rsidRDefault="00150824">
                            <w:pPr>
                              <w:rPr>
                                <w:lang w:val="en-US"/>
                              </w:rPr>
                            </w:pPr>
                          </w:p>
                          <w:p w14:paraId="3BCDCFA3" w14:textId="77777777" w:rsidR="00150824" w:rsidRPr="00B94674" w:rsidRDefault="00150824" w:rsidP="00204E76">
                            <w:pPr>
                              <w:pStyle w:val="Ttulo1"/>
                              <w:rPr>
                                <w:lang w:val="en-US"/>
                              </w:rPr>
                            </w:pPr>
                          </w:p>
                          <w:p w14:paraId="61A38105" w14:textId="77777777" w:rsidR="00150824" w:rsidRPr="00B94674" w:rsidRDefault="00150824">
                            <w:pPr>
                              <w:rPr>
                                <w:lang w:val="en-US"/>
                              </w:rPr>
                            </w:pPr>
                          </w:p>
                          <w:p w14:paraId="589990BB" w14:textId="77777777" w:rsidR="00150824" w:rsidRPr="00B94674" w:rsidRDefault="00150824" w:rsidP="00204E76">
                            <w:pPr>
                              <w:pStyle w:val="Ttulo1"/>
                              <w:rPr>
                                <w:lang w:val="en-US"/>
                              </w:rPr>
                            </w:pPr>
                          </w:p>
                          <w:p w14:paraId="16522FB3" w14:textId="77777777" w:rsidR="00150824" w:rsidRPr="00B94674" w:rsidRDefault="00150824">
                            <w:pPr>
                              <w:rPr>
                                <w:lang w:val="en-US"/>
                              </w:rPr>
                            </w:pPr>
                          </w:p>
                          <w:p w14:paraId="69FCB0BB" w14:textId="77777777" w:rsidR="00150824" w:rsidRPr="00B94674" w:rsidRDefault="00150824" w:rsidP="00204E76">
                            <w:pPr>
                              <w:pStyle w:val="Ttulo1"/>
                              <w:rPr>
                                <w:lang w:val="en-US"/>
                              </w:rPr>
                            </w:pPr>
                          </w:p>
                          <w:p w14:paraId="1E14D372" w14:textId="77777777" w:rsidR="00150824" w:rsidRPr="00B94674" w:rsidRDefault="00150824">
                            <w:pPr>
                              <w:rPr>
                                <w:lang w:val="en-US"/>
                              </w:rPr>
                            </w:pPr>
                          </w:p>
                          <w:p w14:paraId="20008A44" w14:textId="77777777" w:rsidR="00150824" w:rsidRPr="00B94674" w:rsidRDefault="00150824" w:rsidP="00204E76">
                            <w:pPr>
                              <w:pStyle w:val="Ttulo1"/>
                              <w:rPr>
                                <w:lang w:val="en-US"/>
                              </w:rPr>
                            </w:pPr>
                          </w:p>
                          <w:p w14:paraId="4FC521FA" w14:textId="77777777" w:rsidR="00150824" w:rsidRPr="00B94674" w:rsidRDefault="00150824">
                            <w:pPr>
                              <w:rPr>
                                <w:lang w:val="en-US"/>
                              </w:rPr>
                            </w:pPr>
                          </w:p>
                          <w:p w14:paraId="58B55467" w14:textId="77777777" w:rsidR="00150824" w:rsidRPr="00B94674" w:rsidRDefault="00150824" w:rsidP="00204E76">
                            <w:pPr>
                              <w:pStyle w:val="Ttulo1"/>
                              <w:rPr>
                                <w:lang w:val="en-US"/>
                              </w:rPr>
                            </w:pPr>
                          </w:p>
                          <w:p w14:paraId="3F73D26D" w14:textId="77777777" w:rsidR="00150824" w:rsidRPr="00B94674" w:rsidRDefault="00150824">
                            <w:pPr>
                              <w:rPr>
                                <w:lang w:val="en-US"/>
                              </w:rPr>
                            </w:pPr>
                          </w:p>
                          <w:p w14:paraId="595C85B9" w14:textId="77777777" w:rsidR="00150824" w:rsidRPr="00B94674" w:rsidRDefault="00150824" w:rsidP="00204E76">
                            <w:pPr>
                              <w:pStyle w:val="Ttulo1"/>
                              <w:rPr>
                                <w:lang w:val="en-US"/>
                              </w:rPr>
                            </w:pPr>
                          </w:p>
                          <w:p w14:paraId="4D82FA26" w14:textId="77777777" w:rsidR="00150824" w:rsidRPr="00B94674" w:rsidRDefault="00150824">
                            <w:pPr>
                              <w:rPr>
                                <w:lang w:val="en-US"/>
                              </w:rPr>
                            </w:pPr>
                          </w:p>
                          <w:p w14:paraId="34C36BE2" w14:textId="77777777" w:rsidR="00150824" w:rsidRPr="00B94674" w:rsidRDefault="00150824" w:rsidP="00204E76">
                            <w:pPr>
                              <w:pStyle w:val="Ttulo1"/>
                              <w:rPr>
                                <w:lang w:val="en-US"/>
                              </w:rPr>
                            </w:pPr>
                          </w:p>
                          <w:p w14:paraId="480E7C0B" w14:textId="77777777" w:rsidR="00150824" w:rsidRPr="00B94674" w:rsidRDefault="00150824">
                            <w:pPr>
                              <w:rPr>
                                <w:lang w:val="en-US"/>
                              </w:rPr>
                            </w:pPr>
                          </w:p>
                          <w:p w14:paraId="6EB97BA6" w14:textId="77777777" w:rsidR="00150824" w:rsidRPr="00B94674" w:rsidRDefault="00150824" w:rsidP="00204E76">
                            <w:pPr>
                              <w:pStyle w:val="Ttulo1"/>
                              <w:rPr>
                                <w:lang w:val="en-US"/>
                              </w:rPr>
                            </w:pPr>
                          </w:p>
                          <w:p w14:paraId="5CC97E59" w14:textId="77777777" w:rsidR="00150824" w:rsidRPr="00B94674" w:rsidRDefault="00150824">
                            <w:pPr>
                              <w:rPr>
                                <w:lang w:val="en-US"/>
                              </w:rPr>
                            </w:pPr>
                          </w:p>
                          <w:p w14:paraId="3900FDAA" w14:textId="77777777" w:rsidR="00150824" w:rsidRPr="00B94674" w:rsidRDefault="00150824" w:rsidP="00204E76">
                            <w:pPr>
                              <w:pStyle w:val="Ttulo1"/>
                              <w:rPr>
                                <w:lang w:val="en-US"/>
                              </w:rPr>
                            </w:pPr>
                          </w:p>
                          <w:p w14:paraId="76103AB8" w14:textId="77777777" w:rsidR="00150824" w:rsidRPr="00B94674" w:rsidRDefault="00150824">
                            <w:pPr>
                              <w:rPr>
                                <w:lang w:val="en-US"/>
                              </w:rPr>
                            </w:pPr>
                          </w:p>
                          <w:p w14:paraId="67A9AE7C" w14:textId="77777777" w:rsidR="00150824" w:rsidRPr="00B94674" w:rsidRDefault="00150824" w:rsidP="00204E76">
                            <w:pPr>
                              <w:pStyle w:val="Ttulo1"/>
                              <w:rPr>
                                <w:lang w:val="en-US"/>
                              </w:rPr>
                            </w:pPr>
                          </w:p>
                          <w:p w14:paraId="7397BECF" w14:textId="77777777" w:rsidR="00150824" w:rsidRPr="00B94674" w:rsidRDefault="00150824">
                            <w:pPr>
                              <w:rPr>
                                <w:lang w:val="en-US"/>
                              </w:rPr>
                            </w:pPr>
                          </w:p>
                          <w:p w14:paraId="1F7FFD64" w14:textId="77777777" w:rsidR="00150824" w:rsidRPr="00B94674" w:rsidRDefault="00150824" w:rsidP="00204E76">
                            <w:pPr>
                              <w:pStyle w:val="Ttulo1"/>
                              <w:rPr>
                                <w:lang w:val="en-US"/>
                              </w:rPr>
                            </w:pPr>
                          </w:p>
                          <w:p w14:paraId="0C28B847" w14:textId="77777777" w:rsidR="00150824" w:rsidRPr="00B94674" w:rsidRDefault="00150824">
                            <w:pPr>
                              <w:rPr>
                                <w:lang w:val="en-US"/>
                              </w:rPr>
                            </w:pPr>
                          </w:p>
                          <w:p w14:paraId="11323232" w14:textId="77777777" w:rsidR="00150824" w:rsidRPr="00B94674" w:rsidRDefault="00150824" w:rsidP="00204E76">
                            <w:pPr>
                              <w:pStyle w:val="Ttulo1"/>
                              <w:rPr>
                                <w:lang w:val="en-US"/>
                              </w:rPr>
                            </w:pPr>
                          </w:p>
                          <w:p w14:paraId="4DBC56B2" w14:textId="77777777" w:rsidR="00150824" w:rsidRPr="00B94674" w:rsidRDefault="00150824">
                            <w:pPr>
                              <w:rPr>
                                <w:lang w:val="en-US"/>
                              </w:rPr>
                            </w:pPr>
                          </w:p>
                          <w:p w14:paraId="4D56BCC9" w14:textId="77777777" w:rsidR="00150824" w:rsidRPr="00B94674" w:rsidRDefault="00150824" w:rsidP="00204E76">
                            <w:pPr>
                              <w:pStyle w:val="Ttulo1"/>
                              <w:rPr>
                                <w:lang w:val="en-US"/>
                              </w:rPr>
                            </w:pPr>
                          </w:p>
                          <w:p w14:paraId="139547DC" w14:textId="77777777" w:rsidR="00150824" w:rsidRPr="00B94674" w:rsidRDefault="00150824">
                            <w:pPr>
                              <w:rPr>
                                <w:lang w:val="en-US"/>
                              </w:rPr>
                            </w:pPr>
                          </w:p>
                          <w:p w14:paraId="60F2786B" w14:textId="77777777" w:rsidR="00150824" w:rsidRPr="00B94674" w:rsidRDefault="00150824" w:rsidP="00204E76">
                            <w:pPr>
                              <w:pStyle w:val="Ttulo1"/>
                              <w:rPr>
                                <w:lang w:val="en-US"/>
                              </w:rPr>
                            </w:pPr>
                          </w:p>
                          <w:p w14:paraId="5102953C" w14:textId="77777777" w:rsidR="00150824" w:rsidRPr="00B94674" w:rsidRDefault="00150824">
                            <w:pPr>
                              <w:rPr>
                                <w:lang w:val="en-US"/>
                              </w:rPr>
                            </w:pPr>
                          </w:p>
                          <w:p w14:paraId="6B23FC01" w14:textId="77777777" w:rsidR="00150824" w:rsidRPr="00B94674" w:rsidRDefault="00150824" w:rsidP="00204E76">
                            <w:pPr>
                              <w:pStyle w:val="Ttulo1"/>
                              <w:rPr>
                                <w:lang w:val="en-US"/>
                              </w:rPr>
                            </w:pPr>
                          </w:p>
                          <w:p w14:paraId="5E87B111" w14:textId="77777777" w:rsidR="00150824" w:rsidRPr="00B94674" w:rsidRDefault="00150824">
                            <w:pPr>
                              <w:rPr>
                                <w:lang w:val="en-US"/>
                              </w:rPr>
                            </w:pPr>
                          </w:p>
                          <w:p w14:paraId="16A0B903" w14:textId="77777777" w:rsidR="00150824" w:rsidRPr="00B94674" w:rsidRDefault="00150824" w:rsidP="00204E76">
                            <w:pPr>
                              <w:pStyle w:val="Ttulo1"/>
                              <w:rPr>
                                <w:lang w:val="en-US"/>
                              </w:rPr>
                            </w:pPr>
                          </w:p>
                          <w:p w14:paraId="2EE667C8" w14:textId="77777777" w:rsidR="00150824" w:rsidRPr="00B94674" w:rsidRDefault="00150824">
                            <w:pPr>
                              <w:rPr>
                                <w:lang w:val="en-US"/>
                              </w:rPr>
                            </w:pPr>
                          </w:p>
                          <w:p w14:paraId="58282644" w14:textId="77777777" w:rsidR="00150824" w:rsidRPr="00B94674" w:rsidRDefault="00150824" w:rsidP="00204E76">
                            <w:pPr>
                              <w:pStyle w:val="Ttulo1"/>
                              <w:rPr>
                                <w:lang w:val="en-US"/>
                              </w:rPr>
                            </w:pPr>
                          </w:p>
                          <w:p w14:paraId="1750EAE7" w14:textId="77777777" w:rsidR="00150824" w:rsidRPr="00B94674" w:rsidRDefault="00150824">
                            <w:pPr>
                              <w:rPr>
                                <w:lang w:val="en-US"/>
                              </w:rPr>
                            </w:pPr>
                          </w:p>
                          <w:p w14:paraId="16505E7C" w14:textId="77777777" w:rsidR="00150824" w:rsidRPr="00B94674" w:rsidRDefault="00150824" w:rsidP="00204E76">
                            <w:pPr>
                              <w:pStyle w:val="Ttulo1"/>
                              <w:rPr>
                                <w:lang w:val="en-US"/>
                              </w:rPr>
                            </w:pPr>
                          </w:p>
                          <w:p w14:paraId="2445883A" w14:textId="77777777" w:rsidR="00150824" w:rsidRPr="00B94674" w:rsidRDefault="00150824">
                            <w:pPr>
                              <w:rPr>
                                <w:lang w:val="en-US"/>
                              </w:rPr>
                            </w:pPr>
                          </w:p>
                          <w:p w14:paraId="1A87CFFF" w14:textId="77777777" w:rsidR="00150824" w:rsidRPr="00B94674" w:rsidRDefault="00150824" w:rsidP="00204E76">
                            <w:pPr>
                              <w:pStyle w:val="Ttulo1"/>
                              <w:rPr>
                                <w:lang w:val="en-US"/>
                              </w:rPr>
                            </w:pPr>
                          </w:p>
                          <w:p w14:paraId="67432295" w14:textId="77777777" w:rsidR="00150824" w:rsidRPr="00B94674" w:rsidRDefault="00150824">
                            <w:pPr>
                              <w:rPr>
                                <w:lang w:val="en-US"/>
                              </w:rPr>
                            </w:pPr>
                          </w:p>
                          <w:p w14:paraId="159289C5" w14:textId="77777777" w:rsidR="00150824" w:rsidRPr="00B94674" w:rsidRDefault="00150824" w:rsidP="00204E76">
                            <w:pPr>
                              <w:pStyle w:val="Ttulo1"/>
                              <w:rPr>
                                <w:lang w:val="en-US"/>
                              </w:rPr>
                            </w:pPr>
                          </w:p>
                          <w:p w14:paraId="31BC03AA" w14:textId="77777777" w:rsidR="00150824" w:rsidRPr="00B94674" w:rsidRDefault="00150824">
                            <w:pPr>
                              <w:rPr>
                                <w:lang w:val="en-US"/>
                              </w:rPr>
                            </w:pPr>
                          </w:p>
                          <w:p w14:paraId="14E553F9" w14:textId="77777777" w:rsidR="00150824" w:rsidRPr="00B94674" w:rsidRDefault="00150824" w:rsidP="00204E76">
                            <w:pPr>
                              <w:pStyle w:val="Ttulo1"/>
                              <w:rPr>
                                <w:lang w:val="en-US"/>
                              </w:rPr>
                            </w:pPr>
                          </w:p>
                          <w:p w14:paraId="3CD32850" w14:textId="77777777" w:rsidR="00150824" w:rsidRPr="00B94674" w:rsidRDefault="00150824">
                            <w:pPr>
                              <w:rPr>
                                <w:lang w:val="en-US"/>
                              </w:rPr>
                            </w:pPr>
                          </w:p>
                          <w:p w14:paraId="0BBE4907" w14:textId="77777777" w:rsidR="00150824" w:rsidRPr="00B94674" w:rsidRDefault="00150824" w:rsidP="00204E76">
                            <w:pPr>
                              <w:pStyle w:val="Ttulo1"/>
                              <w:rPr>
                                <w:lang w:val="en-US"/>
                              </w:rPr>
                            </w:pPr>
                          </w:p>
                          <w:p w14:paraId="1E043B5B" w14:textId="77777777" w:rsidR="00150824" w:rsidRPr="00B94674" w:rsidRDefault="00150824">
                            <w:pPr>
                              <w:rPr>
                                <w:lang w:val="en-US"/>
                              </w:rPr>
                            </w:pPr>
                          </w:p>
                          <w:p w14:paraId="2365D32C" w14:textId="77777777" w:rsidR="00150824" w:rsidRPr="00B94674" w:rsidRDefault="00150824" w:rsidP="00204E76">
                            <w:pPr>
                              <w:pStyle w:val="Ttulo1"/>
                              <w:rPr>
                                <w:lang w:val="en-US"/>
                              </w:rPr>
                            </w:pPr>
                          </w:p>
                          <w:p w14:paraId="146312E8" w14:textId="77777777" w:rsidR="00150824" w:rsidRPr="00B94674" w:rsidRDefault="00150824">
                            <w:pPr>
                              <w:rPr>
                                <w:lang w:val="en-US"/>
                              </w:rPr>
                            </w:pPr>
                          </w:p>
                          <w:p w14:paraId="37D9128B" w14:textId="77777777" w:rsidR="00150824" w:rsidRPr="00B94674" w:rsidRDefault="00150824" w:rsidP="00204E76">
                            <w:pPr>
                              <w:pStyle w:val="Ttulo1"/>
                              <w:rPr>
                                <w:lang w:val="en-US"/>
                              </w:rPr>
                            </w:pPr>
                          </w:p>
                          <w:p w14:paraId="1DA9242F" w14:textId="77777777" w:rsidR="00150824" w:rsidRPr="00B94674" w:rsidRDefault="00150824">
                            <w:pPr>
                              <w:rPr>
                                <w:lang w:val="en-US"/>
                              </w:rPr>
                            </w:pPr>
                          </w:p>
                          <w:p w14:paraId="7CDDCFB3" w14:textId="77777777" w:rsidR="00150824" w:rsidRPr="00B94674" w:rsidRDefault="00150824" w:rsidP="00204E76">
                            <w:pPr>
                              <w:pStyle w:val="Ttulo1"/>
                              <w:rPr>
                                <w:lang w:val="en-US"/>
                              </w:rPr>
                            </w:pPr>
                          </w:p>
                          <w:p w14:paraId="647601CF" w14:textId="77777777" w:rsidR="00150824" w:rsidRPr="00B94674" w:rsidRDefault="00150824">
                            <w:pPr>
                              <w:rPr>
                                <w:lang w:val="en-US"/>
                              </w:rPr>
                            </w:pPr>
                          </w:p>
                          <w:p w14:paraId="1E303EBD" w14:textId="77777777" w:rsidR="00150824" w:rsidRPr="00B94674" w:rsidRDefault="00150824" w:rsidP="00204E76">
                            <w:pPr>
                              <w:pStyle w:val="Ttulo1"/>
                              <w:rPr>
                                <w:lang w:val="en-US"/>
                              </w:rPr>
                            </w:pPr>
                          </w:p>
                          <w:p w14:paraId="3BE398A6" w14:textId="77777777" w:rsidR="00150824" w:rsidRPr="00B94674" w:rsidRDefault="00150824">
                            <w:pPr>
                              <w:rPr>
                                <w:lang w:val="en-US"/>
                              </w:rPr>
                            </w:pPr>
                          </w:p>
                          <w:p w14:paraId="2563F6CB" w14:textId="77777777" w:rsidR="00150824" w:rsidRPr="00B94674" w:rsidRDefault="00150824" w:rsidP="00204E76">
                            <w:pPr>
                              <w:pStyle w:val="Ttulo1"/>
                              <w:rPr>
                                <w:lang w:val="en-US"/>
                              </w:rPr>
                            </w:pPr>
                          </w:p>
                          <w:p w14:paraId="06FF7F19" w14:textId="77777777" w:rsidR="00A5206C" w:rsidRDefault="00A5206C"/>
                          <w:p w14:paraId="12BBA226" w14:textId="77777777" w:rsidR="00150824" w:rsidRPr="00B94674" w:rsidRDefault="00150824" w:rsidP="00204E76">
                            <w:pPr>
                              <w:pStyle w:val="Ttulo1"/>
                              <w:rPr>
                                <w:lang w:val="en-US"/>
                              </w:rPr>
                            </w:pPr>
                          </w:p>
                          <w:p w14:paraId="43484AE5" w14:textId="77777777" w:rsidR="00150824" w:rsidRPr="00B94674" w:rsidRDefault="00150824">
                            <w:pPr>
                              <w:rPr>
                                <w:lang w:val="en-US"/>
                              </w:rPr>
                            </w:pPr>
                          </w:p>
                          <w:p w14:paraId="476E0AC8" w14:textId="77777777" w:rsidR="00150824" w:rsidRPr="00B94674" w:rsidRDefault="00150824" w:rsidP="00204E76">
                            <w:pPr>
                              <w:pStyle w:val="Ttulo1"/>
                              <w:rPr>
                                <w:lang w:val="en-US"/>
                              </w:rPr>
                            </w:pPr>
                          </w:p>
                          <w:p w14:paraId="63A08175" w14:textId="77777777" w:rsidR="00150824" w:rsidRPr="00B94674" w:rsidRDefault="00150824">
                            <w:pPr>
                              <w:rPr>
                                <w:lang w:val="en-US"/>
                              </w:rPr>
                            </w:pPr>
                          </w:p>
                          <w:p w14:paraId="1F934770" w14:textId="77777777" w:rsidR="00150824" w:rsidRPr="00B94674" w:rsidRDefault="00150824" w:rsidP="00204E76">
                            <w:pPr>
                              <w:pStyle w:val="Ttulo1"/>
                              <w:rPr>
                                <w:lang w:val="en-US"/>
                              </w:rPr>
                            </w:pPr>
                          </w:p>
                          <w:p w14:paraId="702856AC" w14:textId="77777777" w:rsidR="00150824" w:rsidRPr="00B94674" w:rsidRDefault="00150824">
                            <w:pPr>
                              <w:rPr>
                                <w:lang w:val="en-US"/>
                              </w:rPr>
                            </w:pPr>
                          </w:p>
                          <w:p w14:paraId="5691ED28" w14:textId="77777777" w:rsidR="00150824" w:rsidRPr="00B94674" w:rsidRDefault="00150824" w:rsidP="00204E76">
                            <w:pPr>
                              <w:pStyle w:val="Ttulo1"/>
                              <w:rPr>
                                <w:lang w:val="en-US"/>
                              </w:rPr>
                            </w:pPr>
                          </w:p>
                          <w:p w14:paraId="37440E4B" w14:textId="77777777" w:rsidR="00150824" w:rsidRPr="00B94674" w:rsidRDefault="00150824">
                            <w:pPr>
                              <w:rPr>
                                <w:lang w:val="en-US"/>
                              </w:rPr>
                            </w:pPr>
                          </w:p>
                          <w:p w14:paraId="48E52943" w14:textId="77777777" w:rsidR="00150824" w:rsidRPr="00B94674" w:rsidRDefault="00150824" w:rsidP="00204E76">
                            <w:pPr>
                              <w:pStyle w:val="Ttulo1"/>
                              <w:rPr>
                                <w:lang w:val="en-US"/>
                              </w:rPr>
                            </w:pPr>
                          </w:p>
                          <w:p w14:paraId="1A6CDD43" w14:textId="77777777" w:rsidR="00150824" w:rsidRPr="00B94674" w:rsidRDefault="00150824">
                            <w:pPr>
                              <w:rPr>
                                <w:lang w:val="en-US"/>
                              </w:rPr>
                            </w:pPr>
                          </w:p>
                          <w:p w14:paraId="5D7118B9" w14:textId="77777777" w:rsidR="00150824" w:rsidRPr="00B94674" w:rsidRDefault="00150824" w:rsidP="00204E76">
                            <w:pPr>
                              <w:pStyle w:val="Ttulo1"/>
                              <w:rPr>
                                <w:lang w:val="en-US"/>
                              </w:rPr>
                            </w:pPr>
                          </w:p>
                          <w:p w14:paraId="56CE52B0" w14:textId="77777777" w:rsidR="00150824" w:rsidRPr="00B94674" w:rsidRDefault="00150824">
                            <w:pPr>
                              <w:rPr>
                                <w:lang w:val="en-US"/>
                              </w:rPr>
                            </w:pPr>
                          </w:p>
                          <w:p w14:paraId="44470FD7" w14:textId="77777777" w:rsidR="00150824" w:rsidRPr="00B94674" w:rsidRDefault="00150824" w:rsidP="00204E76">
                            <w:pPr>
                              <w:pStyle w:val="Ttulo1"/>
                              <w:rPr>
                                <w:lang w:val="en-US"/>
                              </w:rPr>
                            </w:pPr>
                          </w:p>
                          <w:p w14:paraId="75378624" w14:textId="77777777" w:rsidR="00150824" w:rsidRPr="00B94674" w:rsidRDefault="00150824">
                            <w:pPr>
                              <w:rPr>
                                <w:lang w:val="en-US"/>
                              </w:rPr>
                            </w:pPr>
                          </w:p>
                          <w:p w14:paraId="6E220784" w14:textId="77777777" w:rsidR="00150824" w:rsidRPr="00B94674" w:rsidRDefault="00150824" w:rsidP="00204E76">
                            <w:pPr>
                              <w:pStyle w:val="Ttulo1"/>
                              <w:rPr>
                                <w:lang w:val="en-US"/>
                              </w:rPr>
                            </w:pPr>
                          </w:p>
                          <w:p w14:paraId="2A873749" w14:textId="77777777" w:rsidR="00150824" w:rsidRPr="00B94674" w:rsidRDefault="00150824">
                            <w:pPr>
                              <w:rPr>
                                <w:lang w:val="en-US"/>
                              </w:rPr>
                            </w:pPr>
                          </w:p>
                          <w:p w14:paraId="2060A764" w14:textId="77777777" w:rsidR="00150824" w:rsidRPr="00B94674" w:rsidRDefault="00150824" w:rsidP="00204E76">
                            <w:pPr>
                              <w:pStyle w:val="Ttulo1"/>
                              <w:rPr>
                                <w:lang w:val="en-US"/>
                              </w:rPr>
                            </w:pPr>
                          </w:p>
                          <w:p w14:paraId="37025FD3" w14:textId="77777777" w:rsidR="00150824" w:rsidRPr="00B94674" w:rsidRDefault="00150824">
                            <w:pPr>
                              <w:rPr>
                                <w:lang w:val="en-US"/>
                              </w:rPr>
                            </w:pPr>
                          </w:p>
                          <w:p w14:paraId="7122F9D7" w14:textId="77777777" w:rsidR="00150824" w:rsidRPr="00B94674" w:rsidRDefault="00150824" w:rsidP="00204E76">
                            <w:pPr>
                              <w:pStyle w:val="Ttulo1"/>
                              <w:rPr>
                                <w:lang w:val="en-US"/>
                              </w:rPr>
                            </w:pPr>
                          </w:p>
                          <w:p w14:paraId="65D7A54A" w14:textId="77777777" w:rsidR="00150824" w:rsidRPr="00B94674" w:rsidRDefault="00150824">
                            <w:pPr>
                              <w:rPr>
                                <w:lang w:val="en-US"/>
                              </w:rPr>
                            </w:pPr>
                          </w:p>
                          <w:p w14:paraId="1CECEF36" w14:textId="77777777" w:rsidR="00150824" w:rsidRPr="00B94674" w:rsidRDefault="00150824" w:rsidP="00204E76">
                            <w:pPr>
                              <w:pStyle w:val="Ttulo1"/>
                              <w:rPr>
                                <w:lang w:val="en-US"/>
                              </w:rPr>
                            </w:pPr>
                          </w:p>
                          <w:p w14:paraId="48A1B09A" w14:textId="77777777" w:rsidR="00150824" w:rsidRPr="00B94674" w:rsidRDefault="00150824">
                            <w:pPr>
                              <w:rPr>
                                <w:lang w:val="en-US"/>
                              </w:rPr>
                            </w:pPr>
                          </w:p>
                          <w:p w14:paraId="7E00D072" w14:textId="77777777" w:rsidR="00150824" w:rsidRPr="00B94674" w:rsidRDefault="00150824" w:rsidP="00204E76">
                            <w:pPr>
                              <w:pStyle w:val="Ttulo1"/>
                              <w:rPr>
                                <w:lang w:val="en-US"/>
                              </w:rPr>
                            </w:pPr>
                          </w:p>
                          <w:p w14:paraId="004990B7" w14:textId="77777777" w:rsidR="00150824" w:rsidRPr="00B94674" w:rsidRDefault="00150824">
                            <w:pPr>
                              <w:rPr>
                                <w:lang w:val="en-US"/>
                              </w:rPr>
                            </w:pPr>
                          </w:p>
                          <w:p w14:paraId="21417428" w14:textId="77777777" w:rsidR="00150824" w:rsidRPr="00B94674" w:rsidRDefault="00150824" w:rsidP="00204E76">
                            <w:pPr>
                              <w:pStyle w:val="Ttulo1"/>
                              <w:rPr>
                                <w:lang w:val="en-US"/>
                              </w:rPr>
                            </w:pPr>
                          </w:p>
                          <w:p w14:paraId="6711D46F" w14:textId="77777777" w:rsidR="00150824" w:rsidRPr="00B94674" w:rsidRDefault="00150824">
                            <w:pPr>
                              <w:rPr>
                                <w:lang w:val="en-US"/>
                              </w:rPr>
                            </w:pPr>
                          </w:p>
                          <w:p w14:paraId="320F8D80" w14:textId="77777777" w:rsidR="00150824" w:rsidRPr="00B94674" w:rsidRDefault="00150824" w:rsidP="00204E76">
                            <w:pPr>
                              <w:pStyle w:val="Ttulo1"/>
                              <w:rPr>
                                <w:lang w:val="en-US"/>
                              </w:rPr>
                            </w:pPr>
                          </w:p>
                          <w:p w14:paraId="19B445EA" w14:textId="77777777" w:rsidR="00150824" w:rsidRPr="00B94674" w:rsidRDefault="00150824">
                            <w:pPr>
                              <w:rPr>
                                <w:lang w:val="en-US"/>
                              </w:rPr>
                            </w:pPr>
                          </w:p>
                          <w:p w14:paraId="33EAD064" w14:textId="77777777" w:rsidR="00150824" w:rsidRPr="00B94674" w:rsidRDefault="00150824" w:rsidP="00204E76">
                            <w:pPr>
                              <w:pStyle w:val="Ttulo1"/>
                              <w:rPr>
                                <w:lang w:val="en-US"/>
                              </w:rPr>
                            </w:pPr>
                          </w:p>
                          <w:p w14:paraId="52495083" w14:textId="77777777" w:rsidR="00150824" w:rsidRPr="00B94674" w:rsidRDefault="00150824">
                            <w:pPr>
                              <w:rPr>
                                <w:lang w:val="en-US"/>
                              </w:rPr>
                            </w:pPr>
                          </w:p>
                          <w:p w14:paraId="61A296AB" w14:textId="77777777" w:rsidR="00150824" w:rsidRPr="00B94674" w:rsidRDefault="00150824" w:rsidP="00204E76">
                            <w:pPr>
                              <w:pStyle w:val="Ttulo1"/>
                              <w:rPr>
                                <w:lang w:val="en-US"/>
                              </w:rPr>
                            </w:pPr>
                          </w:p>
                          <w:p w14:paraId="357AF93C" w14:textId="77777777" w:rsidR="00150824" w:rsidRPr="00B94674" w:rsidRDefault="00150824">
                            <w:pPr>
                              <w:rPr>
                                <w:lang w:val="en-US"/>
                              </w:rPr>
                            </w:pPr>
                          </w:p>
                          <w:p w14:paraId="49B847D7" w14:textId="77777777" w:rsidR="00150824" w:rsidRPr="00B94674" w:rsidRDefault="00150824" w:rsidP="00204E76">
                            <w:pPr>
                              <w:pStyle w:val="Ttulo1"/>
                              <w:rPr>
                                <w:lang w:val="en-US"/>
                              </w:rPr>
                            </w:pPr>
                          </w:p>
                          <w:p w14:paraId="3DA8E32A" w14:textId="77777777" w:rsidR="00150824" w:rsidRPr="00B94674" w:rsidRDefault="00150824">
                            <w:pPr>
                              <w:rPr>
                                <w:lang w:val="en-US"/>
                              </w:rPr>
                            </w:pPr>
                          </w:p>
                          <w:p w14:paraId="131F96DB" w14:textId="77777777" w:rsidR="00150824" w:rsidRPr="00B94674" w:rsidRDefault="00150824" w:rsidP="00204E76">
                            <w:pPr>
                              <w:pStyle w:val="Ttulo1"/>
                              <w:rPr>
                                <w:lang w:val="en-US"/>
                              </w:rPr>
                            </w:pPr>
                          </w:p>
                          <w:p w14:paraId="3DEB05CF" w14:textId="77777777" w:rsidR="00150824" w:rsidRPr="00B94674" w:rsidRDefault="00150824">
                            <w:pPr>
                              <w:rPr>
                                <w:lang w:val="en-US"/>
                              </w:rPr>
                            </w:pPr>
                          </w:p>
                          <w:p w14:paraId="7C4A9D27" w14:textId="77777777" w:rsidR="00150824" w:rsidRPr="00B94674" w:rsidRDefault="00150824" w:rsidP="00204E76">
                            <w:pPr>
                              <w:pStyle w:val="Ttulo1"/>
                              <w:rPr>
                                <w:lang w:val="en-US"/>
                              </w:rPr>
                            </w:pPr>
                          </w:p>
                          <w:p w14:paraId="557BE1E5" w14:textId="77777777" w:rsidR="00150824" w:rsidRPr="00B94674" w:rsidRDefault="00150824">
                            <w:pPr>
                              <w:rPr>
                                <w:lang w:val="en-US"/>
                              </w:rPr>
                            </w:pPr>
                          </w:p>
                          <w:p w14:paraId="0C95EA6E" w14:textId="77777777" w:rsidR="00150824" w:rsidRPr="00B94674" w:rsidRDefault="00150824" w:rsidP="00204E76">
                            <w:pPr>
                              <w:pStyle w:val="Ttulo1"/>
                              <w:rPr>
                                <w:lang w:val="en-US"/>
                              </w:rPr>
                            </w:pPr>
                          </w:p>
                          <w:p w14:paraId="6E4F4870" w14:textId="77777777" w:rsidR="00150824" w:rsidRPr="00B94674" w:rsidRDefault="00150824">
                            <w:pPr>
                              <w:rPr>
                                <w:lang w:val="en-US"/>
                              </w:rPr>
                            </w:pPr>
                          </w:p>
                          <w:p w14:paraId="729ADFA7" w14:textId="77777777" w:rsidR="00150824" w:rsidRPr="00B94674" w:rsidRDefault="00150824" w:rsidP="00204E76">
                            <w:pPr>
                              <w:pStyle w:val="Ttulo1"/>
                              <w:rPr>
                                <w:lang w:val="en-US"/>
                              </w:rPr>
                            </w:pPr>
                          </w:p>
                          <w:p w14:paraId="3A830A52" w14:textId="77777777" w:rsidR="00150824" w:rsidRPr="00B94674" w:rsidRDefault="00150824">
                            <w:pPr>
                              <w:rPr>
                                <w:lang w:val="en-US"/>
                              </w:rPr>
                            </w:pPr>
                          </w:p>
                          <w:p w14:paraId="502FC0FB" w14:textId="77777777" w:rsidR="00150824" w:rsidRPr="00B94674" w:rsidRDefault="00150824" w:rsidP="00204E76">
                            <w:pPr>
                              <w:pStyle w:val="Ttulo1"/>
                              <w:rPr>
                                <w:lang w:val="en-US"/>
                              </w:rPr>
                            </w:pPr>
                          </w:p>
                          <w:p w14:paraId="530B4B2D" w14:textId="77777777" w:rsidR="00150824" w:rsidRPr="00B94674" w:rsidRDefault="00150824">
                            <w:pPr>
                              <w:rPr>
                                <w:lang w:val="en-US"/>
                              </w:rPr>
                            </w:pPr>
                          </w:p>
                          <w:p w14:paraId="734FF00F" w14:textId="77777777" w:rsidR="00150824" w:rsidRPr="00B94674" w:rsidRDefault="00150824" w:rsidP="00204E76">
                            <w:pPr>
                              <w:pStyle w:val="Ttulo1"/>
                              <w:rPr>
                                <w:lang w:val="en-US"/>
                              </w:rPr>
                            </w:pPr>
                          </w:p>
                          <w:p w14:paraId="5CB9732C" w14:textId="77777777" w:rsidR="00150824" w:rsidRPr="00B94674" w:rsidRDefault="00150824">
                            <w:pPr>
                              <w:rPr>
                                <w:lang w:val="en-US"/>
                              </w:rPr>
                            </w:pPr>
                          </w:p>
                          <w:p w14:paraId="51844569" w14:textId="77777777" w:rsidR="00150824" w:rsidRPr="00B94674" w:rsidRDefault="00150824" w:rsidP="00204E76">
                            <w:pPr>
                              <w:pStyle w:val="Ttulo1"/>
                              <w:rPr>
                                <w:lang w:val="en-US"/>
                              </w:rPr>
                            </w:pPr>
                          </w:p>
                          <w:p w14:paraId="5A67B299" w14:textId="77777777" w:rsidR="00150824" w:rsidRPr="00B94674" w:rsidRDefault="00150824">
                            <w:pPr>
                              <w:rPr>
                                <w:lang w:val="en-US"/>
                              </w:rPr>
                            </w:pPr>
                          </w:p>
                          <w:p w14:paraId="573B6F2C" w14:textId="77777777" w:rsidR="00150824" w:rsidRPr="00B94674" w:rsidRDefault="00150824" w:rsidP="00204E76">
                            <w:pPr>
                              <w:pStyle w:val="Ttulo1"/>
                              <w:rPr>
                                <w:lang w:val="en-US"/>
                              </w:rPr>
                            </w:pPr>
                          </w:p>
                          <w:p w14:paraId="1E24D1CA" w14:textId="77777777" w:rsidR="00150824" w:rsidRPr="00B94674" w:rsidRDefault="00150824">
                            <w:pPr>
                              <w:rPr>
                                <w:lang w:val="en-US"/>
                              </w:rPr>
                            </w:pPr>
                          </w:p>
                          <w:p w14:paraId="0590EDF4" w14:textId="77777777" w:rsidR="00150824" w:rsidRPr="00B94674" w:rsidRDefault="00150824" w:rsidP="00204E76">
                            <w:pPr>
                              <w:pStyle w:val="Ttulo1"/>
                              <w:rPr>
                                <w:lang w:val="en-US"/>
                              </w:rPr>
                            </w:pPr>
                          </w:p>
                          <w:p w14:paraId="24056CA1" w14:textId="77777777" w:rsidR="00150824" w:rsidRPr="00B94674" w:rsidRDefault="00150824">
                            <w:pPr>
                              <w:rPr>
                                <w:lang w:val="en-US"/>
                              </w:rPr>
                            </w:pPr>
                          </w:p>
                          <w:p w14:paraId="7F251ECC" w14:textId="77777777" w:rsidR="00150824" w:rsidRPr="00B94674" w:rsidRDefault="00150824" w:rsidP="00204E76">
                            <w:pPr>
                              <w:pStyle w:val="Ttulo1"/>
                              <w:rPr>
                                <w:lang w:val="en-US"/>
                              </w:rPr>
                            </w:pPr>
                          </w:p>
                          <w:p w14:paraId="4E1B6ECC" w14:textId="77777777" w:rsidR="00150824" w:rsidRPr="00B94674" w:rsidRDefault="00150824">
                            <w:pPr>
                              <w:rPr>
                                <w:lang w:val="en-US"/>
                              </w:rPr>
                            </w:pPr>
                          </w:p>
                          <w:p w14:paraId="0D76572A" w14:textId="77777777" w:rsidR="00150824" w:rsidRPr="00B94674" w:rsidRDefault="00150824" w:rsidP="00204E76">
                            <w:pPr>
                              <w:pStyle w:val="Ttulo1"/>
                              <w:rPr>
                                <w:lang w:val="en-US"/>
                              </w:rPr>
                            </w:pPr>
                          </w:p>
                          <w:p w14:paraId="0FFA8B93" w14:textId="77777777" w:rsidR="00150824" w:rsidRPr="00B94674" w:rsidRDefault="00150824">
                            <w:pPr>
                              <w:rPr>
                                <w:lang w:val="en-US"/>
                              </w:rPr>
                            </w:pPr>
                          </w:p>
                          <w:p w14:paraId="19C94B6A" w14:textId="77777777" w:rsidR="00150824" w:rsidRPr="00B94674" w:rsidRDefault="00150824" w:rsidP="00204E76">
                            <w:pPr>
                              <w:pStyle w:val="Ttulo1"/>
                              <w:rPr>
                                <w:lang w:val="en-US"/>
                              </w:rPr>
                            </w:pPr>
                          </w:p>
                          <w:p w14:paraId="5A5EE026" w14:textId="77777777" w:rsidR="00150824" w:rsidRPr="00B94674" w:rsidRDefault="00150824">
                            <w:pPr>
                              <w:rPr>
                                <w:lang w:val="en-US"/>
                              </w:rPr>
                            </w:pPr>
                          </w:p>
                          <w:p w14:paraId="04C9E5F4" w14:textId="77777777" w:rsidR="00150824" w:rsidRPr="00B94674" w:rsidRDefault="00150824" w:rsidP="00204E76">
                            <w:pPr>
                              <w:pStyle w:val="Ttulo1"/>
                              <w:rPr>
                                <w:lang w:val="en-US"/>
                              </w:rPr>
                            </w:pPr>
                          </w:p>
                          <w:p w14:paraId="50877471" w14:textId="77777777" w:rsidR="00150824" w:rsidRPr="00B94674" w:rsidRDefault="00150824">
                            <w:pPr>
                              <w:rPr>
                                <w:lang w:val="en-US"/>
                              </w:rPr>
                            </w:pPr>
                          </w:p>
                          <w:p w14:paraId="778AF2BB" w14:textId="77777777" w:rsidR="00150824" w:rsidRPr="00B94674" w:rsidRDefault="00150824" w:rsidP="00204E76">
                            <w:pPr>
                              <w:pStyle w:val="Ttulo1"/>
                              <w:rPr>
                                <w:lang w:val="en-US"/>
                              </w:rPr>
                            </w:pPr>
                          </w:p>
                          <w:p w14:paraId="288EEE6A" w14:textId="77777777" w:rsidR="00150824" w:rsidRPr="00B94674" w:rsidRDefault="00150824">
                            <w:pPr>
                              <w:rPr>
                                <w:lang w:val="en-US"/>
                              </w:rPr>
                            </w:pPr>
                          </w:p>
                          <w:p w14:paraId="0E5D235D" w14:textId="77777777" w:rsidR="00150824" w:rsidRPr="00B94674" w:rsidRDefault="00150824" w:rsidP="00204E76">
                            <w:pPr>
                              <w:pStyle w:val="Ttulo1"/>
                              <w:rPr>
                                <w:lang w:val="en-US"/>
                              </w:rPr>
                            </w:pPr>
                          </w:p>
                          <w:p w14:paraId="26226BDF" w14:textId="77777777" w:rsidR="00150824" w:rsidRPr="00B94674" w:rsidRDefault="00150824">
                            <w:pPr>
                              <w:rPr>
                                <w:lang w:val="en-US"/>
                              </w:rPr>
                            </w:pPr>
                          </w:p>
                          <w:p w14:paraId="11910FA0" w14:textId="77777777" w:rsidR="00150824" w:rsidRPr="00B94674" w:rsidRDefault="00150824" w:rsidP="00204E76">
                            <w:pPr>
                              <w:pStyle w:val="Ttulo1"/>
                              <w:rPr>
                                <w:lang w:val="en-US"/>
                              </w:rPr>
                            </w:pPr>
                          </w:p>
                          <w:p w14:paraId="051116CA" w14:textId="77777777" w:rsidR="00150824" w:rsidRPr="00B94674" w:rsidRDefault="00150824">
                            <w:pPr>
                              <w:rPr>
                                <w:lang w:val="en-US"/>
                              </w:rPr>
                            </w:pPr>
                          </w:p>
                          <w:p w14:paraId="7BA3F68E" w14:textId="77777777" w:rsidR="00150824" w:rsidRPr="00B94674" w:rsidRDefault="00150824" w:rsidP="00204E76">
                            <w:pPr>
                              <w:pStyle w:val="Ttulo1"/>
                              <w:rPr>
                                <w:lang w:val="en-US"/>
                              </w:rPr>
                            </w:pPr>
                          </w:p>
                          <w:p w14:paraId="5C36A81C" w14:textId="77777777" w:rsidR="00150824" w:rsidRPr="00B94674" w:rsidRDefault="00150824">
                            <w:pPr>
                              <w:rPr>
                                <w:lang w:val="en-US"/>
                              </w:rPr>
                            </w:pPr>
                          </w:p>
                          <w:p w14:paraId="37DC2432" w14:textId="77777777" w:rsidR="00150824" w:rsidRPr="00B94674" w:rsidRDefault="00150824" w:rsidP="00204E76">
                            <w:pPr>
                              <w:pStyle w:val="Ttulo1"/>
                              <w:rPr>
                                <w:lang w:val="en-US"/>
                              </w:rPr>
                            </w:pPr>
                          </w:p>
                          <w:p w14:paraId="13656CD5" w14:textId="77777777" w:rsidR="00150824" w:rsidRPr="00B94674" w:rsidRDefault="00150824">
                            <w:pPr>
                              <w:rPr>
                                <w:lang w:val="en-US"/>
                              </w:rPr>
                            </w:pPr>
                          </w:p>
                          <w:p w14:paraId="350CD29D" w14:textId="77777777" w:rsidR="00150824" w:rsidRPr="00B94674" w:rsidRDefault="00150824" w:rsidP="00204E76">
                            <w:pPr>
                              <w:pStyle w:val="Ttulo1"/>
                              <w:rPr>
                                <w:lang w:val="en-US"/>
                              </w:rPr>
                            </w:pPr>
                          </w:p>
                          <w:p w14:paraId="47F8A375" w14:textId="77777777" w:rsidR="00150824" w:rsidRPr="00B94674" w:rsidRDefault="00150824">
                            <w:pPr>
                              <w:rPr>
                                <w:lang w:val="en-US"/>
                              </w:rPr>
                            </w:pPr>
                          </w:p>
                          <w:p w14:paraId="28A391DA" w14:textId="77777777" w:rsidR="00150824" w:rsidRPr="00B94674" w:rsidRDefault="00150824" w:rsidP="00204E76">
                            <w:pPr>
                              <w:pStyle w:val="Ttulo1"/>
                              <w:rPr>
                                <w:lang w:val="en-US"/>
                              </w:rPr>
                            </w:pPr>
                          </w:p>
                          <w:p w14:paraId="261F2393" w14:textId="77777777" w:rsidR="00150824" w:rsidRPr="00B94674" w:rsidRDefault="00150824">
                            <w:pPr>
                              <w:rPr>
                                <w:lang w:val="en-US"/>
                              </w:rPr>
                            </w:pPr>
                          </w:p>
                          <w:p w14:paraId="13A48DE7" w14:textId="77777777" w:rsidR="00150824" w:rsidRPr="00B94674" w:rsidRDefault="00150824" w:rsidP="00204E76">
                            <w:pPr>
                              <w:pStyle w:val="Ttulo1"/>
                              <w:rPr>
                                <w:lang w:val="en-US"/>
                              </w:rPr>
                            </w:pPr>
                          </w:p>
                          <w:p w14:paraId="2AE4A60B" w14:textId="77777777" w:rsidR="00150824" w:rsidRPr="00B94674" w:rsidRDefault="00150824">
                            <w:pPr>
                              <w:rPr>
                                <w:lang w:val="en-US"/>
                              </w:rPr>
                            </w:pPr>
                          </w:p>
                          <w:p w14:paraId="20C2C6A5" w14:textId="77777777" w:rsidR="00150824" w:rsidRPr="00B94674" w:rsidRDefault="00150824" w:rsidP="00204E76">
                            <w:pPr>
                              <w:pStyle w:val="Ttulo1"/>
                              <w:rPr>
                                <w:lang w:val="en-US"/>
                              </w:rPr>
                            </w:pPr>
                          </w:p>
                          <w:p w14:paraId="6B4B68D4" w14:textId="77777777" w:rsidR="00150824" w:rsidRPr="00B94674" w:rsidRDefault="00150824">
                            <w:pPr>
                              <w:rPr>
                                <w:lang w:val="en-US"/>
                              </w:rPr>
                            </w:pPr>
                          </w:p>
                          <w:p w14:paraId="47017265" w14:textId="77777777" w:rsidR="00150824" w:rsidRPr="00B94674" w:rsidRDefault="00150824" w:rsidP="00204E76">
                            <w:pPr>
                              <w:pStyle w:val="Ttulo1"/>
                              <w:rPr>
                                <w:lang w:val="en-US"/>
                              </w:rPr>
                            </w:pPr>
                          </w:p>
                          <w:p w14:paraId="1D8E5D64" w14:textId="77777777" w:rsidR="00150824" w:rsidRPr="00B94674" w:rsidRDefault="00150824">
                            <w:pPr>
                              <w:rPr>
                                <w:lang w:val="en-US"/>
                              </w:rPr>
                            </w:pPr>
                          </w:p>
                          <w:p w14:paraId="79A190DA" w14:textId="77777777" w:rsidR="00150824" w:rsidRPr="00B94674" w:rsidRDefault="00150824" w:rsidP="00204E76">
                            <w:pPr>
                              <w:pStyle w:val="Ttulo1"/>
                              <w:rPr>
                                <w:lang w:val="en-US"/>
                              </w:rPr>
                            </w:pPr>
                          </w:p>
                          <w:p w14:paraId="463EFEFE" w14:textId="77777777" w:rsidR="00150824" w:rsidRPr="00B94674" w:rsidRDefault="00150824">
                            <w:pPr>
                              <w:rPr>
                                <w:lang w:val="en-US"/>
                              </w:rPr>
                            </w:pPr>
                          </w:p>
                          <w:p w14:paraId="79C94397" w14:textId="77777777" w:rsidR="00150824" w:rsidRPr="00B94674" w:rsidRDefault="00150824" w:rsidP="00204E76">
                            <w:pPr>
                              <w:pStyle w:val="Ttulo1"/>
                              <w:rPr>
                                <w:lang w:val="en-US"/>
                              </w:rPr>
                            </w:pPr>
                          </w:p>
                          <w:p w14:paraId="3932F895" w14:textId="77777777" w:rsidR="00150824" w:rsidRPr="00B94674" w:rsidRDefault="00150824">
                            <w:pPr>
                              <w:rPr>
                                <w:lang w:val="en-US"/>
                              </w:rPr>
                            </w:pPr>
                          </w:p>
                          <w:p w14:paraId="7377485D" w14:textId="77777777" w:rsidR="00150824" w:rsidRPr="00B94674" w:rsidRDefault="00150824" w:rsidP="00204E76">
                            <w:pPr>
                              <w:pStyle w:val="Ttulo1"/>
                              <w:rPr>
                                <w:lang w:val="en-US"/>
                              </w:rPr>
                            </w:pPr>
                          </w:p>
                          <w:p w14:paraId="422008A1" w14:textId="77777777" w:rsidR="00150824" w:rsidRPr="00B94674" w:rsidRDefault="00150824">
                            <w:pPr>
                              <w:rPr>
                                <w:lang w:val="en-US"/>
                              </w:rPr>
                            </w:pPr>
                          </w:p>
                          <w:p w14:paraId="61F7D13E" w14:textId="77777777" w:rsidR="00150824" w:rsidRPr="00B94674" w:rsidRDefault="00150824" w:rsidP="00204E76">
                            <w:pPr>
                              <w:pStyle w:val="Ttulo1"/>
                              <w:rPr>
                                <w:lang w:val="en-US"/>
                              </w:rPr>
                            </w:pPr>
                          </w:p>
                          <w:p w14:paraId="7B231FAC" w14:textId="77777777" w:rsidR="00150824" w:rsidRPr="00B94674" w:rsidRDefault="00150824">
                            <w:pPr>
                              <w:rPr>
                                <w:lang w:val="en-US"/>
                              </w:rPr>
                            </w:pPr>
                          </w:p>
                          <w:p w14:paraId="0D82F5C2" w14:textId="77777777" w:rsidR="00150824" w:rsidRPr="00B94674" w:rsidRDefault="00150824" w:rsidP="00204E76">
                            <w:pPr>
                              <w:pStyle w:val="Ttulo1"/>
                              <w:rPr>
                                <w:lang w:val="en-US"/>
                              </w:rPr>
                            </w:pPr>
                          </w:p>
                          <w:p w14:paraId="741AD915" w14:textId="77777777" w:rsidR="00150824" w:rsidRPr="00B94674" w:rsidRDefault="00150824">
                            <w:pPr>
                              <w:rPr>
                                <w:lang w:val="en-US"/>
                              </w:rPr>
                            </w:pPr>
                          </w:p>
                          <w:p w14:paraId="4506F104" w14:textId="77777777" w:rsidR="00150824" w:rsidRPr="00B94674" w:rsidRDefault="00150824" w:rsidP="00204E76">
                            <w:pPr>
                              <w:pStyle w:val="Ttulo1"/>
                              <w:rPr>
                                <w:lang w:val="en-US"/>
                              </w:rPr>
                            </w:pPr>
                          </w:p>
                          <w:p w14:paraId="3658FFFE" w14:textId="77777777" w:rsidR="00150824" w:rsidRPr="00B94674" w:rsidRDefault="00150824">
                            <w:pPr>
                              <w:rPr>
                                <w:lang w:val="en-US"/>
                              </w:rPr>
                            </w:pPr>
                          </w:p>
                          <w:p w14:paraId="0F618F70" w14:textId="77777777" w:rsidR="00150824" w:rsidRPr="00B94674" w:rsidRDefault="00150824" w:rsidP="00204E76">
                            <w:pPr>
                              <w:pStyle w:val="Ttulo1"/>
                              <w:rPr>
                                <w:lang w:val="en-US"/>
                              </w:rPr>
                            </w:pPr>
                          </w:p>
                          <w:p w14:paraId="2CC87F33" w14:textId="77777777" w:rsidR="00150824" w:rsidRPr="00B94674" w:rsidRDefault="00150824">
                            <w:pPr>
                              <w:rPr>
                                <w:lang w:val="en-US"/>
                              </w:rPr>
                            </w:pPr>
                          </w:p>
                          <w:p w14:paraId="22C49442" w14:textId="77777777" w:rsidR="00150824" w:rsidRPr="00B94674" w:rsidRDefault="00150824" w:rsidP="00204E76">
                            <w:pPr>
                              <w:pStyle w:val="Ttulo1"/>
                              <w:rPr>
                                <w:lang w:val="en-US"/>
                              </w:rPr>
                            </w:pPr>
                          </w:p>
                          <w:p w14:paraId="6A785B73" w14:textId="77777777" w:rsidR="00150824" w:rsidRPr="00B94674" w:rsidRDefault="00150824">
                            <w:pPr>
                              <w:rPr>
                                <w:lang w:val="en-US"/>
                              </w:rPr>
                            </w:pPr>
                          </w:p>
                          <w:p w14:paraId="265942D0" w14:textId="77777777" w:rsidR="00150824" w:rsidRPr="00B94674" w:rsidRDefault="00150824" w:rsidP="00204E76">
                            <w:pPr>
                              <w:pStyle w:val="Ttulo1"/>
                              <w:rPr>
                                <w:lang w:val="en-US"/>
                              </w:rPr>
                            </w:pPr>
                          </w:p>
                          <w:p w14:paraId="4964FEF4" w14:textId="77777777" w:rsidR="00150824" w:rsidRPr="00B94674" w:rsidRDefault="00150824">
                            <w:pPr>
                              <w:rPr>
                                <w:lang w:val="en-US"/>
                              </w:rPr>
                            </w:pPr>
                          </w:p>
                          <w:p w14:paraId="4295A4DE" w14:textId="77777777" w:rsidR="00150824" w:rsidRPr="00B94674" w:rsidRDefault="00150824" w:rsidP="00204E76">
                            <w:pPr>
                              <w:pStyle w:val="Ttulo1"/>
                              <w:rPr>
                                <w:lang w:val="en-US"/>
                              </w:rPr>
                            </w:pPr>
                          </w:p>
                          <w:p w14:paraId="01E2A468" w14:textId="77777777" w:rsidR="00150824" w:rsidRPr="00B94674" w:rsidRDefault="00150824">
                            <w:pPr>
                              <w:rPr>
                                <w:lang w:val="en-US"/>
                              </w:rPr>
                            </w:pPr>
                          </w:p>
                          <w:p w14:paraId="6EC9CF65" w14:textId="77777777" w:rsidR="00150824" w:rsidRPr="00B94674" w:rsidRDefault="00150824" w:rsidP="00204E76">
                            <w:pPr>
                              <w:pStyle w:val="Ttulo1"/>
                              <w:rPr>
                                <w:lang w:val="en-US"/>
                              </w:rPr>
                            </w:pPr>
                          </w:p>
                          <w:p w14:paraId="4F263693" w14:textId="77777777" w:rsidR="00150824" w:rsidRPr="00B94674" w:rsidRDefault="00150824">
                            <w:pPr>
                              <w:rPr>
                                <w:lang w:val="en-US"/>
                              </w:rPr>
                            </w:pPr>
                          </w:p>
                          <w:p w14:paraId="080890EE" w14:textId="77777777" w:rsidR="00150824" w:rsidRPr="00B94674" w:rsidRDefault="00150824" w:rsidP="00204E76">
                            <w:pPr>
                              <w:pStyle w:val="Ttulo1"/>
                              <w:rPr>
                                <w:lang w:val="en-US"/>
                              </w:rPr>
                            </w:pPr>
                          </w:p>
                          <w:p w14:paraId="4BACA0AD" w14:textId="77777777" w:rsidR="00150824" w:rsidRPr="00B94674" w:rsidRDefault="00150824">
                            <w:pPr>
                              <w:rPr>
                                <w:lang w:val="en-US"/>
                              </w:rPr>
                            </w:pPr>
                          </w:p>
                          <w:p w14:paraId="389CD8C0" w14:textId="77777777" w:rsidR="00150824" w:rsidRPr="00B94674" w:rsidRDefault="00150824" w:rsidP="00204E76">
                            <w:pPr>
                              <w:pStyle w:val="Ttulo1"/>
                              <w:rPr>
                                <w:lang w:val="en-US"/>
                              </w:rPr>
                            </w:pPr>
                          </w:p>
                          <w:p w14:paraId="743417A9" w14:textId="77777777" w:rsidR="00150824" w:rsidRPr="00B94674" w:rsidRDefault="00150824">
                            <w:pPr>
                              <w:rPr>
                                <w:lang w:val="en-US"/>
                              </w:rPr>
                            </w:pPr>
                          </w:p>
                          <w:p w14:paraId="0D7CAD67" w14:textId="77777777" w:rsidR="00150824" w:rsidRPr="00B94674" w:rsidRDefault="00150824" w:rsidP="00204E76">
                            <w:pPr>
                              <w:pStyle w:val="Ttulo1"/>
                              <w:rPr>
                                <w:lang w:val="en-US"/>
                              </w:rPr>
                            </w:pPr>
                          </w:p>
                          <w:p w14:paraId="0314F767" w14:textId="77777777" w:rsidR="00150824" w:rsidRPr="00B94674" w:rsidRDefault="00150824">
                            <w:pPr>
                              <w:rPr>
                                <w:lang w:val="en-US"/>
                              </w:rPr>
                            </w:pPr>
                          </w:p>
                          <w:p w14:paraId="5663D99F" w14:textId="77777777" w:rsidR="00150824" w:rsidRPr="00B94674" w:rsidRDefault="00150824" w:rsidP="00204E76">
                            <w:pPr>
                              <w:pStyle w:val="Ttulo1"/>
                              <w:rPr>
                                <w:lang w:val="en-US"/>
                              </w:rPr>
                            </w:pPr>
                          </w:p>
                          <w:p w14:paraId="4FA0933D" w14:textId="77777777" w:rsidR="00150824" w:rsidRPr="00B94674" w:rsidRDefault="00150824">
                            <w:pPr>
                              <w:rPr>
                                <w:lang w:val="en-US"/>
                              </w:rPr>
                            </w:pPr>
                          </w:p>
                          <w:p w14:paraId="5E3D59E9" w14:textId="77777777" w:rsidR="00150824" w:rsidRPr="00B94674" w:rsidRDefault="00150824" w:rsidP="00204E76">
                            <w:pPr>
                              <w:pStyle w:val="Ttulo1"/>
                              <w:rPr>
                                <w:lang w:val="en-US"/>
                              </w:rPr>
                            </w:pPr>
                          </w:p>
                          <w:p w14:paraId="72AF15CF" w14:textId="77777777" w:rsidR="00150824" w:rsidRPr="00B94674" w:rsidRDefault="00150824">
                            <w:pPr>
                              <w:rPr>
                                <w:lang w:val="en-US"/>
                              </w:rPr>
                            </w:pPr>
                          </w:p>
                          <w:p w14:paraId="41E4A20E" w14:textId="77777777" w:rsidR="00150824" w:rsidRPr="00B94674" w:rsidRDefault="00150824" w:rsidP="00204E76">
                            <w:pPr>
                              <w:pStyle w:val="Ttulo1"/>
                              <w:rPr>
                                <w:lang w:val="en-US"/>
                              </w:rPr>
                            </w:pPr>
                          </w:p>
                          <w:p w14:paraId="7B29D6AA" w14:textId="77777777" w:rsidR="00150824" w:rsidRPr="00B94674" w:rsidRDefault="00150824">
                            <w:pPr>
                              <w:rPr>
                                <w:lang w:val="en-US"/>
                              </w:rPr>
                            </w:pPr>
                          </w:p>
                          <w:p w14:paraId="0F1D20F6" w14:textId="77777777" w:rsidR="00150824" w:rsidRPr="00B94674" w:rsidRDefault="00150824" w:rsidP="00204E76">
                            <w:pPr>
                              <w:pStyle w:val="Ttulo1"/>
                              <w:rPr>
                                <w:lang w:val="en-US"/>
                              </w:rPr>
                            </w:pPr>
                          </w:p>
                          <w:p w14:paraId="6B8631BD" w14:textId="77777777" w:rsidR="00150824" w:rsidRPr="00B94674" w:rsidRDefault="00150824">
                            <w:pPr>
                              <w:rPr>
                                <w:lang w:val="en-US"/>
                              </w:rPr>
                            </w:pPr>
                          </w:p>
                          <w:p w14:paraId="162F1E97" w14:textId="77777777" w:rsidR="00150824" w:rsidRPr="00B94674" w:rsidRDefault="00150824" w:rsidP="00204E76">
                            <w:pPr>
                              <w:pStyle w:val="Ttulo1"/>
                              <w:rPr>
                                <w:lang w:val="en-US"/>
                              </w:rPr>
                            </w:pPr>
                          </w:p>
                          <w:p w14:paraId="28B5554F" w14:textId="77777777" w:rsidR="00150824" w:rsidRPr="00B94674" w:rsidRDefault="00150824">
                            <w:pPr>
                              <w:rPr>
                                <w:lang w:val="en-US"/>
                              </w:rPr>
                            </w:pPr>
                          </w:p>
                          <w:p w14:paraId="4F9671FE" w14:textId="77777777" w:rsidR="00150824" w:rsidRPr="00B94674" w:rsidRDefault="00150824" w:rsidP="00204E76">
                            <w:pPr>
                              <w:pStyle w:val="Ttulo1"/>
                              <w:rPr>
                                <w:lang w:val="en-US"/>
                              </w:rPr>
                            </w:pPr>
                          </w:p>
                          <w:p w14:paraId="59A00340" w14:textId="77777777" w:rsidR="00150824" w:rsidRPr="00B94674" w:rsidRDefault="00150824">
                            <w:pPr>
                              <w:rPr>
                                <w:lang w:val="en-US"/>
                              </w:rPr>
                            </w:pPr>
                          </w:p>
                          <w:p w14:paraId="6AA99041" w14:textId="77777777" w:rsidR="00150824" w:rsidRPr="00B94674" w:rsidRDefault="00150824" w:rsidP="00204E76">
                            <w:pPr>
                              <w:pStyle w:val="Ttulo1"/>
                              <w:rPr>
                                <w:lang w:val="en-US"/>
                              </w:rPr>
                            </w:pPr>
                          </w:p>
                          <w:p w14:paraId="060FFDEF" w14:textId="77777777" w:rsidR="00150824" w:rsidRPr="00B94674" w:rsidRDefault="00150824">
                            <w:pPr>
                              <w:rPr>
                                <w:lang w:val="en-US"/>
                              </w:rPr>
                            </w:pPr>
                          </w:p>
                          <w:p w14:paraId="2E8D7804" w14:textId="77777777" w:rsidR="00150824" w:rsidRPr="00B94674" w:rsidRDefault="00150824" w:rsidP="00204E76">
                            <w:pPr>
                              <w:pStyle w:val="Ttulo1"/>
                              <w:rPr>
                                <w:lang w:val="en-US"/>
                              </w:rPr>
                            </w:pPr>
                          </w:p>
                          <w:p w14:paraId="04420228" w14:textId="77777777" w:rsidR="00150824" w:rsidRPr="00B94674" w:rsidRDefault="00150824">
                            <w:pPr>
                              <w:rPr>
                                <w:lang w:val="en-US"/>
                              </w:rPr>
                            </w:pPr>
                          </w:p>
                          <w:p w14:paraId="73595DB1" w14:textId="77777777" w:rsidR="00150824" w:rsidRPr="00B94674" w:rsidRDefault="00150824" w:rsidP="00204E76">
                            <w:pPr>
                              <w:pStyle w:val="Ttulo1"/>
                              <w:rPr>
                                <w:lang w:val="en-US"/>
                              </w:rPr>
                            </w:pPr>
                          </w:p>
                          <w:p w14:paraId="466C5319" w14:textId="77777777" w:rsidR="00150824" w:rsidRPr="00B94674" w:rsidRDefault="00150824">
                            <w:pPr>
                              <w:rPr>
                                <w:lang w:val="en-US"/>
                              </w:rPr>
                            </w:pPr>
                          </w:p>
                          <w:p w14:paraId="44BCD367" w14:textId="77777777" w:rsidR="00150824" w:rsidRPr="00B94674" w:rsidRDefault="00150824" w:rsidP="00204E76">
                            <w:pPr>
                              <w:pStyle w:val="Ttulo1"/>
                              <w:rPr>
                                <w:lang w:val="en-US"/>
                              </w:rPr>
                            </w:pPr>
                          </w:p>
                          <w:p w14:paraId="1B06F0C9" w14:textId="77777777" w:rsidR="00A5206C" w:rsidRDefault="00A5206C"/>
                          <w:p w14:paraId="475489A9" w14:textId="745004BE" w:rsidR="00150824" w:rsidRPr="00B94674" w:rsidRDefault="00150824" w:rsidP="00204E76">
                            <w:pPr>
                              <w:pStyle w:val="Ttulo1"/>
                              <w:rPr>
                                <w:lang w:val="en-US"/>
                              </w:rPr>
                            </w:pPr>
                          </w:p>
                          <w:p w14:paraId="1131FE13" w14:textId="77777777" w:rsidR="00150824" w:rsidRPr="00B94674" w:rsidRDefault="00150824">
                            <w:pPr>
                              <w:rPr>
                                <w:lang w:val="en-US"/>
                              </w:rPr>
                            </w:pPr>
                          </w:p>
                          <w:p w14:paraId="45ECE509" w14:textId="77777777" w:rsidR="00150824" w:rsidRPr="00B94674" w:rsidRDefault="00150824" w:rsidP="00204E76">
                            <w:pPr>
                              <w:pStyle w:val="Ttulo1"/>
                              <w:rPr>
                                <w:lang w:val="en-US"/>
                              </w:rPr>
                            </w:pPr>
                          </w:p>
                          <w:p w14:paraId="2C1B64B6" w14:textId="77777777" w:rsidR="00150824" w:rsidRPr="00B94674" w:rsidRDefault="00150824">
                            <w:pPr>
                              <w:rPr>
                                <w:lang w:val="en-US"/>
                              </w:rPr>
                            </w:pPr>
                          </w:p>
                          <w:p w14:paraId="31F356CF" w14:textId="77777777" w:rsidR="00150824" w:rsidRPr="00B94674" w:rsidRDefault="00150824" w:rsidP="00204E76">
                            <w:pPr>
                              <w:pStyle w:val="Ttulo1"/>
                              <w:rPr>
                                <w:lang w:val="en-US"/>
                              </w:rPr>
                            </w:pPr>
                          </w:p>
                          <w:p w14:paraId="5F5621FB" w14:textId="77777777" w:rsidR="00150824" w:rsidRPr="00B94674" w:rsidRDefault="00150824">
                            <w:pPr>
                              <w:rPr>
                                <w:lang w:val="en-US"/>
                              </w:rPr>
                            </w:pPr>
                          </w:p>
                          <w:p w14:paraId="066291C6" w14:textId="77777777" w:rsidR="00150824" w:rsidRPr="00B94674" w:rsidRDefault="00150824" w:rsidP="00204E76">
                            <w:pPr>
                              <w:pStyle w:val="Ttulo1"/>
                              <w:rPr>
                                <w:lang w:val="en-US"/>
                              </w:rPr>
                            </w:pPr>
                          </w:p>
                          <w:p w14:paraId="0E7F0883" w14:textId="77777777" w:rsidR="00150824" w:rsidRPr="00B94674" w:rsidRDefault="00150824">
                            <w:pPr>
                              <w:rPr>
                                <w:lang w:val="en-US"/>
                              </w:rPr>
                            </w:pPr>
                          </w:p>
                          <w:p w14:paraId="3A764A2E" w14:textId="77777777" w:rsidR="00150824" w:rsidRPr="00B94674" w:rsidRDefault="00150824" w:rsidP="00204E76">
                            <w:pPr>
                              <w:pStyle w:val="Ttulo1"/>
                              <w:rPr>
                                <w:lang w:val="en-US"/>
                              </w:rPr>
                            </w:pPr>
                          </w:p>
                          <w:p w14:paraId="67089037" w14:textId="77777777" w:rsidR="00150824" w:rsidRPr="00B94674" w:rsidRDefault="00150824">
                            <w:pPr>
                              <w:rPr>
                                <w:lang w:val="en-US"/>
                              </w:rPr>
                            </w:pPr>
                          </w:p>
                          <w:p w14:paraId="4E916F16" w14:textId="77777777" w:rsidR="00150824" w:rsidRPr="00B94674" w:rsidRDefault="00150824" w:rsidP="00204E76">
                            <w:pPr>
                              <w:pStyle w:val="Ttulo1"/>
                              <w:rPr>
                                <w:lang w:val="en-US"/>
                              </w:rPr>
                            </w:pPr>
                          </w:p>
                          <w:p w14:paraId="3C5F886B" w14:textId="77777777" w:rsidR="00150824" w:rsidRPr="00B94674" w:rsidRDefault="00150824">
                            <w:pPr>
                              <w:rPr>
                                <w:lang w:val="en-US"/>
                              </w:rPr>
                            </w:pPr>
                          </w:p>
                          <w:p w14:paraId="38013A27" w14:textId="77777777" w:rsidR="00150824" w:rsidRPr="00B94674" w:rsidRDefault="00150824" w:rsidP="00204E76">
                            <w:pPr>
                              <w:pStyle w:val="Ttulo1"/>
                              <w:rPr>
                                <w:lang w:val="en-US"/>
                              </w:rPr>
                            </w:pPr>
                          </w:p>
                          <w:p w14:paraId="2220B65F" w14:textId="77777777" w:rsidR="00150824" w:rsidRPr="00B94674" w:rsidRDefault="00150824">
                            <w:pPr>
                              <w:rPr>
                                <w:lang w:val="en-US"/>
                              </w:rPr>
                            </w:pPr>
                          </w:p>
                          <w:p w14:paraId="5C0129EF" w14:textId="77777777" w:rsidR="00150824" w:rsidRPr="00B94674" w:rsidRDefault="00150824" w:rsidP="00204E76">
                            <w:pPr>
                              <w:pStyle w:val="Ttulo1"/>
                              <w:rPr>
                                <w:lang w:val="en-US"/>
                              </w:rPr>
                            </w:pPr>
                          </w:p>
                          <w:p w14:paraId="33B2A458" w14:textId="77777777" w:rsidR="00150824" w:rsidRPr="00B94674" w:rsidRDefault="00150824">
                            <w:pPr>
                              <w:rPr>
                                <w:lang w:val="en-US"/>
                              </w:rPr>
                            </w:pPr>
                          </w:p>
                          <w:p w14:paraId="67579ABC" w14:textId="77777777" w:rsidR="00150824" w:rsidRPr="00B94674" w:rsidRDefault="00150824" w:rsidP="00204E76">
                            <w:pPr>
                              <w:pStyle w:val="Ttulo1"/>
                              <w:rPr>
                                <w:lang w:val="en-US"/>
                              </w:rPr>
                            </w:pPr>
                          </w:p>
                          <w:p w14:paraId="26D8052D" w14:textId="77777777" w:rsidR="00150824" w:rsidRPr="00B94674" w:rsidRDefault="00150824">
                            <w:pPr>
                              <w:rPr>
                                <w:lang w:val="en-US"/>
                              </w:rPr>
                            </w:pPr>
                          </w:p>
                          <w:p w14:paraId="484B51E2" w14:textId="77777777" w:rsidR="00150824" w:rsidRPr="00B94674" w:rsidRDefault="00150824" w:rsidP="00204E76">
                            <w:pPr>
                              <w:pStyle w:val="Ttulo1"/>
                              <w:rPr>
                                <w:lang w:val="en-US"/>
                              </w:rPr>
                            </w:pPr>
                          </w:p>
                          <w:p w14:paraId="0C913055" w14:textId="77777777" w:rsidR="00150824" w:rsidRPr="00B94674" w:rsidRDefault="00150824">
                            <w:pPr>
                              <w:rPr>
                                <w:lang w:val="en-US"/>
                              </w:rPr>
                            </w:pPr>
                          </w:p>
                          <w:p w14:paraId="38F7EF91" w14:textId="77777777" w:rsidR="00150824" w:rsidRPr="00B94674" w:rsidRDefault="00150824" w:rsidP="00204E76">
                            <w:pPr>
                              <w:pStyle w:val="Ttulo1"/>
                              <w:rPr>
                                <w:lang w:val="en-US"/>
                              </w:rPr>
                            </w:pPr>
                          </w:p>
                          <w:p w14:paraId="1AAE5A7B" w14:textId="77777777" w:rsidR="00150824" w:rsidRPr="00B94674" w:rsidRDefault="00150824">
                            <w:pPr>
                              <w:rPr>
                                <w:lang w:val="en-US"/>
                              </w:rPr>
                            </w:pPr>
                          </w:p>
                          <w:p w14:paraId="2DD1DB21" w14:textId="77777777" w:rsidR="00150824" w:rsidRPr="00B94674" w:rsidRDefault="00150824" w:rsidP="00204E76">
                            <w:pPr>
                              <w:pStyle w:val="Ttulo1"/>
                              <w:rPr>
                                <w:lang w:val="en-US"/>
                              </w:rPr>
                            </w:pPr>
                          </w:p>
                          <w:p w14:paraId="66D04E89" w14:textId="77777777" w:rsidR="00150824" w:rsidRPr="00B94674" w:rsidRDefault="00150824">
                            <w:pPr>
                              <w:rPr>
                                <w:lang w:val="en-US"/>
                              </w:rPr>
                            </w:pPr>
                          </w:p>
                          <w:p w14:paraId="6061DDE5" w14:textId="77777777" w:rsidR="00150824" w:rsidRPr="00B94674" w:rsidRDefault="00150824" w:rsidP="00204E76">
                            <w:pPr>
                              <w:pStyle w:val="Ttulo1"/>
                              <w:rPr>
                                <w:lang w:val="en-US"/>
                              </w:rPr>
                            </w:pPr>
                          </w:p>
                          <w:p w14:paraId="258A8B43" w14:textId="77777777" w:rsidR="00150824" w:rsidRPr="00B94674" w:rsidRDefault="00150824">
                            <w:pPr>
                              <w:rPr>
                                <w:lang w:val="en-US"/>
                              </w:rPr>
                            </w:pPr>
                          </w:p>
                          <w:p w14:paraId="4F0D407D" w14:textId="77777777" w:rsidR="00150824" w:rsidRPr="00B94674" w:rsidRDefault="00150824" w:rsidP="00204E76">
                            <w:pPr>
                              <w:pStyle w:val="Ttulo1"/>
                              <w:rPr>
                                <w:lang w:val="en-US"/>
                              </w:rPr>
                            </w:pPr>
                          </w:p>
                          <w:p w14:paraId="4A6FC943" w14:textId="77777777" w:rsidR="00150824" w:rsidRPr="00B94674" w:rsidRDefault="00150824">
                            <w:pPr>
                              <w:rPr>
                                <w:lang w:val="en-US"/>
                              </w:rPr>
                            </w:pPr>
                          </w:p>
                          <w:p w14:paraId="3D88DE9D" w14:textId="77777777" w:rsidR="00150824" w:rsidRPr="00B94674" w:rsidRDefault="00150824" w:rsidP="00204E76">
                            <w:pPr>
                              <w:pStyle w:val="Ttulo1"/>
                              <w:rPr>
                                <w:lang w:val="en-US"/>
                              </w:rPr>
                            </w:pPr>
                          </w:p>
                          <w:p w14:paraId="46D10D9E" w14:textId="77777777" w:rsidR="00150824" w:rsidRPr="00B94674" w:rsidRDefault="00150824">
                            <w:pPr>
                              <w:rPr>
                                <w:lang w:val="en-US"/>
                              </w:rPr>
                            </w:pPr>
                          </w:p>
                          <w:p w14:paraId="5D044568" w14:textId="77777777" w:rsidR="00150824" w:rsidRPr="00B94674" w:rsidRDefault="00150824" w:rsidP="00204E76">
                            <w:pPr>
                              <w:pStyle w:val="Ttulo1"/>
                              <w:rPr>
                                <w:lang w:val="en-US"/>
                              </w:rPr>
                            </w:pPr>
                          </w:p>
                          <w:p w14:paraId="07E78CEA" w14:textId="77777777" w:rsidR="00150824" w:rsidRPr="00B94674" w:rsidRDefault="00150824">
                            <w:pPr>
                              <w:rPr>
                                <w:lang w:val="en-US"/>
                              </w:rPr>
                            </w:pPr>
                          </w:p>
                          <w:p w14:paraId="59159039" w14:textId="77777777" w:rsidR="00150824" w:rsidRPr="00B94674" w:rsidRDefault="00150824" w:rsidP="00204E76">
                            <w:pPr>
                              <w:pStyle w:val="Ttulo1"/>
                              <w:rPr>
                                <w:lang w:val="en-US"/>
                              </w:rPr>
                            </w:pPr>
                          </w:p>
                          <w:p w14:paraId="2B4AC2C9" w14:textId="77777777" w:rsidR="00150824" w:rsidRPr="00B94674" w:rsidRDefault="00150824">
                            <w:pPr>
                              <w:rPr>
                                <w:lang w:val="en-US"/>
                              </w:rPr>
                            </w:pPr>
                          </w:p>
                          <w:p w14:paraId="6E1F57F5" w14:textId="77777777" w:rsidR="00150824" w:rsidRPr="00B94674" w:rsidRDefault="00150824" w:rsidP="00204E76">
                            <w:pPr>
                              <w:pStyle w:val="Ttulo1"/>
                              <w:rPr>
                                <w:lang w:val="en-US"/>
                              </w:rPr>
                            </w:pPr>
                          </w:p>
                          <w:p w14:paraId="437E4206" w14:textId="77777777" w:rsidR="00150824" w:rsidRPr="00B94674" w:rsidRDefault="00150824">
                            <w:pPr>
                              <w:rPr>
                                <w:lang w:val="en-US"/>
                              </w:rPr>
                            </w:pPr>
                          </w:p>
                          <w:p w14:paraId="5DB7A8EF" w14:textId="77777777" w:rsidR="00150824" w:rsidRPr="00B94674" w:rsidRDefault="00150824" w:rsidP="00204E76">
                            <w:pPr>
                              <w:pStyle w:val="Ttulo1"/>
                              <w:rPr>
                                <w:lang w:val="en-US"/>
                              </w:rPr>
                            </w:pPr>
                          </w:p>
                          <w:p w14:paraId="69D8C0F9" w14:textId="77777777" w:rsidR="00150824" w:rsidRPr="00B94674" w:rsidRDefault="00150824">
                            <w:pPr>
                              <w:rPr>
                                <w:lang w:val="en-US"/>
                              </w:rPr>
                            </w:pPr>
                          </w:p>
                          <w:p w14:paraId="3B6FFCBB" w14:textId="77777777" w:rsidR="00150824" w:rsidRPr="00B94674" w:rsidRDefault="00150824" w:rsidP="00204E76">
                            <w:pPr>
                              <w:pStyle w:val="Ttulo1"/>
                              <w:rPr>
                                <w:lang w:val="en-US"/>
                              </w:rPr>
                            </w:pPr>
                          </w:p>
                          <w:p w14:paraId="523F5777" w14:textId="77777777" w:rsidR="00150824" w:rsidRPr="00B94674" w:rsidRDefault="00150824">
                            <w:pPr>
                              <w:rPr>
                                <w:lang w:val="en-US"/>
                              </w:rPr>
                            </w:pPr>
                          </w:p>
                          <w:p w14:paraId="630B5FA6" w14:textId="77777777" w:rsidR="00150824" w:rsidRPr="00B94674" w:rsidRDefault="00150824" w:rsidP="00204E76">
                            <w:pPr>
                              <w:pStyle w:val="Ttulo1"/>
                              <w:rPr>
                                <w:lang w:val="en-US"/>
                              </w:rPr>
                            </w:pPr>
                          </w:p>
                          <w:p w14:paraId="466140F7" w14:textId="77777777" w:rsidR="00150824" w:rsidRPr="00B94674" w:rsidRDefault="00150824">
                            <w:pPr>
                              <w:rPr>
                                <w:lang w:val="en-US"/>
                              </w:rPr>
                            </w:pPr>
                          </w:p>
                          <w:p w14:paraId="1C061F85" w14:textId="77777777" w:rsidR="00150824" w:rsidRPr="00B94674" w:rsidRDefault="00150824" w:rsidP="00204E76">
                            <w:pPr>
                              <w:pStyle w:val="Ttulo1"/>
                              <w:rPr>
                                <w:lang w:val="en-US"/>
                              </w:rPr>
                            </w:pPr>
                          </w:p>
                          <w:p w14:paraId="31F3F85A" w14:textId="77777777" w:rsidR="00150824" w:rsidRPr="00B94674" w:rsidRDefault="00150824">
                            <w:pPr>
                              <w:rPr>
                                <w:lang w:val="en-US"/>
                              </w:rPr>
                            </w:pPr>
                          </w:p>
                          <w:p w14:paraId="778B4FA9" w14:textId="77777777" w:rsidR="00150824" w:rsidRPr="00B94674" w:rsidRDefault="00150824" w:rsidP="00204E76">
                            <w:pPr>
                              <w:pStyle w:val="Ttulo1"/>
                              <w:rPr>
                                <w:lang w:val="en-US"/>
                              </w:rPr>
                            </w:pPr>
                          </w:p>
                          <w:p w14:paraId="367C04B9" w14:textId="77777777" w:rsidR="00150824" w:rsidRPr="00B94674" w:rsidRDefault="00150824">
                            <w:pPr>
                              <w:rPr>
                                <w:lang w:val="en-US"/>
                              </w:rPr>
                            </w:pPr>
                          </w:p>
                          <w:p w14:paraId="4ECE10A3" w14:textId="77777777" w:rsidR="00150824" w:rsidRPr="00B94674" w:rsidRDefault="00150824" w:rsidP="00204E76">
                            <w:pPr>
                              <w:pStyle w:val="Ttulo1"/>
                              <w:rPr>
                                <w:lang w:val="en-US"/>
                              </w:rPr>
                            </w:pPr>
                          </w:p>
                          <w:p w14:paraId="5261187A" w14:textId="77777777" w:rsidR="00150824" w:rsidRPr="00B94674" w:rsidRDefault="00150824">
                            <w:pPr>
                              <w:rPr>
                                <w:lang w:val="en-US"/>
                              </w:rPr>
                            </w:pPr>
                          </w:p>
                          <w:p w14:paraId="71F4E34C" w14:textId="77777777" w:rsidR="00150824" w:rsidRPr="00B94674" w:rsidRDefault="00150824" w:rsidP="00204E76">
                            <w:pPr>
                              <w:pStyle w:val="Ttulo1"/>
                              <w:rPr>
                                <w:lang w:val="en-US"/>
                              </w:rPr>
                            </w:pPr>
                          </w:p>
                          <w:p w14:paraId="5AC0D8CA" w14:textId="77777777" w:rsidR="00150824" w:rsidRPr="00B94674" w:rsidRDefault="00150824">
                            <w:pPr>
                              <w:rPr>
                                <w:lang w:val="en-US"/>
                              </w:rPr>
                            </w:pPr>
                          </w:p>
                          <w:p w14:paraId="334992BA" w14:textId="77777777" w:rsidR="00150824" w:rsidRPr="00B94674" w:rsidRDefault="00150824" w:rsidP="00204E76">
                            <w:pPr>
                              <w:pStyle w:val="Ttulo1"/>
                              <w:rPr>
                                <w:lang w:val="en-US"/>
                              </w:rPr>
                            </w:pPr>
                          </w:p>
                          <w:p w14:paraId="288EBF24" w14:textId="77777777" w:rsidR="00150824" w:rsidRPr="00B94674" w:rsidRDefault="00150824">
                            <w:pPr>
                              <w:rPr>
                                <w:lang w:val="en-US"/>
                              </w:rPr>
                            </w:pPr>
                          </w:p>
                          <w:p w14:paraId="07478C31" w14:textId="77777777" w:rsidR="00150824" w:rsidRPr="00B94674" w:rsidRDefault="00150824" w:rsidP="00204E76">
                            <w:pPr>
                              <w:pStyle w:val="Ttulo1"/>
                              <w:rPr>
                                <w:lang w:val="en-US"/>
                              </w:rPr>
                            </w:pPr>
                          </w:p>
                          <w:p w14:paraId="5ED9EB8C" w14:textId="77777777" w:rsidR="00150824" w:rsidRPr="00B94674" w:rsidRDefault="00150824">
                            <w:pPr>
                              <w:rPr>
                                <w:lang w:val="en-US"/>
                              </w:rPr>
                            </w:pPr>
                          </w:p>
                          <w:p w14:paraId="692E3917" w14:textId="77777777" w:rsidR="00150824" w:rsidRPr="00B94674" w:rsidRDefault="00150824" w:rsidP="00204E76">
                            <w:pPr>
                              <w:pStyle w:val="Ttulo1"/>
                              <w:rPr>
                                <w:lang w:val="en-US"/>
                              </w:rPr>
                            </w:pPr>
                          </w:p>
                          <w:p w14:paraId="2D512264" w14:textId="77777777" w:rsidR="00150824" w:rsidRPr="00B94674" w:rsidRDefault="00150824">
                            <w:pPr>
                              <w:rPr>
                                <w:lang w:val="en-US"/>
                              </w:rPr>
                            </w:pPr>
                          </w:p>
                          <w:p w14:paraId="1CA1138C" w14:textId="77777777" w:rsidR="00150824" w:rsidRPr="00B94674" w:rsidRDefault="00150824" w:rsidP="00204E76">
                            <w:pPr>
                              <w:pStyle w:val="Ttulo1"/>
                              <w:rPr>
                                <w:lang w:val="en-US"/>
                              </w:rPr>
                            </w:pPr>
                          </w:p>
                          <w:p w14:paraId="6A77A4B1" w14:textId="77777777" w:rsidR="00150824" w:rsidRPr="00B94674" w:rsidRDefault="00150824">
                            <w:pPr>
                              <w:rPr>
                                <w:lang w:val="en-US"/>
                              </w:rPr>
                            </w:pPr>
                          </w:p>
                          <w:p w14:paraId="0AF61B68" w14:textId="77777777" w:rsidR="00150824" w:rsidRPr="00B94674" w:rsidRDefault="00150824" w:rsidP="00204E76">
                            <w:pPr>
                              <w:pStyle w:val="Ttulo1"/>
                              <w:rPr>
                                <w:lang w:val="en-US"/>
                              </w:rPr>
                            </w:pPr>
                          </w:p>
                          <w:p w14:paraId="1E8616FC" w14:textId="77777777" w:rsidR="00150824" w:rsidRPr="00B94674" w:rsidRDefault="00150824">
                            <w:pPr>
                              <w:rPr>
                                <w:lang w:val="en-US"/>
                              </w:rPr>
                            </w:pPr>
                          </w:p>
                          <w:p w14:paraId="192C8FDA" w14:textId="77777777" w:rsidR="00150824" w:rsidRPr="00B94674" w:rsidRDefault="00150824" w:rsidP="00204E76">
                            <w:pPr>
                              <w:pStyle w:val="Ttulo1"/>
                              <w:rPr>
                                <w:lang w:val="en-US"/>
                              </w:rPr>
                            </w:pPr>
                          </w:p>
                          <w:p w14:paraId="5D974A8D" w14:textId="77777777" w:rsidR="00150824" w:rsidRPr="00B94674" w:rsidRDefault="00150824">
                            <w:pPr>
                              <w:rPr>
                                <w:lang w:val="en-US"/>
                              </w:rPr>
                            </w:pPr>
                          </w:p>
                          <w:p w14:paraId="1013F172" w14:textId="77777777" w:rsidR="00150824" w:rsidRPr="00B94674" w:rsidRDefault="00150824" w:rsidP="00204E76">
                            <w:pPr>
                              <w:pStyle w:val="Ttulo1"/>
                              <w:rPr>
                                <w:lang w:val="en-US"/>
                              </w:rPr>
                            </w:pPr>
                          </w:p>
                          <w:p w14:paraId="68225D4E" w14:textId="77777777" w:rsidR="00150824" w:rsidRPr="00B94674" w:rsidRDefault="00150824">
                            <w:pPr>
                              <w:rPr>
                                <w:lang w:val="en-US"/>
                              </w:rPr>
                            </w:pPr>
                          </w:p>
                          <w:p w14:paraId="096270B3" w14:textId="77777777" w:rsidR="00150824" w:rsidRPr="00B94674" w:rsidRDefault="00150824" w:rsidP="00204E76">
                            <w:pPr>
                              <w:pStyle w:val="Ttulo1"/>
                              <w:rPr>
                                <w:lang w:val="en-US"/>
                              </w:rPr>
                            </w:pPr>
                          </w:p>
                          <w:p w14:paraId="208A4411" w14:textId="77777777" w:rsidR="00150824" w:rsidRPr="00B94674" w:rsidRDefault="00150824">
                            <w:pPr>
                              <w:rPr>
                                <w:lang w:val="en-US"/>
                              </w:rPr>
                            </w:pPr>
                          </w:p>
                          <w:p w14:paraId="73620D20" w14:textId="77777777" w:rsidR="00150824" w:rsidRPr="00B94674" w:rsidRDefault="00150824" w:rsidP="00204E76">
                            <w:pPr>
                              <w:pStyle w:val="Ttulo1"/>
                              <w:rPr>
                                <w:lang w:val="en-US"/>
                              </w:rPr>
                            </w:pPr>
                          </w:p>
                          <w:p w14:paraId="139E735F" w14:textId="77777777" w:rsidR="00150824" w:rsidRPr="00B94674" w:rsidRDefault="00150824">
                            <w:pPr>
                              <w:rPr>
                                <w:lang w:val="en-US"/>
                              </w:rPr>
                            </w:pPr>
                          </w:p>
                          <w:p w14:paraId="40BCC8F8" w14:textId="77777777" w:rsidR="00150824" w:rsidRPr="00B94674" w:rsidRDefault="00150824" w:rsidP="00204E76">
                            <w:pPr>
                              <w:pStyle w:val="Ttulo1"/>
                              <w:rPr>
                                <w:lang w:val="en-US"/>
                              </w:rPr>
                            </w:pPr>
                          </w:p>
                          <w:p w14:paraId="2576BA8C" w14:textId="77777777" w:rsidR="00150824" w:rsidRPr="00B94674" w:rsidRDefault="00150824">
                            <w:pPr>
                              <w:rPr>
                                <w:lang w:val="en-US"/>
                              </w:rPr>
                            </w:pPr>
                          </w:p>
                          <w:p w14:paraId="56DF4847" w14:textId="77777777" w:rsidR="00150824" w:rsidRPr="00B94674" w:rsidRDefault="00150824" w:rsidP="00204E76">
                            <w:pPr>
                              <w:pStyle w:val="Ttulo1"/>
                              <w:rPr>
                                <w:lang w:val="en-US"/>
                              </w:rPr>
                            </w:pPr>
                          </w:p>
                          <w:p w14:paraId="4EE4A734" w14:textId="77777777" w:rsidR="00150824" w:rsidRPr="00B94674" w:rsidRDefault="00150824">
                            <w:pPr>
                              <w:rPr>
                                <w:lang w:val="en-US"/>
                              </w:rPr>
                            </w:pPr>
                          </w:p>
                          <w:p w14:paraId="34EF66CF" w14:textId="77777777" w:rsidR="00150824" w:rsidRPr="00B94674" w:rsidRDefault="00150824" w:rsidP="00204E76">
                            <w:pPr>
                              <w:pStyle w:val="Ttulo1"/>
                              <w:rPr>
                                <w:lang w:val="en-US"/>
                              </w:rPr>
                            </w:pPr>
                          </w:p>
                          <w:p w14:paraId="5F47E2C5" w14:textId="77777777" w:rsidR="00150824" w:rsidRPr="00B94674" w:rsidRDefault="00150824">
                            <w:pPr>
                              <w:rPr>
                                <w:lang w:val="en-US"/>
                              </w:rPr>
                            </w:pPr>
                          </w:p>
                          <w:p w14:paraId="63D39C05" w14:textId="77777777" w:rsidR="00150824" w:rsidRPr="00B94674" w:rsidRDefault="00150824" w:rsidP="00204E76">
                            <w:pPr>
                              <w:pStyle w:val="Ttulo1"/>
                              <w:rPr>
                                <w:lang w:val="en-US"/>
                              </w:rPr>
                            </w:pPr>
                          </w:p>
                          <w:p w14:paraId="481560B4" w14:textId="77777777" w:rsidR="00150824" w:rsidRPr="00B94674" w:rsidRDefault="00150824">
                            <w:pPr>
                              <w:rPr>
                                <w:lang w:val="en-US"/>
                              </w:rPr>
                            </w:pPr>
                          </w:p>
                          <w:p w14:paraId="772BC103" w14:textId="77777777" w:rsidR="00150824" w:rsidRPr="00B94674" w:rsidRDefault="00150824" w:rsidP="00204E76">
                            <w:pPr>
                              <w:pStyle w:val="Ttulo1"/>
                              <w:rPr>
                                <w:lang w:val="en-US"/>
                              </w:rPr>
                            </w:pPr>
                          </w:p>
                          <w:p w14:paraId="6498984F" w14:textId="77777777" w:rsidR="00150824" w:rsidRPr="00B94674" w:rsidRDefault="00150824">
                            <w:pPr>
                              <w:rPr>
                                <w:lang w:val="en-US"/>
                              </w:rPr>
                            </w:pPr>
                          </w:p>
                          <w:p w14:paraId="4D17F13B" w14:textId="77777777" w:rsidR="00150824" w:rsidRPr="00B94674" w:rsidRDefault="00150824" w:rsidP="00204E76">
                            <w:pPr>
                              <w:pStyle w:val="Ttulo1"/>
                              <w:rPr>
                                <w:lang w:val="en-US"/>
                              </w:rPr>
                            </w:pPr>
                          </w:p>
                          <w:p w14:paraId="2A8E38CE" w14:textId="77777777" w:rsidR="00150824" w:rsidRPr="00B94674" w:rsidRDefault="00150824">
                            <w:pPr>
                              <w:rPr>
                                <w:lang w:val="en-US"/>
                              </w:rPr>
                            </w:pPr>
                          </w:p>
                          <w:p w14:paraId="2D25FE8B" w14:textId="77777777" w:rsidR="00150824" w:rsidRPr="00B94674" w:rsidRDefault="00150824" w:rsidP="00204E76">
                            <w:pPr>
                              <w:pStyle w:val="Ttulo1"/>
                              <w:rPr>
                                <w:lang w:val="en-US"/>
                              </w:rPr>
                            </w:pPr>
                          </w:p>
                          <w:p w14:paraId="25A2EDD1" w14:textId="77777777" w:rsidR="00150824" w:rsidRPr="00B94674" w:rsidRDefault="00150824">
                            <w:pPr>
                              <w:rPr>
                                <w:lang w:val="en-US"/>
                              </w:rPr>
                            </w:pPr>
                          </w:p>
                          <w:p w14:paraId="768A442A" w14:textId="77777777" w:rsidR="00150824" w:rsidRPr="00B94674" w:rsidRDefault="00150824" w:rsidP="00204E76">
                            <w:pPr>
                              <w:pStyle w:val="Ttulo1"/>
                              <w:rPr>
                                <w:lang w:val="en-US"/>
                              </w:rPr>
                            </w:pPr>
                          </w:p>
                          <w:p w14:paraId="3165E5E9" w14:textId="77777777" w:rsidR="00150824" w:rsidRPr="00B94674" w:rsidRDefault="00150824">
                            <w:pPr>
                              <w:rPr>
                                <w:lang w:val="en-US"/>
                              </w:rPr>
                            </w:pPr>
                          </w:p>
                          <w:p w14:paraId="2D31EFCA" w14:textId="77777777" w:rsidR="00150824" w:rsidRPr="00B94674" w:rsidRDefault="00150824" w:rsidP="00204E76">
                            <w:pPr>
                              <w:pStyle w:val="Ttulo1"/>
                              <w:rPr>
                                <w:lang w:val="en-US"/>
                              </w:rPr>
                            </w:pPr>
                          </w:p>
                          <w:p w14:paraId="6FC8F18B" w14:textId="77777777" w:rsidR="00150824" w:rsidRPr="00B94674" w:rsidRDefault="00150824">
                            <w:pPr>
                              <w:rPr>
                                <w:lang w:val="en-US"/>
                              </w:rPr>
                            </w:pPr>
                          </w:p>
                          <w:p w14:paraId="0AE7678C" w14:textId="77777777" w:rsidR="00150824" w:rsidRPr="00B94674" w:rsidRDefault="00150824" w:rsidP="00204E76">
                            <w:pPr>
                              <w:pStyle w:val="Ttulo1"/>
                              <w:rPr>
                                <w:lang w:val="en-US"/>
                              </w:rPr>
                            </w:pPr>
                          </w:p>
                          <w:p w14:paraId="6A7C17AF" w14:textId="77777777" w:rsidR="00150824" w:rsidRPr="00B94674" w:rsidRDefault="00150824">
                            <w:pPr>
                              <w:rPr>
                                <w:lang w:val="en-US"/>
                              </w:rPr>
                            </w:pPr>
                          </w:p>
                          <w:p w14:paraId="35A58CC3" w14:textId="77777777" w:rsidR="00150824" w:rsidRPr="00B94674" w:rsidRDefault="00150824" w:rsidP="00204E76">
                            <w:pPr>
                              <w:pStyle w:val="Ttulo1"/>
                              <w:rPr>
                                <w:lang w:val="en-US"/>
                              </w:rPr>
                            </w:pPr>
                          </w:p>
                          <w:p w14:paraId="2B15D5CE" w14:textId="77777777" w:rsidR="00150824" w:rsidRPr="00B94674" w:rsidRDefault="00150824">
                            <w:pPr>
                              <w:rPr>
                                <w:lang w:val="en-US"/>
                              </w:rPr>
                            </w:pPr>
                          </w:p>
                          <w:p w14:paraId="7FB805D1" w14:textId="77777777" w:rsidR="00150824" w:rsidRPr="00B94674" w:rsidRDefault="00150824" w:rsidP="00204E76">
                            <w:pPr>
                              <w:pStyle w:val="Ttulo1"/>
                              <w:rPr>
                                <w:lang w:val="en-US"/>
                              </w:rPr>
                            </w:pPr>
                          </w:p>
                          <w:p w14:paraId="51C415CA" w14:textId="77777777" w:rsidR="00150824" w:rsidRPr="00B94674" w:rsidRDefault="00150824">
                            <w:pPr>
                              <w:rPr>
                                <w:lang w:val="en-US"/>
                              </w:rPr>
                            </w:pPr>
                          </w:p>
                          <w:p w14:paraId="6A84D1C1" w14:textId="77777777" w:rsidR="00150824" w:rsidRPr="00B94674" w:rsidRDefault="00150824" w:rsidP="00204E76">
                            <w:pPr>
                              <w:pStyle w:val="Ttulo1"/>
                              <w:rPr>
                                <w:lang w:val="en-US"/>
                              </w:rPr>
                            </w:pPr>
                          </w:p>
                          <w:p w14:paraId="046FBE1F" w14:textId="77777777" w:rsidR="00150824" w:rsidRPr="00B94674" w:rsidRDefault="00150824">
                            <w:pPr>
                              <w:rPr>
                                <w:lang w:val="en-US"/>
                              </w:rPr>
                            </w:pPr>
                          </w:p>
                          <w:p w14:paraId="4DDD590B" w14:textId="77777777" w:rsidR="00150824" w:rsidRPr="00B94674" w:rsidRDefault="00150824" w:rsidP="00204E76">
                            <w:pPr>
                              <w:pStyle w:val="Ttulo1"/>
                              <w:rPr>
                                <w:lang w:val="en-US"/>
                              </w:rPr>
                            </w:pPr>
                          </w:p>
                          <w:p w14:paraId="3FADD429" w14:textId="77777777" w:rsidR="00150824" w:rsidRPr="00B94674" w:rsidRDefault="00150824">
                            <w:pPr>
                              <w:rPr>
                                <w:lang w:val="en-US"/>
                              </w:rPr>
                            </w:pPr>
                          </w:p>
                          <w:p w14:paraId="0AB10895" w14:textId="77777777" w:rsidR="00150824" w:rsidRPr="00B94674" w:rsidRDefault="00150824" w:rsidP="00204E76">
                            <w:pPr>
                              <w:pStyle w:val="Ttulo1"/>
                              <w:rPr>
                                <w:lang w:val="en-US"/>
                              </w:rPr>
                            </w:pPr>
                          </w:p>
                          <w:p w14:paraId="44A2EDE2" w14:textId="77777777" w:rsidR="00150824" w:rsidRPr="00B94674" w:rsidRDefault="00150824">
                            <w:pPr>
                              <w:rPr>
                                <w:lang w:val="en-US"/>
                              </w:rPr>
                            </w:pPr>
                          </w:p>
                          <w:p w14:paraId="398CC1F5" w14:textId="77777777" w:rsidR="00150824" w:rsidRPr="00B94674" w:rsidRDefault="00150824" w:rsidP="00204E76">
                            <w:pPr>
                              <w:pStyle w:val="Ttulo1"/>
                              <w:rPr>
                                <w:lang w:val="en-US"/>
                              </w:rPr>
                            </w:pPr>
                          </w:p>
                          <w:p w14:paraId="67F99916" w14:textId="77777777" w:rsidR="00150824" w:rsidRPr="00B94674" w:rsidRDefault="00150824">
                            <w:pPr>
                              <w:rPr>
                                <w:lang w:val="en-US"/>
                              </w:rPr>
                            </w:pPr>
                          </w:p>
                          <w:p w14:paraId="6D72CCF6" w14:textId="77777777" w:rsidR="00150824" w:rsidRPr="00B94674" w:rsidRDefault="00150824" w:rsidP="00204E76">
                            <w:pPr>
                              <w:pStyle w:val="Ttulo1"/>
                              <w:rPr>
                                <w:lang w:val="en-US"/>
                              </w:rPr>
                            </w:pPr>
                          </w:p>
                          <w:p w14:paraId="682DEFC0" w14:textId="77777777" w:rsidR="00150824" w:rsidRPr="00B94674" w:rsidRDefault="00150824">
                            <w:pPr>
                              <w:rPr>
                                <w:lang w:val="en-US"/>
                              </w:rPr>
                            </w:pPr>
                          </w:p>
                          <w:p w14:paraId="455398A7" w14:textId="77777777" w:rsidR="00150824" w:rsidRPr="00B94674" w:rsidRDefault="00150824" w:rsidP="00204E76">
                            <w:pPr>
                              <w:pStyle w:val="Ttulo1"/>
                              <w:rPr>
                                <w:lang w:val="en-US"/>
                              </w:rPr>
                            </w:pPr>
                          </w:p>
                          <w:p w14:paraId="33141AD5" w14:textId="77777777" w:rsidR="00150824" w:rsidRPr="00B94674" w:rsidRDefault="00150824">
                            <w:pPr>
                              <w:rPr>
                                <w:lang w:val="en-US"/>
                              </w:rPr>
                            </w:pPr>
                          </w:p>
                          <w:p w14:paraId="255620E4" w14:textId="77777777" w:rsidR="00150824" w:rsidRPr="00B94674" w:rsidRDefault="00150824" w:rsidP="00204E76">
                            <w:pPr>
                              <w:pStyle w:val="Ttulo1"/>
                              <w:rPr>
                                <w:lang w:val="en-US"/>
                              </w:rPr>
                            </w:pPr>
                          </w:p>
                          <w:p w14:paraId="7438978D" w14:textId="77777777" w:rsidR="00150824" w:rsidRPr="00B94674" w:rsidRDefault="00150824">
                            <w:pPr>
                              <w:rPr>
                                <w:lang w:val="en-US"/>
                              </w:rPr>
                            </w:pPr>
                          </w:p>
                          <w:p w14:paraId="3A1AFC6D" w14:textId="77777777" w:rsidR="00150824" w:rsidRPr="00B94674" w:rsidRDefault="00150824" w:rsidP="00204E76">
                            <w:pPr>
                              <w:pStyle w:val="Ttulo1"/>
                              <w:rPr>
                                <w:lang w:val="en-US"/>
                              </w:rPr>
                            </w:pPr>
                          </w:p>
                          <w:p w14:paraId="3852B358" w14:textId="77777777" w:rsidR="00150824" w:rsidRPr="00B94674" w:rsidRDefault="00150824">
                            <w:pPr>
                              <w:rPr>
                                <w:lang w:val="en-US"/>
                              </w:rPr>
                            </w:pPr>
                          </w:p>
                          <w:p w14:paraId="57B71753" w14:textId="77777777" w:rsidR="00150824" w:rsidRPr="00B94674" w:rsidRDefault="00150824" w:rsidP="00204E76">
                            <w:pPr>
                              <w:pStyle w:val="Ttulo1"/>
                              <w:rPr>
                                <w:lang w:val="en-US"/>
                              </w:rPr>
                            </w:pPr>
                          </w:p>
                          <w:p w14:paraId="2606BB9F" w14:textId="77777777" w:rsidR="00150824" w:rsidRPr="00B94674" w:rsidRDefault="00150824">
                            <w:pPr>
                              <w:rPr>
                                <w:lang w:val="en-US"/>
                              </w:rPr>
                            </w:pPr>
                          </w:p>
                          <w:p w14:paraId="6B588EE3" w14:textId="77777777" w:rsidR="00150824" w:rsidRPr="00B94674" w:rsidRDefault="00150824" w:rsidP="00204E76">
                            <w:pPr>
                              <w:pStyle w:val="Ttulo1"/>
                              <w:rPr>
                                <w:lang w:val="en-US"/>
                              </w:rPr>
                            </w:pPr>
                          </w:p>
                          <w:p w14:paraId="3F6E8949" w14:textId="77777777" w:rsidR="00150824" w:rsidRPr="00B94674" w:rsidRDefault="00150824">
                            <w:pPr>
                              <w:rPr>
                                <w:lang w:val="en-US"/>
                              </w:rPr>
                            </w:pPr>
                          </w:p>
                          <w:p w14:paraId="0E9581E0" w14:textId="77777777" w:rsidR="00150824" w:rsidRPr="00B94674" w:rsidRDefault="00150824" w:rsidP="00204E76">
                            <w:pPr>
                              <w:pStyle w:val="Ttulo1"/>
                              <w:rPr>
                                <w:lang w:val="en-US"/>
                              </w:rPr>
                            </w:pPr>
                          </w:p>
                          <w:p w14:paraId="18A42560" w14:textId="77777777" w:rsidR="00150824" w:rsidRPr="00B94674" w:rsidRDefault="00150824">
                            <w:pPr>
                              <w:rPr>
                                <w:lang w:val="en-US"/>
                              </w:rPr>
                            </w:pPr>
                          </w:p>
                          <w:p w14:paraId="6C3A93C9" w14:textId="77777777" w:rsidR="00150824" w:rsidRPr="00B94674" w:rsidRDefault="00150824" w:rsidP="00204E76">
                            <w:pPr>
                              <w:pStyle w:val="Ttulo1"/>
                              <w:rPr>
                                <w:lang w:val="en-US"/>
                              </w:rPr>
                            </w:pPr>
                          </w:p>
                          <w:p w14:paraId="1E4483E7" w14:textId="77777777" w:rsidR="00150824" w:rsidRPr="00B94674" w:rsidRDefault="00150824">
                            <w:pPr>
                              <w:rPr>
                                <w:lang w:val="en-US"/>
                              </w:rPr>
                            </w:pPr>
                          </w:p>
                          <w:p w14:paraId="4584EE63" w14:textId="77777777" w:rsidR="00150824" w:rsidRPr="00B94674" w:rsidRDefault="00150824" w:rsidP="00204E76">
                            <w:pPr>
                              <w:pStyle w:val="Ttulo1"/>
                              <w:rPr>
                                <w:lang w:val="en-US"/>
                              </w:rPr>
                            </w:pPr>
                          </w:p>
                          <w:p w14:paraId="17BA3205" w14:textId="77777777" w:rsidR="00150824" w:rsidRPr="00B94674" w:rsidRDefault="00150824">
                            <w:pPr>
                              <w:rPr>
                                <w:lang w:val="en-US"/>
                              </w:rPr>
                            </w:pPr>
                          </w:p>
                          <w:p w14:paraId="5D1DAC6D" w14:textId="77777777" w:rsidR="00150824" w:rsidRPr="00B94674" w:rsidRDefault="00150824" w:rsidP="00204E76">
                            <w:pPr>
                              <w:pStyle w:val="Ttulo1"/>
                              <w:rPr>
                                <w:lang w:val="en-US"/>
                              </w:rPr>
                            </w:pPr>
                          </w:p>
                          <w:p w14:paraId="566CBDCB" w14:textId="77777777" w:rsidR="00150824" w:rsidRPr="00B94674" w:rsidRDefault="00150824">
                            <w:pPr>
                              <w:rPr>
                                <w:lang w:val="en-US"/>
                              </w:rPr>
                            </w:pPr>
                          </w:p>
                          <w:p w14:paraId="24B9F9AD" w14:textId="77777777" w:rsidR="00150824" w:rsidRPr="00B94674" w:rsidRDefault="00150824" w:rsidP="00204E76">
                            <w:pPr>
                              <w:pStyle w:val="Ttulo1"/>
                              <w:rPr>
                                <w:lang w:val="en-US"/>
                              </w:rPr>
                            </w:pPr>
                          </w:p>
                          <w:p w14:paraId="0DAC2F07" w14:textId="77777777" w:rsidR="00150824" w:rsidRPr="00B94674" w:rsidRDefault="00150824">
                            <w:pPr>
                              <w:rPr>
                                <w:lang w:val="en-US"/>
                              </w:rPr>
                            </w:pPr>
                          </w:p>
                          <w:p w14:paraId="2194D678" w14:textId="77777777" w:rsidR="00150824" w:rsidRPr="00B94674" w:rsidRDefault="00150824" w:rsidP="00204E76">
                            <w:pPr>
                              <w:pStyle w:val="Ttulo1"/>
                              <w:rPr>
                                <w:lang w:val="en-US"/>
                              </w:rPr>
                            </w:pPr>
                          </w:p>
                          <w:p w14:paraId="65F4728A" w14:textId="77777777" w:rsidR="00150824" w:rsidRPr="00B94674" w:rsidRDefault="00150824">
                            <w:pPr>
                              <w:rPr>
                                <w:lang w:val="en-US"/>
                              </w:rPr>
                            </w:pPr>
                          </w:p>
                          <w:p w14:paraId="6DDAF3C5" w14:textId="77777777" w:rsidR="00150824" w:rsidRPr="00B94674" w:rsidRDefault="00150824" w:rsidP="00204E76">
                            <w:pPr>
                              <w:pStyle w:val="Ttulo1"/>
                              <w:rPr>
                                <w:lang w:val="en-US"/>
                              </w:rPr>
                            </w:pPr>
                          </w:p>
                          <w:p w14:paraId="03C6AC07" w14:textId="77777777" w:rsidR="00150824" w:rsidRPr="00B94674" w:rsidRDefault="00150824">
                            <w:pPr>
                              <w:rPr>
                                <w:lang w:val="en-US"/>
                              </w:rPr>
                            </w:pPr>
                          </w:p>
                          <w:p w14:paraId="77C24BE7" w14:textId="77777777" w:rsidR="00150824" w:rsidRPr="00B94674" w:rsidRDefault="00150824" w:rsidP="00204E76">
                            <w:pPr>
                              <w:pStyle w:val="Ttulo1"/>
                              <w:rPr>
                                <w:lang w:val="en-US"/>
                              </w:rPr>
                            </w:pPr>
                          </w:p>
                          <w:p w14:paraId="73E6C211" w14:textId="77777777" w:rsidR="00A5206C" w:rsidRDefault="00A5206C"/>
                          <w:p w14:paraId="76B00EC4" w14:textId="77777777" w:rsidR="00150824" w:rsidRPr="00B94674" w:rsidRDefault="00150824" w:rsidP="00204E76">
                            <w:pPr>
                              <w:pStyle w:val="Ttulo1"/>
                              <w:rPr>
                                <w:lang w:val="en-US"/>
                              </w:rPr>
                            </w:pPr>
                          </w:p>
                          <w:p w14:paraId="5B337A80" w14:textId="77777777" w:rsidR="00150824" w:rsidRPr="00B94674" w:rsidRDefault="00150824">
                            <w:pPr>
                              <w:rPr>
                                <w:lang w:val="en-US"/>
                              </w:rPr>
                            </w:pPr>
                          </w:p>
                          <w:p w14:paraId="60EF5FBB" w14:textId="77777777" w:rsidR="00150824" w:rsidRPr="00B94674" w:rsidRDefault="00150824" w:rsidP="00204E76">
                            <w:pPr>
                              <w:pStyle w:val="Ttulo1"/>
                              <w:rPr>
                                <w:lang w:val="en-US"/>
                              </w:rPr>
                            </w:pPr>
                          </w:p>
                          <w:p w14:paraId="5A3883F7" w14:textId="77777777" w:rsidR="00150824" w:rsidRPr="00B94674" w:rsidRDefault="00150824">
                            <w:pPr>
                              <w:rPr>
                                <w:lang w:val="en-US"/>
                              </w:rPr>
                            </w:pPr>
                          </w:p>
                          <w:p w14:paraId="452B7E4F" w14:textId="77777777" w:rsidR="00150824" w:rsidRPr="00B94674" w:rsidRDefault="00150824" w:rsidP="00204E76">
                            <w:pPr>
                              <w:pStyle w:val="Ttulo1"/>
                              <w:rPr>
                                <w:lang w:val="en-US"/>
                              </w:rPr>
                            </w:pPr>
                          </w:p>
                          <w:p w14:paraId="309985E6" w14:textId="77777777" w:rsidR="00150824" w:rsidRPr="00B94674" w:rsidRDefault="00150824">
                            <w:pPr>
                              <w:rPr>
                                <w:lang w:val="en-US"/>
                              </w:rPr>
                            </w:pPr>
                          </w:p>
                          <w:p w14:paraId="0CB2A34C" w14:textId="77777777" w:rsidR="00150824" w:rsidRPr="00B94674" w:rsidRDefault="00150824" w:rsidP="00204E76">
                            <w:pPr>
                              <w:pStyle w:val="Ttulo1"/>
                              <w:rPr>
                                <w:lang w:val="en-US"/>
                              </w:rPr>
                            </w:pPr>
                          </w:p>
                          <w:p w14:paraId="3C2F4CD0" w14:textId="77777777" w:rsidR="00150824" w:rsidRPr="00B94674" w:rsidRDefault="00150824">
                            <w:pPr>
                              <w:rPr>
                                <w:lang w:val="en-US"/>
                              </w:rPr>
                            </w:pPr>
                          </w:p>
                          <w:p w14:paraId="7DA295DC" w14:textId="77777777" w:rsidR="00150824" w:rsidRPr="00B94674" w:rsidRDefault="00150824" w:rsidP="00204E76">
                            <w:pPr>
                              <w:pStyle w:val="Ttulo1"/>
                              <w:rPr>
                                <w:lang w:val="en-US"/>
                              </w:rPr>
                            </w:pPr>
                          </w:p>
                          <w:p w14:paraId="615C1201" w14:textId="77777777" w:rsidR="00150824" w:rsidRPr="00B94674" w:rsidRDefault="00150824">
                            <w:pPr>
                              <w:rPr>
                                <w:lang w:val="en-US"/>
                              </w:rPr>
                            </w:pPr>
                          </w:p>
                          <w:p w14:paraId="242B9E96" w14:textId="77777777" w:rsidR="00150824" w:rsidRPr="00B94674" w:rsidRDefault="00150824" w:rsidP="00204E76">
                            <w:pPr>
                              <w:pStyle w:val="Ttulo1"/>
                              <w:rPr>
                                <w:lang w:val="en-US"/>
                              </w:rPr>
                            </w:pPr>
                          </w:p>
                          <w:p w14:paraId="386F9B63" w14:textId="77777777" w:rsidR="00150824" w:rsidRPr="00B94674" w:rsidRDefault="00150824">
                            <w:pPr>
                              <w:rPr>
                                <w:lang w:val="en-US"/>
                              </w:rPr>
                            </w:pPr>
                          </w:p>
                          <w:p w14:paraId="2CA8F5F7" w14:textId="77777777" w:rsidR="00150824" w:rsidRPr="00B94674" w:rsidRDefault="00150824" w:rsidP="00204E76">
                            <w:pPr>
                              <w:pStyle w:val="Ttulo1"/>
                              <w:rPr>
                                <w:lang w:val="en-US"/>
                              </w:rPr>
                            </w:pPr>
                          </w:p>
                          <w:p w14:paraId="68F0C5C4" w14:textId="77777777" w:rsidR="00150824" w:rsidRPr="00B94674" w:rsidRDefault="00150824">
                            <w:pPr>
                              <w:rPr>
                                <w:lang w:val="en-US"/>
                              </w:rPr>
                            </w:pPr>
                          </w:p>
                          <w:p w14:paraId="77DFE384" w14:textId="77777777" w:rsidR="00150824" w:rsidRPr="00B94674" w:rsidRDefault="00150824" w:rsidP="00204E76">
                            <w:pPr>
                              <w:pStyle w:val="Ttulo1"/>
                              <w:rPr>
                                <w:lang w:val="en-US"/>
                              </w:rPr>
                            </w:pPr>
                          </w:p>
                          <w:p w14:paraId="63282DB2" w14:textId="77777777" w:rsidR="00150824" w:rsidRPr="00B94674" w:rsidRDefault="00150824">
                            <w:pPr>
                              <w:rPr>
                                <w:lang w:val="en-US"/>
                              </w:rPr>
                            </w:pPr>
                          </w:p>
                          <w:p w14:paraId="176DF17D" w14:textId="77777777" w:rsidR="00150824" w:rsidRPr="00B94674" w:rsidRDefault="00150824" w:rsidP="00204E76">
                            <w:pPr>
                              <w:pStyle w:val="Ttulo1"/>
                              <w:rPr>
                                <w:lang w:val="en-US"/>
                              </w:rPr>
                            </w:pPr>
                          </w:p>
                          <w:p w14:paraId="6FD60A7F" w14:textId="77777777" w:rsidR="00150824" w:rsidRPr="00B94674" w:rsidRDefault="00150824">
                            <w:pPr>
                              <w:rPr>
                                <w:lang w:val="en-US"/>
                              </w:rPr>
                            </w:pPr>
                          </w:p>
                          <w:p w14:paraId="015D8BEC" w14:textId="77777777" w:rsidR="00150824" w:rsidRPr="00B94674" w:rsidRDefault="00150824" w:rsidP="00204E76">
                            <w:pPr>
                              <w:pStyle w:val="Ttulo1"/>
                              <w:rPr>
                                <w:lang w:val="en-US"/>
                              </w:rPr>
                            </w:pPr>
                          </w:p>
                          <w:p w14:paraId="7CCD91DB" w14:textId="77777777" w:rsidR="00150824" w:rsidRPr="00B94674" w:rsidRDefault="00150824">
                            <w:pPr>
                              <w:rPr>
                                <w:lang w:val="en-US"/>
                              </w:rPr>
                            </w:pPr>
                          </w:p>
                          <w:p w14:paraId="75617671" w14:textId="77777777" w:rsidR="00150824" w:rsidRPr="00B94674" w:rsidRDefault="00150824" w:rsidP="00204E76">
                            <w:pPr>
                              <w:pStyle w:val="Ttulo1"/>
                              <w:rPr>
                                <w:lang w:val="en-US"/>
                              </w:rPr>
                            </w:pPr>
                          </w:p>
                          <w:p w14:paraId="3709CA68" w14:textId="77777777" w:rsidR="00150824" w:rsidRPr="00B94674" w:rsidRDefault="00150824">
                            <w:pPr>
                              <w:rPr>
                                <w:lang w:val="en-US"/>
                              </w:rPr>
                            </w:pPr>
                          </w:p>
                          <w:p w14:paraId="0DA6CD47" w14:textId="77777777" w:rsidR="00150824" w:rsidRPr="00B94674" w:rsidRDefault="00150824" w:rsidP="00204E76">
                            <w:pPr>
                              <w:pStyle w:val="Ttulo1"/>
                              <w:rPr>
                                <w:lang w:val="en-US"/>
                              </w:rPr>
                            </w:pPr>
                          </w:p>
                          <w:p w14:paraId="531DD9EF" w14:textId="77777777" w:rsidR="00150824" w:rsidRPr="00B94674" w:rsidRDefault="00150824">
                            <w:pPr>
                              <w:rPr>
                                <w:lang w:val="en-US"/>
                              </w:rPr>
                            </w:pPr>
                          </w:p>
                          <w:p w14:paraId="3B3E880E" w14:textId="77777777" w:rsidR="00150824" w:rsidRPr="00B94674" w:rsidRDefault="00150824" w:rsidP="00204E76">
                            <w:pPr>
                              <w:pStyle w:val="Ttulo1"/>
                              <w:rPr>
                                <w:lang w:val="en-US"/>
                              </w:rPr>
                            </w:pPr>
                          </w:p>
                          <w:p w14:paraId="68F65FF1" w14:textId="77777777" w:rsidR="00150824" w:rsidRPr="00B94674" w:rsidRDefault="00150824">
                            <w:pPr>
                              <w:rPr>
                                <w:lang w:val="en-US"/>
                              </w:rPr>
                            </w:pPr>
                          </w:p>
                          <w:p w14:paraId="4ECB9F1B" w14:textId="77777777" w:rsidR="00150824" w:rsidRPr="00B94674" w:rsidRDefault="00150824" w:rsidP="00204E76">
                            <w:pPr>
                              <w:pStyle w:val="Ttulo1"/>
                              <w:rPr>
                                <w:lang w:val="en-US"/>
                              </w:rPr>
                            </w:pPr>
                          </w:p>
                          <w:p w14:paraId="74A3A0A1" w14:textId="77777777" w:rsidR="00150824" w:rsidRPr="00B94674" w:rsidRDefault="00150824">
                            <w:pPr>
                              <w:rPr>
                                <w:lang w:val="en-US"/>
                              </w:rPr>
                            </w:pPr>
                          </w:p>
                          <w:p w14:paraId="445627D1" w14:textId="77777777" w:rsidR="00150824" w:rsidRPr="00B94674" w:rsidRDefault="00150824" w:rsidP="00204E76">
                            <w:pPr>
                              <w:pStyle w:val="Ttulo1"/>
                              <w:rPr>
                                <w:lang w:val="en-US"/>
                              </w:rPr>
                            </w:pPr>
                          </w:p>
                          <w:p w14:paraId="384242FC" w14:textId="77777777" w:rsidR="00150824" w:rsidRPr="00B94674" w:rsidRDefault="00150824">
                            <w:pPr>
                              <w:rPr>
                                <w:lang w:val="en-US"/>
                              </w:rPr>
                            </w:pPr>
                          </w:p>
                          <w:p w14:paraId="61109104" w14:textId="77777777" w:rsidR="00150824" w:rsidRPr="00B94674" w:rsidRDefault="00150824" w:rsidP="00204E76">
                            <w:pPr>
                              <w:pStyle w:val="Ttulo1"/>
                              <w:rPr>
                                <w:lang w:val="en-US"/>
                              </w:rPr>
                            </w:pPr>
                          </w:p>
                          <w:p w14:paraId="53982DA1" w14:textId="77777777" w:rsidR="00150824" w:rsidRPr="00B94674" w:rsidRDefault="00150824">
                            <w:pPr>
                              <w:rPr>
                                <w:lang w:val="en-US"/>
                              </w:rPr>
                            </w:pPr>
                          </w:p>
                          <w:p w14:paraId="101B57E7" w14:textId="77777777" w:rsidR="00150824" w:rsidRPr="00B94674" w:rsidRDefault="00150824" w:rsidP="00204E76">
                            <w:pPr>
                              <w:pStyle w:val="Ttulo1"/>
                              <w:rPr>
                                <w:lang w:val="en-US"/>
                              </w:rPr>
                            </w:pPr>
                          </w:p>
                          <w:p w14:paraId="0407E74D" w14:textId="77777777" w:rsidR="00150824" w:rsidRPr="00B94674" w:rsidRDefault="00150824">
                            <w:pPr>
                              <w:rPr>
                                <w:lang w:val="en-US"/>
                              </w:rPr>
                            </w:pPr>
                          </w:p>
                          <w:p w14:paraId="3E413928" w14:textId="77777777" w:rsidR="00150824" w:rsidRPr="00B94674" w:rsidRDefault="00150824" w:rsidP="00204E76">
                            <w:pPr>
                              <w:pStyle w:val="Ttulo1"/>
                              <w:rPr>
                                <w:lang w:val="en-US"/>
                              </w:rPr>
                            </w:pPr>
                          </w:p>
                          <w:p w14:paraId="673A989C" w14:textId="77777777" w:rsidR="00150824" w:rsidRPr="00B94674" w:rsidRDefault="00150824">
                            <w:pPr>
                              <w:rPr>
                                <w:lang w:val="en-US"/>
                              </w:rPr>
                            </w:pPr>
                          </w:p>
                          <w:p w14:paraId="4DFD73C9" w14:textId="77777777" w:rsidR="00150824" w:rsidRPr="00B94674" w:rsidRDefault="00150824" w:rsidP="00204E76">
                            <w:pPr>
                              <w:pStyle w:val="Ttulo1"/>
                              <w:rPr>
                                <w:lang w:val="en-US"/>
                              </w:rPr>
                            </w:pPr>
                          </w:p>
                          <w:p w14:paraId="0F4FBB11" w14:textId="77777777" w:rsidR="00150824" w:rsidRPr="00B94674" w:rsidRDefault="00150824">
                            <w:pPr>
                              <w:rPr>
                                <w:lang w:val="en-US"/>
                              </w:rPr>
                            </w:pPr>
                          </w:p>
                          <w:p w14:paraId="00C834E0" w14:textId="77777777" w:rsidR="00150824" w:rsidRPr="00B94674" w:rsidRDefault="00150824" w:rsidP="00204E76">
                            <w:pPr>
                              <w:pStyle w:val="Ttulo1"/>
                              <w:rPr>
                                <w:lang w:val="en-US"/>
                              </w:rPr>
                            </w:pPr>
                          </w:p>
                          <w:p w14:paraId="1BA1239C" w14:textId="77777777" w:rsidR="00150824" w:rsidRPr="00B94674" w:rsidRDefault="00150824">
                            <w:pPr>
                              <w:rPr>
                                <w:lang w:val="en-US"/>
                              </w:rPr>
                            </w:pPr>
                          </w:p>
                          <w:p w14:paraId="0FDFCDED" w14:textId="77777777" w:rsidR="00150824" w:rsidRPr="00B94674" w:rsidRDefault="00150824" w:rsidP="00204E76">
                            <w:pPr>
                              <w:pStyle w:val="Ttulo1"/>
                              <w:rPr>
                                <w:lang w:val="en-US"/>
                              </w:rPr>
                            </w:pPr>
                          </w:p>
                          <w:p w14:paraId="17EBA932" w14:textId="77777777" w:rsidR="00150824" w:rsidRPr="00B94674" w:rsidRDefault="00150824">
                            <w:pPr>
                              <w:rPr>
                                <w:lang w:val="en-US"/>
                              </w:rPr>
                            </w:pPr>
                          </w:p>
                          <w:p w14:paraId="46C6A5D0" w14:textId="77777777" w:rsidR="00150824" w:rsidRPr="00B94674" w:rsidRDefault="00150824" w:rsidP="00204E76">
                            <w:pPr>
                              <w:pStyle w:val="Ttulo1"/>
                              <w:rPr>
                                <w:lang w:val="en-US"/>
                              </w:rPr>
                            </w:pPr>
                          </w:p>
                          <w:p w14:paraId="4DD3F910" w14:textId="77777777" w:rsidR="00150824" w:rsidRPr="00B94674" w:rsidRDefault="00150824">
                            <w:pPr>
                              <w:rPr>
                                <w:lang w:val="en-US"/>
                              </w:rPr>
                            </w:pPr>
                          </w:p>
                          <w:p w14:paraId="5806AA89" w14:textId="77777777" w:rsidR="00150824" w:rsidRPr="00B94674" w:rsidRDefault="00150824" w:rsidP="00204E76">
                            <w:pPr>
                              <w:pStyle w:val="Ttulo1"/>
                              <w:rPr>
                                <w:lang w:val="en-US"/>
                              </w:rPr>
                            </w:pPr>
                          </w:p>
                          <w:p w14:paraId="12C92DCD" w14:textId="77777777" w:rsidR="00150824" w:rsidRPr="00B94674" w:rsidRDefault="00150824">
                            <w:pPr>
                              <w:rPr>
                                <w:lang w:val="en-US"/>
                              </w:rPr>
                            </w:pPr>
                          </w:p>
                          <w:p w14:paraId="4AEED7C1" w14:textId="77777777" w:rsidR="00150824" w:rsidRPr="00B94674" w:rsidRDefault="00150824" w:rsidP="00204E76">
                            <w:pPr>
                              <w:pStyle w:val="Ttulo1"/>
                              <w:rPr>
                                <w:lang w:val="en-US"/>
                              </w:rPr>
                            </w:pPr>
                          </w:p>
                          <w:p w14:paraId="47D7EF7D" w14:textId="77777777" w:rsidR="00150824" w:rsidRPr="00B94674" w:rsidRDefault="00150824">
                            <w:pPr>
                              <w:rPr>
                                <w:lang w:val="en-US"/>
                              </w:rPr>
                            </w:pPr>
                          </w:p>
                          <w:p w14:paraId="420B6939" w14:textId="77777777" w:rsidR="00150824" w:rsidRPr="00B94674" w:rsidRDefault="00150824" w:rsidP="00204E76">
                            <w:pPr>
                              <w:pStyle w:val="Ttulo1"/>
                              <w:rPr>
                                <w:lang w:val="en-US"/>
                              </w:rPr>
                            </w:pPr>
                          </w:p>
                          <w:p w14:paraId="4AD08F3E" w14:textId="77777777" w:rsidR="00150824" w:rsidRPr="00B94674" w:rsidRDefault="00150824">
                            <w:pPr>
                              <w:rPr>
                                <w:lang w:val="en-US"/>
                              </w:rPr>
                            </w:pPr>
                          </w:p>
                          <w:p w14:paraId="3E1407B4" w14:textId="77777777" w:rsidR="00150824" w:rsidRPr="00B94674" w:rsidRDefault="00150824" w:rsidP="00204E76">
                            <w:pPr>
                              <w:pStyle w:val="Ttulo1"/>
                              <w:rPr>
                                <w:lang w:val="en-US"/>
                              </w:rPr>
                            </w:pPr>
                          </w:p>
                          <w:p w14:paraId="2178577D" w14:textId="77777777" w:rsidR="00150824" w:rsidRPr="00B94674" w:rsidRDefault="00150824">
                            <w:pPr>
                              <w:rPr>
                                <w:lang w:val="en-US"/>
                              </w:rPr>
                            </w:pPr>
                          </w:p>
                          <w:p w14:paraId="20C11ABF" w14:textId="77777777" w:rsidR="00150824" w:rsidRPr="00B94674" w:rsidRDefault="00150824" w:rsidP="00204E76">
                            <w:pPr>
                              <w:pStyle w:val="Ttulo1"/>
                              <w:rPr>
                                <w:lang w:val="en-US"/>
                              </w:rPr>
                            </w:pPr>
                          </w:p>
                          <w:p w14:paraId="2B2BDE0A" w14:textId="77777777" w:rsidR="00150824" w:rsidRPr="00B94674" w:rsidRDefault="00150824">
                            <w:pPr>
                              <w:rPr>
                                <w:lang w:val="en-US"/>
                              </w:rPr>
                            </w:pPr>
                          </w:p>
                          <w:p w14:paraId="4CF1F881" w14:textId="77777777" w:rsidR="00150824" w:rsidRPr="00B94674" w:rsidRDefault="00150824" w:rsidP="00204E76">
                            <w:pPr>
                              <w:pStyle w:val="Ttulo1"/>
                              <w:rPr>
                                <w:lang w:val="en-US"/>
                              </w:rPr>
                            </w:pPr>
                          </w:p>
                          <w:p w14:paraId="79D742A7" w14:textId="77777777" w:rsidR="00150824" w:rsidRPr="00B94674" w:rsidRDefault="00150824">
                            <w:pPr>
                              <w:rPr>
                                <w:lang w:val="en-US"/>
                              </w:rPr>
                            </w:pPr>
                          </w:p>
                          <w:p w14:paraId="5225000C" w14:textId="77777777" w:rsidR="00150824" w:rsidRPr="00B94674" w:rsidRDefault="00150824" w:rsidP="00204E76">
                            <w:pPr>
                              <w:pStyle w:val="Ttulo1"/>
                              <w:rPr>
                                <w:lang w:val="en-US"/>
                              </w:rPr>
                            </w:pPr>
                          </w:p>
                          <w:p w14:paraId="707F9E1A" w14:textId="77777777" w:rsidR="00150824" w:rsidRPr="00B94674" w:rsidRDefault="00150824">
                            <w:pPr>
                              <w:rPr>
                                <w:lang w:val="en-US"/>
                              </w:rPr>
                            </w:pPr>
                          </w:p>
                          <w:p w14:paraId="6AE1522A" w14:textId="77777777" w:rsidR="00150824" w:rsidRPr="00B94674" w:rsidRDefault="00150824" w:rsidP="00204E76">
                            <w:pPr>
                              <w:pStyle w:val="Ttulo1"/>
                              <w:rPr>
                                <w:lang w:val="en-US"/>
                              </w:rPr>
                            </w:pPr>
                          </w:p>
                          <w:p w14:paraId="611A05E0" w14:textId="77777777" w:rsidR="00150824" w:rsidRPr="00B94674" w:rsidRDefault="00150824">
                            <w:pPr>
                              <w:rPr>
                                <w:lang w:val="en-US"/>
                              </w:rPr>
                            </w:pPr>
                          </w:p>
                          <w:p w14:paraId="3E603C84" w14:textId="77777777" w:rsidR="00150824" w:rsidRPr="00B94674" w:rsidRDefault="00150824" w:rsidP="00204E76">
                            <w:pPr>
                              <w:pStyle w:val="Ttulo1"/>
                              <w:rPr>
                                <w:lang w:val="en-US"/>
                              </w:rPr>
                            </w:pPr>
                          </w:p>
                          <w:p w14:paraId="0CFE5B23" w14:textId="77777777" w:rsidR="00150824" w:rsidRPr="00B94674" w:rsidRDefault="00150824">
                            <w:pPr>
                              <w:rPr>
                                <w:lang w:val="en-US"/>
                              </w:rPr>
                            </w:pPr>
                          </w:p>
                          <w:p w14:paraId="14FB169F" w14:textId="77777777" w:rsidR="00150824" w:rsidRPr="00B94674" w:rsidRDefault="00150824" w:rsidP="00204E76">
                            <w:pPr>
                              <w:pStyle w:val="Ttulo1"/>
                              <w:rPr>
                                <w:lang w:val="en-US"/>
                              </w:rPr>
                            </w:pPr>
                          </w:p>
                          <w:p w14:paraId="7F9FA17B" w14:textId="77777777" w:rsidR="00150824" w:rsidRPr="00B94674" w:rsidRDefault="00150824">
                            <w:pPr>
                              <w:rPr>
                                <w:lang w:val="en-US"/>
                              </w:rPr>
                            </w:pPr>
                          </w:p>
                          <w:p w14:paraId="2A02F614" w14:textId="77777777" w:rsidR="00150824" w:rsidRPr="00B94674" w:rsidRDefault="00150824" w:rsidP="00204E76">
                            <w:pPr>
                              <w:pStyle w:val="Ttulo1"/>
                              <w:rPr>
                                <w:lang w:val="en-US"/>
                              </w:rPr>
                            </w:pPr>
                          </w:p>
                          <w:p w14:paraId="4EA7239F" w14:textId="77777777" w:rsidR="00150824" w:rsidRPr="00B94674" w:rsidRDefault="00150824">
                            <w:pPr>
                              <w:rPr>
                                <w:lang w:val="en-US"/>
                              </w:rPr>
                            </w:pPr>
                          </w:p>
                          <w:p w14:paraId="7D0E7A1A" w14:textId="77777777" w:rsidR="00150824" w:rsidRPr="00B94674" w:rsidRDefault="00150824" w:rsidP="00204E76">
                            <w:pPr>
                              <w:pStyle w:val="Ttulo1"/>
                              <w:rPr>
                                <w:lang w:val="en-US"/>
                              </w:rPr>
                            </w:pPr>
                          </w:p>
                          <w:p w14:paraId="2F6F3481" w14:textId="77777777" w:rsidR="00150824" w:rsidRPr="00B94674" w:rsidRDefault="00150824">
                            <w:pPr>
                              <w:rPr>
                                <w:lang w:val="en-US"/>
                              </w:rPr>
                            </w:pPr>
                          </w:p>
                          <w:p w14:paraId="583DF27B" w14:textId="77777777" w:rsidR="00150824" w:rsidRPr="00B94674" w:rsidRDefault="00150824" w:rsidP="00204E76">
                            <w:pPr>
                              <w:pStyle w:val="Ttulo1"/>
                              <w:rPr>
                                <w:lang w:val="en-US"/>
                              </w:rPr>
                            </w:pPr>
                          </w:p>
                          <w:p w14:paraId="5B8C4CAC" w14:textId="77777777" w:rsidR="00150824" w:rsidRPr="00B94674" w:rsidRDefault="00150824">
                            <w:pPr>
                              <w:rPr>
                                <w:lang w:val="en-US"/>
                              </w:rPr>
                            </w:pPr>
                          </w:p>
                          <w:p w14:paraId="30664338" w14:textId="77777777" w:rsidR="00150824" w:rsidRPr="00B94674" w:rsidRDefault="00150824" w:rsidP="00204E76">
                            <w:pPr>
                              <w:pStyle w:val="Ttulo1"/>
                              <w:rPr>
                                <w:lang w:val="en-US"/>
                              </w:rPr>
                            </w:pPr>
                          </w:p>
                          <w:p w14:paraId="5E2D81ED" w14:textId="77777777" w:rsidR="00150824" w:rsidRPr="00B94674" w:rsidRDefault="00150824">
                            <w:pPr>
                              <w:rPr>
                                <w:lang w:val="en-US"/>
                              </w:rPr>
                            </w:pPr>
                          </w:p>
                          <w:p w14:paraId="12DE3EFC" w14:textId="77777777" w:rsidR="00150824" w:rsidRPr="00B94674" w:rsidRDefault="00150824" w:rsidP="00204E76">
                            <w:pPr>
                              <w:pStyle w:val="Ttulo1"/>
                              <w:rPr>
                                <w:lang w:val="en-US"/>
                              </w:rPr>
                            </w:pPr>
                          </w:p>
                          <w:p w14:paraId="732313DF" w14:textId="77777777" w:rsidR="00150824" w:rsidRPr="00B94674" w:rsidRDefault="00150824">
                            <w:pPr>
                              <w:rPr>
                                <w:lang w:val="en-US"/>
                              </w:rPr>
                            </w:pPr>
                          </w:p>
                          <w:p w14:paraId="23BE5969" w14:textId="77777777" w:rsidR="00150824" w:rsidRPr="00B94674" w:rsidRDefault="00150824" w:rsidP="00204E76">
                            <w:pPr>
                              <w:pStyle w:val="Ttulo1"/>
                              <w:rPr>
                                <w:lang w:val="en-US"/>
                              </w:rPr>
                            </w:pPr>
                          </w:p>
                          <w:p w14:paraId="5878CD50" w14:textId="77777777" w:rsidR="00150824" w:rsidRPr="00B94674" w:rsidRDefault="00150824">
                            <w:pPr>
                              <w:rPr>
                                <w:lang w:val="en-US"/>
                              </w:rPr>
                            </w:pPr>
                          </w:p>
                          <w:p w14:paraId="2D694A6F" w14:textId="77777777" w:rsidR="00150824" w:rsidRPr="00B94674" w:rsidRDefault="00150824" w:rsidP="00204E76">
                            <w:pPr>
                              <w:pStyle w:val="Ttulo1"/>
                              <w:rPr>
                                <w:lang w:val="en-US"/>
                              </w:rPr>
                            </w:pPr>
                          </w:p>
                          <w:p w14:paraId="3B594C08" w14:textId="77777777" w:rsidR="00150824" w:rsidRPr="00B94674" w:rsidRDefault="00150824">
                            <w:pPr>
                              <w:rPr>
                                <w:lang w:val="en-US"/>
                              </w:rPr>
                            </w:pPr>
                          </w:p>
                          <w:p w14:paraId="6BC6A239" w14:textId="77777777" w:rsidR="00150824" w:rsidRPr="00B94674" w:rsidRDefault="00150824" w:rsidP="00204E76">
                            <w:pPr>
                              <w:pStyle w:val="Ttulo1"/>
                              <w:rPr>
                                <w:lang w:val="en-US"/>
                              </w:rPr>
                            </w:pPr>
                          </w:p>
                          <w:p w14:paraId="3E4A644F" w14:textId="77777777" w:rsidR="00150824" w:rsidRPr="00B94674" w:rsidRDefault="00150824">
                            <w:pPr>
                              <w:rPr>
                                <w:lang w:val="en-US"/>
                              </w:rPr>
                            </w:pPr>
                          </w:p>
                          <w:p w14:paraId="46F7116D" w14:textId="77777777" w:rsidR="00150824" w:rsidRPr="00B94674" w:rsidRDefault="00150824" w:rsidP="00204E76">
                            <w:pPr>
                              <w:pStyle w:val="Ttulo1"/>
                              <w:rPr>
                                <w:lang w:val="en-US"/>
                              </w:rPr>
                            </w:pPr>
                          </w:p>
                          <w:p w14:paraId="0F645D90" w14:textId="77777777" w:rsidR="00150824" w:rsidRPr="00B94674" w:rsidRDefault="00150824">
                            <w:pPr>
                              <w:rPr>
                                <w:lang w:val="en-US"/>
                              </w:rPr>
                            </w:pPr>
                          </w:p>
                          <w:p w14:paraId="1866246C" w14:textId="77777777" w:rsidR="00150824" w:rsidRPr="00B94674" w:rsidRDefault="00150824" w:rsidP="00204E76">
                            <w:pPr>
                              <w:pStyle w:val="Ttulo1"/>
                              <w:rPr>
                                <w:lang w:val="en-US"/>
                              </w:rPr>
                            </w:pPr>
                          </w:p>
                          <w:p w14:paraId="2190052C" w14:textId="77777777" w:rsidR="00150824" w:rsidRPr="00B94674" w:rsidRDefault="00150824">
                            <w:pPr>
                              <w:rPr>
                                <w:lang w:val="en-US"/>
                              </w:rPr>
                            </w:pPr>
                          </w:p>
                          <w:p w14:paraId="2D233CD5" w14:textId="77777777" w:rsidR="00150824" w:rsidRPr="00B94674" w:rsidRDefault="00150824" w:rsidP="00204E76">
                            <w:pPr>
                              <w:pStyle w:val="Ttulo1"/>
                              <w:rPr>
                                <w:lang w:val="en-US"/>
                              </w:rPr>
                            </w:pPr>
                          </w:p>
                          <w:p w14:paraId="3BE174AC" w14:textId="77777777" w:rsidR="00150824" w:rsidRPr="00B94674" w:rsidRDefault="00150824">
                            <w:pPr>
                              <w:rPr>
                                <w:lang w:val="en-US"/>
                              </w:rPr>
                            </w:pPr>
                          </w:p>
                          <w:p w14:paraId="5345B44A" w14:textId="77777777" w:rsidR="00150824" w:rsidRPr="00B94674" w:rsidRDefault="00150824" w:rsidP="00204E76">
                            <w:pPr>
                              <w:pStyle w:val="Ttulo1"/>
                              <w:rPr>
                                <w:lang w:val="en-US"/>
                              </w:rPr>
                            </w:pPr>
                          </w:p>
                          <w:p w14:paraId="34225180" w14:textId="77777777" w:rsidR="00150824" w:rsidRPr="00B94674" w:rsidRDefault="00150824">
                            <w:pPr>
                              <w:rPr>
                                <w:lang w:val="en-US"/>
                              </w:rPr>
                            </w:pPr>
                          </w:p>
                          <w:p w14:paraId="239D7471" w14:textId="77777777" w:rsidR="00150824" w:rsidRPr="00B94674" w:rsidRDefault="00150824" w:rsidP="00204E76">
                            <w:pPr>
                              <w:pStyle w:val="Ttulo1"/>
                              <w:rPr>
                                <w:lang w:val="en-US"/>
                              </w:rPr>
                            </w:pPr>
                          </w:p>
                          <w:p w14:paraId="6A88DDD4" w14:textId="77777777" w:rsidR="00150824" w:rsidRPr="00B94674" w:rsidRDefault="00150824">
                            <w:pPr>
                              <w:rPr>
                                <w:lang w:val="en-US"/>
                              </w:rPr>
                            </w:pPr>
                          </w:p>
                          <w:p w14:paraId="1FB2F27F" w14:textId="77777777" w:rsidR="00150824" w:rsidRPr="00B94674" w:rsidRDefault="00150824" w:rsidP="00204E76">
                            <w:pPr>
                              <w:pStyle w:val="Ttulo1"/>
                              <w:rPr>
                                <w:lang w:val="en-US"/>
                              </w:rPr>
                            </w:pPr>
                          </w:p>
                          <w:p w14:paraId="2F0DBBDE" w14:textId="77777777" w:rsidR="00150824" w:rsidRPr="00B94674" w:rsidRDefault="00150824">
                            <w:pPr>
                              <w:rPr>
                                <w:lang w:val="en-US"/>
                              </w:rPr>
                            </w:pPr>
                          </w:p>
                          <w:p w14:paraId="3CED034C" w14:textId="77777777" w:rsidR="00150824" w:rsidRPr="00B94674" w:rsidRDefault="00150824" w:rsidP="00204E76">
                            <w:pPr>
                              <w:pStyle w:val="Ttulo1"/>
                              <w:rPr>
                                <w:lang w:val="en-US"/>
                              </w:rPr>
                            </w:pPr>
                          </w:p>
                          <w:p w14:paraId="6BA457AB" w14:textId="77777777" w:rsidR="00150824" w:rsidRPr="00B94674" w:rsidRDefault="00150824">
                            <w:pPr>
                              <w:rPr>
                                <w:lang w:val="en-US"/>
                              </w:rPr>
                            </w:pPr>
                          </w:p>
                          <w:p w14:paraId="1AC42BE4" w14:textId="77777777" w:rsidR="00150824" w:rsidRPr="00B94674" w:rsidRDefault="00150824" w:rsidP="00204E76">
                            <w:pPr>
                              <w:pStyle w:val="Ttulo1"/>
                              <w:rPr>
                                <w:lang w:val="en-US"/>
                              </w:rPr>
                            </w:pPr>
                          </w:p>
                          <w:p w14:paraId="72D48B8A" w14:textId="77777777" w:rsidR="00150824" w:rsidRPr="00B94674" w:rsidRDefault="00150824">
                            <w:pPr>
                              <w:rPr>
                                <w:lang w:val="en-US"/>
                              </w:rPr>
                            </w:pPr>
                          </w:p>
                          <w:p w14:paraId="5EFA126F" w14:textId="77777777" w:rsidR="00150824" w:rsidRPr="00B94674" w:rsidRDefault="00150824" w:rsidP="00204E76">
                            <w:pPr>
                              <w:pStyle w:val="Ttulo1"/>
                              <w:rPr>
                                <w:lang w:val="en-US"/>
                              </w:rPr>
                            </w:pPr>
                          </w:p>
                          <w:p w14:paraId="3AA21C58" w14:textId="77777777" w:rsidR="00150824" w:rsidRPr="00B94674" w:rsidRDefault="00150824">
                            <w:pPr>
                              <w:rPr>
                                <w:lang w:val="en-US"/>
                              </w:rPr>
                            </w:pPr>
                          </w:p>
                          <w:p w14:paraId="782624A5" w14:textId="77777777" w:rsidR="00150824" w:rsidRPr="00B94674" w:rsidRDefault="00150824" w:rsidP="00204E76">
                            <w:pPr>
                              <w:pStyle w:val="Ttulo1"/>
                              <w:rPr>
                                <w:lang w:val="en-US"/>
                              </w:rPr>
                            </w:pPr>
                          </w:p>
                          <w:p w14:paraId="6A58D57C" w14:textId="77777777" w:rsidR="00150824" w:rsidRPr="00B94674" w:rsidRDefault="00150824">
                            <w:pPr>
                              <w:rPr>
                                <w:lang w:val="en-US"/>
                              </w:rPr>
                            </w:pPr>
                          </w:p>
                          <w:p w14:paraId="6D02E683" w14:textId="77777777" w:rsidR="00150824" w:rsidRPr="00B94674" w:rsidRDefault="00150824" w:rsidP="00204E76">
                            <w:pPr>
                              <w:pStyle w:val="Ttulo1"/>
                              <w:rPr>
                                <w:lang w:val="en-US"/>
                              </w:rPr>
                            </w:pPr>
                          </w:p>
                          <w:p w14:paraId="23522215" w14:textId="77777777" w:rsidR="00150824" w:rsidRPr="00B94674" w:rsidRDefault="00150824">
                            <w:pPr>
                              <w:rPr>
                                <w:lang w:val="en-US"/>
                              </w:rPr>
                            </w:pPr>
                          </w:p>
                          <w:p w14:paraId="20F24816" w14:textId="77777777" w:rsidR="00150824" w:rsidRPr="00B94674" w:rsidRDefault="00150824" w:rsidP="00204E76">
                            <w:pPr>
                              <w:pStyle w:val="Ttulo1"/>
                              <w:rPr>
                                <w:lang w:val="en-US"/>
                              </w:rPr>
                            </w:pPr>
                          </w:p>
                          <w:p w14:paraId="09C44046" w14:textId="77777777" w:rsidR="00150824" w:rsidRPr="00B94674" w:rsidRDefault="00150824">
                            <w:pPr>
                              <w:rPr>
                                <w:lang w:val="en-US"/>
                              </w:rPr>
                            </w:pPr>
                          </w:p>
                          <w:p w14:paraId="48E26D75" w14:textId="77777777" w:rsidR="00150824" w:rsidRPr="00B94674" w:rsidRDefault="00150824" w:rsidP="00204E76">
                            <w:pPr>
                              <w:pStyle w:val="Ttulo1"/>
                              <w:rPr>
                                <w:lang w:val="en-US"/>
                              </w:rPr>
                            </w:pPr>
                          </w:p>
                          <w:p w14:paraId="318E0BE7" w14:textId="77777777" w:rsidR="00150824" w:rsidRPr="00B94674" w:rsidRDefault="00150824">
                            <w:pPr>
                              <w:rPr>
                                <w:lang w:val="en-US"/>
                              </w:rPr>
                            </w:pPr>
                          </w:p>
                          <w:p w14:paraId="316B7410" w14:textId="77777777" w:rsidR="00150824" w:rsidRPr="00B94674" w:rsidRDefault="00150824" w:rsidP="00204E76">
                            <w:pPr>
                              <w:pStyle w:val="Ttulo1"/>
                              <w:rPr>
                                <w:lang w:val="en-US"/>
                              </w:rPr>
                            </w:pPr>
                          </w:p>
                          <w:p w14:paraId="025046CF" w14:textId="77777777" w:rsidR="00150824" w:rsidRPr="00B94674" w:rsidRDefault="00150824">
                            <w:pPr>
                              <w:rPr>
                                <w:lang w:val="en-US"/>
                              </w:rPr>
                            </w:pPr>
                          </w:p>
                          <w:p w14:paraId="5CB92121" w14:textId="77777777" w:rsidR="00150824" w:rsidRPr="00B94674" w:rsidRDefault="00150824" w:rsidP="00204E76">
                            <w:pPr>
                              <w:pStyle w:val="Ttulo1"/>
                              <w:rPr>
                                <w:lang w:val="en-US"/>
                              </w:rPr>
                            </w:pPr>
                          </w:p>
                          <w:p w14:paraId="4538D618" w14:textId="77777777" w:rsidR="00150824" w:rsidRPr="00B94674" w:rsidRDefault="00150824">
                            <w:pPr>
                              <w:rPr>
                                <w:lang w:val="en-US"/>
                              </w:rPr>
                            </w:pPr>
                          </w:p>
                          <w:p w14:paraId="307A1ECD" w14:textId="77777777" w:rsidR="00150824" w:rsidRPr="00B94674" w:rsidRDefault="00150824" w:rsidP="00204E76">
                            <w:pPr>
                              <w:pStyle w:val="Ttulo1"/>
                              <w:rPr>
                                <w:lang w:val="en-US"/>
                              </w:rPr>
                            </w:pPr>
                          </w:p>
                          <w:p w14:paraId="57FC6E45" w14:textId="77777777" w:rsidR="00150824" w:rsidRPr="00B94674" w:rsidRDefault="00150824">
                            <w:pPr>
                              <w:rPr>
                                <w:lang w:val="en-US"/>
                              </w:rPr>
                            </w:pPr>
                          </w:p>
                          <w:p w14:paraId="0A1F3811" w14:textId="77777777" w:rsidR="00150824" w:rsidRPr="00B94674" w:rsidRDefault="00150824" w:rsidP="00204E76">
                            <w:pPr>
                              <w:pStyle w:val="Ttulo1"/>
                              <w:rPr>
                                <w:lang w:val="en-US"/>
                              </w:rPr>
                            </w:pPr>
                          </w:p>
                          <w:p w14:paraId="6AB6A656" w14:textId="77777777" w:rsidR="00150824" w:rsidRPr="00B94674" w:rsidRDefault="00150824">
                            <w:pPr>
                              <w:rPr>
                                <w:lang w:val="en-US"/>
                              </w:rPr>
                            </w:pPr>
                          </w:p>
                          <w:p w14:paraId="7C1819FD" w14:textId="77777777" w:rsidR="00150824" w:rsidRPr="00B94674" w:rsidRDefault="00150824" w:rsidP="00204E76">
                            <w:pPr>
                              <w:pStyle w:val="Ttulo1"/>
                              <w:rPr>
                                <w:lang w:val="en-US"/>
                              </w:rPr>
                            </w:pPr>
                          </w:p>
                          <w:p w14:paraId="43A9FC91" w14:textId="77777777" w:rsidR="00150824" w:rsidRPr="00B94674" w:rsidRDefault="00150824">
                            <w:pPr>
                              <w:rPr>
                                <w:lang w:val="en-US"/>
                              </w:rPr>
                            </w:pPr>
                          </w:p>
                          <w:p w14:paraId="6B4B11AD" w14:textId="77777777" w:rsidR="00150824" w:rsidRPr="00B94674" w:rsidRDefault="00150824" w:rsidP="00204E76">
                            <w:pPr>
                              <w:pStyle w:val="Ttulo1"/>
                              <w:rPr>
                                <w:lang w:val="en-US"/>
                              </w:rPr>
                            </w:pPr>
                          </w:p>
                          <w:p w14:paraId="39F2133B" w14:textId="77777777" w:rsidR="00150824" w:rsidRPr="00B94674" w:rsidRDefault="00150824">
                            <w:pPr>
                              <w:rPr>
                                <w:lang w:val="en-US"/>
                              </w:rPr>
                            </w:pPr>
                          </w:p>
                          <w:p w14:paraId="16D8A22A" w14:textId="77777777" w:rsidR="00150824" w:rsidRPr="00B94674" w:rsidRDefault="00150824" w:rsidP="00204E76">
                            <w:pPr>
                              <w:pStyle w:val="Ttulo1"/>
                              <w:rPr>
                                <w:lang w:val="en-US"/>
                              </w:rPr>
                            </w:pPr>
                          </w:p>
                          <w:p w14:paraId="0FD1F609" w14:textId="77777777" w:rsidR="00150824" w:rsidRPr="00B94674" w:rsidRDefault="00150824">
                            <w:pPr>
                              <w:rPr>
                                <w:lang w:val="en-US"/>
                              </w:rPr>
                            </w:pPr>
                          </w:p>
                          <w:p w14:paraId="04D86368" w14:textId="77777777" w:rsidR="00150824" w:rsidRPr="00B94674" w:rsidRDefault="00150824" w:rsidP="00204E76">
                            <w:pPr>
                              <w:pStyle w:val="Ttulo1"/>
                              <w:rPr>
                                <w:lang w:val="en-US"/>
                              </w:rPr>
                            </w:pPr>
                          </w:p>
                          <w:p w14:paraId="7C6A3FBB" w14:textId="77777777" w:rsidR="00150824" w:rsidRPr="00B94674" w:rsidRDefault="00150824">
                            <w:pPr>
                              <w:rPr>
                                <w:lang w:val="en-US"/>
                              </w:rPr>
                            </w:pPr>
                          </w:p>
                          <w:p w14:paraId="131BD68F" w14:textId="77777777" w:rsidR="00150824" w:rsidRPr="00B94674" w:rsidRDefault="00150824" w:rsidP="00204E76">
                            <w:pPr>
                              <w:pStyle w:val="Ttulo1"/>
                              <w:rPr>
                                <w:lang w:val="en-US"/>
                              </w:rPr>
                            </w:pPr>
                          </w:p>
                          <w:p w14:paraId="2E02D589" w14:textId="77777777" w:rsidR="00150824" w:rsidRPr="00B94674" w:rsidRDefault="00150824">
                            <w:pPr>
                              <w:rPr>
                                <w:lang w:val="en-US"/>
                              </w:rPr>
                            </w:pPr>
                          </w:p>
                          <w:p w14:paraId="3DC6BB57" w14:textId="77777777" w:rsidR="00150824" w:rsidRPr="00B94674" w:rsidRDefault="00150824" w:rsidP="00204E76">
                            <w:pPr>
                              <w:pStyle w:val="Ttulo1"/>
                              <w:rPr>
                                <w:lang w:val="en-US"/>
                              </w:rPr>
                            </w:pPr>
                          </w:p>
                          <w:p w14:paraId="0C0DD8E4" w14:textId="77777777" w:rsidR="00150824" w:rsidRPr="00B94674" w:rsidRDefault="00150824">
                            <w:pPr>
                              <w:rPr>
                                <w:lang w:val="en-US"/>
                              </w:rPr>
                            </w:pPr>
                          </w:p>
                          <w:p w14:paraId="0A4665F8" w14:textId="77777777" w:rsidR="00150824" w:rsidRPr="00B94674" w:rsidRDefault="00150824" w:rsidP="00204E76">
                            <w:pPr>
                              <w:pStyle w:val="Ttulo1"/>
                              <w:rPr>
                                <w:lang w:val="en-US"/>
                              </w:rPr>
                            </w:pPr>
                          </w:p>
                          <w:p w14:paraId="49C284FA" w14:textId="77777777" w:rsidR="00A5206C" w:rsidRDefault="00A5206C"/>
                          <w:p w14:paraId="46745944" w14:textId="77777777" w:rsidR="00150824" w:rsidRPr="00B94674" w:rsidRDefault="00150824" w:rsidP="00204E76">
                            <w:pPr>
                              <w:pStyle w:val="Ttulo1"/>
                              <w:rPr>
                                <w:lang w:val="en-US"/>
                              </w:rPr>
                            </w:pPr>
                          </w:p>
                          <w:p w14:paraId="78915580" w14:textId="77777777" w:rsidR="00150824" w:rsidRPr="00B94674" w:rsidRDefault="00150824">
                            <w:pPr>
                              <w:rPr>
                                <w:lang w:val="en-US"/>
                              </w:rPr>
                            </w:pPr>
                          </w:p>
                          <w:p w14:paraId="7A89FA7F" w14:textId="77777777" w:rsidR="00150824" w:rsidRPr="00B94674" w:rsidRDefault="00150824" w:rsidP="00204E76">
                            <w:pPr>
                              <w:pStyle w:val="Ttulo1"/>
                              <w:rPr>
                                <w:lang w:val="en-US"/>
                              </w:rPr>
                            </w:pPr>
                          </w:p>
                          <w:p w14:paraId="1A5BC2AA" w14:textId="77777777" w:rsidR="00150824" w:rsidRPr="00B94674" w:rsidRDefault="00150824">
                            <w:pPr>
                              <w:rPr>
                                <w:lang w:val="en-US"/>
                              </w:rPr>
                            </w:pPr>
                          </w:p>
                          <w:p w14:paraId="4D47B638" w14:textId="77777777" w:rsidR="00150824" w:rsidRPr="00B94674" w:rsidRDefault="00150824" w:rsidP="00204E76">
                            <w:pPr>
                              <w:pStyle w:val="Ttulo1"/>
                              <w:rPr>
                                <w:lang w:val="en-US"/>
                              </w:rPr>
                            </w:pPr>
                          </w:p>
                          <w:p w14:paraId="5326609A" w14:textId="77777777" w:rsidR="00150824" w:rsidRPr="00B94674" w:rsidRDefault="00150824">
                            <w:pPr>
                              <w:rPr>
                                <w:lang w:val="en-US"/>
                              </w:rPr>
                            </w:pPr>
                          </w:p>
                          <w:p w14:paraId="0254E11F" w14:textId="77777777" w:rsidR="00150824" w:rsidRPr="00B94674" w:rsidRDefault="00150824" w:rsidP="00204E76">
                            <w:pPr>
                              <w:pStyle w:val="Ttulo1"/>
                              <w:rPr>
                                <w:lang w:val="en-US"/>
                              </w:rPr>
                            </w:pPr>
                          </w:p>
                          <w:p w14:paraId="0D4D0854" w14:textId="77777777" w:rsidR="00150824" w:rsidRPr="00B94674" w:rsidRDefault="00150824">
                            <w:pPr>
                              <w:rPr>
                                <w:lang w:val="en-US"/>
                              </w:rPr>
                            </w:pPr>
                          </w:p>
                          <w:p w14:paraId="5F453C7B" w14:textId="77777777" w:rsidR="00150824" w:rsidRPr="00B94674" w:rsidRDefault="00150824" w:rsidP="00204E76">
                            <w:pPr>
                              <w:pStyle w:val="Ttulo1"/>
                              <w:rPr>
                                <w:lang w:val="en-US"/>
                              </w:rPr>
                            </w:pPr>
                          </w:p>
                          <w:p w14:paraId="7E2E33D4" w14:textId="77777777" w:rsidR="00150824" w:rsidRPr="00B94674" w:rsidRDefault="00150824">
                            <w:pPr>
                              <w:rPr>
                                <w:lang w:val="en-US"/>
                              </w:rPr>
                            </w:pPr>
                          </w:p>
                          <w:p w14:paraId="4D875848" w14:textId="77777777" w:rsidR="00150824" w:rsidRPr="00B94674" w:rsidRDefault="00150824" w:rsidP="00204E76">
                            <w:pPr>
                              <w:pStyle w:val="Ttulo1"/>
                              <w:rPr>
                                <w:lang w:val="en-US"/>
                              </w:rPr>
                            </w:pPr>
                          </w:p>
                          <w:p w14:paraId="5C529D31" w14:textId="77777777" w:rsidR="00150824" w:rsidRPr="00B94674" w:rsidRDefault="00150824">
                            <w:pPr>
                              <w:rPr>
                                <w:lang w:val="en-US"/>
                              </w:rPr>
                            </w:pPr>
                          </w:p>
                          <w:p w14:paraId="6865553D" w14:textId="77777777" w:rsidR="00150824" w:rsidRPr="00B94674" w:rsidRDefault="00150824" w:rsidP="00204E76">
                            <w:pPr>
                              <w:pStyle w:val="Ttulo1"/>
                              <w:rPr>
                                <w:lang w:val="en-US"/>
                              </w:rPr>
                            </w:pPr>
                          </w:p>
                          <w:p w14:paraId="1283E958" w14:textId="77777777" w:rsidR="00150824" w:rsidRPr="00B94674" w:rsidRDefault="00150824">
                            <w:pPr>
                              <w:rPr>
                                <w:lang w:val="en-US"/>
                              </w:rPr>
                            </w:pPr>
                          </w:p>
                          <w:p w14:paraId="699B82D3" w14:textId="77777777" w:rsidR="00150824" w:rsidRPr="00B94674" w:rsidRDefault="00150824" w:rsidP="00204E76">
                            <w:pPr>
                              <w:pStyle w:val="Ttulo1"/>
                              <w:rPr>
                                <w:lang w:val="en-US"/>
                              </w:rPr>
                            </w:pPr>
                          </w:p>
                          <w:p w14:paraId="0DF6B8CA" w14:textId="77777777" w:rsidR="00150824" w:rsidRPr="00B94674" w:rsidRDefault="00150824">
                            <w:pPr>
                              <w:rPr>
                                <w:lang w:val="en-US"/>
                              </w:rPr>
                            </w:pPr>
                          </w:p>
                          <w:p w14:paraId="4D1BD295" w14:textId="77777777" w:rsidR="00150824" w:rsidRPr="00B94674" w:rsidRDefault="00150824" w:rsidP="00204E76">
                            <w:pPr>
                              <w:pStyle w:val="Ttulo1"/>
                              <w:rPr>
                                <w:lang w:val="en-US"/>
                              </w:rPr>
                            </w:pPr>
                          </w:p>
                          <w:p w14:paraId="3F6A769F" w14:textId="77777777" w:rsidR="00150824" w:rsidRPr="00B94674" w:rsidRDefault="00150824">
                            <w:pPr>
                              <w:rPr>
                                <w:lang w:val="en-US"/>
                              </w:rPr>
                            </w:pPr>
                          </w:p>
                          <w:p w14:paraId="72557917" w14:textId="77777777" w:rsidR="00150824" w:rsidRPr="00B94674" w:rsidRDefault="00150824" w:rsidP="00204E76">
                            <w:pPr>
                              <w:pStyle w:val="Ttulo1"/>
                              <w:rPr>
                                <w:lang w:val="en-US"/>
                              </w:rPr>
                            </w:pPr>
                          </w:p>
                          <w:p w14:paraId="5413648F" w14:textId="77777777" w:rsidR="00150824" w:rsidRPr="00B94674" w:rsidRDefault="00150824">
                            <w:pPr>
                              <w:rPr>
                                <w:lang w:val="en-US"/>
                              </w:rPr>
                            </w:pPr>
                          </w:p>
                          <w:p w14:paraId="0705AFDF" w14:textId="77777777" w:rsidR="00150824" w:rsidRPr="00B94674" w:rsidRDefault="00150824" w:rsidP="00204E76">
                            <w:pPr>
                              <w:pStyle w:val="Ttulo1"/>
                              <w:rPr>
                                <w:lang w:val="en-US"/>
                              </w:rPr>
                            </w:pPr>
                          </w:p>
                          <w:p w14:paraId="0038C366" w14:textId="77777777" w:rsidR="00150824" w:rsidRPr="00B94674" w:rsidRDefault="00150824">
                            <w:pPr>
                              <w:rPr>
                                <w:lang w:val="en-US"/>
                              </w:rPr>
                            </w:pPr>
                          </w:p>
                          <w:p w14:paraId="1CACDB2D" w14:textId="77777777" w:rsidR="00150824" w:rsidRPr="00B94674" w:rsidRDefault="00150824" w:rsidP="00204E76">
                            <w:pPr>
                              <w:pStyle w:val="Ttulo1"/>
                              <w:rPr>
                                <w:lang w:val="en-US"/>
                              </w:rPr>
                            </w:pPr>
                          </w:p>
                          <w:p w14:paraId="2E610CE4" w14:textId="77777777" w:rsidR="00150824" w:rsidRPr="00B94674" w:rsidRDefault="00150824">
                            <w:pPr>
                              <w:rPr>
                                <w:lang w:val="en-US"/>
                              </w:rPr>
                            </w:pPr>
                          </w:p>
                          <w:p w14:paraId="5C3849E3" w14:textId="77777777" w:rsidR="00150824" w:rsidRPr="00B94674" w:rsidRDefault="00150824" w:rsidP="00204E76">
                            <w:pPr>
                              <w:pStyle w:val="Ttulo1"/>
                              <w:rPr>
                                <w:lang w:val="en-US"/>
                              </w:rPr>
                            </w:pPr>
                          </w:p>
                          <w:p w14:paraId="7677791B" w14:textId="77777777" w:rsidR="00150824" w:rsidRPr="00B94674" w:rsidRDefault="00150824">
                            <w:pPr>
                              <w:rPr>
                                <w:lang w:val="en-US"/>
                              </w:rPr>
                            </w:pPr>
                          </w:p>
                          <w:p w14:paraId="606DF35F" w14:textId="77777777" w:rsidR="00150824" w:rsidRPr="00B94674" w:rsidRDefault="00150824" w:rsidP="00204E76">
                            <w:pPr>
                              <w:pStyle w:val="Ttulo1"/>
                              <w:rPr>
                                <w:lang w:val="en-US"/>
                              </w:rPr>
                            </w:pPr>
                          </w:p>
                          <w:p w14:paraId="751E795F" w14:textId="77777777" w:rsidR="00150824" w:rsidRPr="00B94674" w:rsidRDefault="00150824">
                            <w:pPr>
                              <w:rPr>
                                <w:lang w:val="en-US"/>
                              </w:rPr>
                            </w:pPr>
                          </w:p>
                          <w:p w14:paraId="2D232700" w14:textId="77777777" w:rsidR="00150824" w:rsidRPr="00B94674" w:rsidRDefault="00150824" w:rsidP="00204E76">
                            <w:pPr>
                              <w:pStyle w:val="Ttulo1"/>
                              <w:rPr>
                                <w:lang w:val="en-US"/>
                              </w:rPr>
                            </w:pPr>
                          </w:p>
                          <w:p w14:paraId="389BFDA6" w14:textId="77777777" w:rsidR="00150824" w:rsidRPr="00B94674" w:rsidRDefault="00150824">
                            <w:pPr>
                              <w:rPr>
                                <w:lang w:val="en-US"/>
                              </w:rPr>
                            </w:pPr>
                          </w:p>
                          <w:p w14:paraId="535E8A31" w14:textId="77777777" w:rsidR="00150824" w:rsidRPr="00B94674" w:rsidRDefault="00150824" w:rsidP="00204E76">
                            <w:pPr>
                              <w:pStyle w:val="Ttulo1"/>
                              <w:rPr>
                                <w:lang w:val="en-US"/>
                              </w:rPr>
                            </w:pPr>
                          </w:p>
                          <w:p w14:paraId="6CE85F2D" w14:textId="77777777" w:rsidR="00150824" w:rsidRPr="00B94674" w:rsidRDefault="00150824">
                            <w:pPr>
                              <w:rPr>
                                <w:lang w:val="en-US"/>
                              </w:rPr>
                            </w:pPr>
                          </w:p>
                          <w:p w14:paraId="29983856" w14:textId="77777777" w:rsidR="00150824" w:rsidRPr="00B94674" w:rsidRDefault="00150824" w:rsidP="00204E76">
                            <w:pPr>
                              <w:pStyle w:val="Ttulo1"/>
                              <w:rPr>
                                <w:lang w:val="en-US"/>
                              </w:rPr>
                            </w:pPr>
                          </w:p>
                          <w:p w14:paraId="4FB5FFCD" w14:textId="77777777" w:rsidR="00150824" w:rsidRPr="00B94674" w:rsidRDefault="00150824">
                            <w:pPr>
                              <w:rPr>
                                <w:lang w:val="en-US"/>
                              </w:rPr>
                            </w:pPr>
                          </w:p>
                          <w:p w14:paraId="14233D08" w14:textId="77777777" w:rsidR="00150824" w:rsidRPr="00B94674" w:rsidRDefault="00150824" w:rsidP="00204E76">
                            <w:pPr>
                              <w:pStyle w:val="Ttulo1"/>
                              <w:rPr>
                                <w:lang w:val="en-US"/>
                              </w:rPr>
                            </w:pPr>
                          </w:p>
                          <w:p w14:paraId="26E9226A" w14:textId="77777777" w:rsidR="00150824" w:rsidRPr="00B94674" w:rsidRDefault="00150824">
                            <w:pPr>
                              <w:rPr>
                                <w:lang w:val="en-US"/>
                              </w:rPr>
                            </w:pPr>
                          </w:p>
                          <w:p w14:paraId="58DA136C" w14:textId="77777777" w:rsidR="00150824" w:rsidRPr="00B94674" w:rsidRDefault="00150824" w:rsidP="00204E76">
                            <w:pPr>
                              <w:pStyle w:val="Ttulo1"/>
                              <w:rPr>
                                <w:lang w:val="en-US"/>
                              </w:rPr>
                            </w:pPr>
                          </w:p>
                          <w:p w14:paraId="41280B0C" w14:textId="77777777" w:rsidR="00150824" w:rsidRPr="00B94674" w:rsidRDefault="00150824">
                            <w:pPr>
                              <w:rPr>
                                <w:lang w:val="en-US"/>
                              </w:rPr>
                            </w:pPr>
                          </w:p>
                          <w:p w14:paraId="383CAC05" w14:textId="77777777" w:rsidR="00150824" w:rsidRPr="00B94674" w:rsidRDefault="00150824" w:rsidP="00204E76">
                            <w:pPr>
                              <w:pStyle w:val="Ttulo1"/>
                              <w:rPr>
                                <w:lang w:val="en-US"/>
                              </w:rPr>
                            </w:pPr>
                          </w:p>
                          <w:p w14:paraId="0A9FFB6F" w14:textId="77777777" w:rsidR="00150824" w:rsidRPr="00B94674" w:rsidRDefault="00150824">
                            <w:pPr>
                              <w:rPr>
                                <w:lang w:val="en-US"/>
                              </w:rPr>
                            </w:pPr>
                          </w:p>
                          <w:p w14:paraId="367D8CF8" w14:textId="77777777" w:rsidR="00150824" w:rsidRPr="00B94674" w:rsidRDefault="00150824" w:rsidP="00204E76">
                            <w:pPr>
                              <w:pStyle w:val="Ttulo1"/>
                              <w:rPr>
                                <w:lang w:val="en-US"/>
                              </w:rPr>
                            </w:pPr>
                          </w:p>
                          <w:p w14:paraId="0995D00D" w14:textId="77777777" w:rsidR="00150824" w:rsidRPr="00B94674" w:rsidRDefault="00150824">
                            <w:pPr>
                              <w:rPr>
                                <w:lang w:val="en-US"/>
                              </w:rPr>
                            </w:pPr>
                          </w:p>
                          <w:p w14:paraId="535B40EA" w14:textId="77777777" w:rsidR="00150824" w:rsidRPr="00B94674" w:rsidRDefault="00150824" w:rsidP="00204E76">
                            <w:pPr>
                              <w:pStyle w:val="Ttulo1"/>
                              <w:rPr>
                                <w:lang w:val="en-US"/>
                              </w:rPr>
                            </w:pPr>
                          </w:p>
                          <w:p w14:paraId="6ED621B4" w14:textId="77777777" w:rsidR="00150824" w:rsidRPr="00B94674" w:rsidRDefault="00150824">
                            <w:pPr>
                              <w:rPr>
                                <w:lang w:val="en-US"/>
                              </w:rPr>
                            </w:pPr>
                          </w:p>
                          <w:p w14:paraId="27D7E849" w14:textId="77777777" w:rsidR="00150824" w:rsidRPr="00B94674" w:rsidRDefault="00150824" w:rsidP="00204E76">
                            <w:pPr>
                              <w:pStyle w:val="Ttulo1"/>
                              <w:rPr>
                                <w:lang w:val="en-US"/>
                              </w:rPr>
                            </w:pPr>
                          </w:p>
                          <w:p w14:paraId="20F6EF98" w14:textId="77777777" w:rsidR="00150824" w:rsidRPr="00B94674" w:rsidRDefault="00150824">
                            <w:pPr>
                              <w:rPr>
                                <w:lang w:val="en-US"/>
                              </w:rPr>
                            </w:pPr>
                          </w:p>
                          <w:p w14:paraId="3C52611A" w14:textId="77777777" w:rsidR="00150824" w:rsidRPr="00B94674" w:rsidRDefault="00150824" w:rsidP="00204E76">
                            <w:pPr>
                              <w:pStyle w:val="Ttulo1"/>
                              <w:rPr>
                                <w:lang w:val="en-US"/>
                              </w:rPr>
                            </w:pPr>
                          </w:p>
                          <w:p w14:paraId="3F63F5D7" w14:textId="77777777" w:rsidR="00150824" w:rsidRPr="00B94674" w:rsidRDefault="00150824">
                            <w:pPr>
                              <w:rPr>
                                <w:lang w:val="en-US"/>
                              </w:rPr>
                            </w:pPr>
                          </w:p>
                          <w:p w14:paraId="78DB194F" w14:textId="77777777" w:rsidR="00150824" w:rsidRPr="00B94674" w:rsidRDefault="00150824" w:rsidP="00204E76">
                            <w:pPr>
                              <w:pStyle w:val="Ttulo1"/>
                              <w:rPr>
                                <w:lang w:val="en-US"/>
                              </w:rPr>
                            </w:pPr>
                          </w:p>
                          <w:p w14:paraId="0866F499" w14:textId="77777777" w:rsidR="00150824" w:rsidRPr="00B94674" w:rsidRDefault="00150824">
                            <w:pPr>
                              <w:rPr>
                                <w:lang w:val="en-US"/>
                              </w:rPr>
                            </w:pPr>
                          </w:p>
                          <w:p w14:paraId="70C23FA9" w14:textId="77777777" w:rsidR="00150824" w:rsidRPr="00B94674" w:rsidRDefault="00150824" w:rsidP="00204E76">
                            <w:pPr>
                              <w:pStyle w:val="Ttulo1"/>
                              <w:rPr>
                                <w:lang w:val="en-US"/>
                              </w:rPr>
                            </w:pPr>
                          </w:p>
                          <w:p w14:paraId="67112B6E" w14:textId="77777777" w:rsidR="00150824" w:rsidRPr="00B94674" w:rsidRDefault="00150824">
                            <w:pPr>
                              <w:rPr>
                                <w:lang w:val="en-US"/>
                              </w:rPr>
                            </w:pPr>
                          </w:p>
                          <w:p w14:paraId="18BC10AD" w14:textId="77777777" w:rsidR="00150824" w:rsidRPr="00B94674" w:rsidRDefault="00150824" w:rsidP="00204E76">
                            <w:pPr>
                              <w:pStyle w:val="Ttulo1"/>
                              <w:rPr>
                                <w:lang w:val="en-US"/>
                              </w:rPr>
                            </w:pPr>
                          </w:p>
                          <w:p w14:paraId="01D87E0A" w14:textId="77777777" w:rsidR="00150824" w:rsidRPr="00B94674" w:rsidRDefault="00150824">
                            <w:pPr>
                              <w:rPr>
                                <w:lang w:val="en-US"/>
                              </w:rPr>
                            </w:pPr>
                          </w:p>
                          <w:p w14:paraId="6967FA28" w14:textId="77777777" w:rsidR="00150824" w:rsidRPr="00B94674" w:rsidRDefault="00150824" w:rsidP="00204E76">
                            <w:pPr>
                              <w:pStyle w:val="Ttulo1"/>
                              <w:rPr>
                                <w:lang w:val="en-US"/>
                              </w:rPr>
                            </w:pPr>
                          </w:p>
                          <w:p w14:paraId="54F4B709" w14:textId="77777777" w:rsidR="00150824" w:rsidRPr="00B94674" w:rsidRDefault="00150824">
                            <w:pPr>
                              <w:rPr>
                                <w:lang w:val="en-US"/>
                              </w:rPr>
                            </w:pPr>
                          </w:p>
                          <w:p w14:paraId="4B1EB155" w14:textId="77777777" w:rsidR="00150824" w:rsidRPr="00B94674" w:rsidRDefault="00150824" w:rsidP="00204E76">
                            <w:pPr>
                              <w:pStyle w:val="Ttulo1"/>
                              <w:rPr>
                                <w:lang w:val="en-US"/>
                              </w:rPr>
                            </w:pPr>
                          </w:p>
                          <w:p w14:paraId="7385D448" w14:textId="77777777" w:rsidR="00150824" w:rsidRPr="00B94674" w:rsidRDefault="00150824">
                            <w:pPr>
                              <w:rPr>
                                <w:lang w:val="en-US"/>
                              </w:rPr>
                            </w:pPr>
                          </w:p>
                          <w:p w14:paraId="702DB627" w14:textId="77777777" w:rsidR="00150824" w:rsidRPr="00B94674" w:rsidRDefault="00150824" w:rsidP="00204E76">
                            <w:pPr>
                              <w:pStyle w:val="Ttulo1"/>
                              <w:rPr>
                                <w:lang w:val="en-US"/>
                              </w:rPr>
                            </w:pPr>
                          </w:p>
                          <w:p w14:paraId="24B1FADE" w14:textId="77777777" w:rsidR="00150824" w:rsidRPr="00B94674" w:rsidRDefault="00150824">
                            <w:pPr>
                              <w:rPr>
                                <w:lang w:val="en-US"/>
                              </w:rPr>
                            </w:pPr>
                          </w:p>
                          <w:p w14:paraId="5AF1E47F" w14:textId="77777777" w:rsidR="00150824" w:rsidRPr="00B94674" w:rsidRDefault="00150824" w:rsidP="00204E76">
                            <w:pPr>
                              <w:pStyle w:val="Ttulo1"/>
                              <w:rPr>
                                <w:lang w:val="en-US"/>
                              </w:rPr>
                            </w:pPr>
                          </w:p>
                          <w:p w14:paraId="0CD7D1C7" w14:textId="77777777" w:rsidR="00150824" w:rsidRPr="00B94674" w:rsidRDefault="00150824">
                            <w:pPr>
                              <w:rPr>
                                <w:lang w:val="en-US"/>
                              </w:rPr>
                            </w:pPr>
                          </w:p>
                          <w:p w14:paraId="4E977983" w14:textId="77777777" w:rsidR="00150824" w:rsidRPr="00B94674" w:rsidRDefault="00150824" w:rsidP="00204E76">
                            <w:pPr>
                              <w:pStyle w:val="Ttulo1"/>
                              <w:rPr>
                                <w:lang w:val="en-US"/>
                              </w:rPr>
                            </w:pPr>
                          </w:p>
                          <w:p w14:paraId="241D759A" w14:textId="77777777" w:rsidR="00150824" w:rsidRPr="00B94674" w:rsidRDefault="00150824">
                            <w:pPr>
                              <w:rPr>
                                <w:lang w:val="en-US"/>
                              </w:rPr>
                            </w:pPr>
                          </w:p>
                          <w:p w14:paraId="193554B6" w14:textId="77777777" w:rsidR="00150824" w:rsidRPr="00B94674" w:rsidRDefault="00150824" w:rsidP="00204E76">
                            <w:pPr>
                              <w:pStyle w:val="Ttulo1"/>
                              <w:rPr>
                                <w:lang w:val="en-US"/>
                              </w:rPr>
                            </w:pPr>
                          </w:p>
                          <w:p w14:paraId="2DFF93B3" w14:textId="77777777" w:rsidR="00150824" w:rsidRPr="00B94674" w:rsidRDefault="00150824">
                            <w:pPr>
                              <w:rPr>
                                <w:lang w:val="en-US"/>
                              </w:rPr>
                            </w:pPr>
                          </w:p>
                          <w:p w14:paraId="40D1FBBD" w14:textId="77777777" w:rsidR="00150824" w:rsidRPr="00B94674" w:rsidRDefault="00150824" w:rsidP="00204E76">
                            <w:pPr>
                              <w:pStyle w:val="Ttulo1"/>
                              <w:rPr>
                                <w:lang w:val="en-US"/>
                              </w:rPr>
                            </w:pPr>
                          </w:p>
                          <w:p w14:paraId="52B366F6" w14:textId="77777777" w:rsidR="00150824" w:rsidRPr="00B94674" w:rsidRDefault="00150824">
                            <w:pPr>
                              <w:rPr>
                                <w:lang w:val="en-US"/>
                              </w:rPr>
                            </w:pPr>
                          </w:p>
                          <w:p w14:paraId="4781DB63" w14:textId="77777777" w:rsidR="00150824" w:rsidRPr="00B94674" w:rsidRDefault="00150824" w:rsidP="00204E76">
                            <w:pPr>
                              <w:pStyle w:val="Ttulo1"/>
                              <w:rPr>
                                <w:lang w:val="en-US"/>
                              </w:rPr>
                            </w:pPr>
                          </w:p>
                          <w:p w14:paraId="5BCA2DA5" w14:textId="77777777" w:rsidR="00150824" w:rsidRPr="00B94674" w:rsidRDefault="00150824">
                            <w:pPr>
                              <w:rPr>
                                <w:lang w:val="en-US"/>
                              </w:rPr>
                            </w:pPr>
                          </w:p>
                          <w:p w14:paraId="7645F41F" w14:textId="77777777" w:rsidR="00150824" w:rsidRPr="00B94674" w:rsidRDefault="00150824" w:rsidP="00204E76">
                            <w:pPr>
                              <w:pStyle w:val="Ttulo1"/>
                              <w:rPr>
                                <w:lang w:val="en-US"/>
                              </w:rPr>
                            </w:pPr>
                          </w:p>
                          <w:p w14:paraId="74B339A7" w14:textId="77777777" w:rsidR="00150824" w:rsidRPr="00B94674" w:rsidRDefault="00150824">
                            <w:pPr>
                              <w:rPr>
                                <w:lang w:val="en-US"/>
                              </w:rPr>
                            </w:pPr>
                          </w:p>
                          <w:p w14:paraId="1AB7A731" w14:textId="77777777" w:rsidR="00150824" w:rsidRPr="00B94674" w:rsidRDefault="00150824" w:rsidP="00204E76">
                            <w:pPr>
                              <w:pStyle w:val="Ttulo1"/>
                              <w:rPr>
                                <w:lang w:val="en-US"/>
                              </w:rPr>
                            </w:pPr>
                          </w:p>
                          <w:p w14:paraId="1295CF75" w14:textId="77777777" w:rsidR="00150824" w:rsidRPr="00B94674" w:rsidRDefault="00150824">
                            <w:pPr>
                              <w:rPr>
                                <w:lang w:val="en-US"/>
                              </w:rPr>
                            </w:pPr>
                          </w:p>
                          <w:p w14:paraId="18446804" w14:textId="77777777" w:rsidR="00150824" w:rsidRPr="00B94674" w:rsidRDefault="00150824" w:rsidP="00204E76">
                            <w:pPr>
                              <w:pStyle w:val="Ttulo1"/>
                              <w:rPr>
                                <w:lang w:val="en-US"/>
                              </w:rPr>
                            </w:pPr>
                          </w:p>
                          <w:p w14:paraId="135710E3" w14:textId="77777777" w:rsidR="00150824" w:rsidRPr="00B94674" w:rsidRDefault="00150824">
                            <w:pPr>
                              <w:rPr>
                                <w:lang w:val="en-US"/>
                              </w:rPr>
                            </w:pPr>
                          </w:p>
                          <w:p w14:paraId="0E2F871F" w14:textId="77777777" w:rsidR="00150824" w:rsidRPr="00B94674" w:rsidRDefault="00150824" w:rsidP="00204E76">
                            <w:pPr>
                              <w:pStyle w:val="Ttulo1"/>
                              <w:rPr>
                                <w:lang w:val="en-US"/>
                              </w:rPr>
                            </w:pPr>
                          </w:p>
                          <w:p w14:paraId="505F5BA5" w14:textId="77777777" w:rsidR="00150824" w:rsidRPr="00B94674" w:rsidRDefault="00150824">
                            <w:pPr>
                              <w:rPr>
                                <w:lang w:val="en-US"/>
                              </w:rPr>
                            </w:pPr>
                          </w:p>
                          <w:p w14:paraId="754BA94C" w14:textId="77777777" w:rsidR="00150824" w:rsidRPr="00B94674" w:rsidRDefault="00150824" w:rsidP="00204E76">
                            <w:pPr>
                              <w:pStyle w:val="Ttulo1"/>
                              <w:rPr>
                                <w:lang w:val="en-US"/>
                              </w:rPr>
                            </w:pPr>
                          </w:p>
                          <w:p w14:paraId="72AAB913" w14:textId="77777777" w:rsidR="00150824" w:rsidRPr="00B94674" w:rsidRDefault="00150824">
                            <w:pPr>
                              <w:rPr>
                                <w:lang w:val="en-US"/>
                              </w:rPr>
                            </w:pPr>
                          </w:p>
                          <w:p w14:paraId="1A8B0078" w14:textId="77777777" w:rsidR="00150824" w:rsidRPr="00B94674" w:rsidRDefault="00150824" w:rsidP="00204E76">
                            <w:pPr>
                              <w:pStyle w:val="Ttulo1"/>
                              <w:rPr>
                                <w:lang w:val="en-US"/>
                              </w:rPr>
                            </w:pPr>
                          </w:p>
                          <w:p w14:paraId="619DCB17" w14:textId="77777777" w:rsidR="00150824" w:rsidRPr="00B94674" w:rsidRDefault="00150824">
                            <w:pPr>
                              <w:rPr>
                                <w:lang w:val="en-US"/>
                              </w:rPr>
                            </w:pPr>
                          </w:p>
                          <w:p w14:paraId="7D8526D7" w14:textId="77777777" w:rsidR="00150824" w:rsidRPr="00B94674" w:rsidRDefault="00150824" w:rsidP="00204E76">
                            <w:pPr>
                              <w:pStyle w:val="Ttulo1"/>
                              <w:rPr>
                                <w:lang w:val="en-US"/>
                              </w:rPr>
                            </w:pPr>
                          </w:p>
                          <w:p w14:paraId="782FFF1D" w14:textId="77777777" w:rsidR="00150824" w:rsidRPr="00B94674" w:rsidRDefault="00150824">
                            <w:pPr>
                              <w:rPr>
                                <w:lang w:val="en-US"/>
                              </w:rPr>
                            </w:pPr>
                          </w:p>
                          <w:p w14:paraId="645AE2DC" w14:textId="77777777" w:rsidR="00150824" w:rsidRPr="00B94674" w:rsidRDefault="00150824" w:rsidP="00204E76">
                            <w:pPr>
                              <w:pStyle w:val="Ttulo1"/>
                              <w:rPr>
                                <w:lang w:val="en-US"/>
                              </w:rPr>
                            </w:pPr>
                          </w:p>
                          <w:p w14:paraId="0DBDFE59" w14:textId="77777777" w:rsidR="00150824" w:rsidRPr="00B94674" w:rsidRDefault="00150824">
                            <w:pPr>
                              <w:rPr>
                                <w:lang w:val="en-US"/>
                              </w:rPr>
                            </w:pPr>
                          </w:p>
                          <w:p w14:paraId="4CD34970" w14:textId="77777777" w:rsidR="00150824" w:rsidRPr="00B94674" w:rsidRDefault="00150824" w:rsidP="00204E76">
                            <w:pPr>
                              <w:pStyle w:val="Ttulo1"/>
                              <w:rPr>
                                <w:lang w:val="en-US"/>
                              </w:rPr>
                            </w:pPr>
                          </w:p>
                          <w:p w14:paraId="60B534DD" w14:textId="77777777" w:rsidR="00150824" w:rsidRPr="00B94674" w:rsidRDefault="00150824">
                            <w:pPr>
                              <w:rPr>
                                <w:lang w:val="en-US"/>
                              </w:rPr>
                            </w:pPr>
                          </w:p>
                          <w:p w14:paraId="22B9E0B2" w14:textId="77777777" w:rsidR="00150824" w:rsidRPr="00B94674" w:rsidRDefault="00150824" w:rsidP="00204E76">
                            <w:pPr>
                              <w:pStyle w:val="Ttulo1"/>
                              <w:rPr>
                                <w:lang w:val="en-US"/>
                              </w:rPr>
                            </w:pPr>
                          </w:p>
                          <w:p w14:paraId="4FEDE168" w14:textId="77777777" w:rsidR="00150824" w:rsidRPr="00B94674" w:rsidRDefault="00150824">
                            <w:pPr>
                              <w:rPr>
                                <w:lang w:val="en-US"/>
                              </w:rPr>
                            </w:pPr>
                          </w:p>
                          <w:p w14:paraId="73ED3D54" w14:textId="77777777" w:rsidR="00150824" w:rsidRPr="00B94674" w:rsidRDefault="00150824" w:rsidP="00204E76">
                            <w:pPr>
                              <w:pStyle w:val="Ttulo1"/>
                              <w:rPr>
                                <w:lang w:val="en-US"/>
                              </w:rPr>
                            </w:pPr>
                          </w:p>
                          <w:p w14:paraId="6F56A497" w14:textId="77777777" w:rsidR="00150824" w:rsidRPr="00B94674" w:rsidRDefault="00150824">
                            <w:pPr>
                              <w:rPr>
                                <w:lang w:val="en-US"/>
                              </w:rPr>
                            </w:pPr>
                          </w:p>
                          <w:p w14:paraId="69F53667" w14:textId="77777777" w:rsidR="00150824" w:rsidRPr="00B94674" w:rsidRDefault="00150824" w:rsidP="00204E76">
                            <w:pPr>
                              <w:pStyle w:val="Ttulo1"/>
                              <w:rPr>
                                <w:lang w:val="en-US"/>
                              </w:rPr>
                            </w:pPr>
                          </w:p>
                          <w:p w14:paraId="7F350FDD" w14:textId="77777777" w:rsidR="00150824" w:rsidRPr="00B94674" w:rsidRDefault="00150824">
                            <w:pPr>
                              <w:rPr>
                                <w:lang w:val="en-US"/>
                              </w:rPr>
                            </w:pPr>
                          </w:p>
                          <w:p w14:paraId="31AE9A8E" w14:textId="77777777" w:rsidR="00150824" w:rsidRPr="00B94674" w:rsidRDefault="00150824" w:rsidP="00204E76">
                            <w:pPr>
                              <w:pStyle w:val="Ttulo1"/>
                              <w:rPr>
                                <w:lang w:val="en-US"/>
                              </w:rPr>
                            </w:pPr>
                          </w:p>
                          <w:p w14:paraId="126C0A70" w14:textId="77777777" w:rsidR="00150824" w:rsidRPr="00B94674" w:rsidRDefault="00150824">
                            <w:pPr>
                              <w:rPr>
                                <w:lang w:val="en-US"/>
                              </w:rPr>
                            </w:pPr>
                          </w:p>
                          <w:p w14:paraId="55D91DCA" w14:textId="77777777" w:rsidR="00150824" w:rsidRPr="00B94674" w:rsidRDefault="00150824" w:rsidP="00204E76">
                            <w:pPr>
                              <w:pStyle w:val="Ttulo1"/>
                              <w:rPr>
                                <w:lang w:val="en-US"/>
                              </w:rPr>
                            </w:pPr>
                          </w:p>
                          <w:p w14:paraId="0558A395" w14:textId="77777777" w:rsidR="00150824" w:rsidRPr="00B94674" w:rsidRDefault="00150824">
                            <w:pPr>
                              <w:rPr>
                                <w:lang w:val="en-US"/>
                              </w:rPr>
                            </w:pPr>
                          </w:p>
                          <w:p w14:paraId="34882C66" w14:textId="77777777" w:rsidR="00150824" w:rsidRPr="00B94674" w:rsidRDefault="00150824" w:rsidP="00204E76">
                            <w:pPr>
                              <w:pStyle w:val="Ttulo1"/>
                              <w:rPr>
                                <w:lang w:val="en-US"/>
                              </w:rPr>
                            </w:pPr>
                          </w:p>
                          <w:p w14:paraId="671C1168" w14:textId="77777777" w:rsidR="00150824" w:rsidRPr="00B94674" w:rsidRDefault="00150824">
                            <w:pPr>
                              <w:rPr>
                                <w:lang w:val="en-US"/>
                              </w:rPr>
                            </w:pPr>
                          </w:p>
                          <w:p w14:paraId="3AD4A024" w14:textId="77777777" w:rsidR="00150824" w:rsidRPr="00B94674" w:rsidRDefault="00150824" w:rsidP="00204E76">
                            <w:pPr>
                              <w:pStyle w:val="Ttulo1"/>
                              <w:rPr>
                                <w:lang w:val="en-US"/>
                              </w:rPr>
                            </w:pPr>
                          </w:p>
                          <w:p w14:paraId="0A106B5C" w14:textId="77777777" w:rsidR="00150824" w:rsidRPr="00B94674" w:rsidRDefault="00150824">
                            <w:pPr>
                              <w:rPr>
                                <w:lang w:val="en-US"/>
                              </w:rPr>
                            </w:pPr>
                          </w:p>
                          <w:p w14:paraId="32F35993" w14:textId="77777777" w:rsidR="00150824" w:rsidRPr="00B94674" w:rsidRDefault="00150824" w:rsidP="00204E76">
                            <w:pPr>
                              <w:pStyle w:val="Ttulo1"/>
                              <w:rPr>
                                <w:lang w:val="en-US"/>
                              </w:rPr>
                            </w:pPr>
                          </w:p>
                          <w:p w14:paraId="3CC03C3C" w14:textId="77777777" w:rsidR="00150824" w:rsidRPr="00B94674" w:rsidRDefault="00150824">
                            <w:pPr>
                              <w:rPr>
                                <w:lang w:val="en-US"/>
                              </w:rPr>
                            </w:pPr>
                          </w:p>
                          <w:p w14:paraId="35D3AFDA" w14:textId="77777777" w:rsidR="00150824" w:rsidRPr="00B94674" w:rsidRDefault="00150824" w:rsidP="00204E76">
                            <w:pPr>
                              <w:pStyle w:val="Ttulo1"/>
                              <w:rPr>
                                <w:lang w:val="en-US"/>
                              </w:rPr>
                            </w:pPr>
                          </w:p>
                          <w:p w14:paraId="150E00CF" w14:textId="77777777" w:rsidR="00150824" w:rsidRPr="00B94674" w:rsidRDefault="00150824">
                            <w:pPr>
                              <w:rPr>
                                <w:lang w:val="en-US"/>
                              </w:rPr>
                            </w:pPr>
                          </w:p>
                          <w:p w14:paraId="5541CB08" w14:textId="77777777" w:rsidR="00150824" w:rsidRPr="00B94674" w:rsidRDefault="00150824" w:rsidP="00204E76">
                            <w:pPr>
                              <w:pStyle w:val="Ttulo1"/>
                              <w:rPr>
                                <w:lang w:val="en-US"/>
                              </w:rPr>
                            </w:pPr>
                          </w:p>
                          <w:p w14:paraId="5816D6D5" w14:textId="77777777" w:rsidR="00150824" w:rsidRPr="00B94674" w:rsidRDefault="00150824">
                            <w:pPr>
                              <w:rPr>
                                <w:lang w:val="en-US"/>
                              </w:rPr>
                            </w:pPr>
                          </w:p>
                          <w:p w14:paraId="7F3C9CEA" w14:textId="77777777" w:rsidR="00150824" w:rsidRPr="00B94674" w:rsidRDefault="00150824" w:rsidP="00204E76">
                            <w:pPr>
                              <w:pStyle w:val="Ttulo1"/>
                              <w:rPr>
                                <w:lang w:val="en-US"/>
                              </w:rPr>
                            </w:pPr>
                          </w:p>
                          <w:p w14:paraId="535CC0A8" w14:textId="77777777" w:rsidR="00150824" w:rsidRPr="00B94674" w:rsidRDefault="00150824">
                            <w:pPr>
                              <w:rPr>
                                <w:lang w:val="en-US"/>
                              </w:rPr>
                            </w:pPr>
                          </w:p>
                          <w:p w14:paraId="2857CC6B" w14:textId="77777777" w:rsidR="00150824" w:rsidRPr="00B94674" w:rsidRDefault="00150824" w:rsidP="00204E76">
                            <w:pPr>
                              <w:pStyle w:val="Ttulo1"/>
                              <w:rPr>
                                <w:lang w:val="en-US"/>
                              </w:rPr>
                            </w:pPr>
                          </w:p>
                          <w:p w14:paraId="4B49E11D" w14:textId="77777777" w:rsidR="00150824" w:rsidRPr="00B94674" w:rsidRDefault="00150824">
                            <w:pPr>
                              <w:rPr>
                                <w:lang w:val="en-US"/>
                              </w:rPr>
                            </w:pPr>
                          </w:p>
                          <w:p w14:paraId="6C4DF0DF" w14:textId="77777777" w:rsidR="00150824" w:rsidRPr="00B94674" w:rsidRDefault="00150824" w:rsidP="00204E76">
                            <w:pPr>
                              <w:pStyle w:val="Ttulo1"/>
                              <w:rPr>
                                <w:lang w:val="en-US"/>
                              </w:rPr>
                            </w:pPr>
                          </w:p>
                          <w:p w14:paraId="051E84F7" w14:textId="77777777" w:rsidR="00150824" w:rsidRPr="00B94674" w:rsidRDefault="00150824">
                            <w:pPr>
                              <w:rPr>
                                <w:lang w:val="en-US"/>
                              </w:rPr>
                            </w:pPr>
                          </w:p>
                          <w:p w14:paraId="7EDFA535" w14:textId="77777777" w:rsidR="00150824" w:rsidRPr="00B94674" w:rsidRDefault="00150824" w:rsidP="00204E76">
                            <w:pPr>
                              <w:pStyle w:val="Ttulo1"/>
                              <w:rPr>
                                <w:lang w:val="en-US"/>
                              </w:rPr>
                            </w:pPr>
                          </w:p>
                          <w:p w14:paraId="64D1EC45" w14:textId="77777777" w:rsidR="00150824" w:rsidRPr="00B94674" w:rsidRDefault="00150824">
                            <w:pPr>
                              <w:rPr>
                                <w:lang w:val="en-US"/>
                              </w:rPr>
                            </w:pPr>
                          </w:p>
                          <w:p w14:paraId="64620362" w14:textId="77777777" w:rsidR="00150824" w:rsidRPr="00B94674" w:rsidRDefault="00150824" w:rsidP="00204E76">
                            <w:pPr>
                              <w:pStyle w:val="Ttulo1"/>
                              <w:rPr>
                                <w:lang w:val="en-US"/>
                              </w:rPr>
                            </w:pPr>
                          </w:p>
                          <w:p w14:paraId="1F28AB28" w14:textId="77777777" w:rsidR="00150824" w:rsidRPr="00B94674" w:rsidRDefault="00150824">
                            <w:pPr>
                              <w:rPr>
                                <w:lang w:val="en-US"/>
                              </w:rPr>
                            </w:pPr>
                          </w:p>
                          <w:p w14:paraId="763AEE3A" w14:textId="77777777" w:rsidR="00150824" w:rsidRPr="00B94674" w:rsidRDefault="00150824" w:rsidP="00204E76">
                            <w:pPr>
                              <w:pStyle w:val="Ttulo1"/>
                              <w:rPr>
                                <w:lang w:val="en-US"/>
                              </w:rPr>
                            </w:pPr>
                          </w:p>
                          <w:p w14:paraId="4DD218F6" w14:textId="77777777" w:rsidR="00150824" w:rsidRPr="00B94674" w:rsidRDefault="00150824">
                            <w:pPr>
                              <w:rPr>
                                <w:lang w:val="en-US"/>
                              </w:rPr>
                            </w:pPr>
                          </w:p>
                          <w:p w14:paraId="101472CE" w14:textId="77777777" w:rsidR="00150824" w:rsidRPr="00B94674" w:rsidRDefault="00150824" w:rsidP="00204E76">
                            <w:pPr>
                              <w:pStyle w:val="Ttulo1"/>
                              <w:rPr>
                                <w:lang w:val="en-US"/>
                              </w:rPr>
                            </w:pPr>
                          </w:p>
                          <w:p w14:paraId="7B850FB7" w14:textId="77777777" w:rsidR="00150824" w:rsidRPr="00B94674" w:rsidRDefault="00150824">
                            <w:pPr>
                              <w:rPr>
                                <w:lang w:val="en-US"/>
                              </w:rPr>
                            </w:pPr>
                          </w:p>
                          <w:p w14:paraId="3AB8D93D" w14:textId="77777777" w:rsidR="00150824" w:rsidRPr="00B94674" w:rsidRDefault="00150824" w:rsidP="00204E76">
                            <w:pPr>
                              <w:pStyle w:val="Ttulo1"/>
                              <w:rPr>
                                <w:lang w:val="en-US"/>
                              </w:rPr>
                            </w:pPr>
                          </w:p>
                          <w:p w14:paraId="6072D971" w14:textId="77777777" w:rsidR="00150824" w:rsidRPr="00B94674" w:rsidRDefault="00150824">
                            <w:pPr>
                              <w:rPr>
                                <w:lang w:val="en-US"/>
                              </w:rPr>
                            </w:pPr>
                          </w:p>
                          <w:p w14:paraId="310CAD8D" w14:textId="77777777" w:rsidR="00150824" w:rsidRPr="00B94674" w:rsidRDefault="00150824" w:rsidP="00204E76">
                            <w:pPr>
                              <w:pStyle w:val="Ttulo1"/>
                              <w:rPr>
                                <w:lang w:val="en-US"/>
                              </w:rPr>
                            </w:pPr>
                          </w:p>
                          <w:p w14:paraId="4E6ACA78" w14:textId="77777777" w:rsidR="00150824" w:rsidRPr="00B94674" w:rsidRDefault="00150824">
                            <w:pPr>
                              <w:rPr>
                                <w:lang w:val="en-US"/>
                              </w:rPr>
                            </w:pPr>
                          </w:p>
                          <w:p w14:paraId="71E64C09" w14:textId="77777777" w:rsidR="00150824" w:rsidRPr="00B94674" w:rsidRDefault="00150824" w:rsidP="00204E76">
                            <w:pPr>
                              <w:pStyle w:val="Ttulo1"/>
                              <w:rPr>
                                <w:lang w:val="en-US"/>
                              </w:rPr>
                            </w:pPr>
                          </w:p>
                          <w:p w14:paraId="2AFFEB6F" w14:textId="77777777" w:rsidR="00A5206C" w:rsidRDefault="00A5206C"/>
                          <w:p w14:paraId="36F7C609" w14:textId="77777777" w:rsidR="00150824" w:rsidRPr="00B94674" w:rsidRDefault="00150824" w:rsidP="00204E76">
                            <w:pPr>
                              <w:pStyle w:val="Ttulo1"/>
                              <w:rPr>
                                <w:lang w:val="en-US"/>
                              </w:rPr>
                            </w:pPr>
                          </w:p>
                          <w:p w14:paraId="5A751066" w14:textId="77777777" w:rsidR="00150824" w:rsidRPr="00B94674" w:rsidRDefault="00150824">
                            <w:pPr>
                              <w:rPr>
                                <w:lang w:val="en-US"/>
                              </w:rPr>
                            </w:pPr>
                          </w:p>
                          <w:p w14:paraId="5802FDAF" w14:textId="77777777" w:rsidR="00150824" w:rsidRPr="00B94674" w:rsidRDefault="00150824" w:rsidP="00204E76">
                            <w:pPr>
                              <w:pStyle w:val="Ttulo1"/>
                              <w:rPr>
                                <w:lang w:val="en-US"/>
                              </w:rPr>
                            </w:pPr>
                          </w:p>
                          <w:p w14:paraId="05CAFA3F" w14:textId="77777777" w:rsidR="00150824" w:rsidRPr="00B94674" w:rsidRDefault="00150824">
                            <w:pPr>
                              <w:rPr>
                                <w:lang w:val="en-US"/>
                              </w:rPr>
                            </w:pPr>
                          </w:p>
                          <w:p w14:paraId="56EEE3EE" w14:textId="77777777" w:rsidR="00150824" w:rsidRPr="00B94674" w:rsidRDefault="00150824" w:rsidP="00204E76">
                            <w:pPr>
                              <w:pStyle w:val="Ttulo1"/>
                              <w:rPr>
                                <w:lang w:val="en-US"/>
                              </w:rPr>
                            </w:pPr>
                          </w:p>
                          <w:p w14:paraId="25AAFF46" w14:textId="77777777" w:rsidR="00150824" w:rsidRPr="00B94674" w:rsidRDefault="00150824">
                            <w:pPr>
                              <w:rPr>
                                <w:lang w:val="en-US"/>
                              </w:rPr>
                            </w:pPr>
                          </w:p>
                          <w:p w14:paraId="2C0FE3CB" w14:textId="77777777" w:rsidR="00150824" w:rsidRPr="00B94674" w:rsidRDefault="00150824" w:rsidP="00204E76">
                            <w:pPr>
                              <w:pStyle w:val="Ttulo1"/>
                              <w:rPr>
                                <w:lang w:val="en-US"/>
                              </w:rPr>
                            </w:pPr>
                          </w:p>
                          <w:p w14:paraId="78A2A188" w14:textId="77777777" w:rsidR="00150824" w:rsidRPr="00B94674" w:rsidRDefault="00150824">
                            <w:pPr>
                              <w:rPr>
                                <w:lang w:val="en-US"/>
                              </w:rPr>
                            </w:pPr>
                          </w:p>
                          <w:p w14:paraId="121BE6DB" w14:textId="77777777" w:rsidR="00150824" w:rsidRPr="00B94674" w:rsidRDefault="00150824" w:rsidP="00204E76">
                            <w:pPr>
                              <w:pStyle w:val="Ttulo1"/>
                              <w:rPr>
                                <w:lang w:val="en-US"/>
                              </w:rPr>
                            </w:pPr>
                          </w:p>
                          <w:p w14:paraId="53740A31" w14:textId="77777777" w:rsidR="00150824" w:rsidRPr="00B94674" w:rsidRDefault="00150824">
                            <w:pPr>
                              <w:rPr>
                                <w:lang w:val="en-US"/>
                              </w:rPr>
                            </w:pPr>
                          </w:p>
                          <w:p w14:paraId="25B7E134" w14:textId="77777777" w:rsidR="00150824" w:rsidRPr="00B94674" w:rsidRDefault="00150824" w:rsidP="00204E76">
                            <w:pPr>
                              <w:pStyle w:val="Ttulo1"/>
                              <w:rPr>
                                <w:lang w:val="en-US"/>
                              </w:rPr>
                            </w:pPr>
                          </w:p>
                          <w:p w14:paraId="1A4754D8" w14:textId="77777777" w:rsidR="00150824" w:rsidRPr="00B94674" w:rsidRDefault="00150824">
                            <w:pPr>
                              <w:rPr>
                                <w:lang w:val="en-US"/>
                              </w:rPr>
                            </w:pPr>
                          </w:p>
                          <w:p w14:paraId="3D8EAADA" w14:textId="77777777" w:rsidR="00150824" w:rsidRPr="00B94674" w:rsidRDefault="00150824" w:rsidP="00204E76">
                            <w:pPr>
                              <w:pStyle w:val="Ttulo1"/>
                              <w:rPr>
                                <w:lang w:val="en-US"/>
                              </w:rPr>
                            </w:pPr>
                          </w:p>
                          <w:p w14:paraId="253D3282" w14:textId="77777777" w:rsidR="00150824" w:rsidRPr="00B94674" w:rsidRDefault="00150824">
                            <w:pPr>
                              <w:rPr>
                                <w:lang w:val="en-US"/>
                              </w:rPr>
                            </w:pPr>
                          </w:p>
                          <w:p w14:paraId="37C75961" w14:textId="77777777" w:rsidR="00150824" w:rsidRPr="00B94674" w:rsidRDefault="00150824" w:rsidP="00204E76">
                            <w:pPr>
                              <w:pStyle w:val="Ttulo1"/>
                              <w:rPr>
                                <w:lang w:val="en-US"/>
                              </w:rPr>
                            </w:pPr>
                          </w:p>
                          <w:p w14:paraId="75BCA1E5" w14:textId="77777777" w:rsidR="00150824" w:rsidRPr="00B94674" w:rsidRDefault="00150824">
                            <w:pPr>
                              <w:rPr>
                                <w:lang w:val="en-US"/>
                              </w:rPr>
                            </w:pPr>
                          </w:p>
                          <w:p w14:paraId="609BCF37" w14:textId="77777777" w:rsidR="00150824" w:rsidRPr="00B94674" w:rsidRDefault="00150824" w:rsidP="00204E76">
                            <w:pPr>
                              <w:pStyle w:val="Ttulo1"/>
                              <w:rPr>
                                <w:lang w:val="en-US"/>
                              </w:rPr>
                            </w:pPr>
                          </w:p>
                          <w:p w14:paraId="54696917" w14:textId="77777777" w:rsidR="00150824" w:rsidRPr="00B94674" w:rsidRDefault="00150824">
                            <w:pPr>
                              <w:rPr>
                                <w:lang w:val="en-US"/>
                              </w:rPr>
                            </w:pPr>
                          </w:p>
                          <w:p w14:paraId="6AF177B6" w14:textId="77777777" w:rsidR="00150824" w:rsidRPr="00B94674" w:rsidRDefault="00150824" w:rsidP="00204E76">
                            <w:pPr>
                              <w:pStyle w:val="Ttulo1"/>
                              <w:rPr>
                                <w:lang w:val="en-US"/>
                              </w:rPr>
                            </w:pPr>
                          </w:p>
                          <w:p w14:paraId="4C8A7196" w14:textId="77777777" w:rsidR="00150824" w:rsidRPr="00B94674" w:rsidRDefault="00150824">
                            <w:pPr>
                              <w:rPr>
                                <w:lang w:val="en-US"/>
                              </w:rPr>
                            </w:pPr>
                          </w:p>
                          <w:p w14:paraId="763453B1" w14:textId="77777777" w:rsidR="00150824" w:rsidRPr="00B94674" w:rsidRDefault="00150824" w:rsidP="00204E76">
                            <w:pPr>
                              <w:pStyle w:val="Ttulo1"/>
                              <w:rPr>
                                <w:lang w:val="en-US"/>
                              </w:rPr>
                            </w:pPr>
                          </w:p>
                          <w:p w14:paraId="507BA316" w14:textId="77777777" w:rsidR="00150824" w:rsidRPr="00B94674" w:rsidRDefault="00150824">
                            <w:pPr>
                              <w:rPr>
                                <w:lang w:val="en-US"/>
                              </w:rPr>
                            </w:pPr>
                          </w:p>
                          <w:p w14:paraId="322C7183" w14:textId="77777777" w:rsidR="00150824" w:rsidRPr="00B94674" w:rsidRDefault="00150824" w:rsidP="00204E76">
                            <w:pPr>
                              <w:pStyle w:val="Ttulo1"/>
                              <w:rPr>
                                <w:lang w:val="en-US"/>
                              </w:rPr>
                            </w:pPr>
                          </w:p>
                          <w:p w14:paraId="6E0B855B" w14:textId="77777777" w:rsidR="00150824" w:rsidRPr="00B94674" w:rsidRDefault="00150824">
                            <w:pPr>
                              <w:rPr>
                                <w:lang w:val="en-US"/>
                              </w:rPr>
                            </w:pPr>
                          </w:p>
                          <w:p w14:paraId="4B07DAEF" w14:textId="77777777" w:rsidR="00150824" w:rsidRPr="00B94674" w:rsidRDefault="00150824" w:rsidP="00204E76">
                            <w:pPr>
                              <w:pStyle w:val="Ttulo1"/>
                              <w:rPr>
                                <w:lang w:val="en-US"/>
                              </w:rPr>
                            </w:pPr>
                          </w:p>
                          <w:p w14:paraId="0766EBCD" w14:textId="77777777" w:rsidR="00150824" w:rsidRPr="00B94674" w:rsidRDefault="00150824">
                            <w:pPr>
                              <w:rPr>
                                <w:lang w:val="en-US"/>
                              </w:rPr>
                            </w:pPr>
                          </w:p>
                          <w:p w14:paraId="1270DD4F" w14:textId="77777777" w:rsidR="00150824" w:rsidRPr="00B94674" w:rsidRDefault="00150824" w:rsidP="00204E76">
                            <w:pPr>
                              <w:pStyle w:val="Ttulo1"/>
                              <w:rPr>
                                <w:lang w:val="en-US"/>
                              </w:rPr>
                            </w:pPr>
                          </w:p>
                          <w:p w14:paraId="0EE6DE45" w14:textId="77777777" w:rsidR="00150824" w:rsidRPr="00B94674" w:rsidRDefault="00150824">
                            <w:pPr>
                              <w:rPr>
                                <w:lang w:val="en-US"/>
                              </w:rPr>
                            </w:pPr>
                          </w:p>
                          <w:p w14:paraId="49E9A3E1" w14:textId="77777777" w:rsidR="00150824" w:rsidRPr="00B94674" w:rsidRDefault="00150824" w:rsidP="00204E76">
                            <w:pPr>
                              <w:pStyle w:val="Ttulo1"/>
                              <w:rPr>
                                <w:lang w:val="en-US"/>
                              </w:rPr>
                            </w:pPr>
                          </w:p>
                          <w:p w14:paraId="2340CC07" w14:textId="77777777" w:rsidR="00150824" w:rsidRPr="00B94674" w:rsidRDefault="00150824">
                            <w:pPr>
                              <w:rPr>
                                <w:lang w:val="en-US"/>
                              </w:rPr>
                            </w:pPr>
                          </w:p>
                          <w:p w14:paraId="07DFE17E" w14:textId="77777777" w:rsidR="00150824" w:rsidRPr="00B94674" w:rsidRDefault="00150824" w:rsidP="00204E76">
                            <w:pPr>
                              <w:pStyle w:val="Ttulo1"/>
                              <w:rPr>
                                <w:lang w:val="en-US"/>
                              </w:rPr>
                            </w:pPr>
                          </w:p>
                          <w:p w14:paraId="32DA540C" w14:textId="77777777" w:rsidR="00150824" w:rsidRPr="00B94674" w:rsidRDefault="00150824">
                            <w:pPr>
                              <w:rPr>
                                <w:lang w:val="en-US"/>
                              </w:rPr>
                            </w:pPr>
                          </w:p>
                          <w:p w14:paraId="7CD72FD1" w14:textId="77777777" w:rsidR="00150824" w:rsidRPr="00B94674" w:rsidRDefault="00150824" w:rsidP="00204E76">
                            <w:pPr>
                              <w:pStyle w:val="Ttulo1"/>
                              <w:rPr>
                                <w:lang w:val="en-US"/>
                              </w:rPr>
                            </w:pPr>
                          </w:p>
                          <w:p w14:paraId="66524E7F" w14:textId="77777777" w:rsidR="00150824" w:rsidRPr="00B94674" w:rsidRDefault="00150824">
                            <w:pPr>
                              <w:rPr>
                                <w:lang w:val="en-US"/>
                              </w:rPr>
                            </w:pPr>
                          </w:p>
                          <w:p w14:paraId="7E9A5BCA" w14:textId="77777777" w:rsidR="00150824" w:rsidRPr="00B94674" w:rsidRDefault="00150824" w:rsidP="00204E76">
                            <w:pPr>
                              <w:pStyle w:val="Ttulo1"/>
                              <w:rPr>
                                <w:lang w:val="en-US"/>
                              </w:rPr>
                            </w:pPr>
                          </w:p>
                          <w:p w14:paraId="02C045AE" w14:textId="77777777" w:rsidR="00150824" w:rsidRPr="00B94674" w:rsidRDefault="00150824">
                            <w:pPr>
                              <w:rPr>
                                <w:lang w:val="en-US"/>
                              </w:rPr>
                            </w:pPr>
                          </w:p>
                          <w:p w14:paraId="253DC9E7" w14:textId="77777777" w:rsidR="00150824" w:rsidRPr="00B94674" w:rsidRDefault="00150824" w:rsidP="00204E76">
                            <w:pPr>
                              <w:pStyle w:val="Ttulo1"/>
                              <w:rPr>
                                <w:lang w:val="en-US"/>
                              </w:rPr>
                            </w:pPr>
                          </w:p>
                          <w:p w14:paraId="4E776468" w14:textId="77777777" w:rsidR="00150824" w:rsidRPr="00B94674" w:rsidRDefault="00150824">
                            <w:pPr>
                              <w:rPr>
                                <w:lang w:val="en-US"/>
                              </w:rPr>
                            </w:pPr>
                          </w:p>
                          <w:p w14:paraId="5553D12E" w14:textId="77777777" w:rsidR="00150824" w:rsidRPr="00B94674" w:rsidRDefault="00150824" w:rsidP="00204E76">
                            <w:pPr>
                              <w:pStyle w:val="Ttulo1"/>
                              <w:rPr>
                                <w:lang w:val="en-US"/>
                              </w:rPr>
                            </w:pPr>
                          </w:p>
                          <w:p w14:paraId="0B8CC507" w14:textId="77777777" w:rsidR="00150824" w:rsidRPr="00B94674" w:rsidRDefault="00150824">
                            <w:pPr>
                              <w:rPr>
                                <w:lang w:val="en-US"/>
                              </w:rPr>
                            </w:pPr>
                          </w:p>
                          <w:p w14:paraId="326F65ED" w14:textId="77777777" w:rsidR="00150824" w:rsidRPr="00B94674" w:rsidRDefault="00150824" w:rsidP="00204E76">
                            <w:pPr>
                              <w:pStyle w:val="Ttulo1"/>
                              <w:rPr>
                                <w:lang w:val="en-US"/>
                              </w:rPr>
                            </w:pPr>
                          </w:p>
                          <w:p w14:paraId="76A5FA67" w14:textId="77777777" w:rsidR="00150824" w:rsidRPr="00B94674" w:rsidRDefault="00150824">
                            <w:pPr>
                              <w:rPr>
                                <w:lang w:val="en-US"/>
                              </w:rPr>
                            </w:pPr>
                          </w:p>
                          <w:p w14:paraId="5884424B" w14:textId="77777777" w:rsidR="00150824" w:rsidRPr="00B94674" w:rsidRDefault="00150824" w:rsidP="00204E76">
                            <w:pPr>
                              <w:pStyle w:val="Ttulo1"/>
                              <w:rPr>
                                <w:lang w:val="en-US"/>
                              </w:rPr>
                            </w:pPr>
                          </w:p>
                          <w:p w14:paraId="64F02145" w14:textId="77777777" w:rsidR="00150824" w:rsidRPr="00B94674" w:rsidRDefault="00150824">
                            <w:pPr>
                              <w:rPr>
                                <w:lang w:val="en-US"/>
                              </w:rPr>
                            </w:pPr>
                          </w:p>
                          <w:p w14:paraId="6B392EBA" w14:textId="77777777" w:rsidR="00150824" w:rsidRPr="00B94674" w:rsidRDefault="00150824" w:rsidP="00204E76">
                            <w:pPr>
                              <w:pStyle w:val="Ttulo1"/>
                              <w:rPr>
                                <w:lang w:val="en-US"/>
                              </w:rPr>
                            </w:pPr>
                          </w:p>
                          <w:p w14:paraId="0BC28D89" w14:textId="77777777" w:rsidR="00150824" w:rsidRPr="00B94674" w:rsidRDefault="00150824">
                            <w:pPr>
                              <w:rPr>
                                <w:lang w:val="en-US"/>
                              </w:rPr>
                            </w:pPr>
                          </w:p>
                          <w:p w14:paraId="41BC6CE7" w14:textId="77777777" w:rsidR="00150824" w:rsidRPr="00B94674" w:rsidRDefault="00150824" w:rsidP="00204E76">
                            <w:pPr>
                              <w:pStyle w:val="Ttulo1"/>
                              <w:rPr>
                                <w:lang w:val="en-US"/>
                              </w:rPr>
                            </w:pPr>
                          </w:p>
                          <w:p w14:paraId="74AAB33B" w14:textId="77777777" w:rsidR="00150824" w:rsidRPr="00B94674" w:rsidRDefault="00150824">
                            <w:pPr>
                              <w:rPr>
                                <w:lang w:val="en-US"/>
                              </w:rPr>
                            </w:pPr>
                          </w:p>
                          <w:p w14:paraId="53AACC0E" w14:textId="77777777" w:rsidR="00150824" w:rsidRPr="00B94674" w:rsidRDefault="00150824" w:rsidP="00204E76">
                            <w:pPr>
                              <w:pStyle w:val="Ttulo1"/>
                              <w:rPr>
                                <w:lang w:val="en-US"/>
                              </w:rPr>
                            </w:pPr>
                          </w:p>
                          <w:p w14:paraId="5A630508" w14:textId="77777777" w:rsidR="00150824" w:rsidRPr="00B94674" w:rsidRDefault="00150824">
                            <w:pPr>
                              <w:rPr>
                                <w:lang w:val="en-US"/>
                              </w:rPr>
                            </w:pPr>
                          </w:p>
                          <w:p w14:paraId="23C4FCD8" w14:textId="77777777" w:rsidR="00150824" w:rsidRPr="00B94674" w:rsidRDefault="00150824" w:rsidP="00204E76">
                            <w:pPr>
                              <w:pStyle w:val="Ttulo1"/>
                              <w:rPr>
                                <w:lang w:val="en-US"/>
                              </w:rPr>
                            </w:pPr>
                          </w:p>
                          <w:p w14:paraId="5724A463" w14:textId="77777777" w:rsidR="00150824" w:rsidRPr="00B94674" w:rsidRDefault="00150824">
                            <w:pPr>
                              <w:rPr>
                                <w:lang w:val="en-US"/>
                              </w:rPr>
                            </w:pPr>
                          </w:p>
                          <w:p w14:paraId="33C35377" w14:textId="77777777" w:rsidR="00150824" w:rsidRPr="00B94674" w:rsidRDefault="00150824" w:rsidP="00204E76">
                            <w:pPr>
                              <w:pStyle w:val="Ttulo1"/>
                              <w:rPr>
                                <w:lang w:val="en-US"/>
                              </w:rPr>
                            </w:pPr>
                          </w:p>
                          <w:p w14:paraId="6765CC7A" w14:textId="77777777" w:rsidR="00150824" w:rsidRPr="00B94674" w:rsidRDefault="00150824">
                            <w:pPr>
                              <w:rPr>
                                <w:lang w:val="en-US"/>
                              </w:rPr>
                            </w:pPr>
                          </w:p>
                          <w:p w14:paraId="476252C4" w14:textId="77777777" w:rsidR="00150824" w:rsidRPr="00B94674" w:rsidRDefault="00150824" w:rsidP="00204E76">
                            <w:pPr>
                              <w:pStyle w:val="Ttulo1"/>
                              <w:rPr>
                                <w:lang w:val="en-US"/>
                              </w:rPr>
                            </w:pPr>
                          </w:p>
                          <w:p w14:paraId="220DF901" w14:textId="77777777" w:rsidR="00150824" w:rsidRPr="00B94674" w:rsidRDefault="00150824">
                            <w:pPr>
                              <w:rPr>
                                <w:lang w:val="en-US"/>
                              </w:rPr>
                            </w:pPr>
                          </w:p>
                          <w:p w14:paraId="0D166000" w14:textId="77777777" w:rsidR="00150824" w:rsidRPr="00B94674" w:rsidRDefault="00150824" w:rsidP="00204E76">
                            <w:pPr>
                              <w:pStyle w:val="Ttulo1"/>
                              <w:rPr>
                                <w:lang w:val="en-US"/>
                              </w:rPr>
                            </w:pPr>
                          </w:p>
                          <w:p w14:paraId="2E6DA22A" w14:textId="77777777" w:rsidR="00150824" w:rsidRPr="00B94674" w:rsidRDefault="00150824">
                            <w:pPr>
                              <w:rPr>
                                <w:lang w:val="en-US"/>
                              </w:rPr>
                            </w:pPr>
                          </w:p>
                          <w:p w14:paraId="3EF2E7A5" w14:textId="77777777" w:rsidR="00150824" w:rsidRPr="00B94674" w:rsidRDefault="00150824" w:rsidP="00204E76">
                            <w:pPr>
                              <w:pStyle w:val="Ttulo1"/>
                              <w:rPr>
                                <w:lang w:val="en-US"/>
                              </w:rPr>
                            </w:pPr>
                          </w:p>
                          <w:p w14:paraId="07AD7C3D" w14:textId="77777777" w:rsidR="00150824" w:rsidRPr="00B94674" w:rsidRDefault="00150824">
                            <w:pPr>
                              <w:rPr>
                                <w:lang w:val="en-US"/>
                              </w:rPr>
                            </w:pPr>
                          </w:p>
                          <w:p w14:paraId="2583D4BA" w14:textId="77777777" w:rsidR="00150824" w:rsidRPr="00B94674" w:rsidRDefault="00150824" w:rsidP="00204E76">
                            <w:pPr>
                              <w:pStyle w:val="Ttulo1"/>
                              <w:rPr>
                                <w:lang w:val="en-US"/>
                              </w:rPr>
                            </w:pPr>
                          </w:p>
                          <w:p w14:paraId="4D84AF9F" w14:textId="77777777" w:rsidR="00150824" w:rsidRPr="00B94674" w:rsidRDefault="00150824">
                            <w:pPr>
                              <w:rPr>
                                <w:lang w:val="en-US"/>
                              </w:rPr>
                            </w:pPr>
                          </w:p>
                          <w:p w14:paraId="76524E9C" w14:textId="77777777" w:rsidR="00150824" w:rsidRPr="00B94674" w:rsidRDefault="00150824" w:rsidP="00204E76">
                            <w:pPr>
                              <w:pStyle w:val="Ttulo1"/>
                              <w:rPr>
                                <w:lang w:val="en-US"/>
                              </w:rPr>
                            </w:pPr>
                          </w:p>
                          <w:p w14:paraId="4E9EAD6F" w14:textId="77777777" w:rsidR="00150824" w:rsidRPr="00B94674" w:rsidRDefault="00150824">
                            <w:pPr>
                              <w:rPr>
                                <w:lang w:val="en-US"/>
                              </w:rPr>
                            </w:pPr>
                          </w:p>
                          <w:p w14:paraId="3870516B" w14:textId="77777777" w:rsidR="00150824" w:rsidRPr="00B94674" w:rsidRDefault="00150824" w:rsidP="00204E76">
                            <w:pPr>
                              <w:pStyle w:val="Ttulo1"/>
                              <w:rPr>
                                <w:lang w:val="en-US"/>
                              </w:rPr>
                            </w:pPr>
                          </w:p>
                          <w:p w14:paraId="47F04465" w14:textId="77777777" w:rsidR="00150824" w:rsidRPr="00B94674" w:rsidRDefault="00150824">
                            <w:pPr>
                              <w:rPr>
                                <w:lang w:val="en-US"/>
                              </w:rPr>
                            </w:pPr>
                          </w:p>
                          <w:p w14:paraId="677CBE51" w14:textId="77777777" w:rsidR="00150824" w:rsidRPr="00B94674" w:rsidRDefault="00150824" w:rsidP="00204E76">
                            <w:pPr>
                              <w:pStyle w:val="Ttulo1"/>
                              <w:rPr>
                                <w:lang w:val="en-US"/>
                              </w:rPr>
                            </w:pPr>
                          </w:p>
                          <w:p w14:paraId="379E0B48" w14:textId="77777777" w:rsidR="00150824" w:rsidRPr="00B94674" w:rsidRDefault="00150824">
                            <w:pPr>
                              <w:rPr>
                                <w:lang w:val="en-US"/>
                              </w:rPr>
                            </w:pPr>
                          </w:p>
                          <w:p w14:paraId="4523AB89" w14:textId="77777777" w:rsidR="00150824" w:rsidRPr="00B94674" w:rsidRDefault="00150824" w:rsidP="00204E76">
                            <w:pPr>
                              <w:pStyle w:val="Ttulo1"/>
                              <w:rPr>
                                <w:lang w:val="en-US"/>
                              </w:rPr>
                            </w:pPr>
                          </w:p>
                          <w:p w14:paraId="04789392" w14:textId="77777777" w:rsidR="00150824" w:rsidRPr="00B94674" w:rsidRDefault="00150824">
                            <w:pPr>
                              <w:rPr>
                                <w:lang w:val="en-US"/>
                              </w:rPr>
                            </w:pPr>
                          </w:p>
                          <w:p w14:paraId="20C1F1A0" w14:textId="77777777" w:rsidR="00150824" w:rsidRPr="00B94674" w:rsidRDefault="00150824" w:rsidP="00204E76">
                            <w:pPr>
                              <w:pStyle w:val="Ttulo1"/>
                              <w:rPr>
                                <w:lang w:val="en-US"/>
                              </w:rPr>
                            </w:pPr>
                          </w:p>
                          <w:p w14:paraId="4B5F59B2" w14:textId="77777777" w:rsidR="00150824" w:rsidRPr="00B94674" w:rsidRDefault="00150824">
                            <w:pPr>
                              <w:rPr>
                                <w:lang w:val="en-US"/>
                              </w:rPr>
                            </w:pPr>
                          </w:p>
                          <w:p w14:paraId="2400E1F3" w14:textId="77777777" w:rsidR="00150824" w:rsidRPr="00B94674" w:rsidRDefault="00150824" w:rsidP="00204E76">
                            <w:pPr>
                              <w:pStyle w:val="Ttulo1"/>
                              <w:rPr>
                                <w:lang w:val="en-US"/>
                              </w:rPr>
                            </w:pPr>
                          </w:p>
                          <w:p w14:paraId="50E8EA6A" w14:textId="77777777" w:rsidR="00150824" w:rsidRPr="00B94674" w:rsidRDefault="00150824">
                            <w:pPr>
                              <w:rPr>
                                <w:lang w:val="en-US"/>
                              </w:rPr>
                            </w:pPr>
                          </w:p>
                          <w:p w14:paraId="1275B4C2" w14:textId="77777777" w:rsidR="00150824" w:rsidRPr="00B94674" w:rsidRDefault="00150824" w:rsidP="00204E76">
                            <w:pPr>
                              <w:pStyle w:val="Ttulo1"/>
                              <w:rPr>
                                <w:lang w:val="en-US"/>
                              </w:rPr>
                            </w:pPr>
                          </w:p>
                          <w:p w14:paraId="48A43E8F" w14:textId="77777777" w:rsidR="00150824" w:rsidRPr="00B94674" w:rsidRDefault="00150824">
                            <w:pPr>
                              <w:rPr>
                                <w:lang w:val="en-US"/>
                              </w:rPr>
                            </w:pPr>
                          </w:p>
                          <w:p w14:paraId="6000C3BF" w14:textId="77777777" w:rsidR="00150824" w:rsidRPr="00B94674" w:rsidRDefault="00150824" w:rsidP="00204E76">
                            <w:pPr>
                              <w:pStyle w:val="Ttulo1"/>
                              <w:rPr>
                                <w:lang w:val="en-US"/>
                              </w:rPr>
                            </w:pPr>
                          </w:p>
                          <w:p w14:paraId="18626163" w14:textId="77777777" w:rsidR="00150824" w:rsidRPr="00B94674" w:rsidRDefault="00150824">
                            <w:pPr>
                              <w:rPr>
                                <w:lang w:val="en-US"/>
                              </w:rPr>
                            </w:pPr>
                          </w:p>
                          <w:p w14:paraId="113ED521" w14:textId="77777777" w:rsidR="00150824" w:rsidRPr="00B94674" w:rsidRDefault="00150824" w:rsidP="00204E76">
                            <w:pPr>
                              <w:pStyle w:val="Ttulo1"/>
                              <w:rPr>
                                <w:lang w:val="en-US"/>
                              </w:rPr>
                            </w:pPr>
                          </w:p>
                          <w:p w14:paraId="32831560" w14:textId="77777777" w:rsidR="00150824" w:rsidRPr="00B94674" w:rsidRDefault="00150824">
                            <w:pPr>
                              <w:rPr>
                                <w:lang w:val="en-US"/>
                              </w:rPr>
                            </w:pPr>
                          </w:p>
                          <w:p w14:paraId="69D7DB2A" w14:textId="77777777" w:rsidR="00150824" w:rsidRPr="00B94674" w:rsidRDefault="00150824" w:rsidP="00204E76">
                            <w:pPr>
                              <w:pStyle w:val="Ttulo1"/>
                              <w:rPr>
                                <w:lang w:val="en-US"/>
                              </w:rPr>
                            </w:pPr>
                          </w:p>
                          <w:p w14:paraId="18FFCB8D" w14:textId="77777777" w:rsidR="00150824" w:rsidRPr="00B94674" w:rsidRDefault="00150824">
                            <w:pPr>
                              <w:rPr>
                                <w:lang w:val="en-US"/>
                              </w:rPr>
                            </w:pPr>
                          </w:p>
                          <w:p w14:paraId="2830AC47" w14:textId="77777777" w:rsidR="00150824" w:rsidRPr="00B94674" w:rsidRDefault="00150824" w:rsidP="00204E76">
                            <w:pPr>
                              <w:pStyle w:val="Ttulo1"/>
                              <w:rPr>
                                <w:lang w:val="en-US"/>
                              </w:rPr>
                            </w:pPr>
                          </w:p>
                          <w:p w14:paraId="6E4DE147" w14:textId="77777777" w:rsidR="00150824" w:rsidRPr="00B94674" w:rsidRDefault="00150824">
                            <w:pPr>
                              <w:rPr>
                                <w:lang w:val="en-US"/>
                              </w:rPr>
                            </w:pPr>
                          </w:p>
                          <w:p w14:paraId="3CC8578E" w14:textId="77777777" w:rsidR="00150824" w:rsidRPr="00B94674" w:rsidRDefault="00150824" w:rsidP="00204E76">
                            <w:pPr>
                              <w:pStyle w:val="Ttulo1"/>
                              <w:rPr>
                                <w:lang w:val="en-US"/>
                              </w:rPr>
                            </w:pPr>
                          </w:p>
                          <w:p w14:paraId="6CD3B8AD" w14:textId="77777777" w:rsidR="00150824" w:rsidRPr="00B94674" w:rsidRDefault="00150824">
                            <w:pPr>
                              <w:rPr>
                                <w:lang w:val="en-US"/>
                              </w:rPr>
                            </w:pPr>
                          </w:p>
                          <w:p w14:paraId="1160B9BD" w14:textId="77777777" w:rsidR="00150824" w:rsidRPr="00B94674" w:rsidRDefault="00150824" w:rsidP="00204E76">
                            <w:pPr>
                              <w:pStyle w:val="Ttulo1"/>
                              <w:rPr>
                                <w:lang w:val="en-US"/>
                              </w:rPr>
                            </w:pPr>
                          </w:p>
                          <w:p w14:paraId="46C248EC" w14:textId="77777777" w:rsidR="00150824" w:rsidRPr="00B94674" w:rsidRDefault="00150824">
                            <w:pPr>
                              <w:rPr>
                                <w:lang w:val="en-US"/>
                              </w:rPr>
                            </w:pPr>
                          </w:p>
                          <w:p w14:paraId="26746798" w14:textId="77777777" w:rsidR="00150824" w:rsidRPr="00B94674" w:rsidRDefault="00150824" w:rsidP="00204E76">
                            <w:pPr>
                              <w:pStyle w:val="Ttulo1"/>
                              <w:rPr>
                                <w:lang w:val="en-US"/>
                              </w:rPr>
                            </w:pPr>
                          </w:p>
                          <w:p w14:paraId="5AB6EE3C" w14:textId="77777777" w:rsidR="00150824" w:rsidRPr="00B94674" w:rsidRDefault="00150824">
                            <w:pPr>
                              <w:rPr>
                                <w:lang w:val="en-US"/>
                              </w:rPr>
                            </w:pPr>
                          </w:p>
                          <w:p w14:paraId="36DE6098" w14:textId="77777777" w:rsidR="00150824" w:rsidRPr="00B94674" w:rsidRDefault="00150824" w:rsidP="00204E76">
                            <w:pPr>
                              <w:pStyle w:val="Ttulo1"/>
                              <w:rPr>
                                <w:lang w:val="en-US"/>
                              </w:rPr>
                            </w:pPr>
                          </w:p>
                          <w:p w14:paraId="0C2C772C" w14:textId="77777777" w:rsidR="00150824" w:rsidRPr="00B94674" w:rsidRDefault="00150824">
                            <w:pPr>
                              <w:rPr>
                                <w:lang w:val="en-US"/>
                              </w:rPr>
                            </w:pPr>
                          </w:p>
                          <w:p w14:paraId="20E47F32" w14:textId="77777777" w:rsidR="00150824" w:rsidRPr="00B94674" w:rsidRDefault="00150824" w:rsidP="00204E76">
                            <w:pPr>
                              <w:pStyle w:val="Ttulo1"/>
                              <w:rPr>
                                <w:lang w:val="en-US"/>
                              </w:rPr>
                            </w:pPr>
                          </w:p>
                          <w:p w14:paraId="78F05B15" w14:textId="77777777" w:rsidR="00150824" w:rsidRPr="00B94674" w:rsidRDefault="00150824">
                            <w:pPr>
                              <w:rPr>
                                <w:lang w:val="en-US"/>
                              </w:rPr>
                            </w:pPr>
                          </w:p>
                          <w:p w14:paraId="37E31E21" w14:textId="77777777" w:rsidR="00150824" w:rsidRPr="00B94674" w:rsidRDefault="00150824" w:rsidP="00204E76">
                            <w:pPr>
                              <w:pStyle w:val="Ttulo1"/>
                              <w:rPr>
                                <w:lang w:val="en-US"/>
                              </w:rPr>
                            </w:pPr>
                          </w:p>
                          <w:p w14:paraId="1F07A83D" w14:textId="77777777" w:rsidR="00150824" w:rsidRPr="00B94674" w:rsidRDefault="00150824">
                            <w:pPr>
                              <w:rPr>
                                <w:lang w:val="en-US"/>
                              </w:rPr>
                            </w:pPr>
                          </w:p>
                          <w:p w14:paraId="03CDF43F" w14:textId="77777777" w:rsidR="00150824" w:rsidRPr="00B94674" w:rsidRDefault="00150824" w:rsidP="00204E76">
                            <w:pPr>
                              <w:pStyle w:val="Ttulo1"/>
                              <w:rPr>
                                <w:lang w:val="en-US"/>
                              </w:rPr>
                            </w:pPr>
                          </w:p>
                          <w:p w14:paraId="0F1FBE53" w14:textId="77777777" w:rsidR="00150824" w:rsidRPr="00B94674" w:rsidRDefault="00150824">
                            <w:pPr>
                              <w:rPr>
                                <w:lang w:val="en-US"/>
                              </w:rPr>
                            </w:pPr>
                          </w:p>
                          <w:p w14:paraId="4FD53AC9" w14:textId="77777777" w:rsidR="00150824" w:rsidRPr="00B94674" w:rsidRDefault="00150824" w:rsidP="00204E76">
                            <w:pPr>
                              <w:pStyle w:val="Ttulo1"/>
                              <w:rPr>
                                <w:lang w:val="en-US"/>
                              </w:rPr>
                            </w:pPr>
                          </w:p>
                          <w:p w14:paraId="423D198B" w14:textId="77777777" w:rsidR="00150824" w:rsidRPr="00B94674" w:rsidRDefault="00150824">
                            <w:pPr>
                              <w:rPr>
                                <w:lang w:val="en-US"/>
                              </w:rPr>
                            </w:pPr>
                          </w:p>
                          <w:p w14:paraId="3D09D23F" w14:textId="77777777" w:rsidR="00150824" w:rsidRPr="00B94674" w:rsidRDefault="00150824" w:rsidP="00204E76">
                            <w:pPr>
                              <w:pStyle w:val="Ttulo1"/>
                              <w:rPr>
                                <w:lang w:val="en-US"/>
                              </w:rPr>
                            </w:pPr>
                          </w:p>
                          <w:p w14:paraId="3CD3922E" w14:textId="77777777" w:rsidR="00150824" w:rsidRPr="00B94674" w:rsidRDefault="00150824">
                            <w:pPr>
                              <w:rPr>
                                <w:lang w:val="en-US"/>
                              </w:rPr>
                            </w:pPr>
                          </w:p>
                          <w:p w14:paraId="1B9BB9A4" w14:textId="77777777" w:rsidR="00150824" w:rsidRPr="00B94674" w:rsidRDefault="00150824" w:rsidP="00204E76">
                            <w:pPr>
                              <w:pStyle w:val="Ttulo1"/>
                              <w:rPr>
                                <w:lang w:val="en-US"/>
                              </w:rPr>
                            </w:pPr>
                          </w:p>
                          <w:p w14:paraId="402D94A1" w14:textId="77777777" w:rsidR="00150824" w:rsidRPr="00B94674" w:rsidRDefault="00150824">
                            <w:pPr>
                              <w:rPr>
                                <w:lang w:val="en-US"/>
                              </w:rPr>
                            </w:pPr>
                          </w:p>
                          <w:p w14:paraId="2FABCC57" w14:textId="77777777" w:rsidR="00150824" w:rsidRPr="00B94674" w:rsidRDefault="00150824" w:rsidP="00204E76">
                            <w:pPr>
                              <w:pStyle w:val="Ttulo1"/>
                              <w:rPr>
                                <w:lang w:val="en-US"/>
                              </w:rPr>
                            </w:pPr>
                          </w:p>
                          <w:p w14:paraId="6CCAF600" w14:textId="77777777" w:rsidR="00150824" w:rsidRPr="00B94674" w:rsidRDefault="00150824">
                            <w:pPr>
                              <w:rPr>
                                <w:lang w:val="en-US"/>
                              </w:rPr>
                            </w:pPr>
                          </w:p>
                          <w:p w14:paraId="414C5A62" w14:textId="77777777" w:rsidR="00150824" w:rsidRPr="00B94674" w:rsidRDefault="00150824" w:rsidP="00204E76">
                            <w:pPr>
                              <w:pStyle w:val="Ttulo1"/>
                              <w:rPr>
                                <w:lang w:val="en-US"/>
                              </w:rPr>
                            </w:pPr>
                          </w:p>
                          <w:p w14:paraId="29342929" w14:textId="77777777" w:rsidR="00150824" w:rsidRPr="00B94674" w:rsidRDefault="00150824">
                            <w:pPr>
                              <w:rPr>
                                <w:lang w:val="en-US"/>
                              </w:rPr>
                            </w:pPr>
                          </w:p>
                          <w:p w14:paraId="511BCF47" w14:textId="77777777" w:rsidR="00150824" w:rsidRPr="00B94674" w:rsidRDefault="00150824" w:rsidP="00204E76">
                            <w:pPr>
                              <w:pStyle w:val="Ttulo1"/>
                              <w:rPr>
                                <w:lang w:val="en-US"/>
                              </w:rPr>
                            </w:pPr>
                          </w:p>
                          <w:p w14:paraId="32EBB847" w14:textId="77777777" w:rsidR="00150824" w:rsidRPr="00B94674" w:rsidRDefault="00150824">
                            <w:pPr>
                              <w:rPr>
                                <w:lang w:val="en-US"/>
                              </w:rPr>
                            </w:pPr>
                          </w:p>
                          <w:p w14:paraId="18093B56" w14:textId="77777777" w:rsidR="00150824" w:rsidRPr="00B94674" w:rsidRDefault="00150824" w:rsidP="00204E76">
                            <w:pPr>
                              <w:pStyle w:val="Ttulo1"/>
                              <w:rPr>
                                <w:lang w:val="en-US"/>
                              </w:rPr>
                            </w:pPr>
                          </w:p>
                          <w:p w14:paraId="353606EB" w14:textId="77777777" w:rsidR="00150824" w:rsidRPr="00B94674" w:rsidRDefault="00150824">
                            <w:pPr>
                              <w:rPr>
                                <w:lang w:val="en-US"/>
                              </w:rPr>
                            </w:pPr>
                          </w:p>
                          <w:p w14:paraId="74B43372" w14:textId="77777777" w:rsidR="00150824" w:rsidRPr="00B94674" w:rsidRDefault="00150824" w:rsidP="00204E76">
                            <w:pPr>
                              <w:pStyle w:val="Ttulo1"/>
                              <w:rPr>
                                <w:lang w:val="en-US"/>
                              </w:rPr>
                            </w:pPr>
                          </w:p>
                          <w:p w14:paraId="40268098" w14:textId="77777777" w:rsidR="00150824" w:rsidRPr="00B94674" w:rsidRDefault="00150824">
                            <w:pPr>
                              <w:rPr>
                                <w:lang w:val="en-US"/>
                              </w:rPr>
                            </w:pPr>
                          </w:p>
                          <w:p w14:paraId="20201B84" w14:textId="77777777" w:rsidR="00150824" w:rsidRPr="00B94674" w:rsidRDefault="00150824" w:rsidP="00204E76">
                            <w:pPr>
                              <w:pStyle w:val="Ttulo1"/>
                              <w:rPr>
                                <w:lang w:val="en-US"/>
                              </w:rPr>
                            </w:pPr>
                          </w:p>
                          <w:p w14:paraId="0ACC57B2" w14:textId="77777777" w:rsidR="00150824" w:rsidRPr="00B94674" w:rsidRDefault="00150824">
                            <w:pPr>
                              <w:rPr>
                                <w:lang w:val="en-US"/>
                              </w:rPr>
                            </w:pPr>
                          </w:p>
                          <w:p w14:paraId="5C4CF8BE" w14:textId="77777777" w:rsidR="00150824" w:rsidRPr="00B94674" w:rsidRDefault="00150824" w:rsidP="00204E76">
                            <w:pPr>
                              <w:pStyle w:val="Ttulo1"/>
                              <w:rPr>
                                <w:lang w:val="en-US"/>
                              </w:rPr>
                            </w:pPr>
                          </w:p>
                          <w:p w14:paraId="0FEF69E4" w14:textId="77777777" w:rsidR="00150824" w:rsidRPr="00B94674" w:rsidRDefault="00150824">
                            <w:pPr>
                              <w:rPr>
                                <w:lang w:val="en-US"/>
                              </w:rPr>
                            </w:pPr>
                          </w:p>
                          <w:p w14:paraId="6EBE13A3" w14:textId="77777777" w:rsidR="00150824" w:rsidRPr="00B94674" w:rsidRDefault="00150824" w:rsidP="00204E76">
                            <w:pPr>
                              <w:pStyle w:val="Ttulo1"/>
                              <w:rPr>
                                <w:lang w:val="en-US"/>
                              </w:rPr>
                            </w:pPr>
                          </w:p>
                          <w:p w14:paraId="0D043CD1" w14:textId="77777777" w:rsidR="00150824" w:rsidRPr="00B94674" w:rsidRDefault="00150824">
                            <w:pPr>
                              <w:rPr>
                                <w:lang w:val="en-US"/>
                              </w:rPr>
                            </w:pPr>
                          </w:p>
                          <w:p w14:paraId="769DE747" w14:textId="77777777" w:rsidR="00150824" w:rsidRPr="00B94674" w:rsidRDefault="00150824" w:rsidP="00204E76">
                            <w:pPr>
                              <w:pStyle w:val="Ttulo1"/>
                              <w:rPr>
                                <w:lang w:val="en-US"/>
                              </w:rPr>
                            </w:pPr>
                          </w:p>
                          <w:p w14:paraId="22BE8854" w14:textId="77777777" w:rsidR="00150824" w:rsidRPr="00B94674" w:rsidRDefault="00150824">
                            <w:pPr>
                              <w:rPr>
                                <w:lang w:val="en-US"/>
                              </w:rPr>
                            </w:pPr>
                          </w:p>
                          <w:p w14:paraId="0280C9F9" w14:textId="77777777" w:rsidR="00150824" w:rsidRPr="00B94674" w:rsidRDefault="00150824" w:rsidP="00204E76">
                            <w:pPr>
                              <w:pStyle w:val="Ttulo1"/>
                              <w:rPr>
                                <w:lang w:val="en-US"/>
                              </w:rPr>
                            </w:pPr>
                          </w:p>
                          <w:p w14:paraId="21D10590" w14:textId="77777777" w:rsidR="00150824" w:rsidRPr="00B94674" w:rsidRDefault="00150824">
                            <w:pPr>
                              <w:rPr>
                                <w:lang w:val="en-US"/>
                              </w:rPr>
                            </w:pPr>
                          </w:p>
                          <w:p w14:paraId="6ACF3051" w14:textId="77777777" w:rsidR="00150824" w:rsidRPr="00B94674" w:rsidRDefault="00150824" w:rsidP="00204E76">
                            <w:pPr>
                              <w:pStyle w:val="Ttulo1"/>
                              <w:rPr>
                                <w:lang w:val="en-US"/>
                              </w:rPr>
                            </w:pPr>
                          </w:p>
                          <w:p w14:paraId="297D7D73" w14:textId="77777777" w:rsidR="00150824" w:rsidRPr="00B94674" w:rsidRDefault="00150824">
                            <w:pPr>
                              <w:rPr>
                                <w:lang w:val="en-US"/>
                              </w:rPr>
                            </w:pPr>
                          </w:p>
                          <w:p w14:paraId="4E427F84" w14:textId="77777777" w:rsidR="00150824" w:rsidRPr="00B94674" w:rsidRDefault="00150824" w:rsidP="00204E76">
                            <w:pPr>
                              <w:pStyle w:val="Ttulo1"/>
                              <w:rPr>
                                <w:lang w:val="en-US"/>
                              </w:rPr>
                            </w:pPr>
                          </w:p>
                          <w:p w14:paraId="6822C384" w14:textId="77777777" w:rsidR="00A5206C" w:rsidRDefault="00A5206C"/>
                          <w:p w14:paraId="786B929C" w14:textId="18B3939F" w:rsidR="00150824" w:rsidRPr="00B94674" w:rsidRDefault="00150824" w:rsidP="00204E76">
                            <w:pPr>
                              <w:pStyle w:val="Ttulo1"/>
                              <w:rPr>
                                <w:lang w:val="en-US"/>
                              </w:rPr>
                            </w:pPr>
                          </w:p>
                          <w:p w14:paraId="51E475AA" w14:textId="77777777" w:rsidR="00150824" w:rsidRPr="00B94674" w:rsidRDefault="00150824">
                            <w:pPr>
                              <w:rPr>
                                <w:lang w:val="en-US"/>
                              </w:rPr>
                            </w:pPr>
                          </w:p>
                          <w:p w14:paraId="4482D280" w14:textId="77777777" w:rsidR="00150824" w:rsidRPr="00B94674" w:rsidRDefault="00150824" w:rsidP="00204E76">
                            <w:pPr>
                              <w:pStyle w:val="Ttulo1"/>
                              <w:rPr>
                                <w:lang w:val="en-US"/>
                              </w:rPr>
                            </w:pPr>
                          </w:p>
                          <w:p w14:paraId="69D246DF" w14:textId="77777777" w:rsidR="00150824" w:rsidRPr="00B94674" w:rsidRDefault="00150824">
                            <w:pPr>
                              <w:rPr>
                                <w:lang w:val="en-US"/>
                              </w:rPr>
                            </w:pPr>
                          </w:p>
                          <w:p w14:paraId="42F5D910" w14:textId="77777777" w:rsidR="00150824" w:rsidRPr="00B94674" w:rsidRDefault="00150824" w:rsidP="00204E76">
                            <w:pPr>
                              <w:pStyle w:val="Ttulo1"/>
                              <w:rPr>
                                <w:lang w:val="en-US"/>
                              </w:rPr>
                            </w:pPr>
                          </w:p>
                          <w:p w14:paraId="6C9524E9" w14:textId="77777777" w:rsidR="00150824" w:rsidRPr="00B94674" w:rsidRDefault="00150824">
                            <w:pPr>
                              <w:rPr>
                                <w:lang w:val="en-US"/>
                              </w:rPr>
                            </w:pPr>
                          </w:p>
                          <w:p w14:paraId="30B5E047" w14:textId="77777777" w:rsidR="00150824" w:rsidRPr="00B94674" w:rsidRDefault="00150824" w:rsidP="00204E76">
                            <w:pPr>
                              <w:pStyle w:val="Ttulo1"/>
                              <w:rPr>
                                <w:lang w:val="en-US"/>
                              </w:rPr>
                            </w:pPr>
                          </w:p>
                          <w:p w14:paraId="4C69D158" w14:textId="77777777" w:rsidR="00150824" w:rsidRPr="00B94674" w:rsidRDefault="00150824">
                            <w:pPr>
                              <w:rPr>
                                <w:lang w:val="en-US"/>
                              </w:rPr>
                            </w:pPr>
                          </w:p>
                          <w:p w14:paraId="1290F6BC" w14:textId="77777777" w:rsidR="00150824" w:rsidRPr="00B94674" w:rsidRDefault="00150824" w:rsidP="00204E76">
                            <w:pPr>
                              <w:pStyle w:val="Ttulo1"/>
                              <w:rPr>
                                <w:lang w:val="en-US"/>
                              </w:rPr>
                            </w:pPr>
                          </w:p>
                          <w:p w14:paraId="5E565500" w14:textId="77777777" w:rsidR="00150824" w:rsidRPr="00B94674" w:rsidRDefault="00150824">
                            <w:pPr>
                              <w:rPr>
                                <w:lang w:val="en-US"/>
                              </w:rPr>
                            </w:pPr>
                          </w:p>
                          <w:p w14:paraId="3107BE83" w14:textId="77777777" w:rsidR="00150824" w:rsidRPr="00B94674" w:rsidRDefault="00150824" w:rsidP="00204E76">
                            <w:pPr>
                              <w:pStyle w:val="Ttulo1"/>
                              <w:rPr>
                                <w:lang w:val="en-US"/>
                              </w:rPr>
                            </w:pPr>
                          </w:p>
                          <w:p w14:paraId="11247572" w14:textId="77777777" w:rsidR="00150824" w:rsidRPr="00B94674" w:rsidRDefault="00150824">
                            <w:pPr>
                              <w:rPr>
                                <w:lang w:val="en-US"/>
                              </w:rPr>
                            </w:pPr>
                          </w:p>
                          <w:p w14:paraId="3EBA3F53" w14:textId="77777777" w:rsidR="00150824" w:rsidRPr="00B94674" w:rsidRDefault="00150824" w:rsidP="00204E76">
                            <w:pPr>
                              <w:pStyle w:val="Ttulo1"/>
                              <w:rPr>
                                <w:lang w:val="en-US"/>
                              </w:rPr>
                            </w:pPr>
                          </w:p>
                          <w:p w14:paraId="0A1C33BD" w14:textId="77777777" w:rsidR="00150824" w:rsidRPr="00B94674" w:rsidRDefault="00150824">
                            <w:pPr>
                              <w:rPr>
                                <w:lang w:val="en-US"/>
                              </w:rPr>
                            </w:pPr>
                          </w:p>
                          <w:p w14:paraId="76F9924E" w14:textId="77777777" w:rsidR="00150824" w:rsidRPr="00B94674" w:rsidRDefault="00150824" w:rsidP="00204E76">
                            <w:pPr>
                              <w:pStyle w:val="Ttulo1"/>
                              <w:rPr>
                                <w:lang w:val="en-US"/>
                              </w:rPr>
                            </w:pPr>
                          </w:p>
                          <w:p w14:paraId="5F6EA076" w14:textId="77777777" w:rsidR="00150824" w:rsidRPr="00B94674" w:rsidRDefault="00150824">
                            <w:pPr>
                              <w:rPr>
                                <w:lang w:val="en-US"/>
                              </w:rPr>
                            </w:pPr>
                          </w:p>
                          <w:p w14:paraId="320EBEE3" w14:textId="77777777" w:rsidR="00150824" w:rsidRPr="00B94674" w:rsidRDefault="00150824" w:rsidP="00204E76">
                            <w:pPr>
                              <w:pStyle w:val="Ttulo1"/>
                              <w:rPr>
                                <w:lang w:val="en-US"/>
                              </w:rPr>
                            </w:pPr>
                          </w:p>
                          <w:p w14:paraId="7ABDD324" w14:textId="77777777" w:rsidR="00150824" w:rsidRPr="00B94674" w:rsidRDefault="00150824">
                            <w:pPr>
                              <w:rPr>
                                <w:lang w:val="en-US"/>
                              </w:rPr>
                            </w:pPr>
                          </w:p>
                          <w:p w14:paraId="5F5A139F" w14:textId="77777777" w:rsidR="00150824" w:rsidRPr="00B94674" w:rsidRDefault="00150824" w:rsidP="00204E76">
                            <w:pPr>
                              <w:pStyle w:val="Ttulo1"/>
                              <w:rPr>
                                <w:lang w:val="en-US"/>
                              </w:rPr>
                            </w:pPr>
                          </w:p>
                          <w:p w14:paraId="1DAFAB3B" w14:textId="77777777" w:rsidR="00150824" w:rsidRPr="00B94674" w:rsidRDefault="00150824">
                            <w:pPr>
                              <w:rPr>
                                <w:lang w:val="en-US"/>
                              </w:rPr>
                            </w:pPr>
                          </w:p>
                          <w:p w14:paraId="7748C28F" w14:textId="77777777" w:rsidR="00150824" w:rsidRPr="00B94674" w:rsidRDefault="00150824" w:rsidP="00204E76">
                            <w:pPr>
                              <w:pStyle w:val="Ttulo1"/>
                              <w:rPr>
                                <w:lang w:val="en-US"/>
                              </w:rPr>
                            </w:pPr>
                          </w:p>
                          <w:p w14:paraId="3D5CD6C5" w14:textId="77777777" w:rsidR="00150824" w:rsidRPr="00B94674" w:rsidRDefault="00150824">
                            <w:pPr>
                              <w:rPr>
                                <w:lang w:val="en-US"/>
                              </w:rPr>
                            </w:pPr>
                          </w:p>
                          <w:p w14:paraId="2DA80FEB" w14:textId="77777777" w:rsidR="00150824" w:rsidRPr="00B94674" w:rsidRDefault="00150824" w:rsidP="00204E76">
                            <w:pPr>
                              <w:pStyle w:val="Ttulo1"/>
                              <w:rPr>
                                <w:lang w:val="en-US"/>
                              </w:rPr>
                            </w:pPr>
                          </w:p>
                          <w:p w14:paraId="237787BC" w14:textId="77777777" w:rsidR="00150824" w:rsidRPr="00B94674" w:rsidRDefault="00150824">
                            <w:pPr>
                              <w:rPr>
                                <w:lang w:val="en-US"/>
                              </w:rPr>
                            </w:pPr>
                          </w:p>
                          <w:p w14:paraId="3B9EF736" w14:textId="77777777" w:rsidR="00150824" w:rsidRPr="00B94674" w:rsidRDefault="00150824" w:rsidP="00204E76">
                            <w:pPr>
                              <w:pStyle w:val="Ttulo1"/>
                              <w:rPr>
                                <w:lang w:val="en-US"/>
                              </w:rPr>
                            </w:pPr>
                          </w:p>
                          <w:p w14:paraId="5C7EAA22" w14:textId="77777777" w:rsidR="00150824" w:rsidRPr="00B94674" w:rsidRDefault="00150824">
                            <w:pPr>
                              <w:rPr>
                                <w:lang w:val="en-US"/>
                              </w:rPr>
                            </w:pPr>
                          </w:p>
                          <w:p w14:paraId="0251BA30" w14:textId="77777777" w:rsidR="00150824" w:rsidRPr="00B94674" w:rsidRDefault="00150824" w:rsidP="00204E76">
                            <w:pPr>
                              <w:pStyle w:val="Ttulo1"/>
                              <w:rPr>
                                <w:lang w:val="en-US"/>
                              </w:rPr>
                            </w:pPr>
                          </w:p>
                          <w:p w14:paraId="14608321" w14:textId="77777777" w:rsidR="00150824" w:rsidRPr="00B94674" w:rsidRDefault="00150824">
                            <w:pPr>
                              <w:rPr>
                                <w:lang w:val="en-US"/>
                              </w:rPr>
                            </w:pPr>
                          </w:p>
                          <w:p w14:paraId="55934B9A" w14:textId="77777777" w:rsidR="00150824" w:rsidRPr="00B94674" w:rsidRDefault="00150824" w:rsidP="00204E76">
                            <w:pPr>
                              <w:pStyle w:val="Ttulo1"/>
                              <w:rPr>
                                <w:lang w:val="en-US"/>
                              </w:rPr>
                            </w:pPr>
                          </w:p>
                          <w:p w14:paraId="0EC82FC9" w14:textId="77777777" w:rsidR="00150824" w:rsidRPr="00B94674" w:rsidRDefault="00150824">
                            <w:pPr>
                              <w:rPr>
                                <w:lang w:val="en-US"/>
                              </w:rPr>
                            </w:pPr>
                          </w:p>
                          <w:p w14:paraId="30DDE785" w14:textId="77777777" w:rsidR="00150824" w:rsidRPr="00B94674" w:rsidRDefault="00150824" w:rsidP="00204E76">
                            <w:pPr>
                              <w:pStyle w:val="Ttulo1"/>
                              <w:rPr>
                                <w:lang w:val="en-US"/>
                              </w:rPr>
                            </w:pPr>
                          </w:p>
                          <w:p w14:paraId="4C07A751" w14:textId="77777777" w:rsidR="00150824" w:rsidRPr="00B94674" w:rsidRDefault="00150824">
                            <w:pPr>
                              <w:rPr>
                                <w:lang w:val="en-US"/>
                              </w:rPr>
                            </w:pPr>
                          </w:p>
                          <w:p w14:paraId="5CAAABA3" w14:textId="77777777" w:rsidR="00150824" w:rsidRPr="00B94674" w:rsidRDefault="00150824" w:rsidP="00204E76">
                            <w:pPr>
                              <w:pStyle w:val="Ttulo1"/>
                              <w:rPr>
                                <w:lang w:val="en-US"/>
                              </w:rPr>
                            </w:pPr>
                          </w:p>
                          <w:p w14:paraId="1A87648F" w14:textId="77777777" w:rsidR="00150824" w:rsidRPr="00B94674" w:rsidRDefault="00150824">
                            <w:pPr>
                              <w:rPr>
                                <w:lang w:val="en-US"/>
                              </w:rPr>
                            </w:pPr>
                          </w:p>
                          <w:p w14:paraId="57297B58" w14:textId="77777777" w:rsidR="00150824" w:rsidRPr="00B94674" w:rsidRDefault="00150824" w:rsidP="00204E76">
                            <w:pPr>
                              <w:pStyle w:val="Ttulo1"/>
                              <w:rPr>
                                <w:lang w:val="en-US"/>
                              </w:rPr>
                            </w:pPr>
                          </w:p>
                          <w:p w14:paraId="6D6DBE0D" w14:textId="77777777" w:rsidR="00150824" w:rsidRPr="00B94674" w:rsidRDefault="00150824">
                            <w:pPr>
                              <w:rPr>
                                <w:lang w:val="en-US"/>
                              </w:rPr>
                            </w:pPr>
                          </w:p>
                          <w:p w14:paraId="2620E5D2" w14:textId="77777777" w:rsidR="00150824" w:rsidRPr="00B94674" w:rsidRDefault="00150824" w:rsidP="00204E76">
                            <w:pPr>
                              <w:pStyle w:val="Ttulo1"/>
                              <w:rPr>
                                <w:lang w:val="en-US"/>
                              </w:rPr>
                            </w:pPr>
                          </w:p>
                          <w:p w14:paraId="571D6EBF" w14:textId="77777777" w:rsidR="00150824" w:rsidRPr="00B94674" w:rsidRDefault="00150824">
                            <w:pPr>
                              <w:rPr>
                                <w:lang w:val="en-US"/>
                              </w:rPr>
                            </w:pPr>
                          </w:p>
                          <w:p w14:paraId="1F2E7DD7" w14:textId="77777777" w:rsidR="00150824" w:rsidRPr="00B94674" w:rsidRDefault="00150824" w:rsidP="00204E76">
                            <w:pPr>
                              <w:pStyle w:val="Ttulo1"/>
                              <w:rPr>
                                <w:lang w:val="en-US"/>
                              </w:rPr>
                            </w:pPr>
                          </w:p>
                          <w:p w14:paraId="559E5C86" w14:textId="77777777" w:rsidR="00150824" w:rsidRPr="00B94674" w:rsidRDefault="00150824">
                            <w:pPr>
                              <w:rPr>
                                <w:lang w:val="en-US"/>
                              </w:rPr>
                            </w:pPr>
                          </w:p>
                          <w:p w14:paraId="37505C18" w14:textId="77777777" w:rsidR="00150824" w:rsidRPr="00B94674" w:rsidRDefault="00150824" w:rsidP="00204E76">
                            <w:pPr>
                              <w:pStyle w:val="Ttulo1"/>
                              <w:rPr>
                                <w:lang w:val="en-US"/>
                              </w:rPr>
                            </w:pPr>
                          </w:p>
                          <w:p w14:paraId="20E9CF46" w14:textId="77777777" w:rsidR="00150824" w:rsidRPr="00B94674" w:rsidRDefault="00150824">
                            <w:pPr>
                              <w:rPr>
                                <w:lang w:val="en-US"/>
                              </w:rPr>
                            </w:pPr>
                          </w:p>
                          <w:p w14:paraId="44C18001" w14:textId="77777777" w:rsidR="00150824" w:rsidRPr="00B94674" w:rsidRDefault="00150824" w:rsidP="00204E76">
                            <w:pPr>
                              <w:pStyle w:val="Ttulo1"/>
                              <w:rPr>
                                <w:lang w:val="en-US"/>
                              </w:rPr>
                            </w:pPr>
                          </w:p>
                          <w:p w14:paraId="4E587C75" w14:textId="77777777" w:rsidR="00150824" w:rsidRPr="00B94674" w:rsidRDefault="00150824">
                            <w:pPr>
                              <w:rPr>
                                <w:lang w:val="en-US"/>
                              </w:rPr>
                            </w:pPr>
                          </w:p>
                          <w:p w14:paraId="33AB6308" w14:textId="77777777" w:rsidR="00150824" w:rsidRPr="00B94674" w:rsidRDefault="00150824" w:rsidP="00204E76">
                            <w:pPr>
                              <w:pStyle w:val="Ttulo1"/>
                              <w:rPr>
                                <w:lang w:val="en-US"/>
                              </w:rPr>
                            </w:pPr>
                          </w:p>
                          <w:p w14:paraId="5102EB2B" w14:textId="77777777" w:rsidR="00150824" w:rsidRPr="00B94674" w:rsidRDefault="00150824">
                            <w:pPr>
                              <w:rPr>
                                <w:lang w:val="en-US"/>
                              </w:rPr>
                            </w:pPr>
                          </w:p>
                          <w:p w14:paraId="7804B279" w14:textId="77777777" w:rsidR="00150824" w:rsidRPr="00B94674" w:rsidRDefault="00150824" w:rsidP="00204E76">
                            <w:pPr>
                              <w:pStyle w:val="Ttulo1"/>
                              <w:rPr>
                                <w:lang w:val="en-US"/>
                              </w:rPr>
                            </w:pPr>
                          </w:p>
                          <w:p w14:paraId="673FD4B3" w14:textId="77777777" w:rsidR="00150824" w:rsidRPr="00B94674" w:rsidRDefault="00150824">
                            <w:pPr>
                              <w:rPr>
                                <w:lang w:val="en-US"/>
                              </w:rPr>
                            </w:pPr>
                          </w:p>
                          <w:p w14:paraId="16CFC3E7" w14:textId="77777777" w:rsidR="00150824" w:rsidRPr="00B94674" w:rsidRDefault="00150824" w:rsidP="00204E76">
                            <w:pPr>
                              <w:pStyle w:val="Ttulo1"/>
                              <w:rPr>
                                <w:lang w:val="en-US"/>
                              </w:rPr>
                            </w:pPr>
                          </w:p>
                          <w:p w14:paraId="3B9B2579" w14:textId="77777777" w:rsidR="00150824" w:rsidRPr="00B94674" w:rsidRDefault="00150824">
                            <w:pPr>
                              <w:rPr>
                                <w:lang w:val="en-US"/>
                              </w:rPr>
                            </w:pPr>
                          </w:p>
                          <w:p w14:paraId="49F96168" w14:textId="77777777" w:rsidR="00150824" w:rsidRPr="00B94674" w:rsidRDefault="00150824" w:rsidP="00204E76">
                            <w:pPr>
                              <w:pStyle w:val="Ttulo1"/>
                              <w:rPr>
                                <w:lang w:val="en-US"/>
                              </w:rPr>
                            </w:pPr>
                          </w:p>
                          <w:p w14:paraId="7F1AB36F" w14:textId="77777777" w:rsidR="00150824" w:rsidRPr="00B94674" w:rsidRDefault="00150824">
                            <w:pPr>
                              <w:rPr>
                                <w:lang w:val="en-US"/>
                              </w:rPr>
                            </w:pPr>
                          </w:p>
                          <w:p w14:paraId="3E62B5AA" w14:textId="77777777" w:rsidR="00150824" w:rsidRPr="00B94674" w:rsidRDefault="00150824" w:rsidP="00204E76">
                            <w:pPr>
                              <w:pStyle w:val="Ttulo1"/>
                              <w:rPr>
                                <w:lang w:val="en-US"/>
                              </w:rPr>
                            </w:pPr>
                          </w:p>
                          <w:p w14:paraId="6BE01CD6" w14:textId="77777777" w:rsidR="00150824" w:rsidRPr="00B94674" w:rsidRDefault="00150824">
                            <w:pPr>
                              <w:rPr>
                                <w:lang w:val="en-US"/>
                              </w:rPr>
                            </w:pPr>
                          </w:p>
                          <w:p w14:paraId="0FBF3508" w14:textId="77777777" w:rsidR="00150824" w:rsidRPr="00B94674" w:rsidRDefault="00150824" w:rsidP="00204E76">
                            <w:pPr>
                              <w:pStyle w:val="Ttulo1"/>
                              <w:rPr>
                                <w:lang w:val="en-US"/>
                              </w:rPr>
                            </w:pPr>
                          </w:p>
                          <w:p w14:paraId="35622DFA" w14:textId="77777777" w:rsidR="00150824" w:rsidRPr="00B94674" w:rsidRDefault="00150824">
                            <w:pPr>
                              <w:rPr>
                                <w:lang w:val="en-US"/>
                              </w:rPr>
                            </w:pPr>
                          </w:p>
                          <w:p w14:paraId="128AA0E5" w14:textId="77777777" w:rsidR="00150824" w:rsidRPr="00B94674" w:rsidRDefault="00150824" w:rsidP="00204E76">
                            <w:pPr>
                              <w:pStyle w:val="Ttulo1"/>
                              <w:rPr>
                                <w:lang w:val="en-US"/>
                              </w:rPr>
                            </w:pPr>
                          </w:p>
                          <w:p w14:paraId="6B4B3932" w14:textId="77777777" w:rsidR="00150824" w:rsidRPr="00B94674" w:rsidRDefault="00150824">
                            <w:pPr>
                              <w:rPr>
                                <w:lang w:val="en-US"/>
                              </w:rPr>
                            </w:pPr>
                          </w:p>
                          <w:p w14:paraId="3FDE225C" w14:textId="77777777" w:rsidR="00150824" w:rsidRPr="00B94674" w:rsidRDefault="00150824" w:rsidP="00204E76">
                            <w:pPr>
                              <w:pStyle w:val="Ttulo1"/>
                              <w:rPr>
                                <w:lang w:val="en-US"/>
                              </w:rPr>
                            </w:pPr>
                          </w:p>
                          <w:p w14:paraId="47D8EC2D" w14:textId="77777777" w:rsidR="00150824" w:rsidRPr="00B94674" w:rsidRDefault="00150824">
                            <w:pPr>
                              <w:rPr>
                                <w:lang w:val="en-US"/>
                              </w:rPr>
                            </w:pPr>
                          </w:p>
                          <w:p w14:paraId="67E9627F" w14:textId="77777777" w:rsidR="00150824" w:rsidRPr="00B94674" w:rsidRDefault="00150824" w:rsidP="00204E76">
                            <w:pPr>
                              <w:pStyle w:val="Ttulo1"/>
                              <w:rPr>
                                <w:lang w:val="en-US"/>
                              </w:rPr>
                            </w:pPr>
                          </w:p>
                          <w:p w14:paraId="7F748E68" w14:textId="77777777" w:rsidR="00150824" w:rsidRPr="00B94674" w:rsidRDefault="00150824">
                            <w:pPr>
                              <w:rPr>
                                <w:lang w:val="en-US"/>
                              </w:rPr>
                            </w:pPr>
                          </w:p>
                          <w:p w14:paraId="358817AE" w14:textId="77777777" w:rsidR="00150824" w:rsidRPr="00B94674" w:rsidRDefault="00150824" w:rsidP="00204E76">
                            <w:pPr>
                              <w:pStyle w:val="Ttulo1"/>
                              <w:rPr>
                                <w:lang w:val="en-US"/>
                              </w:rPr>
                            </w:pPr>
                          </w:p>
                          <w:p w14:paraId="41013744" w14:textId="77777777" w:rsidR="00150824" w:rsidRPr="00B94674" w:rsidRDefault="00150824">
                            <w:pPr>
                              <w:rPr>
                                <w:lang w:val="en-US"/>
                              </w:rPr>
                            </w:pPr>
                          </w:p>
                          <w:p w14:paraId="66B2095D" w14:textId="77777777" w:rsidR="00150824" w:rsidRPr="00B94674" w:rsidRDefault="00150824" w:rsidP="00204E76">
                            <w:pPr>
                              <w:pStyle w:val="Ttulo1"/>
                              <w:rPr>
                                <w:lang w:val="en-US"/>
                              </w:rPr>
                            </w:pPr>
                          </w:p>
                          <w:p w14:paraId="571E1092" w14:textId="77777777" w:rsidR="00150824" w:rsidRPr="00B94674" w:rsidRDefault="00150824">
                            <w:pPr>
                              <w:rPr>
                                <w:lang w:val="en-US"/>
                              </w:rPr>
                            </w:pPr>
                          </w:p>
                          <w:p w14:paraId="376E9E6F" w14:textId="77777777" w:rsidR="00150824" w:rsidRPr="00B94674" w:rsidRDefault="00150824" w:rsidP="00204E76">
                            <w:pPr>
                              <w:pStyle w:val="Ttulo1"/>
                              <w:rPr>
                                <w:lang w:val="en-US"/>
                              </w:rPr>
                            </w:pPr>
                          </w:p>
                          <w:p w14:paraId="29C0E9A8" w14:textId="77777777" w:rsidR="00150824" w:rsidRPr="00B94674" w:rsidRDefault="00150824">
                            <w:pPr>
                              <w:rPr>
                                <w:lang w:val="en-US"/>
                              </w:rPr>
                            </w:pPr>
                          </w:p>
                          <w:p w14:paraId="68D0A9FF" w14:textId="77777777" w:rsidR="00150824" w:rsidRPr="00B94674" w:rsidRDefault="00150824" w:rsidP="00204E76">
                            <w:pPr>
                              <w:pStyle w:val="Ttulo1"/>
                              <w:rPr>
                                <w:lang w:val="en-US"/>
                              </w:rPr>
                            </w:pPr>
                          </w:p>
                          <w:p w14:paraId="28167EEB" w14:textId="77777777" w:rsidR="00150824" w:rsidRPr="00B94674" w:rsidRDefault="00150824">
                            <w:pPr>
                              <w:rPr>
                                <w:lang w:val="en-US"/>
                              </w:rPr>
                            </w:pPr>
                          </w:p>
                          <w:p w14:paraId="020FCAB4" w14:textId="77777777" w:rsidR="00150824" w:rsidRPr="00B94674" w:rsidRDefault="00150824" w:rsidP="00204E76">
                            <w:pPr>
                              <w:pStyle w:val="Ttulo1"/>
                              <w:rPr>
                                <w:lang w:val="en-US"/>
                              </w:rPr>
                            </w:pPr>
                          </w:p>
                          <w:p w14:paraId="32DFF9E3" w14:textId="77777777" w:rsidR="00150824" w:rsidRPr="00B94674" w:rsidRDefault="00150824">
                            <w:pPr>
                              <w:rPr>
                                <w:lang w:val="en-US"/>
                              </w:rPr>
                            </w:pPr>
                          </w:p>
                          <w:p w14:paraId="55825088" w14:textId="77777777" w:rsidR="00150824" w:rsidRPr="00B94674" w:rsidRDefault="00150824" w:rsidP="00204E76">
                            <w:pPr>
                              <w:pStyle w:val="Ttulo1"/>
                              <w:rPr>
                                <w:lang w:val="en-US"/>
                              </w:rPr>
                            </w:pPr>
                          </w:p>
                          <w:p w14:paraId="035864CD" w14:textId="77777777" w:rsidR="00150824" w:rsidRPr="00B94674" w:rsidRDefault="00150824">
                            <w:pPr>
                              <w:rPr>
                                <w:lang w:val="en-US"/>
                              </w:rPr>
                            </w:pPr>
                          </w:p>
                          <w:p w14:paraId="711FB575" w14:textId="77777777" w:rsidR="00150824" w:rsidRPr="00B94674" w:rsidRDefault="00150824" w:rsidP="00204E76">
                            <w:pPr>
                              <w:pStyle w:val="Ttulo1"/>
                              <w:rPr>
                                <w:lang w:val="en-US"/>
                              </w:rPr>
                            </w:pPr>
                          </w:p>
                          <w:p w14:paraId="6881310D" w14:textId="77777777" w:rsidR="00150824" w:rsidRPr="00B94674" w:rsidRDefault="00150824">
                            <w:pPr>
                              <w:rPr>
                                <w:lang w:val="en-US"/>
                              </w:rPr>
                            </w:pPr>
                          </w:p>
                          <w:p w14:paraId="3F43C120" w14:textId="77777777" w:rsidR="00150824" w:rsidRPr="00B94674" w:rsidRDefault="00150824" w:rsidP="00204E76">
                            <w:pPr>
                              <w:pStyle w:val="Ttulo1"/>
                              <w:rPr>
                                <w:lang w:val="en-US"/>
                              </w:rPr>
                            </w:pPr>
                          </w:p>
                          <w:p w14:paraId="2554B6B4" w14:textId="77777777" w:rsidR="00150824" w:rsidRPr="00B94674" w:rsidRDefault="00150824">
                            <w:pPr>
                              <w:rPr>
                                <w:lang w:val="en-US"/>
                              </w:rPr>
                            </w:pPr>
                          </w:p>
                          <w:p w14:paraId="3DF1D535" w14:textId="77777777" w:rsidR="00150824" w:rsidRPr="00B94674" w:rsidRDefault="00150824" w:rsidP="00204E76">
                            <w:pPr>
                              <w:pStyle w:val="Ttulo1"/>
                              <w:rPr>
                                <w:lang w:val="en-US"/>
                              </w:rPr>
                            </w:pPr>
                          </w:p>
                          <w:p w14:paraId="018D267A" w14:textId="77777777" w:rsidR="00150824" w:rsidRPr="00B94674" w:rsidRDefault="00150824">
                            <w:pPr>
                              <w:rPr>
                                <w:lang w:val="en-US"/>
                              </w:rPr>
                            </w:pPr>
                          </w:p>
                          <w:p w14:paraId="1F09D018" w14:textId="77777777" w:rsidR="00150824" w:rsidRPr="00B94674" w:rsidRDefault="00150824" w:rsidP="00204E76">
                            <w:pPr>
                              <w:pStyle w:val="Ttulo1"/>
                              <w:rPr>
                                <w:lang w:val="en-US"/>
                              </w:rPr>
                            </w:pPr>
                          </w:p>
                          <w:p w14:paraId="5680DDEB" w14:textId="77777777" w:rsidR="00150824" w:rsidRPr="00B94674" w:rsidRDefault="00150824">
                            <w:pPr>
                              <w:rPr>
                                <w:lang w:val="en-US"/>
                              </w:rPr>
                            </w:pPr>
                          </w:p>
                          <w:p w14:paraId="28CE645D" w14:textId="77777777" w:rsidR="00150824" w:rsidRPr="00B94674" w:rsidRDefault="00150824" w:rsidP="00204E76">
                            <w:pPr>
                              <w:pStyle w:val="Ttulo1"/>
                              <w:rPr>
                                <w:lang w:val="en-US"/>
                              </w:rPr>
                            </w:pPr>
                          </w:p>
                          <w:p w14:paraId="10ED19CE" w14:textId="77777777" w:rsidR="00150824" w:rsidRPr="00B94674" w:rsidRDefault="00150824">
                            <w:pPr>
                              <w:rPr>
                                <w:lang w:val="en-US"/>
                              </w:rPr>
                            </w:pPr>
                          </w:p>
                          <w:p w14:paraId="7303BB64" w14:textId="77777777" w:rsidR="00150824" w:rsidRPr="00B94674" w:rsidRDefault="00150824" w:rsidP="00204E76">
                            <w:pPr>
                              <w:pStyle w:val="Ttulo1"/>
                              <w:rPr>
                                <w:lang w:val="en-US"/>
                              </w:rPr>
                            </w:pPr>
                          </w:p>
                          <w:p w14:paraId="7138D713" w14:textId="77777777" w:rsidR="00150824" w:rsidRPr="00B94674" w:rsidRDefault="00150824">
                            <w:pPr>
                              <w:rPr>
                                <w:lang w:val="en-US"/>
                              </w:rPr>
                            </w:pPr>
                          </w:p>
                          <w:p w14:paraId="2C9FD589" w14:textId="77777777" w:rsidR="00150824" w:rsidRPr="00B94674" w:rsidRDefault="00150824" w:rsidP="00204E76">
                            <w:pPr>
                              <w:pStyle w:val="Ttulo1"/>
                              <w:rPr>
                                <w:lang w:val="en-US"/>
                              </w:rPr>
                            </w:pPr>
                          </w:p>
                          <w:p w14:paraId="0ACFB653" w14:textId="77777777" w:rsidR="00150824" w:rsidRPr="00B94674" w:rsidRDefault="00150824">
                            <w:pPr>
                              <w:rPr>
                                <w:lang w:val="en-US"/>
                              </w:rPr>
                            </w:pPr>
                          </w:p>
                          <w:p w14:paraId="5D92418D" w14:textId="77777777" w:rsidR="00150824" w:rsidRPr="00B94674" w:rsidRDefault="00150824" w:rsidP="00204E76">
                            <w:pPr>
                              <w:pStyle w:val="Ttulo1"/>
                              <w:rPr>
                                <w:lang w:val="en-US"/>
                              </w:rPr>
                            </w:pPr>
                          </w:p>
                          <w:p w14:paraId="4EE9AF4A" w14:textId="77777777" w:rsidR="00150824" w:rsidRPr="00B94674" w:rsidRDefault="00150824">
                            <w:pPr>
                              <w:rPr>
                                <w:lang w:val="en-US"/>
                              </w:rPr>
                            </w:pPr>
                          </w:p>
                          <w:p w14:paraId="75F68764" w14:textId="77777777" w:rsidR="00150824" w:rsidRPr="00B94674" w:rsidRDefault="00150824" w:rsidP="00204E76">
                            <w:pPr>
                              <w:pStyle w:val="Ttulo1"/>
                              <w:rPr>
                                <w:lang w:val="en-US"/>
                              </w:rPr>
                            </w:pPr>
                          </w:p>
                          <w:p w14:paraId="0DB4FB8C" w14:textId="77777777" w:rsidR="00150824" w:rsidRPr="00B94674" w:rsidRDefault="00150824">
                            <w:pPr>
                              <w:rPr>
                                <w:lang w:val="en-US"/>
                              </w:rPr>
                            </w:pPr>
                          </w:p>
                          <w:p w14:paraId="7322D2D8" w14:textId="77777777" w:rsidR="00150824" w:rsidRPr="00B94674" w:rsidRDefault="00150824" w:rsidP="00204E76">
                            <w:pPr>
                              <w:pStyle w:val="Ttulo1"/>
                              <w:rPr>
                                <w:lang w:val="en-US"/>
                              </w:rPr>
                            </w:pPr>
                          </w:p>
                          <w:p w14:paraId="19FF9006" w14:textId="77777777" w:rsidR="00150824" w:rsidRPr="00B94674" w:rsidRDefault="00150824">
                            <w:pPr>
                              <w:rPr>
                                <w:lang w:val="en-US"/>
                              </w:rPr>
                            </w:pPr>
                          </w:p>
                          <w:p w14:paraId="7C44EADA" w14:textId="77777777" w:rsidR="00150824" w:rsidRPr="00B94674" w:rsidRDefault="00150824" w:rsidP="00204E76">
                            <w:pPr>
                              <w:pStyle w:val="Ttulo1"/>
                              <w:rPr>
                                <w:lang w:val="en-US"/>
                              </w:rPr>
                            </w:pPr>
                          </w:p>
                          <w:p w14:paraId="7AF2A1A1" w14:textId="77777777" w:rsidR="00150824" w:rsidRPr="00B94674" w:rsidRDefault="00150824">
                            <w:pPr>
                              <w:rPr>
                                <w:lang w:val="en-US"/>
                              </w:rPr>
                            </w:pPr>
                          </w:p>
                          <w:p w14:paraId="492FA82E" w14:textId="77777777" w:rsidR="00150824" w:rsidRPr="00B94674" w:rsidRDefault="00150824" w:rsidP="00204E76">
                            <w:pPr>
                              <w:pStyle w:val="Ttulo1"/>
                              <w:rPr>
                                <w:lang w:val="en-US"/>
                              </w:rPr>
                            </w:pPr>
                          </w:p>
                          <w:p w14:paraId="4453CEF1" w14:textId="77777777" w:rsidR="00150824" w:rsidRPr="00B94674" w:rsidRDefault="00150824">
                            <w:pPr>
                              <w:rPr>
                                <w:lang w:val="en-US"/>
                              </w:rPr>
                            </w:pPr>
                          </w:p>
                          <w:p w14:paraId="5E36D269" w14:textId="77777777" w:rsidR="00150824" w:rsidRPr="00B94674" w:rsidRDefault="00150824" w:rsidP="00204E76">
                            <w:pPr>
                              <w:pStyle w:val="Ttulo1"/>
                              <w:rPr>
                                <w:lang w:val="en-US"/>
                              </w:rPr>
                            </w:pPr>
                          </w:p>
                          <w:p w14:paraId="7832DE55" w14:textId="77777777" w:rsidR="00150824" w:rsidRPr="00B94674" w:rsidRDefault="00150824">
                            <w:pPr>
                              <w:rPr>
                                <w:lang w:val="en-US"/>
                              </w:rPr>
                            </w:pPr>
                          </w:p>
                          <w:p w14:paraId="52885B10" w14:textId="77777777" w:rsidR="00150824" w:rsidRPr="00B94674" w:rsidRDefault="00150824" w:rsidP="00204E76">
                            <w:pPr>
                              <w:pStyle w:val="Ttulo1"/>
                              <w:rPr>
                                <w:lang w:val="en-US"/>
                              </w:rPr>
                            </w:pPr>
                          </w:p>
                          <w:p w14:paraId="541A5C23" w14:textId="77777777" w:rsidR="00150824" w:rsidRPr="00B94674" w:rsidRDefault="00150824">
                            <w:pPr>
                              <w:rPr>
                                <w:lang w:val="en-US"/>
                              </w:rPr>
                            </w:pPr>
                          </w:p>
                          <w:p w14:paraId="124D9710" w14:textId="77777777" w:rsidR="00150824" w:rsidRPr="00B94674" w:rsidRDefault="00150824" w:rsidP="00204E76">
                            <w:pPr>
                              <w:pStyle w:val="Ttulo1"/>
                              <w:rPr>
                                <w:lang w:val="en-US"/>
                              </w:rPr>
                            </w:pPr>
                          </w:p>
                          <w:p w14:paraId="45A90D50" w14:textId="77777777" w:rsidR="00150824" w:rsidRPr="00B94674" w:rsidRDefault="00150824">
                            <w:pPr>
                              <w:rPr>
                                <w:lang w:val="en-US"/>
                              </w:rPr>
                            </w:pPr>
                          </w:p>
                          <w:p w14:paraId="0170A15D" w14:textId="77777777" w:rsidR="00150824" w:rsidRPr="00B94674" w:rsidRDefault="00150824" w:rsidP="00204E76">
                            <w:pPr>
                              <w:pStyle w:val="Ttulo1"/>
                              <w:rPr>
                                <w:lang w:val="en-US"/>
                              </w:rPr>
                            </w:pPr>
                          </w:p>
                          <w:p w14:paraId="58EB2475" w14:textId="77777777" w:rsidR="00150824" w:rsidRPr="00B94674" w:rsidRDefault="00150824">
                            <w:pPr>
                              <w:rPr>
                                <w:lang w:val="en-US"/>
                              </w:rPr>
                            </w:pPr>
                          </w:p>
                          <w:p w14:paraId="4FE274C5" w14:textId="77777777" w:rsidR="00150824" w:rsidRPr="00B94674" w:rsidRDefault="00150824" w:rsidP="00204E76">
                            <w:pPr>
                              <w:pStyle w:val="Ttulo1"/>
                              <w:rPr>
                                <w:lang w:val="en-US"/>
                              </w:rPr>
                            </w:pPr>
                          </w:p>
                          <w:p w14:paraId="3DA68DD2" w14:textId="77777777" w:rsidR="00150824" w:rsidRPr="00B94674" w:rsidRDefault="00150824">
                            <w:pPr>
                              <w:rPr>
                                <w:lang w:val="en-US"/>
                              </w:rPr>
                            </w:pPr>
                          </w:p>
                          <w:p w14:paraId="399B8C7A" w14:textId="77777777" w:rsidR="00150824" w:rsidRPr="00B94674" w:rsidRDefault="00150824" w:rsidP="00204E76">
                            <w:pPr>
                              <w:pStyle w:val="Ttulo1"/>
                              <w:rPr>
                                <w:lang w:val="en-US"/>
                              </w:rPr>
                            </w:pPr>
                          </w:p>
                          <w:p w14:paraId="1F690056" w14:textId="77777777" w:rsidR="00150824" w:rsidRPr="00B94674" w:rsidRDefault="00150824">
                            <w:pPr>
                              <w:rPr>
                                <w:lang w:val="en-US"/>
                              </w:rPr>
                            </w:pPr>
                          </w:p>
                          <w:p w14:paraId="1A3E98D2" w14:textId="77777777" w:rsidR="00150824" w:rsidRPr="00B94674" w:rsidRDefault="00150824" w:rsidP="00204E76">
                            <w:pPr>
                              <w:pStyle w:val="Ttulo1"/>
                              <w:rPr>
                                <w:lang w:val="en-US"/>
                              </w:rPr>
                            </w:pPr>
                          </w:p>
                          <w:p w14:paraId="6E795EE4" w14:textId="77777777" w:rsidR="00150824" w:rsidRPr="00B94674" w:rsidRDefault="00150824">
                            <w:pPr>
                              <w:rPr>
                                <w:lang w:val="en-US"/>
                              </w:rPr>
                            </w:pPr>
                          </w:p>
                          <w:p w14:paraId="413A5048" w14:textId="77777777" w:rsidR="00150824" w:rsidRPr="00B94674" w:rsidRDefault="00150824" w:rsidP="00204E76">
                            <w:pPr>
                              <w:pStyle w:val="Ttulo1"/>
                              <w:rPr>
                                <w:lang w:val="en-US"/>
                              </w:rPr>
                            </w:pPr>
                          </w:p>
                          <w:p w14:paraId="7526B2F1" w14:textId="77777777" w:rsidR="00150824" w:rsidRPr="00B94674" w:rsidRDefault="00150824">
                            <w:pPr>
                              <w:rPr>
                                <w:lang w:val="en-US"/>
                              </w:rPr>
                            </w:pPr>
                          </w:p>
                          <w:p w14:paraId="68ABD11E" w14:textId="77777777" w:rsidR="00150824" w:rsidRPr="00B94674" w:rsidRDefault="00150824" w:rsidP="00204E76">
                            <w:pPr>
                              <w:pStyle w:val="Ttulo1"/>
                              <w:rPr>
                                <w:lang w:val="en-US"/>
                              </w:rPr>
                            </w:pPr>
                          </w:p>
                          <w:p w14:paraId="2282589F" w14:textId="77777777" w:rsidR="00150824" w:rsidRPr="00B94674" w:rsidRDefault="00150824">
                            <w:pPr>
                              <w:rPr>
                                <w:lang w:val="en-US"/>
                              </w:rPr>
                            </w:pPr>
                          </w:p>
                          <w:p w14:paraId="7D8E94BD" w14:textId="77777777" w:rsidR="00150824" w:rsidRPr="00B94674" w:rsidRDefault="00150824" w:rsidP="00204E76">
                            <w:pPr>
                              <w:pStyle w:val="Ttulo1"/>
                              <w:rPr>
                                <w:lang w:val="en-US"/>
                              </w:rPr>
                            </w:pPr>
                          </w:p>
                          <w:p w14:paraId="61ED13B7" w14:textId="77777777" w:rsidR="00150824" w:rsidRPr="00B94674" w:rsidRDefault="00150824">
                            <w:pPr>
                              <w:rPr>
                                <w:lang w:val="en-US"/>
                              </w:rPr>
                            </w:pPr>
                          </w:p>
                          <w:p w14:paraId="5F1A3376" w14:textId="77777777" w:rsidR="00150824" w:rsidRPr="00B94674" w:rsidRDefault="00150824" w:rsidP="00204E76">
                            <w:pPr>
                              <w:pStyle w:val="Ttulo1"/>
                              <w:rPr>
                                <w:lang w:val="en-US"/>
                              </w:rPr>
                            </w:pPr>
                          </w:p>
                          <w:p w14:paraId="0B3529DC" w14:textId="77777777" w:rsidR="00150824" w:rsidRPr="00B94674" w:rsidRDefault="00150824">
                            <w:pPr>
                              <w:rPr>
                                <w:lang w:val="en-US"/>
                              </w:rPr>
                            </w:pPr>
                          </w:p>
                          <w:p w14:paraId="1193974B" w14:textId="77777777" w:rsidR="00150824" w:rsidRPr="00B94674" w:rsidRDefault="00150824" w:rsidP="00204E76">
                            <w:pPr>
                              <w:pStyle w:val="Ttulo1"/>
                              <w:rPr>
                                <w:lang w:val="en-US"/>
                              </w:rPr>
                            </w:pPr>
                          </w:p>
                          <w:p w14:paraId="661FDED4" w14:textId="77777777" w:rsidR="00150824" w:rsidRPr="00B94674" w:rsidRDefault="00150824">
                            <w:pPr>
                              <w:rPr>
                                <w:lang w:val="en-US"/>
                              </w:rPr>
                            </w:pPr>
                          </w:p>
                          <w:p w14:paraId="6FB448E6" w14:textId="77777777" w:rsidR="00150824" w:rsidRPr="00B94674" w:rsidRDefault="00150824" w:rsidP="00204E76">
                            <w:pPr>
                              <w:pStyle w:val="Ttulo1"/>
                              <w:rPr>
                                <w:lang w:val="en-US"/>
                              </w:rPr>
                            </w:pPr>
                          </w:p>
                          <w:p w14:paraId="725D903E" w14:textId="77777777" w:rsidR="00150824" w:rsidRPr="00B94674" w:rsidRDefault="00150824">
                            <w:pPr>
                              <w:rPr>
                                <w:lang w:val="en-US"/>
                              </w:rPr>
                            </w:pPr>
                          </w:p>
                          <w:p w14:paraId="0A73A1EC" w14:textId="77777777" w:rsidR="00150824" w:rsidRPr="00B94674" w:rsidRDefault="00150824" w:rsidP="00204E76">
                            <w:pPr>
                              <w:pStyle w:val="Ttulo1"/>
                              <w:rPr>
                                <w:lang w:val="en-US"/>
                              </w:rPr>
                            </w:pPr>
                          </w:p>
                          <w:p w14:paraId="111796E8" w14:textId="77777777" w:rsidR="00150824" w:rsidRPr="00B94674" w:rsidRDefault="00150824">
                            <w:pPr>
                              <w:rPr>
                                <w:lang w:val="en-US"/>
                              </w:rPr>
                            </w:pPr>
                          </w:p>
                          <w:p w14:paraId="5104F049" w14:textId="77777777" w:rsidR="00150824" w:rsidRPr="00B94674" w:rsidRDefault="00150824" w:rsidP="00204E76">
                            <w:pPr>
                              <w:pStyle w:val="Ttulo1"/>
                              <w:rPr>
                                <w:lang w:val="en-US"/>
                              </w:rPr>
                            </w:pPr>
                          </w:p>
                          <w:p w14:paraId="45830E97" w14:textId="77777777" w:rsidR="00A5206C" w:rsidRDefault="00A5206C"/>
                          <w:p w14:paraId="4FD38A2D" w14:textId="77777777" w:rsidR="00150824" w:rsidRPr="00B94674" w:rsidRDefault="00150824" w:rsidP="00204E76">
                            <w:pPr>
                              <w:pStyle w:val="Ttulo1"/>
                              <w:rPr>
                                <w:lang w:val="en-US"/>
                              </w:rPr>
                            </w:pPr>
                          </w:p>
                          <w:p w14:paraId="0168B997" w14:textId="77777777" w:rsidR="00150824" w:rsidRPr="00B94674" w:rsidRDefault="00150824">
                            <w:pPr>
                              <w:rPr>
                                <w:lang w:val="en-US"/>
                              </w:rPr>
                            </w:pPr>
                          </w:p>
                          <w:p w14:paraId="29A49625" w14:textId="77777777" w:rsidR="00150824" w:rsidRPr="00B94674" w:rsidRDefault="00150824" w:rsidP="00204E76">
                            <w:pPr>
                              <w:pStyle w:val="Ttulo1"/>
                              <w:rPr>
                                <w:lang w:val="en-US"/>
                              </w:rPr>
                            </w:pPr>
                          </w:p>
                          <w:p w14:paraId="2A20DD70" w14:textId="77777777" w:rsidR="00150824" w:rsidRPr="00B94674" w:rsidRDefault="00150824">
                            <w:pPr>
                              <w:rPr>
                                <w:lang w:val="en-US"/>
                              </w:rPr>
                            </w:pPr>
                          </w:p>
                          <w:p w14:paraId="49DBE86B" w14:textId="77777777" w:rsidR="00150824" w:rsidRPr="00B94674" w:rsidRDefault="00150824" w:rsidP="00204E76">
                            <w:pPr>
                              <w:pStyle w:val="Ttulo1"/>
                              <w:rPr>
                                <w:lang w:val="en-US"/>
                              </w:rPr>
                            </w:pPr>
                          </w:p>
                          <w:p w14:paraId="14702116" w14:textId="77777777" w:rsidR="00150824" w:rsidRPr="00B94674" w:rsidRDefault="00150824">
                            <w:pPr>
                              <w:rPr>
                                <w:lang w:val="en-US"/>
                              </w:rPr>
                            </w:pPr>
                          </w:p>
                          <w:p w14:paraId="2CB1FA72" w14:textId="77777777" w:rsidR="00150824" w:rsidRPr="00B94674" w:rsidRDefault="00150824" w:rsidP="00204E76">
                            <w:pPr>
                              <w:pStyle w:val="Ttulo1"/>
                              <w:rPr>
                                <w:lang w:val="en-US"/>
                              </w:rPr>
                            </w:pPr>
                          </w:p>
                          <w:p w14:paraId="42E1BCC2" w14:textId="77777777" w:rsidR="00150824" w:rsidRPr="00B94674" w:rsidRDefault="00150824">
                            <w:pPr>
                              <w:rPr>
                                <w:lang w:val="en-US"/>
                              </w:rPr>
                            </w:pPr>
                          </w:p>
                          <w:p w14:paraId="6913340B" w14:textId="77777777" w:rsidR="00150824" w:rsidRPr="00B94674" w:rsidRDefault="00150824" w:rsidP="00204E76">
                            <w:pPr>
                              <w:pStyle w:val="Ttulo1"/>
                              <w:rPr>
                                <w:lang w:val="en-US"/>
                              </w:rPr>
                            </w:pPr>
                          </w:p>
                          <w:p w14:paraId="20C07479" w14:textId="77777777" w:rsidR="00150824" w:rsidRPr="00B94674" w:rsidRDefault="00150824">
                            <w:pPr>
                              <w:rPr>
                                <w:lang w:val="en-US"/>
                              </w:rPr>
                            </w:pPr>
                          </w:p>
                          <w:p w14:paraId="1240FDB5" w14:textId="77777777" w:rsidR="00150824" w:rsidRPr="00B94674" w:rsidRDefault="00150824" w:rsidP="00204E76">
                            <w:pPr>
                              <w:pStyle w:val="Ttulo1"/>
                              <w:rPr>
                                <w:lang w:val="en-US"/>
                              </w:rPr>
                            </w:pPr>
                          </w:p>
                          <w:p w14:paraId="6251C19F" w14:textId="77777777" w:rsidR="00150824" w:rsidRPr="00B94674" w:rsidRDefault="00150824">
                            <w:pPr>
                              <w:rPr>
                                <w:lang w:val="en-US"/>
                              </w:rPr>
                            </w:pPr>
                          </w:p>
                          <w:p w14:paraId="757DEBCB" w14:textId="77777777" w:rsidR="00150824" w:rsidRPr="00B94674" w:rsidRDefault="00150824" w:rsidP="00204E76">
                            <w:pPr>
                              <w:pStyle w:val="Ttulo1"/>
                              <w:rPr>
                                <w:lang w:val="en-US"/>
                              </w:rPr>
                            </w:pPr>
                          </w:p>
                          <w:p w14:paraId="7ACBAE53" w14:textId="77777777" w:rsidR="00150824" w:rsidRPr="00B94674" w:rsidRDefault="00150824">
                            <w:pPr>
                              <w:rPr>
                                <w:lang w:val="en-US"/>
                              </w:rPr>
                            </w:pPr>
                          </w:p>
                          <w:p w14:paraId="72EB8F6C" w14:textId="77777777" w:rsidR="00150824" w:rsidRPr="00B94674" w:rsidRDefault="00150824" w:rsidP="00204E76">
                            <w:pPr>
                              <w:pStyle w:val="Ttulo1"/>
                              <w:rPr>
                                <w:lang w:val="en-US"/>
                              </w:rPr>
                            </w:pPr>
                          </w:p>
                          <w:p w14:paraId="51EA2A61" w14:textId="77777777" w:rsidR="00150824" w:rsidRPr="00B94674" w:rsidRDefault="00150824">
                            <w:pPr>
                              <w:rPr>
                                <w:lang w:val="en-US"/>
                              </w:rPr>
                            </w:pPr>
                          </w:p>
                          <w:p w14:paraId="1F68A6BA" w14:textId="77777777" w:rsidR="00150824" w:rsidRPr="00B94674" w:rsidRDefault="00150824" w:rsidP="00204E76">
                            <w:pPr>
                              <w:pStyle w:val="Ttulo1"/>
                              <w:rPr>
                                <w:lang w:val="en-US"/>
                              </w:rPr>
                            </w:pPr>
                          </w:p>
                          <w:p w14:paraId="0CD0FF19" w14:textId="77777777" w:rsidR="00150824" w:rsidRPr="00B94674" w:rsidRDefault="00150824">
                            <w:pPr>
                              <w:rPr>
                                <w:lang w:val="en-US"/>
                              </w:rPr>
                            </w:pPr>
                          </w:p>
                          <w:p w14:paraId="48D7072C" w14:textId="77777777" w:rsidR="00150824" w:rsidRPr="00B94674" w:rsidRDefault="00150824" w:rsidP="00204E76">
                            <w:pPr>
                              <w:pStyle w:val="Ttulo1"/>
                              <w:rPr>
                                <w:lang w:val="en-US"/>
                              </w:rPr>
                            </w:pPr>
                          </w:p>
                          <w:p w14:paraId="7C3AF973" w14:textId="77777777" w:rsidR="00150824" w:rsidRPr="00B94674" w:rsidRDefault="00150824">
                            <w:pPr>
                              <w:rPr>
                                <w:lang w:val="en-US"/>
                              </w:rPr>
                            </w:pPr>
                          </w:p>
                          <w:p w14:paraId="7D80A224" w14:textId="77777777" w:rsidR="00150824" w:rsidRPr="00B94674" w:rsidRDefault="00150824" w:rsidP="00204E76">
                            <w:pPr>
                              <w:pStyle w:val="Ttulo1"/>
                              <w:rPr>
                                <w:lang w:val="en-US"/>
                              </w:rPr>
                            </w:pPr>
                          </w:p>
                          <w:p w14:paraId="4AD93889" w14:textId="77777777" w:rsidR="00150824" w:rsidRPr="00B94674" w:rsidRDefault="00150824">
                            <w:pPr>
                              <w:rPr>
                                <w:lang w:val="en-US"/>
                              </w:rPr>
                            </w:pPr>
                          </w:p>
                          <w:p w14:paraId="0A5ACA8C" w14:textId="77777777" w:rsidR="00150824" w:rsidRPr="00B94674" w:rsidRDefault="00150824" w:rsidP="00204E76">
                            <w:pPr>
                              <w:pStyle w:val="Ttulo1"/>
                              <w:rPr>
                                <w:lang w:val="en-US"/>
                              </w:rPr>
                            </w:pPr>
                          </w:p>
                          <w:p w14:paraId="58190A1D" w14:textId="77777777" w:rsidR="00150824" w:rsidRPr="00B94674" w:rsidRDefault="00150824">
                            <w:pPr>
                              <w:rPr>
                                <w:lang w:val="en-US"/>
                              </w:rPr>
                            </w:pPr>
                          </w:p>
                          <w:p w14:paraId="53A5EFA6" w14:textId="77777777" w:rsidR="00150824" w:rsidRPr="00B94674" w:rsidRDefault="00150824" w:rsidP="00204E76">
                            <w:pPr>
                              <w:pStyle w:val="Ttulo1"/>
                              <w:rPr>
                                <w:lang w:val="en-US"/>
                              </w:rPr>
                            </w:pPr>
                          </w:p>
                          <w:p w14:paraId="1FE78979" w14:textId="77777777" w:rsidR="00150824" w:rsidRPr="00B94674" w:rsidRDefault="00150824">
                            <w:pPr>
                              <w:rPr>
                                <w:lang w:val="en-US"/>
                              </w:rPr>
                            </w:pPr>
                          </w:p>
                          <w:p w14:paraId="1091BC74" w14:textId="77777777" w:rsidR="00150824" w:rsidRPr="00B94674" w:rsidRDefault="00150824" w:rsidP="00204E76">
                            <w:pPr>
                              <w:pStyle w:val="Ttulo1"/>
                              <w:rPr>
                                <w:lang w:val="en-US"/>
                              </w:rPr>
                            </w:pPr>
                          </w:p>
                          <w:p w14:paraId="41F76B48" w14:textId="77777777" w:rsidR="00150824" w:rsidRPr="00B94674" w:rsidRDefault="00150824">
                            <w:pPr>
                              <w:rPr>
                                <w:lang w:val="en-US"/>
                              </w:rPr>
                            </w:pPr>
                          </w:p>
                          <w:p w14:paraId="4BDB8B63" w14:textId="77777777" w:rsidR="00150824" w:rsidRPr="00B94674" w:rsidRDefault="00150824" w:rsidP="00204E76">
                            <w:pPr>
                              <w:pStyle w:val="Ttulo1"/>
                              <w:rPr>
                                <w:lang w:val="en-US"/>
                              </w:rPr>
                            </w:pPr>
                          </w:p>
                          <w:p w14:paraId="407F33D3" w14:textId="77777777" w:rsidR="00150824" w:rsidRPr="00B94674" w:rsidRDefault="00150824">
                            <w:pPr>
                              <w:rPr>
                                <w:lang w:val="en-US"/>
                              </w:rPr>
                            </w:pPr>
                          </w:p>
                          <w:p w14:paraId="6AF3FDD7" w14:textId="77777777" w:rsidR="00150824" w:rsidRPr="00B94674" w:rsidRDefault="00150824" w:rsidP="00204E76">
                            <w:pPr>
                              <w:pStyle w:val="Ttulo1"/>
                              <w:rPr>
                                <w:lang w:val="en-US"/>
                              </w:rPr>
                            </w:pPr>
                          </w:p>
                          <w:p w14:paraId="2D5E194B" w14:textId="77777777" w:rsidR="00150824" w:rsidRPr="00B94674" w:rsidRDefault="00150824">
                            <w:pPr>
                              <w:rPr>
                                <w:lang w:val="en-US"/>
                              </w:rPr>
                            </w:pPr>
                          </w:p>
                          <w:p w14:paraId="0DFD1336" w14:textId="77777777" w:rsidR="00150824" w:rsidRPr="00B94674" w:rsidRDefault="00150824" w:rsidP="00204E76">
                            <w:pPr>
                              <w:pStyle w:val="Ttulo1"/>
                              <w:rPr>
                                <w:lang w:val="en-US"/>
                              </w:rPr>
                            </w:pPr>
                          </w:p>
                          <w:p w14:paraId="40D6C49A" w14:textId="77777777" w:rsidR="00150824" w:rsidRPr="00B94674" w:rsidRDefault="00150824">
                            <w:pPr>
                              <w:rPr>
                                <w:lang w:val="en-US"/>
                              </w:rPr>
                            </w:pPr>
                          </w:p>
                          <w:p w14:paraId="0A411473" w14:textId="77777777" w:rsidR="00150824" w:rsidRPr="00B94674" w:rsidRDefault="00150824" w:rsidP="00204E76">
                            <w:pPr>
                              <w:pStyle w:val="Ttulo1"/>
                              <w:rPr>
                                <w:lang w:val="en-US"/>
                              </w:rPr>
                            </w:pPr>
                          </w:p>
                          <w:p w14:paraId="7DBA44B5" w14:textId="77777777" w:rsidR="00150824" w:rsidRPr="00B94674" w:rsidRDefault="00150824">
                            <w:pPr>
                              <w:rPr>
                                <w:lang w:val="en-US"/>
                              </w:rPr>
                            </w:pPr>
                          </w:p>
                          <w:p w14:paraId="6DEAD826" w14:textId="77777777" w:rsidR="00150824" w:rsidRPr="00B94674" w:rsidRDefault="00150824" w:rsidP="00204E76">
                            <w:pPr>
                              <w:pStyle w:val="Ttulo1"/>
                              <w:rPr>
                                <w:lang w:val="en-US"/>
                              </w:rPr>
                            </w:pPr>
                          </w:p>
                          <w:p w14:paraId="65732882" w14:textId="77777777" w:rsidR="00150824" w:rsidRPr="00B94674" w:rsidRDefault="00150824">
                            <w:pPr>
                              <w:rPr>
                                <w:lang w:val="en-US"/>
                              </w:rPr>
                            </w:pPr>
                          </w:p>
                          <w:p w14:paraId="0DE5E310" w14:textId="77777777" w:rsidR="00150824" w:rsidRPr="00B94674" w:rsidRDefault="00150824" w:rsidP="00204E76">
                            <w:pPr>
                              <w:pStyle w:val="Ttulo1"/>
                              <w:rPr>
                                <w:lang w:val="en-US"/>
                              </w:rPr>
                            </w:pPr>
                          </w:p>
                          <w:p w14:paraId="47449C80" w14:textId="77777777" w:rsidR="00150824" w:rsidRPr="00B94674" w:rsidRDefault="00150824">
                            <w:pPr>
                              <w:rPr>
                                <w:lang w:val="en-US"/>
                              </w:rPr>
                            </w:pPr>
                          </w:p>
                          <w:p w14:paraId="2E34C37A" w14:textId="77777777" w:rsidR="00150824" w:rsidRPr="00B94674" w:rsidRDefault="00150824" w:rsidP="00204E76">
                            <w:pPr>
                              <w:pStyle w:val="Ttulo1"/>
                              <w:rPr>
                                <w:lang w:val="en-US"/>
                              </w:rPr>
                            </w:pPr>
                          </w:p>
                          <w:p w14:paraId="393BE527" w14:textId="77777777" w:rsidR="00150824" w:rsidRPr="00B94674" w:rsidRDefault="00150824">
                            <w:pPr>
                              <w:rPr>
                                <w:lang w:val="en-US"/>
                              </w:rPr>
                            </w:pPr>
                          </w:p>
                          <w:p w14:paraId="49D2EE19" w14:textId="77777777" w:rsidR="00150824" w:rsidRPr="00B94674" w:rsidRDefault="00150824" w:rsidP="00204E76">
                            <w:pPr>
                              <w:pStyle w:val="Ttulo1"/>
                              <w:rPr>
                                <w:lang w:val="en-US"/>
                              </w:rPr>
                            </w:pPr>
                          </w:p>
                          <w:p w14:paraId="3C050242" w14:textId="77777777" w:rsidR="00150824" w:rsidRPr="00B94674" w:rsidRDefault="00150824">
                            <w:pPr>
                              <w:rPr>
                                <w:lang w:val="en-US"/>
                              </w:rPr>
                            </w:pPr>
                          </w:p>
                          <w:p w14:paraId="27347B44" w14:textId="77777777" w:rsidR="00150824" w:rsidRPr="00B94674" w:rsidRDefault="00150824" w:rsidP="00204E76">
                            <w:pPr>
                              <w:pStyle w:val="Ttulo1"/>
                              <w:rPr>
                                <w:lang w:val="en-US"/>
                              </w:rPr>
                            </w:pPr>
                          </w:p>
                          <w:p w14:paraId="236998A7" w14:textId="77777777" w:rsidR="00150824" w:rsidRPr="00B94674" w:rsidRDefault="00150824">
                            <w:pPr>
                              <w:rPr>
                                <w:lang w:val="en-US"/>
                              </w:rPr>
                            </w:pPr>
                          </w:p>
                          <w:p w14:paraId="2511F3F2" w14:textId="77777777" w:rsidR="00150824" w:rsidRPr="00B94674" w:rsidRDefault="00150824" w:rsidP="00204E76">
                            <w:pPr>
                              <w:pStyle w:val="Ttulo1"/>
                              <w:rPr>
                                <w:lang w:val="en-US"/>
                              </w:rPr>
                            </w:pPr>
                          </w:p>
                          <w:p w14:paraId="3CC84403" w14:textId="77777777" w:rsidR="00150824" w:rsidRPr="00B94674" w:rsidRDefault="00150824">
                            <w:pPr>
                              <w:rPr>
                                <w:lang w:val="en-US"/>
                              </w:rPr>
                            </w:pPr>
                          </w:p>
                          <w:p w14:paraId="69E5EA4C" w14:textId="77777777" w:rsidR="00150824" w:rsidRPr="00B94674" w:rsidRDefault="00150824" w:rsidP="00204E76">
                            <w:pPr>
                              <w:pStyle w:val="Ttulo1"/>
                              <w:rPr>
                                <w:lang w:val="en-US"/>
                              </w:rPr>
                            </w:pPr>
                          </w:p>
                          <w:p w14:paraId="345A6331" w14:textId="77777777" w:rsidR="00150824" w:rsidRPr="00B94674" w:rsidRDefault="00150824">
                            <w:pPr>
                              <w:rPr>
                                <w:lang w:val="en-US"/>
                              </w:rPr>
                            </w:pPr>
                          </w:p>
                          <w:p w14:paraId="0A9C12C4" w14:textId="77777777" w:rsidR="00150824" w:rsidRPr="00B94674" w:rsidRDefault="00150824" w:rsidP="00204E76">
                            <w:pPr>
                              <w:pStyle w:val="Ttulo1"/>
                              <w:rPr>
                                <w:lang w:val="en-US"/>
                              </w:rPr>
                            </w:pPr>
                          </w:p>
                          <w:p w14:paraId="20889304" w14:textId="77777777" w:rsidR="00150824" w:rsidRPr="00B94674" w:rsidRDefault="00150824">
                            <w:pPr>
                              <w:rPr>
                                <w:lang w:val="en-US"/>
                              </w:rPr>
                            </w:pPr>
                          </w:p>
                          <w:p w14:paraId="327CC191" w14:textId="77777777" w:rsidR="00150824" w:rsidRPr="00B94674" w:rsidRDefault="00150824" w:rsidP="00204E76">
                            <w:pPr>
                              <w:pStyle w:val="Ttulo1"/>
                              <w:rPr>
                                <w:lang w:val="en-US"/>
                              </w:rPr>
                            </w:pPr>
                          </w:p>
                          <w:p w14:paraId="771AAB98" w14:textId="77777777" w:rsidR="00150824" w:rsidRPr="00B94674" w:rsidRDefault="00150824">
                            <w:pPr>
                              <w:rPr>
                                <w:lang w:val="en-US"/>
                              </w:rPr>
                            </w:pPr>
                          </w:p>
                          <w:p w14:paraId="5535D0D7" w14:textId="77777777" w:rsidR="00150824" w:rsidRPr="00B94674" w:rsidRDefault="00150824" w:rsidP="00204E76">
                            <w:pPr>
                              <w:pStyle w:val="Ttulo1"/>
                              <w:rPr>
                                <w:lang w:val="en-US"/>
                              </w:rPr>
                            </w:pPr>
                          </w:p>
                          <w:p w14:paraId="0C99B43B" w14:textId="77777777" w:rsidR="00150824" w:rsidRPr="00B94674" w:rsidRDefault="00150824">
                            <w:pPr>
                              <w:rPr>
                                <w:lang w:val="en-US"/>
                              </w:rPr>
                            </w:pPr>
                          </w:p>
                          <w:p w14:paraId="7FA3F307" w14:textId="77777777" w:rsidR="00150824" w:rsidRPr="00B94674" w:rsidRDefault="00150824" w:rsidP="00204E76">
                            <w:pPr>
                              <w:pStyle w:val="Ttulo1"/>
                              <w:rPr>
                                <w:lang w:val="en-US"/>
                              </w:rPr>
                            </w:pPr>
                          </w:p>
                          <w:p w14:paraId="4FAF4B34" w14:textId="77777777" w:rsidR="00150824" w:rsidRPr="00B94674" w:rsidRDefault="00150824">
                            <w:pPr>
                              <w:rPr>
                                <w:lang w:val="en-US"/>
                              </w:rPr>
                            </w:pPr>
                          </w:p>
                          <w:p w14:paraId="12E4E6E1" w14:textId="77777777" w:rsidR="00150824" w:rsidRPr="00B94674" w:rsidRDefault="00150824" w:rsidP="00204E76">
                            <w:pPr>
                              <w:pStyle w:val="Ttulo1"/>
                              <w:rPr>
                                <w:lang w:val="en-US"/>
                              </w:rPr>
                            </w:pPr>
                          </w:p>
                          <w:p w14:paraId="727A092C" w14:textId="77777777" w:rsidR="00150824" w:rsidRPr="00B94674" w:rsidRDefault="00150824">
                            <w:pPr>
                              <w:rPr>
                                <w:lang w:val="en-US"/>
                              </w:rPr>
                            </w:pPr>
                          </w:p>
                          <w:p w14:paraId="4EBEC91B" w14:textId="77777777" w:rsidR="00150824" w:rsidRPr="00B94674" w:rsidRDefault="00150824" w:rsidP="00204E76">
                            <w:pPr>
                              <w:pStyle w:val="Ttulo1"/>
                              <w:rPr>
                                <w:lang w:val="en-US"/>
                              </w:rPr>
                            </w:pPr>
                          </w:p>
                          <w:p w14:paraId="0835EED9" w14:textId="77777777" w:rsidR="00150824" w:rsidRPr="00B94674" w:rsidRDefault="00150824">
                            <w:pPr>
                              <w:rPr>
                                <w:lang w:val="en-US"/>
                              </w:rPr>
                            </w:pPr>
                          </w:p>
                          <w:p w14:paraId="1818ACBD" w14:textId="77777777" w:rsidR="00150824" w:rsidRPr="00B94674" w:rsidRDefault="00150824" w:rsidP="00204E76">
                            <w:pPr>
                              <w:pStyle w:val="Ttulo1"/>
                              <w:rPr>
                                <w:lang w:val="en-US"/>
                              </w:rPr>
                            </w:pPr>
                          </w:p>
                          <w:p w14:paraId="05A78117" w14:textId="77777777" w:rsidR="00150824" w:rsidRPr="00B94674" w:rsidRDefault="00150824">
                            <w:pPr>
                              <w:rPr>
                                <w:lang w:val="en-US"/>
                              </w:rPr>
                            </w:pPr>
                          </w:p>
                          <w:p w14:paraId="06100C33" w14:textId="77777777" w:rsidR="00150824" w:rsidRPr="00B94674" w:rsidRDefault="00150824" w:rsidP="00204E76">
                            <w:pPr>
                              <w:pStyle w:val="Ttulo1"/>
                              <w:rPr>
                                <w:lang w:val="en-US"/>
                              </w:rPr>
                            </w:pPr>
                          </w:p>
                          <w:p w14:paraId="30B0C6E3" w14:textId="77777777" w:rsidR="00150824" w:rsidRPr="00B94674" w:rsidRDefault="00150824">
                            <w:pPr>
                              <w:rPr>
                                <w:lang w:val="en-US"/>
                              </w:rPr>
                            </w:pPr>
                          </w:p>
                          <w:p w14:paraId="08CABB73" w14:textId="77777777" w:rsidR="00150824" w:rsidRPr="00B94674" w:rsidRDefault="00150824" w:rsidP="00204E76">
                            <w:pPr>
                              <w:pStyle w:val="Ttulo1"/>
                              <w:rPr>
                                <w:lang w:val="en-US"/>
                              </w:rPr>
                            </w:pPr>
                          </w:p>
                          <w:p w14:paraId="6485DB1B" w14:textId="77777777" w:rsidR="00150824" w:rsidRPr="00B94674" w:rsidRDefault="00150824">
                            <w:pPr>
                              <w:rPr>
                                <w:lang w:val="en-US"/>
                              </w:rPr>
                            </w:pPr>
                          </w:p>
                          <w:p w14:paraId="7E337AB7" w14:textId="77777777" w:rsidR="00150824" w:rsidRPr="00B94674" w:rsidRDefault="00150824" w:rsidP="00204E76">
                            <w:pPr>
                              <w:pStyle w:val="Ttulo1"/>
                              <w:rPr>
                                <w:lang w:val="en-US"/>
                              </w:rPr>
                            </w:pPr>
                          </w:p>
                          <w:p w14:paraId="17F7AB81" w14:textId="77777777" w:rsidR="00150824" w:rsidRPr="00B94674" w:rsidRDefault="00150824">
                            <w:pPr>
                              <w:rPr>
                                <w:lang w:val="en-US"/>
                              </w:rPr>
                            </w:pPr>
                          </w:p>
                          <w:p w14:paraId="137B326E" w14:textId="77777777" w:rsidR="00150824" w:rsidRPr="00B94674" w:rsidRDefault="00150824" w:rsidP="00204E76">
                            <w:pPr>
                              <w:pStyle w:val="Ttulo1"/>
                              <w:rPr>
                                <w:lang w:val="en-US"/>
                              </w:rPr>
                            </w:pPr>
                          </w:p>
                          <w:p w14:paraId="784A7322" w14:textId="77777777" w:rsidR="00150824" w:rsidRPr="00B94674" w:rsidRDefault="00150824">
                            <w:pPr>
                              <w:rPr>
                                <w:lang w:val="en-US"/>
                              </w:rPr>
                            </w:pPr>
                          </w:p>
                          <w:p w14:paraId="5B2FE300" w14:textId="77777777" w:rsidR="00150824" w:rsidRPr="00B94674" w:rsidRDefault="00150824" w:rsidP="00204E76">
                            <w:pPr>
                              <w:pStyle w:val="Ttulo1"/>
                              <w:rPr>
                                <w:lang w:val="en-US"/>
                              </w:rPr>
                            </w:pPr>
                          </w:p>
                          <w:p w14:paraId="57245662" w14:textId="77777777" w:rsidR="00150824" w:rsidRPr="00B94674" w:rsidRDefault="00150824">
                            <w:pPr>
                              <w:rPr>
                                <w:lang w:val="en-US"/>
                              </w:rPr>
                            </w:pPr>
                          </w:p>
                          <w:p w14:paraId="2812D035" w14:textId="77777777" w:rsidR="00150824" w:rsidRPr="00B94674" w:rsidRDefault="00150824" w:rsidP="00204E76">
                            <w:pPr>
                              <w:pStyle w:val="Ttulo1"/>
                              <w:rPr>
                                <w:lang w:val="en-US"/>
                              </w:rPr>
                            </w:pPr>
                          </w:p>
                          <w:p w14:paraId="74CA5C97" w14:textId="77777777" w:rsidR="00150824" w:rsidRPr="00B94674" w:rsidRDefault="00150824">
                            <w:pPr>
                              <w:rPr>
                                <w:lang w:val="en-US"/>
                              </w:rPr>
                            </w:pPr>
                          </w:p>
                          <w:p w14:paraId="124EF6CF" w14:textId="77777777" w:rsidR="00150824" w:rsidRPr="00B94674" w:rsidRDefault="00150824" w:rsidP="00204E76">
                            <w:pPr>
                              <w:pStyle w:val="Ttulo1"/>
                              <w:rPr>
                                <w:lang w:val="en-US"/>
                              </w:rPr>
                            </w:pPr>
                          </w:p>
                          <w:p w14:paraId="7A5F10AD" w14:textId="77777777" w:rsidR="00150824" w:rsidRPr="00B94674" w:rsidRDefault="00150824">
                            <w:pPr>
                              <w:rPr>
                                <w:lang w:val="en-US"/>
                              </w:rPr>
                            </w:pPr>
                          </w:p>
                          <w:p w14:paraId="2C0FC6DE" w14:textId="77777777" w:rsidR="00150824" w:rsidRPr="00B94674" w:rsidRDefault="00150824" w:rsidP="00204E76">
                            <w:pPr>
                              <w:pStyle w:val="Ttulo1"/>
                              <w:rPr>
                                <w:lang w:val="en-US"/>
                              </w:rPr>
                            </w:pPr>
                          </w:p>
                          <w:p w14:paraId="744CFC9A" w14:textId="77777777" w:rsidR="00150824" w:rsidRPr="00B94674" w:rsidRDefault="00150824">
                            <w:pPr>
                              <w:rPr>
                                <w:lang w:val="en-US"/>
                              </w:rPr>
                            </w:pPr>
                          </w:p>
                          <w:p w14:paraId="48838480" w14:textId="77777777" w:rsidR="00150824" w:rsidRPr="00B94674" w:rsidRDefault="00150824" w:rsidP="00204E76">
                            <w:pPr>
                              <w:pStyle w:val="Ttulo1"/>
                              <w:rPr>
                                <w:lang w:val="en-US"/>
                              </w:rPr>
                            </w:pPr>
                          </w:p>
                          <w:p w14:paraId="787EF358" w14:textId="77777777" w:rsidR="00150824" w:rsidRPr="00B94674" w:rsidRDefault="00150824">
                            <w:pPr>
                              <w:rPr>
                                <w:lang w:val="en-US"/>
                              </w:rPr>
                            </w:pPr>
                          </w:p>
                          <w:p w14:paraId="394A76CC" w14:textId="77777777" w:rsidR="00150824" w:rsidRPr="00B94674" w:rsidRDefault="00150824" w:rsidP="00204E76">
                            <w:pPr>
                              <w:pStyle w:val="Ttulo1"/>
                              <w:rPr>
                                <w:lang w:val="en-US"/>
                              </w:rPr>
                            </w:pPr>
                          </w:p>
                          <w:p w14:paraId="78BC4573" w14:textId="77777777" w:rsidR="00150824" w:rsidRPr="00B94674" w:rsidRDefault="00150824">
                            <w:pPr>
                              <w:rPr>
                                <w:lang w:val="en-US"/>
                              </w:rPr>
                            </w:pPr>
                          </w:p>
                          <w:p w14:paraId="69C148B5" w14:textId="77777777" w:rsidR="00150824" w:rsidRPr="00B94674" w:rsidRDefault="00150824" w:rsidP="00204E76">
                            <w:pPr>
                              <w:pStyle w:val="Ttulo1"/>
                              <w:rPr>
                                <w:lang w:val="en-US"/>
                              </w:rPr>
                            </w:pPr>
                          </w:p>
                          <w:p w14:paraId="370F3261" w14:textId="77777777" w:rsidR="00150824" w:rsidRPr="00B94674" w:rsidRDefault="00150824">
                            <w:pPr>
                              <w:rPr>
                                <w:lang w:val="en-US"/>
                              </w:rPr>
                            </w:pPr>
                          </w:p>
                          <w:p w14:paraId="5D0C78EC" w14:textId="77777777" w:rsidR="00150824" w:rsidRPr="00B94674" w:rsidRDefault="00150824" w:rsidP="00204E76">
                            <w:pPr>
                              <w:pStyle w:val="Ttulo1"/>
                              <w:rPr>
                                <w:lang w:val="en-US"/>
                              </w:rPr>
                            </w:pPr>
                          </w:p>
                          <w:p w14:paraId="4287CCBA" w14:textId="77777777" w:rsidR="00150824" w:rsidRPr="00B94674" w:rsidRDefault="00150824">
                            <w:pPr>
                              <w:rPr>
                                <w:lang w:val="en-US"/>
                              </w:rPr>
                            </w:pPr>
                          </w:p>
                          <w:p w14:paraId="6EC5D0FC" w14:textId="77777777" w:rsidR="00150824" w:rsidRPr="00B94674" w:rsidRDefault="00150824" w:rsidP="00204E76">
                            <w:pPr>
                              <w:pStyle w:val="Ttulo1"/>
                              <w:rPr>
                                <w:lang w:val="en-US"/>
                              </w:rPr>
                            </w:pPr>
                          </w:p>
                          <w:p w14:paraId="35EF5673" w14:textId="77777777" w:rsidR="00150824" w:rsidRPr="00B94674" w:rsidRDefault="00150824">
                            <w:pPr>
                              <w:rPr>
                                <w:lang w:val="en-US"/>
                              </w:rPr>
                            </w:pPr>
                          </w:p>
                          <w:p w14:paraId="39D439D7" w14:textId="77777777" w:rsidR="00150824" w:rsidRPr="00B94674" w:rsidRDefault="00150824" w:rsidP="00204E76">
                            <w:pPr>
                              <w:pStyle w:val="Ttulo1"/>
                              <w:rPr>
                                <w:lang w:val="en-US"/>
                              </w:rPr>
                            </w:pPr>
                          </w:p>
                          <w:p w14:paraId="1DBBD290" w14:textId="77777777" w:rsidR="00150824" w:rsidRPr="00B94674" w:rsidRDefault="00150824">
                            <w:pPr>
                              <w:rPr>
                                <w:lang w:val="en-US"/>
                              </w:rPr>
                            </w:pPr>
                          </w:p>
                          <w:p w14:paraId="49898F8A" w14:textId="77777777" w:rsidR="00150824" w:rsidRPr="00B94674" w:rsidRDefault="00150824" w:rsidP="00204E76">
                            <w:pPr>
                              <w:pStyle w:val="Ttulo1"/>
                              <w:rPr>
                                <w:lang w:val="en-US"/>
                              </w:rPr>
                            </w:pPr>
                          </w:p>
                          <w:p w14:paraId="3D5487EF" w14:textId="77777777" w:rsidR="00150824" w:rsidRPr="00B94674" w:rsidRDefault="00150824">
                            <w:pPr>
                              <w:rPr>
                                <w:lang w:val="en-US"/>
                              </w:rPr>
                            </w:pPr>
                          </w:p>
                          <w:p w14:paraId="6EEFBDC1" w14:textId="77777777" w:rsidR="00150824" w:rsidRPr="00B94674" w:rsidRDefault="00150824" w:rsidP="00204E76">
                            <w:pPr>
                              <w:pStyle w:val="Ttulo1"/>
                              <w:rPr>
                                <w:lang w:val="en-US"/>
                              </w:rPr>
                            </w:pPr>
                          </w:p>
                          <w:p w14:paraId="7E4F7E76" w14:textId="77777777" w:rsidR="00150824" w:rsidRPr="00B94674" w:rsidRDefault="00150824">
                            <w:pPr>
                              <w:rPr>
                                <w:lang w:val="en-US"/>
                              </w:rPr>
                            </w:pPr>
                          </w:p>
                          <w:p w14:paraId="4AB35DB1" w14:textId="77777777" w:rsidR="00150824" w:rsidRPr="00B94674" w:rsidRDefault="00150824" w:rsidP="00204E76">
                            <w:pPr>
                              <w:pStyle w:val="Ttulo1"/>
                              <w:rPr>
                                <w:lang w:val="en-US"/>
                              </w:rPr>
                            </w:pPr>
                          </w:p>
                          <w:p w14:paraId="5E1E2DA2" w14:textId="77777777" w:rsidR="00150824" w:rsidRPr="00B94674" w:rsidRDefault="00150824">
                            <w:pPr>
                              <w:rPr>
                                <w:lang w:val="en-US"/>
                              </w:rPr>
                            </w:pPr>
                          </w:p>
                          <w:p w14:paraId="46C993FE" w14:textId="77777777" w:rsidR="00150824" w:rsidRPr="00B94674" w:rsidRDefault="00150824" w:rsidP="00204E76">
                            <w:pPr>
                              <w:pStyle w:val="Ttulo1"/>
                              <w:rPr>
                                <w:lang w:val="en-US"/>
                              </w:rPr>
                            </w:pPr>
                          </w:p>
                          <w:p w14:paraId="3E3F3F94" w14:textId="77777777" w:rsidR="00150824" w:rsidRPr="00B94674" w:rsidRDefault="00150824">
                            <w:pPr>
                              <w:rPr>
                                <w:lang w:val="en-US"/>
                              </w:rPr>
                            </w:pPr>
                          </w:p>
                          <w:p w14:paraId="1B76F579" w14:textId="77777777" w:rsidR="00150824" w:rsidRPr="00B94674" w:rsidRDefault="00150824" w:rsidP="00204E76">
                            <w:pPr>
                              <w:pStyle w:val="Ttulo1"/>
                              <w:rPr>
                                <w:lang w:val="en-US"/>
                              </w:rPr>
                            </w:pPr>
                          </w:p>
                          <w:p w14:paraId="3DB3DB3B" w14:textId="77777777" w:rsidR="00150824" w:rsidRPr="00B94674" w:rsidRDefault="00150824">
                            <w:pPr>
                              <w:rPr>
                                <w:lang w:val="en-US"/>
                              </w:rPr>
                            </w:pPr>
                          </w:p>
                          <w:p w14:paraId="37EE29B8" w14:textId="77777777" w:rsidR="00150824" w:rsidRPr="00B94674" w:rsidRDefault="00150824" w:rsidP="00204E76">
                            <w:pPr>
                              <w:pStyle w:val="Ttulo1"/>
                              <w:rPr>
                                <w:lang w:val="en-US"/>
                              </w:rPr>
                            </w:pPr>
                          </w:p>
                          <w:p w14:paraId="46C35607" w14:textId="77777777" w:rsidR="00150824" w:rsidRPr="00B94674" w:rsidRDefault="00150824">
                            <w:pPr>
                              <w:rPr>
                                <w:lang w:val="en-US"/>
                              </w:rPr>
                            </w:pPr>
                          </w:p>
                          <w:p w14:paraId="4EC830BF" w14:textId="77777777" w:rsidR="00150824" w:rsidRPr="00B94674" w:rsidRDefault="00150824" w:rsidP="00204E76">
                            <w:pPr>
                              <w:pStyle w:val="Ttulo1"/>
                              <w:rPr>
                                <w:lang w:val="en-US"/>
                              </w:rPr>
                            </w:pPr>
                          </w:p>
                          <w:p w14:paraId="7102DFEF" w14:textId="77777777" w:rsidR="00150824" w:rsidRPr="00B94674" w:rsidRDefault="00150824">
                            <w:pPr>
                              <w:rPr>
                                <w:lang w:val="en-US"/>
                              </w:rPr>
                            </w:pPr>
                          </w:p>
                          <w:p w14:paraId="1655B7C8" w14:textId="77777777" w:rsidR="00150824" w:rsidRPr="00B94674" w:rsidRDefault="00150824" w:rsidP="00204E76">
                            <w:pPr>
                              <w:pStyle w:val="Ttulo1"/>
                              <w:rPr>
                                <w:lang w:val="en-US"/>
                              </w:rPr>
                            </w:pPr>
                          </w:p>
                          <w:p w14:paraId="7178331E" w14:textId="77777777" w:rsidR="00150824" w:rsidRPr="00B94674" w:rsidRDefault="00150824">
                            <w:pPr>
                              <w:rPr>
                                <w:lang w:val="en-US"/>
                              </w:rPr>
                            </w:pPr>
                          </w:p>
                          <w:p w14:paraId="2B4E0055" w14:textId="77777777" w:rsidR="00150824" w:rsidRPr="00B94674" w:rsidRDefault="00150824" w:rsidP="00204E76">
                            <w:pPr>
                              <w:pStyle w:val="Ttulo1"/>
                              <w:rPr>
                                <w:lang w:val="en-US"/>
                              </w:rPr>
                            </w:pPr>
                          </w:p>
                          <w:p w14:paraId="6A6F8F39" w14:textId="77777777" w:rsidR="00150824" w:rsidRPr="00B94674" w:rsidRDefault="00150824">
                            <w:pPr>
                              <w:rPr>
                                <w:lang w:val="en-US"/>
                              </w:rPr>
                            </w:pPr>
                          </w:p>
                          <w:p w14:paraId="54D66F72" w14:textId="77777777" w:rsidR="00150824" w:rsidRPr="00B94674" w:rsidRDefault="00150824" w:rsidP="00204E76">
                            <w:pPr>
                              <w:pStyle w:val="Ttulo1"/>
                              <w:rPr>
                                <w:lang w:val="en-US"/>
                              </w:rPr>
                            </w:pPr>
                          </w:p>
                          <w:p w14:paraId="417E5E47" w14:textId="77777777" w:rsidR="00150824" w:rsidRPr="00B94674" w:rsidRDefault="00150824">
                            <w:pPr>
                              <w:rPr>
                                <w:lang w:val="en-US"/>
                              </w:rPr>
                            </w:pPr>
                          </w:p>
                          <w:p w14:paraId="27F398EB" w14:textId="77777777" w:rsidR="00150824" w:rsidRPr="00B94674" w:rsidRDefault="00150824" w:rsidP="00204E76">
                            <w:pPr>
                              <w:pStyle w:val="Ttulo1"/>
                              <w:rPr>
                                <w:lang w:val="en-US"/>
                              </w:rPr>
                            </w:pPr>
                          </w:p>
                          <w:p w14:paraId="473E4204" w14:textId="77777777" w:rsidR="00150824" w:rsidRPr="00B94674" w:rsidRDefault="00150824">
                            <w:pPr>
                              <w:rPr>
                                <w:lang w:val="en-US"/>
                              </w:rPr>
                            </w:pPr>
                          </w:p>
                          <w:p w14:paraId="3A777AB4" w14:textId="77777777" w:rsidR="00150824" w:rsidRPr="00B94674" w:rsidRDefault="00150824" w:rsidP="00204E76">
                            <w:pPr>
                              <w:pStyle w:val="Ttulo1"/>
                              <w:rPr>
                                <w:lang w:val="en-US"/>
                              </w:rPr>
                            </w:pPr>
                          </w:p>
                          <w:p w14:paraId="14AB30C6" w14:textId="77777777" w:rsidR="00150824" w:rsidRPr="00B94674" w:rsidRDefault="00150824">
                            <w:pPr>
                              <w:rPr>
                                <w:lang w:val="en-US"/>
                              </w:rPr>
                            </w:pPr>
                          </w:p>
                          <w:p w14:paraId="067AC631" w14:textId="77777777" w:rsidR="00150824" w:rsidRPr="00B94674" w:rsidRDefault="00150824" w:rsidP="00204E76">
                            <w:pPr>
                              <w:pStyle w:val="Ttulo1"/>
                              <w:rPr>
                                <w:lang w:val="en-US"/>
                              </w:rPr>
                            </w:pPr>
                          </w:p>
                          <w:p w14:paraId="2F120A5D" w14:textId="77777777" w:rsidR="00150824" w:rsidRPr="00B94674" w:rsidRDefault="00150824">
                            <w:pPr>
                              <w:rPr>
                                <w:lang w:val="en-US"/>
                              </w:rPr>
                            </w:pPr>
                          </w:p>
                          <w:p w14:paraId="62244CFA" w14:textId="77777777" w:rsidR="00150824" w:rsidRPr="00B94674" w:rsidRDefault="00150824" w:rsidP="00204E76">
                            <w:pPr>
                              <w:pStyle w:val="Ttulo1"/>
                              <w:rPr>
                                <w:lang w:val="en-US"/>
                              </w:rPr>
                            </w:pPr>
                          </w:p>
                          <w:p w14:paraId="25A9FFB1" w14:textId="77777777" w:rsidR="00150824" w:rsidRPr="00B94674" w:rsidRDefault="00150824">
                            <w:pPr>
                              <w:rPr>
                                <w:lang w:val="en-US"/>
                              </w:rPr>
                            </w:pPr>
                          </w:p>
                          <w:p w14:paraId="05C30039" w14:textId="77777777" w:rsidR="00150824" w:rsidRPr="00B94674" w:rsidRDefault="00150824" w:rsidP="00204E76">
                            <w:pPr>
                              <w:pStyle w:val="Ttulo1"/>
                              <w:rPr>
                                <w:lang w:val="en-US"/>
                              </w:rPr>
                            </w:pPr>
                          </w:p>
                          <w:p w14:paraId="24EC32CC" w14:textId="77777777" w:rsidR="00150824" w:rsidRPr="00B94674" w:rsidRDefault="00150824">
                            <w:pPr>
                              <w:rPr>
                                <w:lang w:val="en-US"/>
                              </w:rPr>
                            </w:pPr>
                          </w:p>
                          <w:p w14:paraId="14657668" w14:textId="77777777" w:rsidR="00150824" w:rsidRPr="00B94674" w:rsidRDefault="00150824" w:rsidP="00204E76">
                            <w:pPr>
                              <w:pStyle w:val="Ttulo1"/>
                              <w:rPr>
                                <w:lang w:val="en-US"/>
                              </w:rPr>
                            </w:pPr>
                          </w:p>
                          <w:p w14:paraId="137C3366" w14:textId="77777777" w:rsidR="00150824" w:rsidRPr="00B94674" w:rsidRDefault="00150824">
                            <w:pPr>
                              <w:rPr>
                                <w:lang w:val="en-US"/>
                              </w:rPr>
                            </w:pPr>
                          </w:p>
                          <w:p w14:paraId="1ECC8BB3" w14:textId="77777777" w:rsidR="00150824" w:rsidRPr="00B94674" w:rsidRDefault="00150824" w:rsidP="00204E76">
                            <w:pPr>
                              <w:pStyle w:val="Ttulo1"/>
                              <w:rPr>
                                <w:lang w:val="en-US"/>
                              </w:rPr>
                            </w:pPr>
                          </w:p>
                          <w:p w14:paraId="28181BFC" w14:textId="77777777" w:rsidR="00150824" w:rsidRPr="00B94674" w:rsidRDefault="00150824">
                            <w:pPr>
                              <w:rPr>
                                <w:lang w:val="en-US"/>
                              </w:rPr>
                            </w:pPr>
                          </w:p>
                          <w:p w14:paraId="3FF650BD" w14:textId="77777777" w:rsidR="00150824" w:rsidRPr="00B94674" w:rsidRDefault="00150824" w:rsidP="00204E76">
                            <w:pPr>
                              <w:pStyle w:val="Ttulo1"/>
                              <w:rPr>
                                <w:lang w:val="en-US"/>
                              </w:rPr>
                            </w:pPr>
                          </w:p>
                          <w:p w14:paraId="6784335B" w14:textId="77777777" w:rsidR="00A5206C" w:rsidRDefault="00A5206C"/>
                          <w:p w14:paraId="008323A8" w14:textId="55B31BF3" w:rsidR="00150824" w:rsidRPr="00B94674" w:rsidRDefault="00150824" w:rsidP="00204E76">
                            <w:pPr>
                              <w:pStyle w:val="Ttulo1"/>
                              <w:rPr>
                                <w:lang w:val="en-US"/>
                              </w:rPr>
                            </w:pPr>
                          </w:p>
                          <w:p w14:paraId="41FB9170" w14:textId="77777777" w:rsidR="00150824" w:rsidRPr="00B94674" w:rsidRDefault="00150824">
                            <w:pPr>
                              <w:rPr>
                                <w:lang w:val="en-US"/>
                              </w:rPr>
                            </w:pPr>
                          </w:p>
                          <w:p w14:paraId="6B07525F" w14:textId="77777777" w:rsidR="00150824" w:rsidRPr="00B94674" w:rsidRDefault="00150824" w:rsidP="00204E76">
                            <w:pPr>
                              <w:pStyle w:val="Ttulo1"/>
                              <w:rPr>
                                <w:lang w:val="en-US"/>
                              </w:rPr>
                            </w:pPr>
                          </w:p>
                          <w:p w14:paraId="12F00644" w14:textId="77777777" w:rsidR="00150824" w:rsidRPr="00B94674" w:rsidRDefault="00150824">
                            <w:pPr>
                              <w:rPr>
                                <w:lang w:val="en-US"/>
                              </w:rPr>
                            </w:pPr>
                          </w:p>
                          <w:p w14:paraId="1D2D2D01" w14:textId="77777777" w:rsidR="00150824" w:rsidRPr="00B94674" w:rsidRDefault="00150824" w:rsidP="00204E76">
                            <w:pPr>
                              <w:pStyle w:val="Ttulo1"/>
                              <w:rPr>
                                <w:lang w:val="en-US"/>
                              </w:rPr>
                            </w:pPr>
                          </w:p>
                          <w:p w14:paraId="69245215" w14:textId="77777777" w:rsidR="00150824" w:rsidRPr="00B94674" w:rsidRDefault="00150824">
                            <w:pPr>
                              <w:rPr>
                                <w:lang w:val="en-US"/>
                              </w:rPr>
                            </w:pPr>
                          </w:p>
                          <w:p w14:paraId="316DDDDA" w14:textId="77777777" w:rsidR="00150824" w:rsidRPr="00B94674" w:rsidRDefault="00150824" w:rsidP="00204E76">
                            <w:pPr>
                              <w:pStyle w:val="Ttulo1"/>
                              <w:rPr>
                                <w:lang w:val="en-US"/>
                              </w:rPr>
                            </w:pPr>
                          </w:p>
                          <w:p w14:paraId="5EE4AF16" w14:textId="77777777" w:rsidR="00150824" w:rsidRPr="00B94674" w:rsidRDefault="00150824">
                            <w:pPr>
                              <w:rPr>
                                <w:lang w:val="en-US"/>
                              </w:rPr>
                            </w:pPr>
                          </w:p>
                          <w:p w14:paraId="061DD65B" w14:textId="77777777" w:rsidR="00150824" w:rsidRPr="00B94674" w:rsidRDefault="00150824" w:rsidP="00204E76">
                            <w:pPr>
                              <w:pStyle w:val="Ttulo1"/>
                              <w:rPr>
                                <w:lang w:val="en-US"/>
                              </w:rPr>
                            </w:pPr>
                          </w:p>
                          <w:p w14:paraId="41B52219" w14:textId="77777777" w:rsidR="00150824" w:rsidRPr="00B94674" w:rsidRDefault="00150824">
                            <w:pPr>
                              <w:rPr>
                                <w:lang w:val="en-US"/>
                              </w:rPr>
                            </w:pPr>
                          </w:p>
                          <w:p w14:paraId="5CE9E608" w14:textId="77777777" w:rsidR="00150824" w:rsidRPr="00B94674" w:rsidRDefault="00150824" w:rsidP="00204E76">
                            <w:pPr>
                              <w:pStyle w:val="Ttulo1"/>
                              <w:rPr>
                                <w:lang w:val="en-US"/>
                              </w:rPr>
                            </w:pPr>
                          </w:p>
                          <w:p w14:paraId="142AAFA7" w14:textId="77777777" w:rsidR="00150824" w:rsidRPr="00B94674" w:rsidRDefault="00150824">
                            <w:pPr>
                              <w:rPr>
                                <w:lang w:val="en-US"/>
                              </w:rPr>
                            </w:pPr>
                          </w:p>
                          <w:p w14:paraId="44A15EFA" w14:textId="77777777" w:rsidR="00150824" w:rsidRPr="00B94674" w:rsidRDefault="00150824" w:rsidP="00204E76">
                            <w:pPr>
                              <w:pStyle w:val="Ttulo1"/>
                              <w:rPr>
                                <w:lang w:val="en-US"/>
                              </w:rPr>
                            </w:pPr>
                          </w:p>
                          <w:p w14:paraId="7DC57755" w14:textId="77777777" w:rsidR="00150824" w:rsidRPr="00B94674" w:rsidRDefault="00150824">
                            <w:pPr>
                              <w:rPr>
                                <w:lang w:val="en-US"/>
                              </w:rPr>
                            </w:pPr>
                          </w:p>
                          <w:p w14:paraId="1B7FE1E8" w14:textId="77777777" w:rsidR="00150824" w:rsidRPr="00B94674" w:rsidRDefault="00150824" w:rsidP="00204E76">
                            <w:pPr>
                              <w:pStyle w:val="Ttulo1"/>
                              <w:rPr>
                                <w:lang w:val="en-US"/>
                              </w:rPr>
                            </w:pPr>
                          </w:p>
                          <w:p w14:paraId="140A35A9" w14:textId="77777777" w:rsidR="00150824" w:rsidRPr="00B94674" w:rsidRDefault="00150824">
                            <w:pPr>
                              <w:rPr>
                                <w:lang w:val="en-US"/>
                              </w:rPr>
                            </w:pPr>
                          </w:p>
                          <w:p w14:paraId="66B94698" w14:textId="77777777" w:rsidR="00150824" w:rsidRPr="00B94674" w:rsidRDefault="00150824" w:rsidP="00204E76">
                            <w:pPr>
                              <w:pStyle w:val="Ttulo1"/>
                              <w:rPr>
                                <w:lang w:val="en-US"/>
                              </w:rPr>
                            </w:pPr>
                          </w:p>
                          <w:p w14:paraId="6CD629E1" w14:textId="77777777" w:rsidR="00150824" w:rsidRPr="00B94674" w:rsidRDefault="00150824">
                            <w:pPr>
                              <w:rPr>
                                <w:lang w:val="en-US"/>
                              </w:rPr>
                            </w:pPr>
                          </w:p>
                          <w:p w14:paraId="6F1195D2" w14:textId="77777777" w:rsidR="00150824" w:rsidRPr="00B94674" w:rsidRDefault="00150824" w:rsidP="00204E76">
                            <w:pPr>
                              <w:pStyle w:val="Ttulo1"/>
                              <w:rPr>
                                <w:lang w:val="en-US"/>
                              </w:rPr>
                            </w:pPr>
                          </w:p>
                          <w:p w14:paraId="10AD8783" w14:textId="77777777" w:rsidR="00150824" w:rsidRPr="00B94674" w:rsidRDefault="00150824">
                            <w:pPr>
                              <w:rPr>
                                <w:lang w:val="en-US"/>
                              </w:rPr>
                            </w:pPr>
                          </w:p>
                          <w:p w14:paraId="6C34678E" w14:textId="77777777" w:rsidR="00150824" w:rsidRPr="00B94674" w:rsidRDefault="00150824" w:rsidP="00204E76">
                            <w:pPr>
                              <w:pStyle w:val="Ttulo1"/>
                              <w:rPr>
                                <w:lang w:val="en-US"/>
                              </w:rPr>
                            </w:pPr>
                          </w:p>
                          <w:p w14:paraId="3175B0EB" w14:textId="77777777" w:rsidR="00150824" w:rsidRPr="00B94674" w:rsidRDefault="00150824">
                            <w:pPr>
                              <w:rPr>
                                <w:lang w:val="en-US"/>
                              </w:rPr>
                            </w:pPr>
                          </w:p>
                          <w:p w14:paraId="0B10E471" w14:textId="77777777" w:rsidR="00150824" w:rsidRPr="00B94674" w:rsidRDefault="00150824" w:rsidP="00204E76">
                            <w:pPr>
                              <w:pStyle w:val="Ttulo1"/>
                              <w:rPr>
                                <w:lang w:val="en-US"/>
                              </w:rPr>
                            </w:pPr>
                          </w:p>
                          <w:p w14:paraId="221877F4" w14:textId="77777777" w:rsidR="00150824" w:rsidRPr="00B94674" w:rsidRDefault="00150824">
                            <w:pPr>
                              <w:rPr>
                                <w:lang w:val="en-US"/>
                              </w:rPr>
                            </w:pPr>
                          </w:p>
                          <w:p w14:paraId="1FBE8843" w14:textId="77777777" w:rsidR="00150824" w:rsidRPr="00B94674" w:rsidRDefault="00150824" w:rsidP="00204E76">
                            <w:pPr>
                              <w:pStyle w:val="Ttulo1"/>
                              <w:rPr>
                                <w:lang w:val="en-US"/>
                              </w:rPr>
                            </w:pPr>
                          </w:p>
                          <w:p w14:paraId="6B7E23CA" w14:textId="77777777" w:rsidR="00150824" w:rsidRPr="00B94674" w:rsidRDefault="00150824">
                            <w:pPr>
                              <w:rPr>
                                <w:lang w:val="en-US"/>
                              </w:rPr>
                            </w:pPr>
                          </w:p>
                          <w:p w14:paraId="612FF816" w14:textId="77777777" w:rsidR="00150824" w:rsidRPr="00B94674" w:rsidRDefault="00150824" w:rsidP="00204E76">
                            <w:pPr>
                              <w:pStyle w:val="Ttulo1"/>
                              <w:rPr>
                                <w:lang w:val="en-US"/>
                              </w:rPr>
                            </w:pPr>
                          </w:p>
                          <w:p w14:paraId="084D6001" w14:textId="77777777" w:rsidR="00150824" w:rsidRPr="00B94674" w:rsidRDefault="00150824">
                            <w:pPr>
                              <w:rPr>
                                <w:lang w:val="en-US"/>
                              </w:rPr>
                            </w:pPr>
                          </w:p>
                          <w:p w14:paraId="1B68AB15" w14:textId="77777777" w:rsidR="00150824" w:rsidRPr="00B94674" w:rsidRDefault="00150824" w:rsidP="00204E76">
                            <w:pPr>
                              <w:pStyle w:val="Ttulo1"/>
                              <w:rPr>
                                <w:lang w:val="en-US"/>
                              </w:rPr>
                            </w:pPr>
                          </w:p>
                          <w:p w14:paraId="1977F842" w14:textId="77777777" w:rsidR="00150824" w:rsidRPr="00B94674" w:rsidRDefault="00150824">
                            <w:pPr>
                              <w:rPr>
                                <w:lang w:val="en-US"/>
                              </w:rPr>
                            </w:pPr>
                          </w:p>
                          <w:p w14:paraId="2A7BB539" w14:textId="77777777" w:rsidR="00150824" w:rsidRPr="00B94674" w:rsidRDefault="00150824" w:rsidP="00204E76">
                            <w:pPr>
                              <w:pStyle w:val="Ttulo1"/>
                              <w:rPr>
                                <w:lang w:val="en-US"/>
                              </w:rPr>
                            </w:pPr>
                          </w:p>
                          <w:p w14:paraId="66E41CDA" w14:textId="77777777" w:rsidR="00150824" w:rsidRPr="00B94674" w:rsidRDefault="00150824">
                            <w:pPr>
                              <w:rPr>
                                <w:lang w:val="en-US"/>
                              </w:rPr>
                            </w:pPr>
                          </w:p>
                          <w:p w14:paraId="5833CC88" w14:textId="77777777" w:rsidR="00150824" w:rsidRPr="00B94674" w:rsidRDefault="00150824" w:rsidP="00204E76">
                            <w:pPr>
                              <w:pStyle w:val="Ttulo1"/>
                              <w:rPr>
                                <w:lang w:val="en-US"/>
                              </w:rPr>
                            </w:pPr>
                          </w:p>
                          <w:p w14:paraId="563A687A" w14:textId="77777777" w:rsidR="00150824" w:rsidRPr="00B94674" w:rsidRDefault="00150824">
                            <w:pPr>
                              <w:rPr>
                                <w:lang w:val="en-US"/>
                              </w:rPr>
                            </w:pPr>
                          </w:p>
                          <w:p w14:paraId="19C6FFD1" w14:textId="77777777" w:rsidR="00150824" w:rsidRPr="00B94674" w:rsidRDefault="00150824" w:rsidP="00204E76">
                            <w:pPr>
                              <w:pStyle w:val="Ttulo1"/>
                              <w:rPr>
                                <w:lang w:val="en-US"/>
                              </w:rPr>
                            </w:pPr>
                          </w:p>
                          <w:p w14:paraId="0250B332" w14:textId="77777777" w:rsidR="00150824" w:rsidRPr="00B94674" w:rsidRDefault="00150824">
                            <w:pPr>
                              <w:rPr>
                                <w:lang w:val="en-US"/>
                              </w:rPr>
                            </w:pPr>
                          </w:p>
                          <w:p w14:paraId="6CF73677" w14:textId="77777777" w:rsidR="00150824" w:rsidRPr="00B94674" w:rsidRDefault="00150824" w:rsidP="00204E76">
                            <w:pPr>
                              <w:pStyle w:val="Ttulo1"/>
                              <w:rPr>
                                <w:lang w:val="en-US"/>
                              </w:rPr>
                            </w:pPr>
                          </w:p>
                          <w:p w14:paraId="62F16100" w14:textId="77777777" w:rsidR="00150824" w:rsidRPr="00B94674" w:rsidRDefault="00150824">
                            <w:pPr>
                              <w:rPr>
                                <w:lang w:val="en-US"/>
                              </w:rPr>
                            </w:pPr>
                          </w:p>
                          <w:p w14:paraId="612331D0" w14:textId="77777777" w:rsidR="00150824" w:rsidRPr="00B94674" w:rsidRDefault="00150824" w:rsidP="00204E76">
                            <w:pPr>
                              <w:pStyle w:val="Ttulo1"/>
                              <w:rPr>
                                <w:lang w:val="en-US"/>
                              </w:rPr>
                            </w:pPr>
                          </w:p>
                          <w:p w14:paraId="1E3AD939" w14:textId="77777777" w:rsidR="00150824" w:rsidRPr="00B94674" w:rsidRDefault="00150824">
                            <w:pPr>
                              <w:rPr>
                                <w:lang w:val="en-US"/>
                              </w:rPr>
                            </w:pPr>
                          </w:p>
                          <w:p w14:paraId="52AC1F52" w14:textId="77777777" w:rsidR="00150824" w:rsidRPr="00B94674" w:rsidRDefault="00150824" w:rsidP="00204E76">
                            <w:pPr>
                              <w:pStyle w:val="Ttulo1"/>
                              <w:rPr>
                                <w:lang w:val="en-US"/>
                              </w:rPr>
                            </w:pPr>
                          </w:p>
                          <w:p w14:paraId="303A6ECC" w14:textId="77777777" w:rsidR="00150824" w:rsidRPr="00B94674" w:rsidRDefault="00150824">
                            <w:pPr>
                              <w:rPr>
                                <w:lang w:val="en-US"/>
                              </w:rPr>
                            </w:pPr>
                          </w:p>
                          <w:p w14:paraId="4CB95210" w14:textId="77777777" w:rsidR="00150824" w:rsidRPr="00B94674" w:rsidRDefault="00150824" w:rsidP="00204E76">
                            <w:pPr>
                              <w:pStyle w:val="Ttulo1"/>
                              <w:rPr>
                                <w:lang w:val="en-US"/>
                              </w:rPr>
                            </w:pPr>
                          </w:p>
                          <w:p w14:paraId="7C8E145D" w14:textId="77777777" w:rsidR="00150824" w:rsidRPr="00B94674" w:rsidRDefault="00150824">
                            <w:pPr>
                              <w:rPr>
                                <w:lang w:val="en-US"/>
                              </w:rPr>
                            </w:pPr>
                          </w:p>
                          <w:p w14:paraId="71B02AD8" w14:textId="77777777" w:rsidR="00150824" w:rsidRPr="00B94674" w:rsidRDefault="00150824" w:rsidP="00204E76">
                            <w:pPr>
                              <w:pStyle w:val="Ttulo1"/>
                              <w:rPr>
                                <w:lang w:val="en-US"/>
                              </w:rPr>
                            </w:pPr>
                          </w:p>
                          <w:p w14:paraId="0E689270" w14:textId="77777777" w:rsidR="00150824" w:rsidRPr="00B94674" w:rsidRDefault="00150824">
                            <w:pPr>
                              <w:rPr>
                                <w:lang w:val="en-US"/>
                              </w:rPr>
                            </w:pPr>
                          </w:p>
                          <w:p w14:paraId="5CC690CD" w14:textId="77777777" w:rsidR="00150824" w:rsidRPr="00B94674" w:rsidRDefault="00150824" w:rsidP="00204E76">
                            <w:pPr>
                              <w:pStyle w:val="Ttulo1"/>
                              <w:rPr>
                                <w:lang w:val="en-US"/>
                              </w:rPr>
                            </w:pPr>
                          </w:p>
                          <w:p w14:paraId="48ADF891" w14:textId="77777777" w:rsidR="00150824" w:rsidRPr="00B94674" w:rsidRDefault="00150824">
                            <w:pPr>
                              <w:rPr>
                                <w:lang w:val="en-US"/>
                              </w:rPr>
                            </w:pPr>
                          </w:p>
                          <w:p w14:paraId="5525A253" w14:textId="77777777" w:rsidR="00150824" w:rsidRPr="00B94674" w:rsidRDefault="00150824" w:rsidP="00204E76">
                            <w:pPr>
                              <w:pStyle w:val="Ttulo1"/>
                              <w:rPr>
                                <w:lang w:val="en-US"/>
                              </w:rPr>
                            </w:pPr>
                          </w:p>
                          <w:p w14:paraId="1FD12737" w14:textId="77777777" w:rsidR="00150824" w:rsidRPr="00B94674" w:rsidRDefault="00150824">
                            <w:pPr>
                              <w:rPr>
                                <w:lang w:val="en-US"/>
                              </w:rPr>
                            </w:pPr>
                          </w:p>
                          <w:p w14:paraId="35DA3363" w14:textId="77777777" w:rsidR="00150824" w:rsidRPr="00B94674" w:rsidRDefault="00150824" w:rsidP="00204E76">
                            <w:pPr>
                              <w:pStyle w:val="Ttulo1"/>
                              <w:rPr>
                                <w:lang w:val="en-US"/>
                              </w:rPr>
                            </w:pPr>
                          </w:p>
                          <w:p w14:paraId="0EF21E9B" w14:textId="77777777" w:rsidR="00150824" w:rsidRPr="00B94674" w:rsidRDefault="00150824">
                            <w:pPr>
                              <w:rPr>
                                <w:lang w:val="en-US"/>
                              </w:rPr>
                            </w:pPr>
                          </w:p>
                          <w:p w14:paraId="798CD847" w14:textId="77777777" w:rsidR="00150824" w:rsidRPr="00B94674" w:rsidRDefault="00150824" w:rsidP="00204E76">
                            <w:pPr>
                              <w:pStyle w:val="Ttulo1"/>
                              <w:rPr>
                                <w:lang w:val="en-US"/>
                              </w:rPr>
                            </w:pPr>
                          </w:p>
                          <w:p w14:paraId="2B520FEF" w14:textId="77777777" w:rsidR="00150824" w:rsidRPr="00B94674" w:rsidRDefault="00150824">
                            <w:pPr>
                              <w:rPr>
                                <w:lang w:val="en-US"/>
                              </w:rPr>
                            </w:pPr>
                          </w:p>
                          <w:p w14:paraId="063A0C49" w14:textId="77777777" w:rsidR="00150824" w:rsidRPr="00B94674" w:rsidRDefault="00150824" w:rsidP="00204E76">
                            <w:pPr>
                              <w:pStyle w:val="Ttulo1"/>
                              <w:rPr>
                                <w:lang w:val="en-US"/>
                              </w:rPr>
                            </w:pPr>
                          </w:p>
                          <w:p w14:paraId="7BF5F26E" w14:textId="77777777" w:rsidR="00150824" w:rsidRPr="00B94674" w:rsidRDefault="00150824">
                            <w:pPr>
                              <w:rPr>
                                <w:lang w:val="en-US"/>
                              </w:rPr>
                            </w:pPr>
                          </w:p>
                          <w:p w14:paraId="256262B8" w14:textId="77777777" w:rsidR="00150824" w:rsidRPr="00B94674" w:rsidRDefault="00150824" w:rsidP="00204E76">
                            <w:pPr>
                              <w:pStyle w:val="Ttulo1"/>
                              <w:rPr>
                                <w:lang w:val="en-US"/>
                              </w:rPr>
                            </w:pPr>
                          </w:p>
                          <w:p w14:paraId="4A71F0F4" w14:textId="77777777" w:rsidR="00150824" w:rsidRPr="00B94674" w:rsidRDefault="00150824">
                            <w:pPr>
                              <w:rPr>
                                <w:lang w:val="en-US"/>
                              </w:rPr>
                            </w:pPr>
                          </w:p>
                          <w:p w14:paraId="10359EC1" w14:textId="77777777" w:rsidR="00150824" w:rsidRPr="00B94674" w:rsidRDefault="00150824" w:rsidP="00204E76">
                            <w:pPr>
                              <w:pStyle w:val="Ttulo1"/>
                              <w:rPr>
                                <w:lang w:val="en-US"/>
                              </w:rPr>
                            </w:pPr>
                          </w:p>
                          <w:p w14:paraId="74180AFB" w14:textId="77777777" w:rsidR="00150824" w:rsidRPr="00B94674" w:rsidRDefault="00150824">
                            <w:pPr>
                              <w:rPr>
                                <w:lang w:val="en-US"/>
                              </w:rPr>
                            </w:pPr>
                          </w:p>
                          <w:p w14:paraId="596A3A37" w14:textId="77777777" w:rsidR="00150824" w:rsidRPr="00B94674" w:rsidRDefault="00150824" w:rsidP="00204E76">
                            <w:pPr>
                              <w:pStyle w:val="Ttulo1"/>
                              <w:rPr>
                                <w:lang w:val="en-US"/>
                              </w:rPr>
                            </w:pPr>
                          </w:p>
                          <w:p w14:paraId="5B4833B5" w14:textId="77777777" w:rsidR="00150824" w:rsidRPr="00B94674" w:rsidRDefault="00150824">
                            <w:pPr>
                              <w:rPr>
                                <w:lang w:val="en-US"/>
                              </w:rPr>
                            </w:pPr>
                          </w:p>
                          <w:p w14:paraId="7BF49DE3" w14:textId="77777777" w:rsidR="00150824" w:rsidRPr="00B94674" w:rsidRDefault="00150824" w:rsidP="00204E76">
                            <w:pPr>
                              <w:pStyle w:val="Ttulo1"/>
                              <w:rPr>
                                <w:lang w:val="en-US"/>
                              </w:rPr>
                            </w:pPr>
                          </w:p>
                          <w:p w14:paraId="725A0652" w14:textId="77777777" w:rsidR="00150824" w:rsidRPr="00B94674" w:rsidRDefault="00150824">
                            <w:pPr>
                              <w:rPr>
                                <w:lang w:val="en-US"/>
                              </w:rPr>
                            </w:pPr>
                          </w:p>
                          <w:p w14:paraId="02B1778C" w14:textId="77777777" w:rsidR="00150824" w:rsidRPr="00B94674" w:rsidRDefault="00150824" w:rsidP="00204E76">
                            <w:pPr>
                              <w:pStyle w:val="Ttulo1"/>
                              <w:rPr>
                                <w:lang w:val="en-US"/>
                              </w:rPr>
                            </w:pPr>
                          </w:p>
                          <w:p w14:paraId="6D43DDCB" w14:textId="77777777" w:rsidR="00150824" w:rsidRPr="00B94674" w:rsidRDefault="00150824">
                            <w:pPr>
                              <w:rPr>
                                <w:lang w:val="en-US"/>
                              </w:rPr>
                            </w:pPr>
                          </w:p>
                          <w:p w14:paraId="5FA0ADD5" w14:textId="77777777" w:rsidR="00150824" w:rsidRPr="00B94674" w:rsidRDefault="00150824" w:rsidP="00204E76">
                            <w:pPr>
                              <w:pStyle w:val="Ttulo1"/>
                              <w:rPr>
                                <w:lang w:val="en-US"/>
                              </w:rPr>
                            </w:pPr>
                          </w:p>
                          <w:p w14:paraId="3239A350" w14:textId="77777777" w:rsidR="00150824" w:rsidRPr="00B94674" w:rsidRDefault="00150824">
                            <w:pPr>
                              <w:rPr>
                                <w:lang w:val="en-US"/>
                              </w:rPr>
                            </w:pPr>
                          </w:p>
                          <w:p w14:paraId="683B1338" w14:textId="77777777" w:rsidR="00150824" w:rsidRPr="00B94674" w:rsidRDefault="00150824" w:rsidP="00204E76">
                            <w:pPr>
                              <w:pStyle w:val="Ttulo1"/>
                              <w:rPr>
                                <w:lang w:val="en-US"/>
                              </w:rPr>
                            </w:pPr>
                          </w:p>
                          <w:p w14:paraId="3D5D3F68" w14:textId="77777777" w:rsidR="00150824" w:rsidRPr="00B94674" w:rsidRDefault="00150824">
                            <w:pPr>
                              <w:rPr>
                                <w:lang w:val="en-US"/>
                              </w:rPr>
                            </w:pPr>
                          </w:p>
                          <w:p w14:paraId="3D56607C" w14:textId="77777777" w:rsidR="00150824" w:rsidRPr="00B94674" w:rsidRDefault="00150824" w:rsidP="00204E76">
                            <w:pPr>
                              <w:pStyle w:val="Ttulo1"/>
                              <w:rPr>
                                <w:lang w:val="en-US"/>
                              </w:rPr>
                            </w:pPr>
                          </w:p>
                          <w:p w14:paraId="35C03782" w14:textId="77777777" w:rsidR="00150824" w:rsidRPr="00B94674" w:rsidRDefault="00150824">
                            <w:pPr>
                              <w:rPr>
                                <w:lang w:val="en-US"/>
                              </w:rPr>
                            </w:pPr>
                          </w:p>
                          <w:p w14:paraId="2A1E547D" w14:textId="77777777" w:rsidR="00150824" w:rsidRPr="00B94674" w:rsidRDefault="00150824" w:rsidP="00204E76">
                            <w:pPr>
                              <w:pStyle w:val="Ttulo1"/>
                              <w:rPr>
                                <w:lang w:val="en-US"/>
                              </w:rPr>
                            </w:pPr>
                          </w:p>
                          <w:p w14:paraId="689C0637" w14:textId="77777777" w:rsidR="00150824" w:rsidRPr="00B94674" w:rsidRDefault="00150824">
                            <w:pPr>
                              <w:rPr>
                                <w:lang w:val="en-US"/>
                              </w:rPr>
                            </w:pPr>
                          </w:p>
                          <w:p w14:paraId="44A75EC5" w14:textId="77777777" w:rsidR="00150824" w:rsidRPr="00B94674" w:rsidRDefault="00150824" w:rsidP="00204E76">
                            <w:pPr>
                              <w:pStyle w:val="Ttulo1"/>
                              <w:rPr>
                                <w:lang w:val="en-US"/>
                              </w:rPr>
                            </w:pPr>
                          </w:p>
                          <w:p w14:paraId="63EB8FE5" w14:textId="77777777" w:rsidR="00150824" w:rsidRPr="00B94674" w:rsidRDefault="00150824">
                            <w:pPr>
                              <w:rPr>
                                <w:lang w:val="en-US"/>
                              </w:rPr>
                            </w:pPr>
                          </w:p>
                          <w:p w14:paraId="5EFC2659" w14:textId="77777777" w:rsidR="00150824" w:rsidRPr="00B94674" w:rsidRDefault="00150824" w:rsidP="00204E76">
                            <w:pPr>
                              <w:pStyle w:val="Ttulo1"/>
                              <w:rPr>
                                <w:lang w:val="en-US"/>
                              </w:rPr>
                            </w:pPr>
                          </w:p>
                          <w:p w14:paraId="0A57FC3A" w14:textId="77777777" w:rsidR="00150824" w:rsidRPr="00B94674" w:rsidRDefault="00150824">
                            <w:pPr>
                              <w:rPr>
                                <w:lang w:val="en-US"/>
                              </w:rPr>
                            </w:pPr>
                          </w:p>
                          <w:p w14:paraId="6C73F304" w14:textId="77777777" w:rsidR="00150824" w:rsidRPr="00B94674" w:rsidRDefault="00150824" w:rsidP="00204E76">
                            <w:pPr>
                              <w:pStyle w:val="Ttulo1"/>
                              <w:rPr>
                                <w:lang w:val="en-US"/>
                              </w:rPr>
                            </w:pPr>
                          </w:p>
                          <w:p w14:paraId="373ED844" w14:textId="77777777" w:rsidR="00150824" w:rsidRPr="00B94674" w:rsidRDefault="00150824">
                            <w:pPr>
                              <w:rPr>
                                <w:lang w:val="en-US"/>
                              </w:rPr>
                            </w:pPr>
                          </w:p>
                          <w:p w14:paraId="00FB6D44" w14:textId="77777777" w:rsidR="00150824" w:rsidRPr="00B94674" w:rsidRDefault="00150824" w:rsidP="00204E76">
                            <w:pPr>
                              <w:pStyle w:val="Ttulo1"/>
                              <w:rPr>
                                <w:lang w:val="en-US"/>
                              </w:rPr>
                            </w:pPr>
                          </w:p>
                          <w:p w14:paraId="489B84E5" w14:textId="77777777" w:rsidR="00150824" w:rsidRPr="00B94674" w:rsidRDefault="00150824">
                            <w:pPr>
                              <w:rPr>
                                <w:lang w:val="en-US"/>
                              </w:rPr>
                            </w:pPr>
                          </w:p>
                          <w:p w14:paraId="11463211" w14:textId="77777777" w:rsidR="00150824" w:rsidRPr="00B94674" w:rsidRDefault="00150824" w:rsidP="00204E76">
                            <w:pPr>
                              <w:pStyle w:val="Ttulo1"/>
                              <w:rPr>
                                <w:lang w:val="en-US"/>
                              </w:rPr>
                            </w:pPr>
                          </w:p>
                          <w:p w14:paraId="4CFB7231" w14:textId="77777777" w:rsidR="00150824" w:rsidRPr="00B94674" w:rsidRDefault="00150824">
                            <w:pPr>
                              <w:rPr>
                                <w:lang w:val="en-US"/>
                              </w:rPr>
                            </w:pPr>
                          </w:p>
                          <w:p w14:paraId="6558AE98" w14:textId="77777777" w:rsidR="00150824" w:rsidRPr="00B94674" w:rsidRDefault="00150824" w:rsidP="00204E76">
                            <w:pPr>
                              <w:pStyle w:val="Ttulo1"/>
                              <w:rPr>
                                <w:lang w:val="en-US"/>
                              </w:rPr>
                            </w:pPr>
                          </w:p>
                          <w:p w14:paraId="162EF389" w14:textId="77777777" w:rsidR="00150824" w:rsidRPr="00B94674" w:rsidRDefault="00150824">
                            <w:pPr>
                              <w:rPr>
                                <w:lang w:val="en-US"/>
                              </w:rPr>
                            </w:pPr>
                          </w:p>
                          <w:p w14:paraId="22417AFB" w14:textId="77777777" w:rsidR="00150824" w:rsidRPr="00B94674" w:rsidRDefault="00150824" w:rsidP="00204E76">
                            <w:pPr>
                              <w:pStyle w:val="Ttulo1"/>
                              <w:rPr>
                                <w:lang w:val="en-US"/>
                              </w:rPr>
                            </w:pPr>
                          </w:p>
                          <w:p w14:paraId="4517A91A" w14:textId="77777777" w:rsidR="00150824" w:rsidRPr="00B94674" w:rsidRDefault="00150824">
                            <w:pPr>
                              <w:rPr>
                                <w:lang w:val="en-US"/>
                              </w:rPr>
                            </w:pPr>
                          </w:p>
                          <w:p w14:paraId="37BF33F2" w14:textId="77777777" w:rsidR="00150824" w:rsidRPr="00B94674" w:rsidRDefault="00150824" w:rsidP="00204E76">
                            <w:pPr>
                              <w:pStyle w:val="Ttulo1"/>
                              <w:rPr>
                                <w:lang w:val="en-US"/>
                              </w:rPr>
                            </w:pPr>
                          </w:p>
                          <w:p w14:paraId="3D389B2A" w14:textId="77777777" w:rsidR="00150824" w:rsidRPr="00B94674" w:rsidRDefault="00150824">
                            <w:pPr>
                              <w:rPr>
                                <w:lang w:val="en-US"/>
                              </w:rPr>
                            </w:pPr>
                          </w:p>
                          <w:p w14:paraId="3FA56257" w14:textId="77777777" w:rsidR="00150824" w:rsidRPr="00B94674" w:rsidRDefault="00150824" w:rsidP="00204E76">
                            <w:pPr>
                              <w:pStyle w:val="Ttulo1"/>
                              <w:rPr>
                                <w:lang w:val="en-US"/>
                              </w:rPr>
                            </w:pPr>
                          </w:p>
                          <w:p w14:paraId="46BA7367" w14:textId="77777777" w:rsidR="00150824" w:rsidRPr="00B94674" w:rsidRDefault="00150824">
                            <w:pPr>
                              <w:rPr>
                                <w:lang w:val="en-US"/>
                              </w:rPr>
                            </w:pPr>
                          </w:p>
                          <w:p w14:paraId="79EA216A" w14:textId="77777777" w:rsidR="00150824" w:rsidRPr="00B94674" w:rsidRDefault="00150824" w:rsidP="00204E76">
                            <w:pPr>
                              <w:pStyle w:val="Ttulo1"/>
                              <w:rPr>
                                <w:lang w:val="en-US"/>
                              </w:rPr>
                            </w:pPr>
                          </w:p>
                          <w:p w14:paraId="2610C809" w14:textId="77777777" w:rsidR="00150824" w:rsidRPr="00B94674" w:rsidRDefault="00150824">
                            <w:pPr>
                              <w:rPr>
                                <w:lang w:val="en-US"/>
                              </w:rPr>
                            </w:pPr>
                          </w:p>
                          <w:p w14:paraId="6CD6C3BB" w14:textId="77777777" w:rsidR="00150824" w:rsidRPr="00B94674" w:rsidRDefault="00150824" w:rsidP="00204E76">
                            <w:pPr>
                              <w:pStyle w:val="Ttulo1"/>
                              <w:rPr>
                                <w:lang w:val="en-US"/>
                              </w:rPr>
                            </w:pPr>
                          </w:p>
                          <w:p w14:paraId="061FBB32" w14:textId="77777777" w:rsidR="00150824" w:rsidRPr="00B94674" w:rsidRDefault="00150824">
                            <w:pPr>
                              <w:rPr>
                                <w:lang w:val="en-US"/>
                              </w:rPr>
                            </w:pPr>
                          </w:p>
                          <w:p w14:paraId="0A5D3420" w14:textId="77777777" w:rsidR="00150824" w:rsidRPr="00B94674" w:rsidRDefault="00150824" w:rsidP="00204E76">
                            <w:pPr>
                              <w:pStyle w:val="Ttulo1"/>
                              <w:rPr>
                                <w:lang w:val="en-US"/>
                              </w:rPr>
                            </w:pPr>
                          </w:p>
                          <w:p w14:paraId="34A563A0" w14:textId="77777777" w:rsidR="00150824" w:rsidRPr="00B94674" w:rsidRDefault="00150824">
                            <w:pPr>
                              <w:rPr>
                                <w:lang w:val="en-US"/>
                              </w:rPr>
                            </w:pPr>
                          </w:p>
                          <w:p w14:paraId="47EBCD36" w14:textId="77777777" w:rsidR="00150824" w:rsidRPr="00B94674" w:rsidRDefault="00150824" w:rsidP="00204E76">
                            <w:pPr>
                              <w:pStyle w:val="Ttulo1"/>
                              <w:rPr>
                                <w:lang w:val="en-US"/>
                              </w:rPr>
                            </w:pPr>
                          </w:p>
                          <w:p w14:paraId="3C2C7386" w14:textId="77777777" w:rsidR="00150824" w:rsidRPr="00B94674" w:rsidRDefault="00150824">
                            <w:pPr>
                              <w:rPr>
                                <w:lang w:val="en-US"/>
                              </w:rPr>
                            </w:pPr>
                          </w:p>
                          <w:p w14:paraId="1058AC88" w14:textId="77777777" w:rsidR="00150824" w:rsidRPr="00B94674" w:rsidRDefault="00150824" w:rsidP="00204E76">
                            <w:pPr>
                              <w:pStyle w:val="Ttulo1"/>
                              <w:rPr>
                                <w:lang w:val="en-US"/>
                              </w:rPr>
                            </w:pPr>
                          </w:p>
                          <w:p w14:paraId="34DF9082" w14:textId="77777777" w:rsidR="00150824" w:rsidRPr="00B94674" w:rsidRDefault="00150824">
                            <w:pPr>
                              <w:rPr>
                                <w:lang w:val="en-US"/>
                              </w:rPr>
                            </w:pPr>
                          </w:p>
                          <w:p w14:paraId="7FB7A06B" w14:textId="77777777" w:rsidR="00150824" w:rsidRPr="00B94674" w:rsidRDefault="00150824" w:rsidP="00204E76">
                            <w:pPr>
                              <w:pStyle w:val="Ttulo1"/>
                              <w:rPr>
                                <w:lang w:val="en-US"/>
                              </w:rPr>
                            </w:pPr>
                          </w:p>
                          <w:p w14:paraId="429216DE" w14:textId="77777777" w:rsidR="00150824" w:rsidRPr="00B94674" w:rsidRDefault="00150824">
                            <w:pPr>
                              <w:rPr>
                                <w:lang w:val="en-US"/>
                              </w:rPr>
                            </w:pPr>
                          </w:p>
                          <w:p w14:paraId="79840EFF" w14:textId="77777777" w:rsidR="00150824" w:rsidRPr="00B94674" w:rsidRDefault="00150824" w:rsidP="00204E76">
                            <w:pPr>
                              <w:pStyle w:val="Ttulo1"/>
                              <w:rPr>
                                <w:lang w:val="en-US"/>
                              </w:rPr>
                            </w:pPr>
                          </w:p>
                          <w:p w14:paraId="5A40505C" w14:textId="77777777" w:rsidR="00150824" w:rsidRPr="00B94674" w:rsidRDefault="00150824">
                            <w:pPr>
                              <w:rPr>
                                <w:lang w:val="en-US"/>
                              </w:rPr>
                            </w:pPr>
                          </w:p>
                          <w:p w14:paraId="7057BFD9" w14:textId="77777777" w:rsidR="00150824" w:rsidRPr="00B94674" w:rsidRDefault="00150824" w:rsidP="00204E76">
                            <w:pPr>
                              <w:pStyle w:val="Ttulo1"/>
                              <w:rPr>
                                <w:lang w:val="en-US"/>
                              </w:rPr>
                            </w:pPr>
                          </w:p>
                          <w:p w14:paraId="7167CD48" w14:textId="77777777" w:rsidR="00150824" w:rsidRPr="00B94674" w:rsidRDefault="00150824">
                            <w:pPr>
                              <w:rPr>
                                <w:lang w:val="en-US"/>
                              </w:rPr>
                            </w:pPr>
                          </w:p>
                          <w:p w14:paraId="363B4143" w14:textId="77777777" w:rsidR="00150824" w:rsidRPr="00B94674" w:rsidRDefault="00150824" w:rsidP="00204E76">
                            <w:pPr>
                              <w:pStyle w:val="Ttulo1"/>
                              <w:rPr>
                                <w:lang w:val="en-US"/>
                              </w:rPr>
                            </w:pPr>
                          </w:p>
                          <w:p w14:paraId="1A4375CB" w14:textId="77777777" w:rsidR="00150824" w:rsidRPr="00B94674" w:rsidRDefault="00150824">
                            <w:pPr>
                              <w:rPr>
                                <w:lang w:val="en-US"/>
                              </w:rPr>
                            </w:pPr>
                          </w:p>
                          <w:p w14:paraId="290AA70B" w14:textId="77777777" w:rsidR="00150824" w:rsidRPr="00B94674" w:rsidRDefault="00150824" w:rsidP="00204E76">
                            <w:pPr>
                              <w:pStyle w:val="Ttulo1"/>
                              <w:rPr>
                                <w:lang w:val="en-US"/>
                              </w:rPr>
                            </w:pPr>
                          </w:p>
                          <w:p w14:paraId="18B7109D" w14:textId="77777777" w:rsidR="00150824" w:rsidRPr="00B94674" w:rsidRDefault="00150824">
                            <w:pPr>
                              <w:rPr>
                                <w:lang w:val="en-US"/>
                              </w:rPr>
                            </w:pPr>
                          </w:p>
                          <w:p w14:paraId="420512AE" w14:textId="77777777" w:rsidR="00150824" w:rsidRPr="00B94674" w:rsidRDefault="00150824" w:rsidP="00204E76">
                            <w:pPr>
                              <w:pStyle w:val="Ttulo1"/>
                              <w:rPr>
                                <w:lang w:val="en-US"/>
                              </w:rPr>
                            </w:pPr>
                          </w:p>
                          <w:p w14:paraId="57AA672A" w14:textId="77777777" w:rsidR="00150824" w:rsidRPr="00B94674" w:rsidRDefault="00150824">
                            <w:pPr>
                              <w:rPr>
                                <w:lang w:val="en-US"/>
                              </w:rPr>
                            </w:pPr>
                          </w:p>
                          <w:p w14:paraId="3F449AD0" w14:textId="77777777" w:rsidR="00150824" w:rsidRPr="00B94674" w:rsidRDefault="00150824" w:rsidP="00204E76">
                            <w:pPr>
                              <w:pStyle w:val="Ttulo1"/>
                              <w:rPr>
                                <w:lang w:val="en-US"/>
                              </w:rPr>
                            </w:pPr>
                          </w:p>
                          <w:p w14:paraId="45F3EE43" w14:textId="77777777" w:rsidR="00150824" w:rsidRPr="00B94674" w:rsidRDefault="00150824">
                            <w:pPr>
                              <w:rPr>
                                <w:lang w:val="en-US"/>
                              </w:rPr>
                            </w:pPr>
                          </w:p>
                          <w:p w14:paraId="3A084BDE" w14:textId="77777777" w:rsidR="00150824" w:rsidRPr="00B94674" w:rsidRDefault="00150824" w:rsidP="00204E76">
                            <w:pPr>
                              <w:pStyle w:val="Ttulo1"/>
                              <w:rPr>
                                <w:lang w:val="en-US"/>
                              </w:rPr>
                            </w:pPr>
                          </w:p>
                          <w:p w14:paraId="6B536115" w14:textId="77777777" w:rsidR="00150824" w:rsidRPr="00B94674" w:rsidRDefault="00150824">
                            <w:pPr>
                              <w:rPr>
                                <w:lang w:val="en-US"/>
                              </w:rPr>
                            </w:pPr>
                          </w:p>
                          <w:p w14:paraId="78C04FDF" w14:textId="77777777" w:rsidR="00150824" w:rsidRPr="00B94674" w:rsidRDefault="00150824" w:rsidP="00204E76">
                            <w:pPr>
                              <w:pStyle w:val="Ttulo1"/>
                              <w:rPr>
                                <w:lang w:val="en-US"/>
                              </w:rPr>
                            </w:pPr>
                          </w:p>
                          <w:p w14:paraId="04C517ED" w14:textId="77777777" w:rsidR="00150824" w:rsidRPr="00B94674" w:rsidRDefault="00150824">
                            <w:pPr>
                              <w:rPr>
                                <w:lang w:val="en-US"/>
                              </w:rPr>
                            </w:pPr>
                          </w:p>
                          <w:p w14:paraId="18338098" w14:textId="77777777" w:rsidR="00150824" w:rsidRPr="00B94674" w:rsidRDefault="00150824" w:rsidP="00204E76">
                            <w:pPr>
                              <w:pStyle w:val="Ttulo1"/>
                              <w:rPr>
                                <w:lang w:val="en-US"/>
                              </w:rPr>
                            </w:pPr>
                          </w:p>
                          <w:p w14:paraId="0AD9021E" w14:textId="77777777" w:rsidR="00150824" w:rsidRPr="00B94674" w:rsidRDefault="00150824">
                            <w:pPr>
                              <w:rPr>
                                <w:lang w:val="en-US"/>
                              </w:rPr>
                            </w:pPr>
                          </w:p>
                          <w:p w14:paraId="4232E388" w14:textId="77777777" w:rsidR="00150824" w:rsidRPr="00B94674" w:rsidRDefault="00150824" w:rsidP="00204E76">
                            <w:pPr>
                              <w:pStyle w:val="Ttulo1"/>
                              <w:rPr>
                                <w:lang w:val="en-US"/>
                              </w:rPr>
                            </w:pPr>
                          </w:p>
                          <w:p w14:paraId="354FBFCF" w14:textId="77777777" w:rsidR="00150824" w:rsidRPr="00B94674" w:rsidRDefault="00150824">
                            <w:pPr>
                              <w:rPr>
                                <w:lang w:val="en-US"/>
                              </w:rPr>
                            </w:pPr>
                          </w:p>
                          <w:p w14:paraId="4F7E3526" w14:textId="77777777" w:rsidR="00150824" w:rsidRPr="00B94674" w:rsidRDefault="00150824" w:rsidP="00204E76">
                            <w:pPr>
                              <w:pStyle w:val="Ttulo1"/>
                              <w:rPr>
                                <w:lang w:val="en-US"/>
                              </w:rPr>
                            </w:pPr>
                          </w:p>
                          <w:p w14:paraId="37C9E18D" w14:textId="77777777" w:rsidR="00150824" w:rsidRPr="00B94674" w:rsidRDefault="00150824">
                            <w:pPr>
                              <w:rPr>
                                <w:lang w:val="en-US"/>
                              </w:rPr>
                            </w:pPr>
                          </w:p>
                          <w:p w14:paraId="56DEA388" w14:textId="77777777" w:rsidR="00150824" w:rsidRPr="00B94674" w:rsidRDefault="00150824" w:rsidP="00204E76">
                            <w:pPr>
                              <w:pStyle w:val="Ttulo1"/>
                              <w:rPr>
                                <w:lang w:val="en-US"/>
                              </w:rPr>
                            </w:pPr>
                          </w:p>
                          <w:p w14:paraId="363472EC" w14:textId="77777777" w:rsidR="00A5206C" w:rsidRDefault="00A5206C"/>
                          <w:p w14:paraId="5DCA3D32" w14:textId="15298B66" w:rsidR="00150824" w:rsidRPr="00B94674" w:rsidRDefault="00150824" w:rsidP="00204E76">
                            <w:pPr>
                              <w:pStyle w:val="Ttulo1"/>
                              <w:rPr>
                                <w:lang w:val="en-US"/>
                              </w:rPr>
                            </w:pPr>
                          </w:p>
                          <w:p w14:paraId="329A7CA9" w14:textId="77777777" w:rsidR="00150824" w:rsidRPr="00B94674" w:rsidRDefault="00150824">
                            <w:pPr>
                              <w:rPr>
                                <w:lang w:val="en-US"/>
                              </w:rPr>
                            </w:pPr>
                          </w:p>
                          <w:p w14:paraId="6BAD1C89" w14:textId="77777777" w:rsidR="00150824" w:rsidRPr="00B94674" w:rsidRDefault="00150824" w:rsidP="00204E76">
                            <w:pPr>
                              <w:pStyle w:val="Ttulo1"/>
                              <w:rPr>
                                <w:lang w:val="en-US"/>
                              </w:rPr>
                            </w:pPr>
                          </w:p>
                          <w:p w14:paraId="6B2C9600" w14:textId="77777777" w:rsidR="00150824" w:rsidRPr="00B94674" w:rsidRDefault="00150824">
                            <w:pPr>
                              <w:rPr>
                                <w:lang w:val="en-US"/>
                              </w:rPr>
                            </w:pPr>
                          </w:p>
                          <w:p w14:paraId="28835CF0" w14:textId="77777777" w:rsidR="00150824" w:rsidRPr="00B94674" w:rsidRDefault="00150824" w:rsidP="00204E76">
                            <w:pPr>
                              <w:pStyle w:val="Ttulo1"/>
                              <w:rPr>
                                <w:lang w:val="en-US"/>
                              </w:rPr>
                            </w:pPr>
                          </w:p>
                          <w:p w14:paraId="52911C0F" w14:textId="77777777" w:rsidR="00150824" w:rsidRPr="00B94674" w:rsidRDefault="00150824">
                            <w:pPr>
                              <w:rPr>
                                <w:lang w:val="en-US"/>
                              </w:rPr>
                            </w:pPr>
                          </w:p>
                          <w:p w14:paraId="23EE401F" w14:textId="77777777" w:rsidR="00150824" w:rsidRPr="00B94674" w:rsidRDefault="00150824" w:rsidP="00204E76">
                            <w:pPr>
                              <w:pStyle w:val="Ttulo1"/>
                              <w:rPr>
                                <w:lang w:val="en-US"/>
                              </w:rPr>
                            </w:pPr>
                          </w:p>
                          <w:p w14:paraId="061EA27B" w14:textId="77777777" w:rsidR="00150824" w:rsidRPr="00B94674" w:rsidRDefault="00150824">
                            <w:pPr>
                              <w:rPr>
                                <w:lang w:val="en-US"/>
                              </w:rPr>
                            </w:pPr>
                          </w:p>
                          <w:p w14:paraId="604C0B85" w14:textId="77777777" w:rsidR="00150824" w:rsidRPr="00B94674" w:rsidRDefault="00150824" w:rsidP="00204E76">
                            <w:pPr>
                              <w:pStyle w:val="Ttulo1"/>
                              <w:rPr>
                                <w:lang w:val="en-US"/>
                              </w:rPr>
                            </w:pPr>
                          </w:p>
                          <w:p w14:paraId="6062C80E" w14:textId="77777777" w:rsidR="00150824" w:rsidRPr="00B94674" w:rsidRDefault="00150824">
                            <w:pPr>
                              <w:rPr>
                                <w:lang w:val="en-US"/>
                              </w:rPr>
                            </w:pPr>
                          </w:p>
                          <w:p w14:paraId="48A199A7" w14:textId="77777777" w:rsidR="00150824" w:rsidRPr="00B94674" w:rsidRDefault="00150824" w:rsidP="00204E76">
                            <w:pPr>
                              <w:pStyle w:val="Ttulo1"/>
                              <w:rPr>
                                <w:lang w:val="en-US"/>
                              </w:rPr>
                            </w:pPr>
                          </w:p>
                          <w:p w14:paraId="7A9069F7" w14:textId="77777777" w:rsidR="00150824" w:rsidRPr="00B94674" w:rsidRDefault="00150824">
                            <w:pPr>
                              <w:rPr>
                                <w:lang w:val="en-US"/>
                              </w:rPr>
                            </w:pPr>
                          </w:p>
                          <w:p w14:paraId="113E21D1" w14:textId="77777777" w:rsidR="00150824" w:rsidRPr="00B94674" w:rsidRDefault="00150824" w:rsidP="00204E76">
                            <w:pPr>
                              <w:pStyle w:val="Ttulo1"/>
                              <w:rPr>
                                <w:lang w:val="en-US"/>
                              </w:rPr>
                            </w:pPr>
                          </w:p>
                          <w:p w14:paraId="17A416C9" w14:textId="77777777" w:rsidR="00150824" w:rsidRPr="00B94674" w:rsidRDefault="00150824">
                            <w:pPr>
                              <w:rPr>
                                <w:lang w:val="en-US"/>
                              </w:rPr>
                            </w:pPr>
                          </w:p>
                          <w:p w14:paraId="0D0AD7EB" w14:textId="77777777" w:rsidR="00150824" w:rsidRPr="00B94674" w:rsidRDefault="00150824" w:rsidP="00204E76">
                            <w:pPr>
                              <w:pStyle w:val="Ttulo1"/>
                              <w:rPr>
                                <w:lang w:val="en-US"/>
                              </w:rPr>
                            </w:pPr>
                          </w:p>
                          <w:p w14:paraId="7409FD01" w14:textId="77777777" w:rsidR="00150824" w:rsidRPr="00B94674" w:rsidRDefault="00150824">
                            <w:pPr>
                              <w:rPr>
                                <w:lang w:val="en-US"/>
                              </w:rPr>
                            </w:pPr>
                          </w:p>
                          <w:p w14:paraId="3E3BF6C4" w14:textId="77777777" w:rsidR="00150824" w:rsidRPr="00B94674" w:rsidRDefault="00150824" w:rsidP="00204E76">
                            <w:pPr>
                              <w:pStyle w:val="Ttulo1"/>
                              <w:rPr>
                                <w:lang w:val="en-US"/>
                              </w:rPr>
                            </w:pPr>
                          </w:p>
                          <w:p w14:paraId="1D768A28" w14:textId="77777777" w:rsidR="00150824" w:rsidRPr="00B94674" w:rsidRDefault="00150824">
                            <w:pPr>
                              <w:rPr>
                                <w:lang w:val="en-US"/>
                              </w:rPr>
                            </w:pPr>
                          </w:p>
                          <w:p w14:paraId="679EE8E9" w14:textId="77777777" w:rsidR="00150824" w:rsidRPr="00B94674" w:rsidRDefault="00150824" w:rsidP="00204E76">
                            <w:pPr>
                              <w:pStyle w:val="Ttulo1"/>
                              <w:rPr>
                                <w:lang w:val="en-US"/>
                              </w:rPr>
                            </w:pPr>
                          </w:p>
                          <w:p w14:paraId="565A1E51" w14:textId="77777777" w:rsidR="00150824" w:rsidRPr="00B94674" w:rsidRDefault="00150824">
                            <w:pPr>
                              <w:rPr>
                                <w:lang w:val="en-US"/>
                              </w:rPr>
                            </w:pPr>
                          </w:p>
                          <w:p w14:paraId="5A49E3F0" w14:textId="77777777" w:rsidR="00150824" w:rsidRPr="00B94674" w:rsidRDefault="00150824" w:rsidP="00204E76">
                            <w:pPr>
                              <w:pStyle w:val="Ttulo1"/>
                              <w:rPr>
                                <w:lang w:val="en-US"/>
                              </w:rPr>
                            </w:pPr>
                          </w:p>
                          <w:p w14:paraId="5FBA5836" w14:textId="77777777" w:rsidR="00150824" w:rsidRPr="00B94674" w:rsidRDefault="00150824">
                            <w:pPr>
                              <w:rPr>
                                <w:lang w:val="en-US"/>
                              </w:rPr>
                            </w:pPr>
                          </w:p>
                          <w:p w14:paraId="0AD6EA49" w14:textId="77777777" w:rsidR="00150824" w:rsidRPr="00B94674" w:rsidRDefault="00150824" w:rsidP="00204E76">
                            <w:pPr>
                              <w:pStyle w:val="Ttulo1"/>
                              <w:rPr>
                                <w:lang w:val="en-US"/>
                              </w:rPr>
                            </w:pPr>
                          </w:p>
                          <w:p w14:paraId="71E69DC0" w14:textId="77777777" w:rsidR="00150824" w:rsidRPr="00B94674" w:rsidRDefault="00150824">
                            <w:pPr>
                              <w:rPr>
                                <w:lang w:val="en-US"/>
                              </w:rPr>
                            </w:pPr>
                          </w:p>
                          <w:p w14:paraId="373EC789" w14:textId="77777777" w:rsidR="00150824" w:rsidRPr="00B94674" w:rsidRDefault="00150824" w:rsidP="00204E76">
                            <w:pPr>
                              <w:pStyle w:val="Ttulo1"/>
                              <w:rPr>
                                <w:lang w:val="en-US"/>
                              </w:rPr>
                            </w:pPr>
                          </w:p>
                          <w:p w14:paraId="7E79A51D" w14:textId="77777777" w:rsidR="00150824" w:rsidRPr="00B94674" w:rsidRDefault="00150824">
                            <w:pPr>
                              <w:rPr>
                                <w:lang w:val="en-US"/>
                              </w:rPr>
                            </w:pPr>
                          </w:p>
                          <w:p w14:paraId="1BC03B47" w14:textId="77777777" w:rsidR="00150824" w:rsidRPr="00B94674" w:rsidRDefault="00150824" w:rsidP="00204E76">
                            <w:pPr>
                              <w:pStyle w:val="Ttulo1"/>
                              <w:rPr>
                                <w:lang w:val="en-US"/>
                              </w:rPr>
                            </w:pPr>
                          </w:p>
                          <w:p w14:paraId="38AEE271" w14:textId="77777777" w:rsidR="00150824" w:rsidRPr="00B94674" w:rsidRDefault="00150824">
                            <w:pPr>
                              <w:rPr>
                                <w:lang w:val="en-US"/>
                              </w:rPr>
                            </w:pPr>
                          </w:p>
                          <w:p w14:paraId="2831E61D" w14:textId="77777777" w:rsidR="00150824" w:rsidRPr="00B94674" w:rsidRDefault="00150824" w:rsidP="00204E76">
                            <w:pPr>
                              <w:pStyle w:val="Ttulo1"/>
                              <w:rPr>
                                <w:lang w:val="en-US"/>
                              </w:rPr>
                            </w:pPr>
                          </w:p>
                          <w:p w14:paraId="1D55B0F1" w14:textId="77777777" w:rsidR="00150824" w:rsidRPr="00B94674" w:rsidRDefault="00150824">
                            <w:pPr>
                              <w:rPr>
                                <w:lang w:val="en-US"/>
                              </w:rPr>
                            </w:pPr>
                          </w:p>
                          <w:p w14:paraId="7B71CF2F" w14:textId="77777777" w:rsidR="00150824" w:rsidRPr="00B94674" w:rsidRDefault="00150824" w:rsidP="00204E76">
                            <w:pPr>
                              <w:pStyle w:val="Ttulo1"/>
                              <w:rPr>
                                <w:lang w:val="en-US"/>
                              </w:rPr>
                            </w:pPr>
                          </w:p>
                          <w:p w14:paraId="582642C5" w14:textId="77777777" w:rsidR="00150824" w:rsidRPr="00B94674" w:rsidRDefault="00150824">
                            <w:pPr>
                              <w:rPr>
                                <w:lang w:val="en-US"/>
                              </w:rPr>
                            </w:pPr>
                          </w:p>
                          <w:p w14:paraId="4EDC73C8" w14:textId="77777777" w:rsidR="00150824" w:rsidRPr="00B94674" w:rsidRDefault="00150824" w:rsidP="00204E76">
                            <w:pPr>
                              <w:pStyle w:val="Ttulo1"/>
                              <w:rPr>
                                <w:lang w:val="en-US"/>
                              </w:rPr>
                            </w:pPr>
                          </w:p>
                          <w:p w14:paraId="7A528EED" w14:textId="77777777" w:rsidR="00150824" w:rsidRPr="00B94674" w:rsidRDefault="00150824">
                            <w:pPr>
                              <w:rPr>
                                <w:lang w:val="en-US"/>
                              </w:rPr>
                            </w:pPr>
                          </w:p>
                          <w:p w14:paraId="4C42210B" w14:textId="77777777" w:rsidR="00150824" w:rsidRPr="00B94674" w:rsidRDefault="00150824" w:rsidP="00204E76">
                            <w:pPr>
                              <w:pStyle w:val="Ttulo1"/>
                              <w:rPr>
                                <w:lang w:val="en-US"/>
                              </w:rPr>
                            </w:pPr>
                          </w:p>
                          <w:p w14:paraId="1FFA8215" w14:textId="77777777" w:rsidR="00150824" w:rsidRPr="00B94674" w:rsidRDefault="00150824">
                            <w:pPr>
                              <w:rPr>
                                <w:lang w:val="en-US"/>
                              </w:rPr>
                            </w:pPr>
                          </w:p>
                          <w:p w14:paraId="685D265C" w14:textId="77777777" w:rsidR="00150824" w:rsidRPr="00B94674" w:rsidRDefault="00150824" w:rsidP="00204E76">
                            <w:pPr>
                              <w:pStyle w:val="Ttulo1"/>
                              <w:rPr>
                                <w:lang w:val="en-US"/>
                              </w:rPr>
                            </w:pPr>
                          </w:p>
                          <w:p w14:paraId="5895833E" w14:textId="77777777" w:rsidR="00150824" w:rsidRPr="00B94674" w:rsidRDefault="00150824">
                            <w:pPr>
                              <w:rPr>
                                <w:lang w:val="en-US"/>
                              </w:rPr>
                            </w:pPr>
                          </w:p>
                          <w:p w14:paraId="7AD8C9F8" w14:textId="77777777" w:rsidR="00150824" w:rsidRPr="00B94674" w:rsidRDefault="00150824" w:rsidP="00204E76">
                            <w:pPr>
                              <w:pStyle w:val="Ttulo1"/>
                              <w:rPr>
                                <w:lang w:val="en-US"/>
                              </w:rPr>
                            </w:pPr>
                          </w:p>
                          <w:p w14:paraId="69C9373C" w14:textId="77777777" w:rsidR="00150824" w:rsidRPr="00B94674" w:rsidRDefault="00150824">
                            <w:pPr>
                              <w:rPr>
                                <w:lang w:val="en-US"/>
                              </w:rPr>
                            </w:pPr>
                          </w:p>
                          <w:p w14:paraId="6758FAA5" w14:textId="77777777" w:rsidR="00150824" w:rsidRPr="00B94674" w:rsidRDefault="00150824" w:rsidP="00204E76">
                            <w:pPr>
                              <w:pStyle w:val="Ttulo1"/>
                              <w:rPr>
                                <w:lang w:val="en-US"/>
                              </w:rPr>
                            </w:pPr>
                          </w:p>
                          <w:p w14:paraId="5B9483D3" w14:textId="77777777" w:rsidR="00150824" w:rsidRPr="00B94674" w:rsidRDefault="00150824">
                            <w:pPr>
                              <w:rPr>
                                <w:lang w:val="en-US"/>
                              </w:rPr>
                            </w:pPr>
                          </w:p>
                          <w:p w14:paraId="6B922777" w14:textId="77777777" w:rsidR="00150824" w:rsidRPr="00B94674" w:rsidRDefault="00150824" w:rsidP="00204E76">
                            <w:pPr>
                              <w:pStyle w:val="Ttulo1"/>
                              <w:rPr>
                                <w:lang w:val="en-US"/>
                              </w:rPr>
                            </w:pPr>
                          </w:p>
                          <w:p w14:paraId="6100FD0F" w14:textId="77777777" w:rsidR="00150824" w:rsidRPr="00B94674" w:rsidRDefault="00150824">
                            <w:pPr>
                              <w:rPr>
                                <w:lang w:val="en-US"/>
                              </w:rPr>
                            </w:pPr>
                          </w:p>
                          <w:p w14:paraId="7DF919F6" w14:textId="77777777" w:rsidR="00150824" w:rsidRPr="00B94674" w:rsidRDefault="00150824" w:rsidP="00204E76">
                            <w:pPr>
                              <w:pStyle w:val="Ttulo1"/>
                              <w:rPr>
                                <w:lang w:val="en-US"/>
                              </w:rPr>
                            </w:pPr>
                          </w:p>
                          <w:p w14:paraId="5865F9B0" w14:textId="77777777" w:rsidR="00150824" w:rsidRPr="00B94674" w:rsidRDefault="00150824">
                            <w:pPr>
                              <w:rPr>
                                <w:lang w:val="en-US"/>
                              </w:rPr>
                            </w:pPr>
                          </w:p>
                          <w:p w14:paraId="5B28B093" w14:textId="77777777" w:rsidR="00150824" w:rsidRPr="00B94674" w:rsidRDefault="00150824" w:rsidP="00204E76">
                            <w:pPr>
                              <w:pStyle w:val="Ttulo1"/>
                              <w:rPr>
                                <w:lang w:val="en-US"/>
                              </w:rPr>
                            </w:pPr>
                          </w:p>
                          <w:p w14:paraId="430AD6DC" w14:textId="77777777" w:rsidR="00150824" w:rsidRPr="00B94674" w:rsidRDefault="00150824">
                            <w:pPr>
                              <w:rPr>
                                <w:lang w:val="en-US"/>
                              </w:rPr>
                            </w:pPr>
                          </w:p>
                          <w:p w14:paraId="11E19F80" w14:textId="77777777" w:rsidR="00150824" w:rsidRPr="00B94674" w:rsidRDefault="00150824" w:rsidP="00204E76">
                            <w:pPr>
                              <w:pStyle w:val="Ttulo1"/>
                              <w:rPr>
                                <w:lang w:val="en-US"/>
                              </w:rPr>
                            </w:pPr>
                          </w:p>
                          <w:p w14:paraId="17B0A25B" w14:textId="77777777" w:rsidR="00150824" w:rsidRPr="00B94674" w:rsidRDefault="00150824">
                            <w:pPr>
                              <w:rPr>
                                <w:lang w:val="en-US"/>
                              </w:rPr>
                            </w:pPr>
                          </w:p>
                          <w:p w14:paraId="6E514104" w14:textId="77777777" w:rsidR="00150824" w:rsidRPr="00B94674" w:rsidRDefault="00150824" w:rsidP="00204E76">
                            <w:pPr>
                              <w:pStyle w:val="Ttulo1"/>
                              <w:rPr>
                                <w:lang w:val="en-US"/>
                              </w:rPr>
                            </w:pPr>
                          </w:p>
                          <w:p w14:paraId="3E382CFD" w14:textId="77777777" w:rsidR="00150824" w:rsidRPr="00B94674" w:rsidRDefault="00150824">
                            <w:pPr>
                              <w:rPr>
                                <w:lang w:val="en-US"/>
                              </w:rPr>
                            </w:pPr>
                          </w:p>
                          <w:p w14:paraId="0C22CD8A" w14:textId="77777777" w:rsidR="00150824" w:rsidRPr="00B94674" w:rsidRDefault="00150824" w:rsidP="00204E76">
                            <w:pPr>
                              <w:pStyle w:val="Ttulo1"/>
                              <w:rPr>
                                <w:lang w:val="en-US"/>
                              </w:rPr>
                            </w:pPr>
                          </w:p>
                          <w:p w14:paraId="2E33E2A1" w14:textId="77777777" w:rsidR="00150824" w:rsidRPr="00B94674" w:rsidRDefault="00150824">
                            <w:pPr>
                              <w:rPr>
                                <w:lang w:val="en-US"/>
                              </w:rPr>
                            </w:pPr>
                          </w:p>
                          <w:p w14:paraId="1789F682" w14:textId="77777777" w:rsidR="00150824" w:rsidRPr="00B94674" w:rsidRDefault="00150824" w:rsidP="00204E76">
                            <w:pPr>
                              <w:pStyle w:val="Ttulo1"/>
                              <w:rPr>
                                <w:lang w:val="en-US"/>
                              </w:rPr>
                            </w:pPr>
                          </w:p>
                          <w:p w14:paraId="22C29FA9" w14:textId="77777777" w:rsidR="00150824" w:rsidRPr="00B94674" w:rsidRDefault="00150824">
                            <w:pPr>
                              <w:rPr>
                                <w:lang w:val="en-US"/>
                              </w:rPr>
                            </w:pPr>
                          </w:p>
                          <w:p w14:paraId="1F73E658" w14:textId="77777777" w:rsidR="00150824" w:rsidRPr="00B94674" w:rsidRDefault="00150824" w:rsidP="00204E76">
                            <w:pPr>
                              <w:pStyle w:val="Ttulo1"/>
                              <w:rPr>
                                <w:lang w:val="en-US"/>
                              </w:rPr>
                            </w:pPr>
                          </w:p>
                          <w:p w14:paraId="3C58908A" w14:textId="77777777" w:rsidR="00150824" w:rsidRPr="00B94674" w:rsidRDefault="00150824">
                            <w:pPr>
                              <w:rPr>
                                <w:lang w:val="en-US"/>
                              </w:rPr>
                            </w:pPr>
                          </w:p>
                          <w:p w14:paraId="2CADDE6B" w14:textId="77777777" w:rsidR="00150824" w:rsidRPr="00B94674" w:rsidRDefault="00150824" w:rsidP="00204E76">
                            <w:pPr>
                              <w:pStyle w:val="Ttulo1"/>
                              <w:rPr>
                                <w:lang w:val="en-US"/>
                              </w:rPr>
                            </w:pPr>
                          </w:p>
                          <w:p w14:paraId="253A7202" w14:textId="77777777" w:rsidR="00150824" w:rsidRPr="00B94674" w:rsidRDefault="00150824">
                            <w:pPr>
                              <w:rPr>
                                <w:lang w:val="en-US"/>
                              </w:rPr>
                            </w:pPr>
                          </w:p>
                          <w:p w14:paraId="4E3486F9" w14:textId="77777777" w:rsidR="00150824" w:rsidRPr="00B94674" w:rsidRDefault="00150824" w:rsidP="00204E76">
                            <w:pPr>
                              <w:pStyle w:val="Ttulo1"/>
                              <w:rPr>
                                <w:lang w:val="en-US"/>
                              </w:rPr>
                            </w:pPr>
                          </w:p>
                          <w:p w14:paraId="502AECE7" w14:textId="77777777" w:rsidR="00150824" w:rsidRPr="00B94674" w:rsidRDefault="00150824">
                            <w:pPr>
                              <w:rPr>
                                <w:lang w:val="en-US"/>
                              </w:rPr>
                            </w:pPr>
                          </w:p>
                          <w:p w14:paraId="19CF29B8" w14:textId="77777777" w:rsidR="00150824" w:rsidRPr="00B94674" w:rsidRDefault="00150824" w:rsidP="00204E76">
                            <w:pPr>
                              <w:pStyle w:val="Ttulo1"/>
                              <w:rPr>
                                <w:lang w:val="en-US"/>
                              </w:rPr>
                            </w:pPr>
                          </w:p>
                          <w:p w14:paraId="3B803C7B" w14:textId="77777777" w:rsidR="00150824" w:rsidRPr="00B94674" w:rsidRDefault="00150824">
                            <w:pPr>
                              <w:rPr>
                                <w:lang w:val="en-US"/>
                              </w:rPr>
                            </w:pPr>
                          </w:p>
                          <w:p w14:paraId="0C92E2C1" w14:textId="419CFCD8" w:rsidR="00150824" w:rsidRPr="00B94674" w:rsidRDefault="00150824" w:rsidP="00204E76">
                            <w:pPr>
                              <w:pStyle w:val="Ttulo1"/>
                              <w:rPr>
                                <w:lang w:val="en-US"/>
                              </w:rPr>
                            </w:pPr>
                          </w:p>
                          <w:p w14:paraId="7A11CDF7" w14:textId="77777777" w:rsidR="00150824" w:rsidRPr="00B94674" w:rsidRDefault="00150824">
                            <w:pPr>
                              <w:rPr>
                                <w:lang w:val="en-US"/>
                              </w:rPr>
                            </w:pPr>
                          </w:p>
                          <w:p w14:paraId="1817845A" w14:textId="77777777" w:rsidR="00150824" w:rsidRPr="00B94674" w:rsidRDefault="00150824" w:rsidP="00204E76">
                            <w:pPr>
                              <w:pStyle w:val="Ttulo1"/>
                              <w:rPr>
                                <w:lang w:val="en-US"/>
                              </w:rPr>
                            </w:pPr>
                          </w:p>
                          <w:p w14:paraId="593D41D7" w14:textId="77777777" w:rsidR="00150824" w:rsidRPr="00B94674" w:rsidRDefault="00150824">
                            <w:pPr>
                              <w:rPr>
                                <w:lang w:val="en-US"/>
                              </w:rPr>
                            </w:pPr>
                          </w:p>
                          <w:p w14:paraId="1E13CA72" w14:textId="77777777" w:rsidR="00150824" w:rsidRPr="00B94674" w:rsidRDefault="00150824" w:rsidP="00204E76">
                            <w:pPr>
                              <w:pStyle w:val="Ttulo1"/>
                              <w:rPr>
                                <w:lang w:val="en-US"/>
                              </w:rPr>
                            </w:pPr>
                          </w:p>
                          <w:p w14:paraId="784A3C1F" w14:textId="77777777" w:rsidR="00150824" w:rsidRPr="00B94674" w:rsidRDefault="00150824">
                            <w:pPr>
                              <w:rPr>
                                <w:lang w:val="en-US"/>
                              </w:rPr>
                            </w:pPr>
                          </w:p>
                          <w:p w14:paraId="52F160C1" w14:textId="77777777" w:rsidR="00150824" w:rsidRPr="00B94674" w:rsidRDefault="00150824" w:rsidP="00204E76">
                            <w:pPr>
                              <w:pStyle w:val="Ttulo1"/>
                              <w:rPr>
                                <w:lang w:val="en-US"/>
                              </w:rPr>
                            </w:pPr>
                          </w:p>
                          <w:p w14:paraId="1119B0BF" w14:textId="77777777" w:rsidR="00150824" w:rsidRPr="00B94674" w:rsidRDefault="00150824">
                            <w:pPr>
                              <w:rPr>
                                <w:lang w:val="en-US"/>
                              </w:rPr>
                            </w:pPr>
                          </w:p>
                          <w:p w14:paraId="219E40B1" w14:textId="77777777" w:rsidR="00150824" w:rsidRPr="00B94674" w:rsidRDefault="00150824" w:rsidP="00204E76">
                            <w:pPr>
                              <w:pStyle w:val="Ttulo1"/>
                              <w:rPr>
                                <w:lang w:val="en-US"/>
                              </w:rPr>
                            </w:pPr>
                          </w:p>
                          <w:p w14:paraId="4F248DB5" w14:textId="77777777" w:rsidR="00150824" w:rsidRPr="00B94674" w:rsidRDefault="00150824">
                            <w:pPr>
                              <w:rPr>
                                <w:lang w:val="en-US"/>
                              </w:rPr>
                            </w:pPr>
                          </w:p>
                          <w:p w14:paraId="485D3690" w14:textId="77777777" w:rsidR="00150824" w:rsidRPr="00B94674" w:rsidRDefault="00150824" w:rsidP="00204E76">
                            <w:pPr>
                              <w:pStyle w:val="Ttulo1"/>
                              <w:rPr>
                                <w:lang w:val="en-US"/>
                              </w:rPr>
                            </w:pPr>
                          </w:p>
                          <w:p w14:paraId="3B031C09" w14:textId="77777777" w:rsidR="00150824" w:rsidRPr="00B94674" w:rsidRDefault="00150824">
                            <w:pPr>
                              <w:rPr>
                                <w:lang w:val="en-US"/>
                              </w:rPr>
                            </w:pPr>
                          </w:p>
                          <w:p w14:paraId="01576A6D" w14:textId="77777777" w:rsidR="00150824" w:rsidRPr="00B94674" w:rsidRDefault="00150824" w:rsidP="00204E76">
                            <w:pPr>
                              <w:pStyle w:val="Ttulo1"/>
                              <w:rPr>
                                <w:lang w:val="en-US"/>
                              </w:rPr>
                            </w:pPr>
                          </w:p>
                          <w:p w14:paraId="119A9352" w14:textId="77777777" w:rsidR="00150824" w:rsidRPr="00B94674" w:rsidRDefault="00150824">
                            <w:pPr>
                              <w:rPr>
                                <w:lang w:val="en-US"/>
                              </w:rPr>
                            </w:pPr>
                          </w:p>
                          <w:p w14:paraId="72125B59" w14:textId="77777777" w:rsidR="00150824" w:rsidRPr="00B94674" w:rsidRDefault="00150824" w:rsidP="00204E76">
                            <w:pPr>
                              <w:pStyle w:val="Ttulo1"/>
                              <w:rPr>
                                <w:lang w:val="en-US"/>
                              </w:rPr>
                            </w:pPr>
                          </w:p>
                          <w:p w14:paraId="45475144" w14:textId="77777777" w:rsidR="00150824" w:rsidRPr="00B94674" w:rsidRDefault="00150824">
                            <w:pPr>
                              <w:rPr>
                                <w:lang w:val="en-US"/>
                              </w:rPr>
                            </w:pPr>
                          </w:p>
                          <w:p w14:paraId="5C057D89" w14:textId="77777777" w:rsidR="00150824" w:rsidRPr="00B94674" w:rsidRDefault="00150824" w:rsidP="00204E76">
                            <w:pPr>
                              <w:pStyle w:val="Ttulo1"/>
                              <w:rPr>
                                <w:lang w:val="en-US"/>
                              </w:rPr>
                            </w:pPr>
                          </w:p>
                          <w:p w14:paraId="59ADD6D2" w14:textId="77777777" w:rsidR="00150824" w:rsidRPr="00B94674" w:rsidRDefault="00150824">
                            <w:pPr>
                              <w:rPr>
                                <w:lang w:val="en-US"/>
                              </w:rPr>
                            </w:pPr>
                          </w:p>
                          <w:p w14:paraId="7D171F43" w14:textId="77777777" w:rsidR="00150824" w:rsidRPr="00B94674" w:rsidRDefault="00150824" w:rsidP="00204E76">
                            <w:pPr>
                              <w:pStyle w:val="Ttulo1"/>
                              <w:rPr>
                                <w:lang w:val="en-US"/>
                              </w:rPr>
                            </w:pPr>
                          </w:p>
                          <w:p w14:paraId="7B173988" w14:textId="77777777" w:rsidR="00150824" w:rsidRPr="00B94674" w:rsidRDefault="00150824">
                            <w:pPr>
                              <w:rPr>
                                <w:lang w:val="en-US"/>
                              </w:rPr>
                            </w:pPr>
                          </w:p>
                          <w:p w14:paraId="450721B3" w14:textId="77777777" w:rsidR="00150824" w:rsidRPr="00B94674" w:rsidRDefault="00150824" w:rsidP="00204E76">
                            <w:pPr>
                              <w:pStyle w:val="Ttulo1"/>
                              <w:rPr>
                                <w:lang w:val="en-US"/>
                              </w:rPr>
                            </w:pPr>
                          </w:p>
                          <w:p w14:paraId="3DA49D47" w14:textId="77777777" w:rsidR="00150824" w:rsidRPr="00B94674" w:rsidRDefault="00150824">
                            <w:pPr>
                              <w:rPr>
                                <w:lang w:val="en-US"/>
                              </w:rPr>
                            </w:pPr>
                          </w:p>
                          <w:p w14:paraId="6F32910B" w14:textId="77777777" w:rsidR="00150824" w:rsidRPr="00B94674" w:rsidRDefault="00150824" w:rsidP="00204E76">
                            <w:pPr>
                              <w:pStyle w:val="Ttulo1"/>
                              <w:rPr>
                                <w:lang w:val="en-US"/>
                              </w:rPr>
                            </w:pPr>
                          </w:p>
                          <w:p w14:paraId="01F3548D" w14:textId="77777777" w:rsidR="00150824" w:rsidRPr="00B94674" w:rsidRDefault="00150824">
                            <w:pPr>
                              <w:rPr>
                                <w:lang w:val="en-US"/>
                              </w:rPr>
                            </w:pPr>
                          </w:p>
                          <w:p w14:paraId="6EFF5AF2" w14:textId="77777777" w:rsidR="00150824" w:rsidRPr="00B94674" w:rsidRDefault="00150824" w:rsidP="00204E76">
                            <w:pPr>
                              <w:pStyle w:val="Ttulo1"/>
                              <w:rPr>
                                <w:lang w:val="en-US"/>
                              </w:rPr>
                            </w:pPr>
                          </w:p>
                          <w:p w14:paraId="5550D8D2" w14:textId="77777777" w:rsidR="00150824" w:rsidRPr="00B94674" w:rsidRDefault="00150824">
                            <w:pPr>
                              <w:rPr>
                                <w:lang w:val="en-US"/>
                              </w:rPr>
                            </w:pPr>
                          </w:p>
                          <w:p w14:paraId="199AD838" w14:textId="77777777" w:rsidR="00150824" w:rsidRPr="00B94674" w:rsidRDefault="00150824" w:rsidP="00204E76">
                            <w:pPr>
                              <w:pStyle w:val="Ttulo1"/>
                              <w:rPr>
                                <w:lang w:val="en-US"/>
                              </w:rPr>
                            </w:pPr>
                          </w:p>
                          <w:p w14:paraId="64658D58" w14:textId="77777777" w:rsidR="00150824" w:rsidRPr="00B94674" w:rsidRDefault="00150824">
                            <w:pPr>
                              <w:rPr>
                                <w:lang w:val="en-US"/>
                              </w:rPr>
                            </w:pPr>
                          </w:p>
                          <w:p w14:paraId="26EC613B" w14:textId="77777777" w:rsidR="00150824" w:rsidRPr="00B94674" w:rsidRDefault="00150824" w:rsidP="00204E76">
                            <w:pPr>
                              <w:pStyle w:val="Ttulo1"/>
                              <w:rPr>
                                <w:lang w:val="en-US"/>
                              </w:rPr>
                            </w:pPr>
                          </w:p>
                          <w:p w14:paraId="555ADC5D" w14:textId="77777777" w:rsidR="00150824" w:rsidRPr="00B94674" w:rsidRDefault="00150824">
                            <w:pPr>
                              <w:rPr>
                                <w:lang w:val="en-US"/>
                              </w:rPr>
                            </w:pPr>
                          </w:p>
                          <w:p w14:paraId="19C4C403" w14:textId="77777777" w:rsidR="00150824" w:rsidRPr="00B94674" w:rsidRDefault="00150824" w:rsidP="00204E76">
                            <w:pPr>
                              <w:pStyle w:val="Ttulo1"/>
                              <w:rPr>
                                <w:lang w:val="en-US"/>
                              </w:rPr>
                            </w:pPr>
                          </w:p>
                          <w:p w14:paraId="2CA073F8" w14:textId="77777777" w:rsidR="00150824" w:rsidRPr="00B94674" w:rsidRDefault="00150824">
                            <w:pPr>
                              <w:rPr>
                                <w:lang w:val="en-US"/>
                              </w:rPr>
                            </w:pPr>
                          </w:p>
                          <w:p w14:paraId="6317836B" w14:textId="228DB282" w:rsidR="00150824" w:rsidRPr="00B94674" w:rsidRDefault="00150824" w:rsidP="00204E76">
                            <w:pPr>
                              <w:pStyle w:val="Ttulo1"/>
                              <w:rPr>
                                <w:lang w:val="en-US"/>
                              </w:rPr>
                            </w:pPr>
                          </w:p>
                          <w:p w14:paraId="181994D6" w14:textId="77777777" w:rsidR="00150824" w:rsidRPr="00B94674" w:rsidRDefault="00150824">
                            <w:pPr>
                              <w:rPr>
                                <w:lang w:val="en-US"/>
                              </w:rPr>
                            </w:pPr>
                          </w:p>
                          <w:p w14:paraId="286F9DFA" w14:textId="77777777" w:rsidR="00150824" w:rsidRPr="00B94674" w:rsidRDefault="00150824" w:rsidP="00204E76">
                            <w:pPr>
                              <w:pStyle w:val="Ttulo1"/>
                              <w:rPr>
                                <w:lang w:val="en-US"/>
                              </w:rPr>
                            </w:pPr>
                          </w:p>
                          <w:p w14:paraId="5D0C3731" w14:textId="77777777" w:rsidR="00150824" w:rsidRPr="00B94674" w:rsidRDefault="00150824">
                            <w:pPr>
                              <w:rPr>
                                <w:lang w:val="en-US"/>
                              </w:rPr>
                            </w:pPr>
                          </w:p>
                          <w:p w14:paraId="38AE358F" w14:textId="77777777" w:rsidR="00150824" w:rsidRPr="00B94674" w:rsidRDefault="00150824" w:rsidP="00204E76">
                            <w:pPr>
                              <w:pStyle w:val="Ttulo1"/>
                              <w:rPr>
                                <w:lang w:val="en-US"/>
                              </w:rPr>
                            </w:pPr>
                          </w:p>
                          <w:p w14:paraId="0E4971DD" w14:textId="77777777" w:rsidR="00150824" w:rsidRPr="00B94674" w:rsidRDefault="00150824">
                            <w:pPr>
                              <w:rPr>
                                <w:lang w:val="en-US"/>
                              </w:rPr>
                            </w:pPr>
                          </w:p>
                          <w:p w14:paraId="32A1E6A1" w14:textId="77777777" w:rsidR="00150824" w:rsidRPr="00B94674" w:rsidRDefault="00150824" w:rsidP="00204E76">
                            <w:pPr>
                              <w:pStyle w:val="Ttulo1"/>
                              <w:rPr>
                                <w:lang w:val="en-US"/>
                              </w:rPr>
                            </w:pPr>
                          </w:p>
                          <w:p w14:paraId="081982F0" w14:textId="77777777" w:rsidR="00150824" w:rsidRPr="00B94674" w:rsidRDefault="00150824">
                            <w:pPr>
                              <w:rPr>
                                <w:lang w:val="en-US"/>
                              </w:rPr>
                            </w:pPr>
                          </w:p>
                          <w:p w14:paraId="55C0D97F" w14:textId="77777777" w:rsidR="00150824" w:rsidRPr="00B94674" w:rsidRDefault="00150824" w:rsidP="00204E76">
                            <w:pPr>
                              <w:pStyle w:val="Ttulo1"/>
                              <w:rPr>
                                <w:lang w:val="en-US"/>
                              </w:rPr>
                            </w:pPr>
                          </w:p>
                          <w:p w14:paraId="6264D2B3" w14:textId="77777777" w:rsidR="00150824" w:rsidRPr="00B94674" w:rsidRDefault="00150824">
                            <w:pPr>
                              <w:rPr>
                                <w:lang w:val="en-US"/>
                              </w:rPr>
                            </w:pPr>
                          </w:p>
                          <w:p w14:paraId="50F3F6A4" w14:textId="77777777" w:rsidR="00150824" w:rsidRPr="00B94674" w:rsidRDefault="00150824" w:rsidP="00204E76">
                            <w:pPr>
                              <w:pStyle w:val="Ttulo1"/>
                              <w:rPr>
                                <w:lang w:val="en-US"/>
                              </w:rPr>
                            </w:pPr>
                          </w:p>
                          <w:p w14:paraId="3A49D4B5" w14:textId="77777777" w:rsidR="00150824" w:rsidRPr="00B94674" w:rsidRDefault="00150824">
                            <w:pPr>
                              <w:rPr>
                                <w:lang w:val="en-US"/>
                              </w:rPr>
                            </w:pPr>
                          </w:p>
                          <w:p w14:paraId="3D720982" w14:textId="77777777" w:rsidR="00150824" w:rsidRPr="00B94674" w:rsidRDefault="00150824" w:rsidP="00204E76">
                            <w:pPr>
                              <w:pStyle w:val="Ttulo1"/>
                              <w:rPr>
                                <w:lang w:val="en-US"/>
                              </w:rPr>
                            </w:pPr>
                          </w:p>
                          <w:p w14:paraId="5AE38D54" w14:textId="77777777" w:rsidR="00150824" w:rsidRPr="00B94674" w:rsidRDefault="00150824">
                            <w:pPr>
                              <w:rPr>
                                <w:lang w:val="en-US"/>
                              </w:rPr>
                            </w:pPr>
                          </w:p>
                          <w:p w14:paraId="66B1A5D5" w14:textId="77777777" w:rsidR="00150824" w:rsidRPr="00B94674" w:rsidRDefault="00150824" w:rsidP="00204E76">
                            <w:pPr>
                              <w:pStyle w:val="Ttulo1"/>
                              <w:rPr>
                                <w:lang w:val="en-US"/>
                              </w:rPr>
                            </w:pPr>
                          </w:p>
                          <w:p w14:paraId="4833BFCF" w14:textId="77777777" w:rsidR="00150824" w:rsidRPr="00B94674" w:rsidRDefault="00150824">
                            <w:pPr>
                              <w:rPr>
                                <w:lang w:val="en-US"/>
                              </w:rPr>
                            </w:pPr>
                          </w:p>
                          <w:p w14:paraId="6A346C13" w14:textId="04524377" w:rsidR="00150824" w:rsidRPr="00B94674" w:rsidRDefault="00150824" w:rsidP="00204E76">
                            <w:pPr>
                              <w:pStyle w:val="Ttulo1"/>
                              <w:rPr>
                                <w:lang w:val="en-US"/>
                              </w:rPr>
                            </w:pPr>
                          </w:p>
                          <w:p w14:paraId="78230F08" w14:textId="77777777" w:rsidR="00150824" w:rsidRPr="00B94674" w:rsidRDefault="00150824">
                            <w:pPr>
                              <w:rPr>
                                <w:lang w:val="en-US"/>
                              </w:rPr>
                            </w:pPr>
                          </w:p>
                          <w:p w14:paraId="7404A8F4" w14:textId="77777777" w:rsidR="00150824" w:rsidRPr="00B94674" w:rsidRDefault="00150824" w:rsidP="00204E76">
                            <w:pPr>
                              <w:pStyle w:val="Ttulo1"/>
                              <w:rPr>
                                <w:lang w:val="en-US"/>
                              </w:rPr>
                            </w:pPr>
                          </w:p>
                          <w:p w14:paraId="71D28D00" w14:textId="77777777" w:rsidR="00150824" w:rsidRPr="00B94674" w:rsidRDefault="00150824">
                            <w:pPr>
                              <w:rPr>
                                <w:lang w:val="en-US"/>
                              </w:rPr>
                            </w:pPr>
                          </w:p>
                          <w:p w14:paraId="35783CA6" w14:textId="77777777" w:rsidR="00150824" w:rsidRPr="00B94674" w:rsidRDefault="00150824" w:rsidP="00204E76">
                            <w:pPr>
                              <w:pStyle w:val="Ttulo1"/>
                              <w:rPr>
                                <w:lang w:val="en-US"/>
                              </w:rPr>
                            </w:pPr>
                          </w:p>
                          <w:p w14:paraId="60BB8BB0" w14:textId="77777777" w:rsidR="00150824" w:rsidRPr="00B94674" w:rsidRDefault="00150824">
                            <w:pPr>
                              <w:rPr>
                                <w:lang w:val="en-US"/>
                              </w:rPr>
                            </w:pPr>
                          </w:p>
                          <w:p w14:paraId="15EAC18C" w14:textId="77777777" w:rsidR="00150824" w:rsidRPr="00B94674" w:rsidRDefault="00150824" w:rsidP="00204E76">
                            <w:pPr>
                              <w:pStyle w:val="Ttulo1"/>
                              <w:rPr>
                                <w:lang w:val="en-US"/>
                              </w:rPr>
                            </w:pPr>
                          </w:p>
                          <w:p w14:paraId="6A0FCCD5" w14:textId="77777777" w:rsidR="00150824" w:rsidRPr="00B94674" w:rsidRDefault="00150824">
                            <w:pPr>
                              <w:rPr>
                                <w:lang w:val="en-US"/>
                              </w:rPr>
                            </w:pPr>
                          </w:p>
                          <w:p w14:paraId="6F27D911" w14:textId="7B31F153" w:rsidR="00150824" w:rsidRPr="00B94674" w:rsidRDefault="00150824" w:rsidP="00204E76">
                            <w:pPr>
                              <w:pStyle w:val="Ttulo1"/>
                              <w:rPr>
                                <w:lang w:val="en-US"/>
                              </w:rPr>
                            </w:pPr>
                          </w:p>
                          <w:p w14:paraId="66BF5743" w14:textId="77777777" w:rsidR="00150824" w:rsidRPr="00B94674" w:rsidRDefault="00150824">
                            <w:pPr>
                              <w:rPr>
                                <w:lang w:val="en-US"/>
                              </w:rPr>
                            </w:pPr>
                          </w:p>
                          <w:p w14:paraId="5583895E" w14:textId="77777777" w:rsidR="00150824" w:rsidRPr="00B94674" w:rsidRDefault="00150824" w:rsidP="00204E76">
                            <w:pPr>
                              <w:pStyle w:val="Ttulo1"/>
                              <w:rPr>
                                <w:lang w:val="en-US"/>
                              </w:rPr>
                            </w:pPr>
                          </w:p>
                          <w:p w14:paraId="3239C7CC" w14:textId="77777777" w:rsidR="00150824" w:rsidRPr="00B94674" w:rsidRDefault="00150824">
                            <w:pPr>
                              <w:rPr>
                                <w:lang w:val="en-US"/>
                              </w:rPr>
                            </w:pPr>
                          </w:p>
                          <w:p w14:paraId="3BB81912" w14:textId="7C3F7071" w:rsidR="00150824" w:rsidRPr="00B94674" w:rsidRDefault="00150824" w:rsidP="00204E76">
                            <w:pPr>
                              <w:pStyle w:val="Ttulo1"/>
                              <w:rPr>
                                <w:lang w:val="en-US"/>
                              </w:rPr>
                            </w:pPr>
                          </w:p>
                          <w:p w14:paraId="20A68D86" w14:textId="77777777" w:rsidR="00150824" w:rsidRPr="00B94674" w:rsidRDefault="00150824">
                            <w:pPr>
                              <w:rPr>
                                <w:lang w:val="en-US"/>
                              </w:rPr>
                            </w:pPr>
                          </w:p>
                          <w:p w14:paraId="65F65CF8" w14:textId="30901A2F" w:rsidR="00150824" w:rsidRPr="00B94674" w:rsidRDefault="00150824" w:rsidP="00204E76">
                            <w:pPr>
                              <w:pStyle w:val="Ttulo1"/>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5484D2" id="_x0000_t202" coordsize="21600,21600" o:spt="202" path="m,l,21600r21600,l21600,xe">
                <v:stroke joinstyle="miter"/>
                <v:path gradientshapeok="t" o:connecttype="rect"/>
              </v:shapetype>
              <v:shape id="Cuadro de texto 49" o:spid="_x0000_s1026" type="#_x0000_t202" style="position:absolute;left:0;text-align:left;margin-left:18pt;margin-top:134.7pt;width:484.8pt;height:195.6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" filled="f" stroked="f" strokeweight=".5pt">
                <v:textbox>
                  <w:txbxContent>
                    <w:p w14:paraId="74C9B6EA" w14:textId="21C7B279" w:rsidR="00F840D6" w:rsidRDefault="00F6495F" w:rsidP="00EC1ACE">
                      <w:pPr>
                        <w:spacing w:before="82"/>
                        <w:ind w:right="2871"/>
                        <w:jc w:val="center"/>
                        <w:rPr>
                          <w:b/>
                          <w:color w:val="09919D"/>
                          <w:sz w:val="56"/>
                          <w:szCs w:val="56"/>
                          <w:lang w:val="en-US"/>
                        </w:rPr>
                      </w:pPr>
                      <w:r>
                        <w:rPr>
                          <w:b/>
                          <w:color w:val="09919D"/>
                          <w:sz w:val="56"/>
                          <w:szCs w:val="56"/>
                          <w:lang w:val="en-US"/>
                        </w:rPr>
                        <w:t>MANUAL</w:t>
                      </w:r>
                      <w:r w:rsidR="0078004D">
                        <w:rPr>
                          <w:b/>
                          <w:color w:val="09919D"/>
                          <w:sz w:val="56"/>
                          <w:szCs w:val="56"/>
                          <w:lang w:val="en-US"/>
                        </w:rPr>
                        <w:t xml:space="preserve"> DE</w:t>
                      </w:r>
                    </w:p>
                    <w:p w14:paraId="1322114F" w14:textId="2DA7ED4E" w:rsidR="00150824" w:rsidRDefault="00E745A2" w:rsidP="00EC1ACE">
                      <w:pPr>
                        <w:spacing w:before="82"/>
                        <w:ind w:right="2871"/>
                        <w:jc w:val="center"/>
                        <w:rPr>
                          <w:b/>
                          <w:color w:val="09919D"/>
                          <w:sz w:val="56"/>
                          <w:szCs w:val="56"/>
                          <w:lang w:val="en-US"/>
                        </w:rPr>
                      </w:pPr>
                      <w:r>
                        <w:rPr>
                          <w:b/>
                          <w:color w:val="09919D"/>
                          <w:sz w:val="56"/>
                          <w:szCs w:val="56"/>
                          <w:lang w:val="en-US"/>
                        </w:rPr>
                        <w:t>USUARIO</w:t>
                      </w:r>
                      <w:r w:rsidR="00210BF0">
                        <w:rPr>
                          <w:b/>
                          <w:color w:val="09919D"/>
                          <w:sz w:val="56"/>
                          <w:szCs w:val="56"/>
                          <w:lang w:val="en-US"/>
                        </w:rPr>
                        <w:t xml:space="preserve"> </w:t>
                      </w:r>
                    </w:p>
                    <w:p w14:paraId="0B52E7D6" w14:textId="63E18411" w:rsidR="001625A2" w:rsidRPr="00F6495F" w:rsidRDefault="00B238C9" w:rsidP="00B238C9">
                      <w:pPr>
                        <w:spacing w:before="82"/>
                        <w:ind w:right="2871"/>
                        <w:rPr>
                          <w:b/>
                          <w:color w:val="09919D"/>
                          <w:sz w:val="56"/>
                          <w:szCs w:val="56"/>
                          <w:lang w:val="en-US"/>
                        </w:rPr>
                      </w:pPr>
                      <w:r>
                        <w:rPr>
                          <w:b/>
                          <w:color w:val="09919D"/>
                          <w:sz w:val="56"/>
                          <w:szCs w:val="56"/>
                          <w:lang w:val="en-US"/>
                        </w:rPr>
                        <w:t xml:space="preserve">   SIGNATURE MEDIANET</w:t>
                      </w:r>
                    </w:p>
                    <w:p w14:paraId="09AC4D7D" w14:textId="7C3F7071" w:rsidR="00150824" w:rsidRPr="00B94674" w:rsidRDefault="00150824" w:rsidP="00204E76">
                      <w:pPr>
                        <w:pStyle w:val="Ttulo1"/>
                        <w:rPr>
                          <w:lang w:val="en-US"/>
                        </w:rPr>
                      </w:pPr>
                    </w:p>
                    <w:p w14:paraId="32257779" w14:textId="77777777" w:rsidR="00150824" w:rsidRPr="00B94674" w:rsidRDefault="00150824">
                      <w:pPr>
                        <w:rPr>
                          <w:lang w:val="en-US"/>
                        </w:rPr>
                      </w:pPr>
                    </w:p>
                    <w:p w14:paraId="6265263C" w14:textId="77777777" w:rsidR="00150824" w:rsidRPr="00B94674" w:rsidRDefault="00150824" w:rsidP="00204E76">
                      <w:pPr>
                        <w:pStyle w:val="Ttulo1"/>
                        <w:rPr>
                          <w:lang w:val="en-US"/>
                        </w:rPr>
                      </w:pPr>
                    </w:p>
                    <w:p w14:paraId="5D78BE5C" w14:textId="77777777" w:rsidR="00150824" w:rsidRPr="00B94674" w:rsidRDefault="00150824">
                      <w:pPr>
                        <w:rPr>
                          <w:lang w:val="en-US"/>
                        </w:rPr>
                      </w:pPr>
                    </w:p>
                    <w:p w14:paraId="7C2BC535" w14:textId="77777777" w:rsidR="00150824" w:rsidRPr="00B94674" w:rsidRDefault="00150824" w:rsidP="00204E76">
                      <w:pPr>
                        <w:pStyle w:val="Ttulo1"/>
                        <w:rPr>
                          <w:lang w:val="en-US"/>
                        </w:rPr>
                      </w:pPr>
                    </w:p>
                    <w:p w14:paraId="363970C6" w14:textId="77777777" w:rsidR="00150824" w:rsidRPr="00B94674" w:rsidRDefault="00150824">
                      <w:pPr>
                        <w:rPr>
                          <w:lang w:val="en-US"/>
                        </w:rPr>
                      </w:pPr>
                    </w:p>
                    <w:p w14:paraId="54A832C5" w14:textId="77777777" w:rsidR="00150824" w:rsidRPr="00B94674" w:rsidRDefault="00150824" w:rsidP="00204E76">
                      <w:pPr>
                        <w:pStyle w:val="Ttulo1"/>
                        <w:rPr>
                          <w:lang w:val="en-US"/>
                        </w:rPr>
                      </w:pPr>
                    </w:p>
                    <w:p w14:paraId="53B09D69" w14:textId="77777777" w:rsidR="00150824" w:rsidRPr="00B94674" w:rsidRDefault="00150824">
                      <w:pPr>
                        <w:rPr>
                          <w:lang w:val="en-US"/>
                        </w:rPr>
                      </w:pPr>
                    </w:p>
                    <w:p w14:paraId="3993A9EC" w14:textId="77777777" w:rsidR="00150824" w:rsidRPr="00B94674" w:rsidRDefault="00150824" w:rsidP="00204E76">
                      <w:pPr>
                        <w:pStyle w:val="Ttulo1"/>
                        <w:rPr>
                          <w:lang w:val="en-US"/>
                        </w:rPr>
                      </w:pPr>
                    </w:p>
                    <w:p w14:paraId="70EAA856" w14:textId="77777777" w:rsidR="00150824" w:rsidRPr="00B94674" w:rsidRDefault="00150824">
                      <w:pPr>
                        <w:rPr>
                          <w:lang w:val="en-US"/>
                        </w:rPr>
                      </w:pPr>
                    </w:p>
                    <w:p w14:paraId="7548D0C4" w14:textId="77777777" w:rsidR="00150824" w:rsidRPr="00B94674" w:rsidRDefault="00150824" w:rsidP="00204E76">
                      <w:pPr>
                        <w:pStyle w:val="Ttulo1"/>
                        <w:rPr>
                          <w:lang w:val="en-US"/>
                        </w:rPr>
                      </w:pPr>
                    </w:p>
                    <w:p w14:paraId="057DF434" w14:textId="77777777" w:rsidR="00150824" w:rsidRPr="00B94674" w:rsidRDefault="00150824">
                      <w:pPr>
                        <w:rPr>
                          <w:lang w:val="en-US"/>
                        </w:rPr>
                      </w:pPr>
                    </w:p>
                    <w:p w14:paraId="4C0E3240" w14:textId="77777777" w:rsidR="00150824" w:rsidRPr="00B94674" w:rsidRDefault="00150824" w:rsidP="00204E76">
                      <w:pPr>
                        <w:pStyle w:val="Ttulo1"/>
                        <w:rPr>
                          <w:lang w:val="en-US"/>
                        </w:rPr>
                      </w:pPr>
                    </w:p>
                    <w:p w14:paraId="57AAA667" w14:textId="77777777" w:rsidR="00150824" w:rsidRPr="00B94674" w:rsidRDefault="00150824">
                      <w:pPr>
                        <w:rPr>
                          <w:lang w:val="en-US"/>
                        </w:rPr>
                      </w:pPr>
                    </w:p>
                    <w:p w14:paraId="48BE9F80" w14:textId="77777777" w:rsidR="00150824" w:rsidRPr="00B94674" w:rsidRDefault="00150824" w:rsidP="00204E76">
                      <w:pPr>
                        <w:pStyle w:val="Ttulo1"/>
                        <w:rPr>
                          <w:lang w:val="en-US"/>
                        </w:rPr>
                      </w:pPr>
                    </w:p>
                    <w:p w14:paraId="53F9C26C" w14:textId="77777777" w:rsidR="00150824" w:rsidRPr="00B94674" w:rsidRDefault="00150824">
                      <w:pPr>
                        <w:rPr>
                          <w:lang w:val="en-US"/>
                        </w:rPr>
                      </w:pPr>
                    </w:p>
                    <w:p w14:paraId="2FA489AB" w14:textId="77777777" w:rsidR="00150824" w:rsidRPr="00B94674" w:rsidRDefault="00150824" w:rsidP="00204E76">
                      <w:pPr>
                        <w:pStyle w:val="Ttulo1"/>
                        <w:rPr>
                          <w:lang w:val="en-US"/>
                        </w:rPr>
                      </w:pPr>
                    </w:p>
                    <w:p w14:paraId="56423631" w14:textId="77777777" w:rsidR="00150824" w:rsidRPr="00B94674" w:rsidRDefault="00150824">
                      <w:pPr>
                        <w:rPr>
                          <w:lang w:val="en-US"/>
                        </w:rPr>
                      </w:pPr>
                    </w:p>
                    <w:p w14:paraId="4525E42C" w14:textId="77777777" w:rsidR="00150824" w:rsidRPr="00B94674" w:rsidRDefault="00150824" w:rsidP="00204E76">
                      <w:pPr>
                        <w:pStyle w:val="Ttulo1"/>
                        <w:rPr>
                          <w:lang w:val="en-US"/>
                        </w:rPr>
                      </w:pPr>
                    </w:p>
                    <w:p w14:paraId="59AF34D0" w14:textId="77777777" w:rsidR="00150824" w:rsidRPr="00B94674" w:rsidRDefault="00150824">
                      <w:pPr>
                        <w:rPr>
                          <w:lang w:val="en-US"/>
                        </w:rPr>
                      </w:pPr>
                    </w:p>
                    <w:p w14:paraId="3189FEAF" w14:textId="77777777" w:rsidR="00150824" w:rsidRPr="00B94674" w:rsidRDefault="00150824" w:rsidP="00204E76">
                      <w:pPr>
                        <w:pStyle w:val="Ttulo1"/>
                        <w:rPr>
                          <w:lang w:val="en-US"/>
                        </w:rPr>
                      </w:pPr>
                    </w:p>
                    <w:p w14:paraId="15FC415D" w14:textId="77777777" w:rsidR="00150824" w:rsidRPr="00B94674" w:rsidRDefault="00150824">
                      <w:pPr>
                        <w:rPr>
                          <w:lang w:val="en-US"/>
                        </w:rPr>
                      </w:pPr>
                    </w:p>
                    <w:p w14:paraId="096452B2" w14:textId="77777777" w:rsidR="00150824" w:rsidRPr="00B94674" w:rsidRDefault="00150824" w:rsidP="00204E76">
                      <w:pPr>
                        <w:pStyle w:val="Ttulo1"/>
                        <w:rPr>
                          <w:lang w:val="en-US"/>
                        </w:rPr>
                      </w:pPr>
                    </w:p>
                    <w:p w14:paraId="68C53C32" w14:textId="77777777" w:rsidR="00150824" w:rsidRPr="00B94674" w:rsidRDefault="00150824">
                      <w:pPr>
                        <w:rPr>
                          <w:lang w:val="en-US"/>
                        </w:rPr>
                      </w:pPr>
                    </w:p>
                    <w:p w14:paraId="71A33994" w14:textId="77777777" w:rsidR="00150824" w:rsidRPr="00B94674" w:rsidRDefault="00150824" w:rsidP="00204E76">
                      <w:pPr>
                        <w:pStyle w:val="Ttulo1"/>
                        <w:rPr>
                          <w:lang w:val="en-US"/>
                        </w:rPr>
                      </w:pPr>
                    </w:p>
                    <w:p w14:paraId="1DE4E6CB" w14:textId="77777777" w:rsidR="00150824" w:rsidRPr="00B94674" w:rsidRDefault="00150824">
                      <w:pPr>
                        <w:rPr>
                          <w:lang w:val="en-US"/>
                        </w:rPr>
                      </w:pPr>
                    </w:p>
                    <w:p w14:paraId="7176AF51" w14:textId="77777777" w:rsidR="00150824" w:rsidRPr="00B94674" w:rsidRDefault="00150824" w:rsidP="00204E76">
                      <w:pPr>
                        <w:pStyle w:val="Ttulo1"/>
                        <w:rPr>
                          <w:lang w:val="en-US"/>
                        </w:rPr>
                      </w:pPr>
                    </w:p>
                    <w:p w14:paraId="7130B1C1" w14:textId="77777777" w:rsidR="00150824" w:rsidRPr="00B94674" w:rsidRDefault="00150824">
                      <w:pPr>
                        <w:rPr>
                          <w:lang w:val="en-US"/>
                        </w:rPr>
                      </w:pPr>
                    </w:p>
                    <w:p w14:paraId="742038B7" w14:textId="77777777" w:rsidR="00150824" w:rsidRPr="00B94674" w:rsidRDefault="00150824" w:rsidP="00204E76">
                      <w:pPr>
                        <w:pStyle w:val="Ttulo1"/>
                        <w:rPr>
                          <w:lang w:val="en-US"/>
                        </w:rPr>
                      </w:pPr>
                    </w:p>
                    <w:p w14:paraId="132CAB36" w14:textId="77777777" w:rsidR="00150824" w:rsidRPr="00B94674" w:rsidRDefault="00150824">
                      <w:pPr>
                        <w:rPr>
                          <w:lang w:val="en-US"/>
                        </w:rPr>
                      </w:pPr>
                    </w:p>
                    <w:p w14:paraId="33B0EB4B" w14:textId="77777777" w:rsidR="00150824" w:rsidRPr="00B94674" w:rsidRDefault="00150824" w:rsidP="00204E76">
                      <w:pPr>
                        <w:pStyle w:val="Ttulo1"/>
                        <w:rPr>
                          <w:lang w:val="en-US"/>
                        </w:rPr>
                      </w:pPr>
                    </w:p>
                    <w:p w14:paraId="253F6A53" w14:textId="77777777" w:rsidR="00150824" w:rsidRPr="00B94674" w:rsidRDefault="00150824">
                      <w:pPr>
                        <w:rPr>
                          <w:lang w:val="en-US"/>
                        </w:rPr>
                      </w:pPr>
                    </w:p>
                    <w:p w14:paraId="0CDEAFF9" w14:textId="77777777" w:rsidR="00150824" w:rsidRPr="00B94674" w:rsidRDefault="00150824" w:rsidP="00204E76">
                      <w:pPr>
                        <w:pStyle w:val="Ttulo1"/>
                        <w:rPr>
                          <w:lang w:val="en-US"/>
                        </w:rPr>
                      </w:pPr>
                    </w:p>
                    <w:p w14:paraId="56119150" w14:textId="77777777" w:rsidR="00150824" w:rsidRPr="00B94674" w:rsidRDefault="00150824">
                      <w:pPr>
                        <w:rPr>
                          <w:lang w:val="en-US"/>
                        </w:rPr>
                      </w:pPr>
                    </w:p>
                    <w:p w14:paraId="7B008A31" w14:textId="77777777" w:rsidR="00150824" w:rsidRPr="00B94674" w:rsidRDefault="00150824" w:rsidP="00204E76">
                      <w:pPr>
                        <w:pStyle w:val="Ttulo1"/>
                        <w:rPr>
                          <w:lang w:val="en-US"/>
                        </w:rPr>
                      </w:pPr>
                    </w:p>
                    <w:p w14:paraId="5EC27BBA" w14:textId="77777777" w:rsidR="00150824" w:rsidRPr="00B94674" w:rsidRDefault="00150824">
                      <w:pPr>
                        <w:rPr>
                          <w:lang w:val="en-US"/>
                        </w:rPr>
                      </w:pPr>
                    </w:p>
                    <w:p w14:paraId="66116735" w14:textId="77777777" w:rsidR="00150824" w:rsidRPr="00B94674" w:rsidRDefault="00150824" w:rsidP="00204E76">
                      <w:pPr>
                        <w:pStyle w:val="Ttulo1"/>
                        <w:rPr>
                          <w:lang w:val="en-US"/>
                        </w:rPr>
                      </w:pPr>
                    </w:p>
                    <w:p w14:paraId="44B157E3" w14:textId="77777777" w:rsidR="00150824" w:rsidRPr="00B94674" w:rsidRDefault="00150824">
                      <w:pPr>
                        <w:rPr>
                          <w:lang w:val="en-US"/>
                        </w:rPr>
                      </w:pPr>
                    </w:p>
                    <w:p w14:paraId="62856E10" w14:textId="77777777" w:rsidR="00150824" w:rsidRPr="00B94674" w:rsidRDefault="00150824" w:rsidP="00204E76">
                      <w:pPr>
                        <w:pStyle w:val="Ttulo1"/>
                        <w:rPr>
                          <w:lang w:val="en-US"/>
                        </w:rPr>
                      </w:pPr>
                    </w:p>
                    <w:p w14:paraId="33DC4A68" w14:textId="77777777" w:rsidR="00150824" w:rsidRPr="00B94674" w:rsidRDefault="00150824">
                      <w:pPr>
                        <w:rPr>
                          <w:lang w:val="en-US"/>
                        </w:rPr>
                      </w:pPr>
                    </w:p>
                    <w:p w14:paraId="251F5585" w14:textId="77777777" w:rsidR="00150824" w:rsidRPr="00B94674" w:rsidRDefault="00150824" w:rsidP="00204E76">
                      <w:pPr>
                        <w:pStyle w:val="Ttulo1"/>
                        <w:rPr>
                          <w:lang w:val="en-US"/>
                        </w:rPr>
                      </w:pPr>
                    </w:p>
                    <w:p w14:paraId="3E208BB6" w14:textId="77777777" w:rsidR="00150824" w:rsidRPr="00B94674" w:rsidRDefault="00150824">
                      <w:pPr>
                        <w:rPr>
                          <w:lang w:val="en-US"/>
                        </w:rPr>
                      </w:pPr>
                    </w:p>
                    <w:p w14:paraId="019C8808" w14:textId="77777777" w:rsidR="00150824" w:rsidRPr="00B94674" w:rsidRDefault="00150824" w:rsidP="00204E76">
                      <w:pPr>
                        <w:pStyle w:val="Ttulo1"/>
                        <w:rPr>
                          <w:lang w:val="en-US"/>
                        </w:rPr>
                      </w:pPr>
                    </w:p>
                    <w:p w14:paraId="6D1B563F" w14:textId="77777777" w:rsidR="00150824" w:rsidRPr="00B94674" w:rsidRDefault="00150824">
                      <w:pPr>
                        <w:rPr>
                          <w:lang w:val="en-US"/>
                        </w:rPr>
                      </w:pPr>
                    </w:p>
                    <w:p w14:paraId="4CC8A9B2" w14:textId="77777777" w:rsidR="00150824" w:rsidRPr="00B94674" w:rsidRDefault="00150824" w:rsidP="00204E76">
                      <w:pPr>
                        <w:pStyle w:val="Ttulo1"/>
                        <w:rPr>
                          <w:lang w:val="en-US"/>
                        </w:rPr>
                      </w:pPr>
                    </w:p>
                    <w:p w14:paraId="4922EBF4" w14:textId="77777777" w:rsidR="00150824" w:rsidRPr="00B94674" w:rsidRDefault="00150824">
                      <w:pPr>
                        <w:rPr>
                          <w:lang w:val="en-US"/>
                        </w:rPr>
                      </w:pPr>
                    </w:p>
                    <w:p w14:paraId="5BC2C4C2" w14:textId="77777777" w:rsidR="00150824" w:rsidRPr="00B94674" w:rsidRDefault="00150824" w:rsidP="00204E76">
                      <w:pPr>
                        <w:pStyle w:val="Ttulo1"/>
                        <w:rPr>
                          <w:lang w:val="en-US"/>
                        </w:rPr>
                      </w:pPr>
                    </w:p>
                    <w:p w14:paraId="5A032D80" w14:textId="77777777" w:rsidR="00150824" w:rsidRPr="00B94674" w:rsidRDefault="00150824">
                      <w:pPr>
                        <w:rPr>
                          <w:lang w:val="en-US"/>
                        </w:rPr>
                      </w:pPr>
                    </w:p>
                    <w:p w14:paraId="46F57E56" w14:textId="77777777" w:rsidR="00150824" w:rsidRPr="00B94674" w:rsidRDefault="00150824" w:rsidP="00204E76">
                      <w:pPr>
                        <w:pStyle w:val="Ttulo1"/>
                        <w:rPr>
                          <w:lang w:val="en-US"/>
                        </w:rPr>
                      </w:pPr>
                    </w:p>
                    <w:p w14:paraId="52FC863A" w14:textId="77777777" w:rsidR="00150824" w:rsidRPr="00B94674" w:rsidRDefault="00150824">
                      <w:pPr>
                        <w:rPr>
                          <w:lang w:val="en-US"/>
                        </w:rPr>
                      </w:pPr>
                    </w:p>
                    <w:p w14:paraId="3CB648DF" w14:textId="77777777" w:rsidR="00150824" w:rsidRPr="00B94674" w:rsidRDefault="00150824" w:rsidP="00204E76">
                      <w:pPr>
                        <w:pStyle w:val="Ttulo1"/>
                        <w:rPr>
                          <w:lang w:val="en-US"/>
                        </w:rPr>
                      </w:pPr>
                    </w:p>
                    <w:p w14:paraId="381658C5" w14:textId="77777777" w:rsidR="00150824" w:rsidRPr="00B94674" w:rsidRDefault="00150824">
                      <w:pPr>
                        <w:rPr>
                          <w:lang w:val="en-US"/>
                        </w:rPr>
                      </w:pPr>
                    </w:p>
                    <w:p w14:paraId="4C585B87" w14:textId="77777777" w:rsidR="00150824" w:rsidRPr="00B94674" w:rsidRDefault="00150824" w:rsidP="00204E76">
                      <w:pPr>
                        <w:pStyle w:val="Ttulo1"/>
                        <w:rPr>
                          <w:lang w:val="en-US"/>
                        </w:rPr>
                      </w:pPr>
                    </w:p>
                    <w:p w14:paraId="74BC1B56" w14:textId="77777777" w:rsidR="00150824" w:rsidRPr="00B94674" w:rsidRDefault="00150824">
                      <w:pPr>
                        <w:rPr>
                          <w:lang w:val="en-US"/>
                        </w:rPr>
                      </w:pPr>
                    </w:p>
                    <w:p w14:paraId="6F71B584" w14:textId="77777777" w:rsidR="00150824" w:rsidRPr="00B94674" w:rsidRDefault="00150824" w:rsidP="00204E76">
                      <w:pPr>
                        <w:pStyle w:val="Ttulo1"/>
                        <w:rPr>
                          <w:lang w:val="en-US"/>
                        </w:rPr>
                      </w:pPr>
                    </w:p>
                    <w:p w14:paraId="784D6BC8" w14:textId="77777777" w:rsidR="00150824" w:rsidRPr="00B94674" w:rsidRDefault="00150824">
                      <w:pPr>
                        <w:rPr>
                          <w:lang w:val="en-US"/>
                        </w:rPr>
                      </w:pPr>
                    </w:p>
                    <w:p w14:paraId="4D2CC7F9" w14:textId="77777777" w:rsidR="00150824" w:rsidRPr="00B94674" w:rsidRDefault="00150824" w:rsidP="00204E76">
                      <w:pPr>
                        <w:pStyle w:val="Ttulo1"/>
                        <w:rPr>
                          <w:lang w:val="en-US"/>
                        </w:rPr>
                      </w:pPr>
                    </w:p>
                    <w:p w14:paraId="4A008016" w14:textId="77777777" w:rsidR="00150824" w:rsidRPr="00B94674" w:rsidRDefault="00150824">
                      <w:pPr>
                        <w:rPr>
                          <w:lang w:val="en-US"/>
                        </w:rPr>
                      </w:pPr>
                    </w:p>
                    <w:p w14:paraId="103EA3A9" w14:textId="77777777" w:rsidR="00150824" w:rsidRPr="00B94674" w:rsidRDefault="00150824" w:rsidP="00204E76">
                      <w:pPr>
                        <w:pStyle w:val="Ttulo1"/>
                        <w:rPr>
                          <w:lang w:val="en-US"/>
                        </w:rPr>
                      </w:pPr>
                    </w:p>
                    <w:p w14:paraId="4E1951CD" w14:textId="77777777" w:rsidR="00150824" w:rsidRPr="00B94674" w:rsidRDefault="00150824">
                      <w:pPr>
                        <w:rPr>
                          <w:lang w:val="en-US"/>
                        </w:rPr>
                      </w:pPr>
                    </w:p>
                    <w:p w14:paraId="3C640349" w14:textId="77777777" w:rsidR="00150824" w:rsidRPr="00B94674" w:rsidRDefault="00150824" w:rsidP="00204E76">
                      <w:pPr>
                        <w:pStyle w:val="Ttulo1"/>
                        <w:rPr>
                          <w:lang w:val="en-US"/>
                        </w:rPr>
                      </w:pPr>
                    </w:p>
                    <w:p w14:paraId="63DECAE1" w14:textId="77777777" w:rsidR="00150824" w:rsidRPr="00B94674" w:rsidRDefault="00150824">
                      <w:pPr>
                        <w:rPr>
                          <w:lang w:val="en-US"/>
                        </w:rPr>
                      </w:pPr>
                    </w:p>
                    <w:p w14:paraId="7519FEE3" w14:textId="77777777" w:rsidR="00150824" w:rsidRPr="00B94674" w:rsidRDefault="00150824" w:rsidP="00204E76">
                      <w:pPr>
                        <w:pStyle w:val="Ttulo1"/>
                        <w:rPr>
                          <w:lang w:val="en-US"/>
                        </w:rPr>
                      </w:pPr>
                    </w:p>
                    <w:p w14:paraId="015452EA" w14:textId="77777777" w:rsidR="00150824" w:rsidRPr="00B94674" w:rsidRDefault="00150824">
                      <w:pPr>
                        <w:rPr>
                          <w:lang w:val="en-US"/>
                        </w:rPr>
                      </w:pPr>
                    </w:p>
                    <w:p w14:paraId="1AFD85A5" w14:textId="77777777" w:rsidR="00150824" w:rsidRPr="00B94674" w:rsidRDefault="00150824" w:rsidP="00204E76">
                      <w:pPr>
                        <w:pStyle w:val="Ttulo1"/>
                        <w:rPr>
                          <w:lang w:val="en-US"/>
                        </w:rPr>
                      </w:pPr>
                    </w:p>
                    <w:p w14:paraId="0AFCCBFC" w14:textId="77777777" w:rsidR="00150824" w:rsidRPr="00B94674" w:rsidRDefault="00150824">
                      <w:pPr>
                        <w:rPr>
                          <w:lang w:val="en-US"/>
                        </w:rPr>
                      </w:pPr>
                    </w:p>
                    <w:p w14:paraId="1F2A34A4" w14:textId="77777777" w:rsidR="00150824" w:rsidRPr="00B94674" w:rsidRDefault="00150824" w:rsidP="00204E76">
                      <w:pPr>
                        <w:pStyle w:val="Ttulo1"/>
                        <w:rPr>
                          <w:lang w:val="en-US"/>
                        </w:rPr>
                      </w:pPr>
                    </w:p>
                    <w:p w14:paraId="3132283F" w14:textId="77777777" w:rsidR="00150824" w:rsidRPr="00B94674" w:rsidRDefault="00150824">
                      <w:pPr>
                        <w:rPr>
                          <w:lang w:val="en-US"/>
                        </w:rPr>
                      </w:pPr>
                    </w:p>
                    <w:p w14:paraId="6C3EBE9B" w14:textId="77777777" w:rsidR="00150824" w:rsidRPr="00B94674" w:rsidRDefault="00150824" w:rsidP="00204E76">
                      <w:pPr>
                        <w:pStyle w:val="Ttulo1"/>
                        <w:rPr>
                          <w:lang w:val="en-US"/>
                        </w:rPr>
                      </w:pPr>
                    </w:p>
                    <w:p w14:paraId="3E232DF7" w14:textId="77777777" w:rsidR="00150824" w:rsidRPr="00B94674" w:rsidRDefault="00150824">
                      <w:pPr>
                        <w:rPr>
                          <w:lang w:val="en-US"/>
                        </w:rPr>
                      </w:pPr>
                    </w:p>
                    <w:p w14:paraId="66A7434E" w14:textId="77777777" w:rsidR="00150824" w:rsidRPr="00B94674" w:rsidRDefault="00150824" w:rsidP="00204E76">
                      <w:pPr>
                        <w:pStyle w:val="Ttulo1"/>
                        <w:rPr>
                          <w:lang w:val="en-US"/>
                        </w:rPr>
                      </w:pPr>
                    </w:p>
                    <w:p w14:paraId="39CDFABA" w14:textId="77777777" w:rsidR="00150824" w:rsidRPr="00B94674" w:rsidRDefault="00150824">
                      <w:pPr>
                        <w:rPr>
                          <w:lang w:val="en-US"/>
                        </w:rPr>
                      </w:pPr>
                    </w:p>
                    <w:p w14:paraId="2E1880EC" w14:textId="77777777" w:rsidR="00150824" w:rsidRPr="00B94674" w:rsidRDefault="00150824" w:rsidP="00204E76">
                      <w:pPr>
                        <w:pStyle w:val="Ttulo1"/>
                        <w:rPr>
                          <w:lang w:val="en-US"/>
                        </w:rPr>
                      </w:pPr>
                    </w:p>
                    <w:p w14:paraId="7D169EEB" w14:textId="77777777" w:rsidR="00150824" w:rsidRPr="00B94674" w:rsidRDefault="00150824">
                      <w:pPr>
                        <w:rPr>
                          <w:lang w:val="en-US"/>
                        </w:rPr>
                      </w:pPr>
                    </w:p>
                    <w:p w14:paraId="67DB9E9F" w14:textId="77777777" w:rsidR="00150824" w:rsidRPr="00B94674" w:rsidRDefault="00150824" w:rsidP="00204E76">
                      <w:pPr>
                        <w:pStyle w:val="Ttulo1"/>
                        <w:rPr>
                          <w:lang w:val="en-US"/>
                        </w:rPr>
                      </w:pPr>
                    </w:p>
                    <w:p w14:paraId="6F612056" w14:textId="77777777" w:rsidR="00150824" w:rsidRPr="00B94674" w:rsidRDefault="00150824">
                      <w:pPr>
                        <w:rPr>
                          <w:lang w:val="en-US"/>
                        </w:rPr>
                      </w:pPr>
                    </w:p>
                    <w:p w14:paraId="7C2276A1" w14:textId="77777777" w:rsidR="00150824" w:rsidRPr="00B94674" w:rsidRDefault="00150824" w:rsidP="00204E76">
                      <w:pPr>
                        <w:pStyle w:val="Ttulo1"/>
                        <w:rPr>
                          <w:lang w:val="en-US"/>
                        </w:rPr>
                      </w:pPr>
                    </w:p>
                    <w:p w14:paraId="512DF433" w14:textId="77777777" w:rsidR="00150824" w:rsidRPr="00B94674" w:rsidRDefault="00150824">
                      <w:pPr>
                        <w:rPr>
                          <w:lang w:val="en-US"/>
                        </w:rPr>
                      </w:pPr>
                    </w:p>
                    <w:p w14:paraId="6AFE3027" w14:textId="77777777" w:rsidR="00150824" w:rsidRPr="00B94674" w:rsidRDefault="00150824" w:rsidP="00204E76">
                      <w:pPr>
                        <w:pStyle w:val="Ttulo1"/>
                        <w:rPr>
                          <w:lang w:val="en-US"/>
                        </w:rPr>
                      </w:pPr>
                    </w:p>
                    <w:p w14:paraId="348A2A06" w14:textId="77777777" w:rsidR="00150824" w:rsidRPr="00B94674" w:rsidRDefault="00150824">
                      <w:pPr>
                        <w:rPr>
                          <w:lang w:val="en-US"/>
                        </w:rPr>
                      </w:pPr>
                    </w:p>
                    <w:p w14:paraId="337B0AB6" w14:textId="77777777" w:rsidR="00150824" w:rsidRPr="00B94674" w:rsidRDefault="00150824" w:rsidP="00204E76">
                      <w:pPr>
                        <w:pStyle w:val="Ttulo1"/>
                        <w:rPr>
                          <w:lang w:val="en-US"/>
                        </w:rPr>
                      </w:pPr>
                    </w:p>
                    <w:p w14:paraId="1256BC7D" w14:textId="77777777" w:rsidR="00150824" w:rsidRPr="00B94674" w:rsidRDefault="00150824">
                      <w:pPr>
                        <w:rPr>
                          <w:lang w:val="en-US"/>
                        </w:rPr>
                      </w:pPr>
                    </w:p>
                    <w:p w14:paraId="2489CF1E" w14:textId="77777777" w:rsidR="00150824" w:rsidRPr="00B94674" w:rsidRDefault="00150824" w:rsidP="00204E76">
                      <w:pPr>
                        <w:pStyle w:val="Ttulo1"/>
                        <w:rPr>
                          <w:lang w:val="en-US"/>
                        </w:rPr>
                      </w:pPr>
                    </w:p>
                    <w:p w14:paraId="55DB8538" w14:textId="77777777" w:rsidR="00150824" w:rsidRPr="00B94674" w:rsidRDefault="00150824">
                      <w:pPr>
                        <w:rPr>
                          <w:lang w:val="en-US"/>
                        </w:rPr>
                      </w:pPr>
                    </w:p>
                    <w:p w14:paraId="61928E95" w14:textId="77777777" w:rsidR="00150824" w:rsidRPr="00B94674" w:rsidRDefault="00150824" w:rsidP="00204E76">
                      <w:pPr>
                        <w:pStyle w:val="Ttulo1"/>
                        <w:rPr>
                          <w:lang w:val="en-US"/>
                        </w:rPr>
                      </w:pPr>
                    </w:p>
                    <w:p w14:paraId="4E74D0C8" w14:textId="77777777" w:rsidR="00150824" w:rsidRPr="00B94674" w:rsidRDefault="00150824">
                      <w:pPr>
                        <w:rPr>
                          <w:lang w:val="en-US"/>
                        </w:rPr>
                      </w:pPr>
                    </w:p>
                    <w:p w14:paraId="727A5CA6" w14:textId="77777777" w:rsidR="00150824" w:rsidRPr="00B94674" w:rsidRDefault="00150824" w:rsidP="00204E76">
                      <w:pPr>
                        <w:pStyle w:val="Ttulo1"/>
                        <w:rPr>
                          <w:lang w:val="en-US"/>
                        </w:rPr>
                      </w:pPr>
                    </w:p>
                    <w:p w14:paraId="5B413DE5" w14:textId="77777777" w:rsidR="00150824" w:rsidRPr="00B94674" w:rsidRDefault="00150824">
                      <w:pPr>
                        <w:rPr>
                          <w:lang w:val="en-US"/>
                        </w:rPr>
                      </w:pPr>
                    </w:p>
                    <w:p w14:paraId="70F0621D" w14:textId="77777777" w:rsidR="00150824" w:rsidRPr="00B94674" w:rsidRDefault="00150824" w:rsidP="00204E76">
                      <w:pPr>
                        <w:pStyle w:val="Ttulo1"/>
                        <w:rPr>
                          <w:lang w:val="en-US"/>
                        </w:rPr>
                      </w:pPr>
                    </w:p>
                    <w:p w14:paraId="50F0F044" w14:textId="77777777" w:rsidR="00150824" w:rsidRPr="00B94674" w:rsidRDefault="00150824">
                      <w:pPr>
                        <w:rPr>
                          <w:lang w:val="en-US"/>
                        </w:rPr>
                      </w:pPr>
                    </w:p>
                    <w:p w14:paraId="463E32C0" w14:textId="77777777" w:rsidR="00150824" w:rsidRPr="00B94674" w:rsidRDefault="00150824" w:rsidP="00204E76">
                      <w:pPr>
                        <w:pStyle w:val="Ttulo1"/>
                        <w:rPr>
                          <w:lang w:val="en-US"/>
                        </w:rPr>
                      </w:pPr>
                    </w:p>
                    <w:p w14:paraId="5B2DC59E" w14:textId="77777777" w:rsidR="00150824" w:rsidRPr="00B94674" w:rsidRDefault="00150824">
                      <w:pPr>
                        <w:rPr>
                          <w:lang w:val="en-US"/>
                        </w:rPr>
                      </w:pPr>
                    </w:p>
                    <w:p w14:paraId="06031E63" w14:textId="77777777" w:rsidR="00150824" w:rsidRPr="00B94674" w:rsidRDefault="00150824" w:rsidP="00204E76">
                      <w:pPr>
                        <w:pStyle w:val="Ttulo1"/>
                        <w:rPr>
                          <w:lang w:val="en-US"/>
                        </w:rPr>
                      </w:pPr>
                    </w:p>
                    <w:p w14:paraId="40B1633A" w14:textId="77777777" w:rsidR="00150824" w:rsidRPr="00B94674" w:rsidRDefault="00150824">
                      <w:pPr>
                        <w:rPr>
                          <w:lang w:val="en-US"/>
                        </w:rPr>
                      </w:pPr>
                    </w:p>
                    <w:p w14:paraId="703888CD" w14:textId="77777777" w:rsidR="00150824" w:rsidRPr="00B94674" w:rsidRDefault="00150824" w:rsidP="00204E76">
                      <w:pPr>
                        <w:pStyle w:val="Ttulo1"/>
                        <w:rPr>
                          <w:lang w:val="en-US"/>
                        </w:rPr>
                      </w:pPr>
                    </w:p>
                    <w:p w14:paraId="43E50D6B" w14:textId="77777777" w:rsidR="00150824" w:rsidRPr="00B94674" w:rsidRDefault="00150824">
                      <w:pPr>
                        <w:rPr>
                          <w:lang w:val="en-US"/>
                        </w:rPr>
                      </w:pPr>
                    </w:p>
                    <w:p w14:paraId="45409FE8" w14:textId="77777777" w:rsidR="00150824" w:rsidRPr="00B94674" w:rsidRDefault="00150824" w:rsidP="00204E76">
                      <w:pPr>
                        <w:pStyle w:val="Ttulo1"/>
                        <w:rPr>
                          <w:lang w:val="en-US"/>
                        </w:rPr>
                      </w:pPr>
                    </w:p>
                    <w:p w14:paraId="5B435F8C" w14:textId="77777777" w:rsidR="00150824" w:rsidRPr="00B94674" w:rsidRDefault="00150824">
                      <w:pPr>
                        <w:rPr>
                          <w:lang w:val="en-US"/>
                        </w:rPr>
                      </w:pPr>
                    </w:p>
                    <w:p w14:paraId="42B556A6" w14:textId="77777777" w:rsidR="00150824" w:rsidRPr="00B94674" w:rsidRDefault="00150824" w:rsidP="00204E76">
                      <w:pPr>
                        <w:pStyle w:val="Ttulo1"/>
                        <w:rPr>
                          <w:lang w:val="en-US"/>
                        </w:rPr>
                      </w:pPr>
                    </w:p>
                    <w:p w14:paraId="41CA0183" w14:textId="77777777" w:rsidR="00150824" w:rsidRPr="00B94674" w:rsidRDefault="00150824">
                      <w:pPr>
                        <w:rPr>
                          <w:lang w:val="en-US"/>
                        </w:rPr>
                      </w:pPr>
                    </w:p>
                    <w:p w14:paraId="7DA8C4F2" w14:textId="77777777" w:rsidR="00150824" w:rsidRPr="00B94674" w:rsidRDefault="00150824" w:rsidP="00204E76">
                      <w:pPr>
                        <w:pStyle w:val="Ttulo1"/>
                        <w:rPr>
                          <w:lang w:val="en-US"/>
                        </w:rPr>
                      </w:pPr>
                    </w:p>
                    <w:p w14:paraId="4E986742" w14:textId="77777777" w:rsidR="00150824" w:rsidRPr="00B94674" w:rsidRDefault="00150824">
                      <w:pPr>
                        <w:rPr>
                          <w:lang w:val="en-US"/>
                        </w:rPr>
                      </w:pPr>
                    </w:p>
                    <w:p w14:paraId="47BE25D1" w14:textId="77777777" w:rsidR="00150824" w:rsidRPr="00B94674" w:rsidRDefault="00150824" w:rsidP="00204E76">
                      <w:pPr>
                        <w:pStyle w:val="Ttulo1"/>
                        <w:rPr>
                          <w:lang w:val="en-US"/>
                        </w:rPr>
                      </w:pPr>
                    </w:p>
                    <w:p w14:paraId="64BDB0C5" w14:textId="77777777" w:rsidR="00150824" w:rsidRPr="00B94674" w:rsidRDefault="00150824">
                      <w:pPr>
                        <w:rPr>
                          <w:lang w:val="en-US"/>
                        </w:rPr>
                      </w:pPr>
                    </w:p>
                    <w:p w14:paraId="5C335A58" w14:textId="77777777" w:rsidR="00150824" w:rsidRPr="00B94674" w:rsidRDefault="00150824" w:rsidP="00204E76">
                      <w:pPr>
                        <w:pStyle w:val="Ttulo1"/>
                        <w:rPr>
                          <w:lang w:val="en-US"/>
                        </w:rPr>
                      </w:pPr>
                    </w:p>
                    <w:p w14:paraId="391DC792" w14:textId="77777777" w:rsidR="00150824" w:rsidRPr="00B94674" w:rsidRDefault="00150824">
                      <w:pPr>
                        <w:rPr>
                          <w:lang w:val="en-US"/>
                        </w:rPr>
                      </w:pPr>
                    </w:p>
                    <w:p w14:paraId="467E1191" w14:textId="77777777" w:rsidR="00150824" w:rsidRPr="00B94674" w:rsidRDefault="00150824" w:rsidP="00204E76">
                      <w:pPr>
                        <w:pStyle w:val="Ttulo1"/>
                        <w:rPr>
                          <w:lang w:val="en-US"/>
                        </w:rPr>
                      </w:pPr>
                    </w:p>
                    <w:p w14:paraId="6D74C63C" w14:textId="77777777" w:rsidR="00150824" w:rsidRPr="00B94674" w:rsidRDefault="00150824">
                      <w:pPr>
                        <w:rPr>
                          <w:lang w:val="en-US"/>
                        </w:rPr>
                      </w:pPr>
                    </w:p>
                    <w:p w14:paraId="33E5CE7A" w14:textId="77777777" w:rsidR="00150824" w:rsidRPr="00B94674" w:rsidRDefault="00150824" w:rsidP="00204E76">
                      <w:pPr>
                        <w:pStyle w:val="Ttulo1"/>
                        <w:rPr>
                          <w:lang w:val="en-US"/>
                        </w:rPr>
                      </w:pPr>
                    </w:p>
                    <w:p w14:paraId="122F00B4" w14:textId="77777777" w:rsidR="00150824" w:rsidRPr="00B94674" w:rsidRDefault="00150824">
                      <w:pPr>
                        <w:rPr>
                          <w:lang w:val="en-US"/>
                        </w:rPr>
                      </w:pPr>
                    </w:p>
                    <w:p w14:paraId="303ABFD3" w14:textId="77777777" w:rsidR="00150824" w:rsidRPr="00B94674" w:rsidRDefault="00150824" w:rsidP="00204E76">
                      <w:pPr>
                        <w:pStyle w:val="Ttulo1"/>
                        <w:rPr>
                          <w:lang w:val="en-US"/>
                        </w:rPr>
                      </w:pPr>
                    </w:p>
                    <w:p w14:paraId="58DDD19A" w14:textId="77777777" w:rsidR="00150824" w:rsidRPr="00B94674" w:rsidRDefault="00150824">
                      <w:pPr>
                        <w:rPr>
                          <w:lang w:val="en-US"/>
                        </w:rPr>
                      </w:pPr>
                    </w:p>
                    <w:p w14:paraId="50BED384" w14:textId="77777777" w:rsidR="00150824" w:rsidRPr="00B94674" w:rsidRDefault="00150824" w:rsidP="00204E76">
                      <w:pPr>
                        <w:pStyle w:val="Ttulo1"/>
                        <w:rPr>
                          <w:lang w:val="en-US"/>
                        </w:rPr>
                      </w:pPr>
                    </w:p>
                    <w:p w14:paraId="43C54F3C" w14:textId="77777777" w:rsidR="00150824" w:rsidRPr="00B94674" w:rsidRDefault="00150824">
                      <w:pPr>
                        <w:rPr>
                          <w:lang w:val="en-US"/>
                        </w:rPr>
                      </w:pPr>
                    </w:p>
                    <w:p w14:paraId="037D9A4D" w14:textId="77777777" w:rsidR="00150824" w:rsidRPr="00B94674" w:rsidRDefault="00150824" w:rsidP="00204E76">
                      <w:pPr>
                        <w:pStyle w:val="Ttulo1"/>
                        <w:rPr>
                          <w:lang w:val="en-US"/>
                        </w:rPr>
                      </w:pPr>
                    </w:p>
                    <w:p w14:paraId="049525DD" w14:textId="77777777" w:rsidR="00150824" w:rsidRPr="00B94674" w:rsidRDefault="00150824">
                      <w:pPr>
                        <w:rPr>
                          <w:lang w:val="en-US"/>
                        </w:rPr>
                      </w:pPr>
                    </w:p>
                    <w:p w14:paraId="68DA3100" w14:textId="77777777" w:rsidR="00150824" w:rsidRPr="00B94674" w:rsidRDefault="00150824" w:rsidP="00204E76">
                      <w:pPr>
                        <w:pStyle w:val="Ttulo1"/>
                        <w:rPr>
                          <w:lang w:val="en-US"/>
                        </w:rPr>
                      </w:pPr>
                    </w:p>
                    <w:p w14:paraId="1596C32A" w14:textId="77777777" w:rsidR="00150824" w:rsidRPr="00B94674" w:rsidRDefault="00150824">
                      <w:pPr>
                        <w:rPr>
                          <w:lang w:val="en-US"/>
                        </w:rPr>
                      </w:pPr>
                    </w:p>
                    <w:p w14:paraId="53C9E6E4" w14:textId="77777777" w:rsidR="00150824" w:rsidRPr="00B94674" w:rsidRDefault="00150824" w:rsidP="00204E76">
                      <w:pPr>
                        <w:pStyle w:val="Ttulo1"/>
                        <w:rPr>
                          <w:lang w:val="en-US"/>
                        </w:rPr>
                      </w:pPr>
                    </w:p>
                    <w:p w14:paraId="03ABA15B" w14:textId="77777777" w:rsidR="00150824" w:rsidRPr="00B94674" w:rsidRDefault="00150824">
                      <w:pPr>
                        <w:rPr>
                          <w:lang w:val="en-US"/>
                        </w:rPr>
                      </w:pPr>
                    </w:p>
                    <w:p w14:paraId="6A59E271" w14:textId="77777777" w:rsidR="00150824" w:rsidRPr="00B94674" w:rsidRDefault="00150824" w:rsidP="00204E76">
                      <w:pPr>
                        <w:pStyle w:val="Ttulo1"/>
                        <w:rPr>
                          <w:lang w:val="en-US"/>
                        </w:rPr>
                      </w:pPr>
                    </w:p>
                    <w:p w14:paraId="155106B5" w14:textId="77777777" w:rsidR="00150824" w:rsidRPr="00B94674" w:rsidRDefault="00150824">
                      <w:pPr>
                        <w:rPr>
                          <w:lang w:val="en-US"/>
                        </w:rPr>
                      </w:pPr>
                    </w:p>
                    <w:p w14:paraId="607B18AE" w14:textId="77777777" w:rsidR="00150824" w:rsidRPr="00B94674" w:rsidRDefault="00150824" w:rsidP="00204E76">
                      <w:pPr>
                        <w:pStyle w:val="Ttulo1"/>
                        <w:rPr>
                          <w:lang w:val="en-US"/>
                        </w:rPr>
                      </w:pPr>
                    </w:p>
                    <w:p w14:paraId="6D6EBDA0" w14:textId="77777777" w:rsidR="00150824" w:rsidRPr="00B94674" w:rsidRDefault="00150824">
                      <w:pPr>
                        <w:rPr>
                          <w:lang w:val="en-US"/>
                        </w:rPr>
                      </w:pPr>
                    </w:p>
                    <w:p w14:paraId="4C6D8AFA" w14:textId="77777777" w:rsidR="00150824" w:rsidRPr="00B94674" w:rsidRDefault="00150824" w:rsidP="00204E76">
                      <w:pPr>
                        <w:pStyle w:val="Ttulo1"/>
                        <w:rPr>
                          <w:lang w:val="en-US"/>
                        </w:rPr>
                      </w:pPr>
                    </w:p>
                    <w:p w14:paraId="2179695F" w14:textId="77777777" w:rsidR="00150824" w:rsidRPr="00B94674" w:rsidRDefault="00150824">
                      <w:pPr>
                        <w:rPr>
                          <w:lang w:val="en-US"/>
                        </w:rPr>
                      </w:pPr>
                    </w:p>
                    <w:p w14:paraId="49CC1F1A" w14:textId="77777777" w:rsidR="00150824" w:rsidRPr="00B94674" w:rsidRDefault="00150824" w:rsidP="00204E76">
                      <w:pPr>
                        <w:pStyle w:val="Ttulo1"/>
                        <w:rPr>
                          <w:lang w:val="en-US"/>
                        </w:rPr>
                      </w:pPr>
                    </w:p>
                    <w:p w14:paraId="36D20E20" w14:textId="77777777" w:rsidR="00A5206C" w:rsidRDefault="00A5206C"/>
                    <w:p w14:paraId="3374A7C2" w14:textId="77777777" w:rsidR="00150824" w:rsidRPr="00B94674" w:rsidRDefault="00150824" w:rsidP="00204E76">
                      <w:pPr>
                        <w:pStyle w:val="Ttulo1"/>
                        <w:rPr>
                          <w:lang w:val="en-US"/>
                        </w:rPr>
                      </w:pPr>
                    </w:p>
                    <w:p w14:paraId="1D5497EB" w14:textId="77777777" w:rsidR="00150824" w:rsidRPr="00B94674" w:rsidRDefault="00150824">
                      <w:pPr>
                        <w:rPr>
                          <w:lang w:val="en-US"/>
                        </w:rPr>
                      </w:pPr>
                    </w:p>
                    <w:p w14:paraId="5154CF10" w14:textId="77777777" w:rsidR="00150824" w:rsidRPr="00B94674" w:rsidRDefault="00150824" w:rsidP="00204E76">
                      <w:pPr>
                        <w:pStyle w:val="Ttulo1"/>
                        <w:rPr>
                          <w:lang w:val="en-US"/>
                        </w:rPr>
                      </w:pPr>
                    </w:p>
                    <w:p w14:paraId="3D987799" w14:textId="77777777" w:rsidR="00150824" w:rsidRPr="00B94674" w:rsidRDefault="00150824">
                      <w:pPr>
                        <w:rPr>
                          <w:lang w:val="en-US"/>
                        </w:rPr>
                      </w:pPr>
                    </w:p>
                    <w:p w14:paraId="1D30F9CF" w14:textId="77777777" w:rsidR="00150824" w:rsidRPr="00B94674" w:rsidRDefault="00150824" w:rsidP="00204E76">
                      <w:pPr>
                        <w:pStyle w:val="Ttulo1"/>
                        <w:rPr>
                          <w:lang w:val="en-US"/>
                        </w:rPr>
                      </w:pPr>
                    </w:p>
                    <w:p w14:paraId="7AEC29C7" w14:textId="77777777" w:rsidR="00150824" w:rsidRPr="00B94674" w:rsidRDefault="00150824">
                      <w:pPr>
                        <w:rPr>
                          <w:lang w:val="en-US"/>
                        </w:rPr>
                      </w:pPr>
                    </w:p>
                    <w:p w14:paraId="510B9E3E" w14:textId="77777777" w:rsidR="00150824" w:rsidRPr="00B94674" w:rsidRDefault="00150824" w:rsidP="00204E76">
                      <w:pPr>
                        <w:pStyle w:val="Ttulo1"/>
                        <w:rPr>
                          <w:lang w:val="en-US"/>
                        </w:rPr>
                      </w:pPr>
                    </w:p>
                    <w:p w14:paraId="45C2A08B" w14:textId="77777777" w:rsidR="00150824" w:rsidRPr="00B94674" w:rsidRDefault="00150824">
                      <w:pPr>
                        <w:rPr>
                          <w:lang w:val="en-US"/>
                        </w:rPr>
                      </w:pPr>
                    </w:p>
                    <w:p w14:paraId="5695BD2D" w14:textId="77777777" w:rsidR="00150824" w:rsidRPr="00B94674" w:rsidRDefault="00150824" w:rsidP="00204E76">
                      <w:pPr>
                        <w:pStyle w:val="Ttulo1"/>
                        <w:rPr>
                          <w:lang w:val="en-US"/>
                        </w:rPr>
                      </w:pPr>
                    </w:p>
                    <w:p w14:paraId="49874888" w14:textId="77777777" w:rsidR="00150824" w:rsidRPr="00B94674" w:rsidRDefault="00150824">
                      <w:pPr>
                        <w:rPr>
                          <w:lang w:val="en-US"/>
                        </w:rPr>
                      </w:pPr>
                    </w:p>
                    <w:p w14:paraId="65F6536F" w14:textId="77777777" w:rsidR="00150824" w:rsidRPr="00B94674" w:rsidRDefault="00150824" w:rsidP="00204E76">
                      <w:pPr>
                        <w:pStyle w:val="Ttulo1"/>
                        <w:rPr>
                          <w:lang w:val="en-US"/>
                        </w:rPr>
                      </w:pPr>
                    </w:p>
                    <w:p w14:paraId="35EBB4D9" w14:textId="77777777" w:rsidR="00150824" w:rsidRPr="00B94674" w:rsidRDefault="00150824">
                      <w:pPr>
                        <w:rPr>
                          <w:lang w:val="en-US"/>
                        </w:rPr>
                      </w:pPr>
                    </w:p>
                    <w:p w14:paraId="2E85B569" w14:textId="77777777" w:rsidR="00150824" w:rsidRPr="00B94674" w:rsidRDefault="00150824" w:rsidP="00204E76">
                      <w:pPr>
                        <w:pStyle w:val="Ttulo1"/>
                        <w:rPr>
                          <w:lang w:val="en-US"/>
                        </w:rPr>
                      </w:pPr>
                    </w:p>
                    <w:p w14:paraId="5A8D490C" w14:textId="77777777" w:rsidR="00150824" w:rsidRPr="00B94674" w:rsidRDefault="00150824">
                      <w:pPr>
                        <w:rPr>
                          <w:lang w:val="en-US"/>
                        </w:rPr>
                      </w:pPr>
                    </w:p>
                    <w:p w14:paraId="79382B45" w14:textId="77777777" w:rsidR="00150824" w:rsidRPr="00B94674" w:rsidRDefault="00150824" w:rsidP="00204E76">
                      <w:pPr>
                        <w:pStyle w:val="Ttulo1"/>
                        <w:rPr>
                          <w:lang w:val="en-US"/>
                        </w:rPr>
                      </w:pPr>
                    </w:p>
                    <w:p w14:paraId="7AE0F511" w14:textId="77777777" w:rsidR="00150824" w:rsidRPr="00B94674" w:rsidRDefault="00150824">
                      <w:pPr>
                        <w:rPr>
                          <w:lang w:val="en-US"/>
                        </w:rPr>
                      </w:pPr>
                    </w:p>
                    <w:p w14:paraId="232688E2" w14:textId="77777777" w:rsidR="00150824" w:rsidRPr="00B94674" w:rsidRDefault="00150824" w:rsidP="00204E76">
                      <w:pPr>
                        <w:pStyle w:val="Ttulo1"/>
                        <w:rPr>
                          <w:lang w:val="en-US"/>
                        </w:rPr>
                      </w:pPr>
                    </w:p>
                    <w:p w14:paraId="185E1BBF" w14:textId="77777777" w:rsidR="00150824" w:rsidRPr="00B94674" w:rsidRDefault="00150824">
                      <w:pPr>
                        <w:rPr>
                          <w:lang w:val="en-US"/>
                        </w:rPr>
                      </w:pPr>
                    </w:p>
                    <w:p w14:paraId="6D5B3976" w14:textId="77777777" w:rsidR="00150824" w:rsidRPr="00B94674" w:rsidRDefault="00150824" w:rsidP="00204E76">
                      <w:pPr>
                        <w:pStyle w:val="Ttulo1"/>
                        <w:rPr>
                          <w:lang w:val="en-US"/>
                        </w:rPr>
                      </w:pPr>
                    </w:p>
                    <w:p w14:paraId="5FB86438" w14:textId="77777777" w:rsidR="00150824" w:rsidRPr="00B94674" w:rsidRDefault="00150824">
                      <w:pPr>
                        <w:rPr>
                          <w:lang w:val="en-US"/>
                        </w:rPr>
                      </w:pPr>
                    </w:p>
                    <w:p w14:paraId="3FE99807" w14:textId="77777777" w:rsidR="00150824" w:rsidRPr="00B94674" w:rsidRDefault="00150824" w:rsidP="00204E76">
                      <w:pPr>
                        <w:pStyle w:val="Ttulo1"/>
                        <w:rPr>
                          <w:lang w:val="en-US"/>
                        </w:rPr>
                      </w:pPr>
                    </w:p>
                    <w:p w14:paraId="7F7A1CA8" w14:textId="77777777" w:rsidR="00150824" w:rsidRPr="00B94674" w:rsidRDefault="00150824">
                      <w:pPr>
                        <w:rPr>
                          <w:lang w:val="en-US"/>
                        </w:rPr>
                      </w:pPr>
                    </w:p>
                    <w:p w14:paraId="0AAA4A40" w14:textId="77777777" w:rsidR="00150824" w:rsidRPr="00B94674" w:rsidRDefault="00150824" w:rsidP="00204E76">
                      <w:pPr>
                        <w:pStyle w:val="Ttulo1"/>
                        <w:rPr>
                          <w:lang w:val="en-US"/>
                        </w:rPr>
                      </w:pPr>
                    </w:p>
                    <w:p w14:paraId="41EF3E69" w14:textId="77777777" w:rsidR="00150824" w:rsidRPr="00B94674" w:rsidRDefault="00150824">
                      <w:pPr>
                        <w:rPr>
                          <w:lang w:val="en-US"/>
                        </w:rPr>
                      </w:pPr>
                    </w:p>
                    <w:p w14:paraId="123A0EB9" w14:textId="77777777" w:rsidR="00150824" w:rsidRPr="00B94674" w:rsidRDefault="00150824" w:rsidP="00204E76">
                      <w:pPr>
                        <w:pStyle w:val="Ttulo1"/>
                        <w:rPr>
                          <w:lang w:val="en-US"/>
                        </w:rPr>
                      </w:pPr>
                    </w:p>
                    <w:p w14:paraId="58539B1C" w14:textId="77777777" w:rsidR="00150824" w:rsidRPr="00B94674" w:rsidRDefault="00150824">
                      <w:pPr>
                        <w:rPr>
                          <w:lang w:val="en-US"/>
                        </w:rPr>
                      </w:pPr>
                    </w:p>
                    <w:p w14:paraId="1A725B17" w14:textId="77777777" w:rsidR="00150824" w:rsidRPr="00B94674" w:rsidRDefault="00150824" w:rsidP="00204E76">
                      <w:pPr>
                        <w:pStyle w:val="Ttulo1"/>
                        <w:rPr>
                          <w:lang w:val="en-US"/>
                        </w:rPr>
                      </w:pPr>
                    </w:p>
                    <w:p w14:paraId="301D33A2" w14:textId="77777777" w:rsidR="00150824" w:rsidRPr="00B94674" w:rsidRDefault="00150824">
                      <w:pPr>
                        <w:rPr>
                          <w:lang w:val="en-US"/>
                        </w:rPr>
                      </w:pPr>
                    </w:p>
                    <w:p w14:paraId="6B52A31E" w14:textId="77777777" w:rsidR="00150824" w:rsidRPr="00B94674" w:rsidRDefault="00150824" w:rsidP="00204E76">
                      <w:pPr>
                        <w:pStyle w:val="Ttulo1"/>
                        <w:rPr>
                          <w:lang w:val="en-US"/>
                        </w:rPr>
                      </w:pPr>
                    </w:p>
                    <w:p w14:paraId="5C48AADC" w14:textId="77777777" w:rsidR="00150824" w:rsidRPr="00B94674" w:rsidRDefault="00150824">
                      <w:pPr>
                        <w:rPr>
                          <w:lang w:val="en-US"/>
                        </w:rPr>
                      </w:pPr>
                    </w:p>
                    <w:p w14:paraId="6ACFA897" w14:textId="77777777" w:rsidR="00150824" w:rsidRPr="00B94674" w:rsidRDefault="00150824" w:rsidP="00204E76">
                      <w:pPr>
                        <w:pStyle w:val="Ttulo1"/>
                        <w:rPr>
                          <w:lang w:val="en-US"/>
                        </w:rPr>
                      </w:pPr>
                    </w:p>
                    <w:p w14:paraId="3B838D8F" w14:textId="77777777" w:rsidR="00150824" w:rsidRPr="00B94674" w:rsidRDefault="00150824">
                      <w:pPr>
                        <w:rPr>
                          <w:lang w:val="en-US"/>
                        </w:rPr>
                      </w:pPr>
                    </w:p>
                    <w:p w14:paraId="40DA8595" w14:textId="77777777" w:rsidR="00150824" w:rsidRPr="00B94674" w:rsidRDefault="00150824" w:rsidP="00204E76">
                      <w:pPr>
                        <w:pStyle w:val="Ttulo1"/>
                        <w:rPr>
                          <w:lang w:val="en-US"/>
                        </w:rPr>
                      </w:pPr>
                    </w:p>
                    <w:p w14:paraId="1A438EC8" w14:textId="77777777" w:rsidR="00150824" w:rsidRPr="00B94674" w:rsidRDefault="00150824">
                      <w:pPr>
                        <w:rPr>
                          <w:lang w:val="en-US"/>
                        </w:rPr>
                      </w:pPr>
                    </w:p>
                    <w:p w14:paraId="2CC9467B" w14:textId="77777777" w:rsidR="00150824" w:rsidRPr="00B94674" w:rsidRDefault="00150824" w:rsidP="00204E76">
                      <w:pPr>
                        <w:pStyle w:val="Ttulo1"/>
                        <w:rPr>
                          <w:lang w:val="en-US"/>
                        </w:rPr>
                      </w:pPr>
                    </w:p>
                    <w:p w14:paraId="40A19C86" w14:textId="77777777" w:rsidR="00150824" w:rsidRPr="00B94674" w:rsidRDefault="00150824">
                      <w:pPr>
                        <w:rPr>
                          <w:lang w:val="en-US"/>
                        </w:rPr>
                      </w:pPr>
                    </w:p>
                    <w:p w14:paraId="12FE913B" w14:textId="77777777" w:rsidR="00150824" w:rsidRPr="00B94674" w:rsidRDefault="00150824" w:rsidP="00204E76">
                      <w:pPr>
                        <w:pStyle w:val="Ttulo1"/>
                        <w:rPr>
                          <w:lang w:val="en-US"/>
                        </w:rPr>
                      </w:pPr>
                    </w:p>
                    <w:p w14:paraId="4B164206" w14:textId="77777777" w:rsidR="00150824" w:rsidRPr="00B94674" w:rsidRDefault="00150824">
                      <w:pPr>
                        <w:rPr>
                          <w:lang w:val="en-US"/>
                        </w:rPr>
                      </w:pPr>
                    </w:p>
                    <w:p w14:paraId="2FEFC5DC" w14:textId="77777777" w:rsidR="00150824" w:rsidRPr="00B94674" w:rsidRDefault="00150824" w:rsidP="00204E76">
                      <w:pPr>
                        <w:pStyle w:val="Ttulo1"/>
                        <w:rPr>
                          <w:lang w:val="en-US"/>
                        </w:rPr>
                      </w:pPr>
                    </w:p>
                    <w:p w14:paraId="1C864F0F" w14:textId="77777777" w:rsidR="00150824" w:rsidRPr="00B94674" w:rsidRDefault="00150824">
                      <w:pPr>
                        <w:rPr>
                          <w:lang w:val="en-US"/>
                        </w:rPr>
                      </w:pPr>
                    </w:p>
                    <w:p w14:paraId="6793A686" w14:textId="77777777" w:rsidR="00150824" w:rsidRPr="00B94674" w:rsidRDefault="00150824" w:rsidP="00204E76">
                      <w:pPr>
                        <w:pStyle w:val="Ttulo1"/>
                        <w:rPr>
                          <w:lang w:val="en-US"/>
                        </w:rPr>
                      </w:pPr>
                    </w:p>
                    <w:p w14:paraId="266845BD" w14:textId="77777777" w:rsidR="00150824" w:rsidRPr="00B94674" w:rsidRDefault="00150824">
                      <w:pPr>
                        <w:rPr>
                          <w:lang w:val="en-US"/>
                        </w:rPr>
                      </w:pPr>
                    </w:p>
                    <w:p w14:paraId="09481C16" w14:textId="77777777" w:rsidR="00150824" w:rsidRPr="00B94674" w:rsidRDefault="00150824" w:rsidP="00204E76">
                      <w:pPr>
                        <w:pStyle w:val="Ttulo1"/>
                        <w:rPr>
                          <w:lang w:val="en-US"/>
                        </w:rPr>
                      </w:pPr>
                    </w:p>
                    <w:p w14:paraId="2E6A22DA" w14:textId="77777777" w:rsidR="00150824" w:rsidRPr="00B94674" w:rsidRDefault="00150824">
                      <w:pPr>
                        <w:rPr>
                          <w:lang w:val="en-US"/>
                        </w:rPr>
                      </w:pPr>
                    </w:p>
                    <w:p w14:paraId="38C7DB24" w14:textId="77777777" w:rsidR="00150824" w:rsidRPr="00B94674" w:rsidRDefault="00150824" w:rsidP="00204E76">
                      <w:pPr>
                        <w:pStyle w:val="Ttulo1"/>
                        <w:rPr>
                          <w:lang w:val="en-US"/>
                        </w:rPr>
                      </w:pPr>
                    </w:p>
                    <w:p w14:paraId="662EB4AA" w14:textId="77777777" w:rsidR="00150824" w:rsidRPr="00B94674" w:rsidRDefault="00150824">
                      <w:pPr>
                        <w:rPr>
                          <w:lang w:val="en-US"/>
                        </w:rPr>
                      </w:pPr>
                    </w:p>
                    <w:p w14:paraId="28D5CDA1" w14:textId="77777777" w:rsidR="00150824" w:rsidRPr="00B94674" w:rsidRDefault="00150824" w:rsidP="00204E76">
                      <w:pPr>
                        <w:pStyle w:val="Ttulo1"/>
                        <w:rPr>
                          <w:lang w:val="en-US"/>
                        </w:rPr>
                      </w:pPr>
                    </w:p>
                    <w:p w14:paraId="2D3E543C" w14:textId="77777777" w:rsidR="00150824" w:rsidRPr="00B94674" w:rsidRDefault="00150824">
                      <w:pPr>
                        <w:rPr>
                          <w:lang w:val="en-US"/>
                        </w:rPr>
                      </w:pPr>
                    </w:p>
                    <w:p w14:paraId="4B3244DB" w14:textId="77777777" w:rsidR="00150824" w:rsidRPr="00B94674" w:rsidRDefault="00150824" w:rsidP="00204E76">
                      <w:pPr>
                        <w:pStyle w:val="Ttulo1"/>
                        <w:rPr>
                          <w:lang w:val="en-US"/>
                        </w:rPr>
                      </w:pPr>
                    </w:p>
                    <w:p w14:paraId="62887533" w14:textId="77777777" w:rsidR="00150824" w:rsidRPr="00B94674" w:rsidRDefault="00150824">
                      <w:pPr>
                        <w:rPr>
                          <w:lang w:val="en-US"/>
                        </w:rPr>
                      </w:pPr>
                    </w:p>
                    <w:p w14:paraId="28051818" w14:textId="77777777" w:rsidR="00150824" w:rsidRPr="00B94674" w:rsidRDefault="00150824" w:rsidP="00204E76">
                      <w:pPr>
                        <w:pStyle w:val="Ttulo1"/>
                        <w:rPr>
                          <w:lang w:val="en-US"/>
                        </w:rPr>
                      </w:pPr>
                    </w:p>
                    <w:p w14:paraId="667A2024" w14:textId="77777777" w:rsidR="00150824" w:rsidRPr="00B94674" w:rsidRDefault="00150824">
                      <w:pPr>
                        <w:rPr>
                          <w:lang w:val="en-US"/>
                        </w:rPr>
                      </w:pPr>
                    </w:p>
                    <w:p w14:paraId="762FF398" w14:textId="77777777" w:rsidR="00150824" w:rsidRPr="00B94674" w:rsidRDefault="00150824" w:rsidP="00204E76">
                      <w:pPr>
                        <w:pStyle w:val="Ttulo1"/>
                        <w:rPr>
                          <w:lang w:val="en-US"/>
                        </w:rPr>
                      </w:pPr>
                    </w:p>
                    <w:p w14:paraId="28A10B5A" w14:textId="77777777" w:rsidR="00150824" w:rsidRPr="00B94674" w:rsidRDefault="00150824">
                      <w:pPr>
                        <w:rPr>
                          <w:lang w:val="en-US"/>
                        </w:rPr>
                      </w:pPr>
                    </w:p>
                    <w:p w14:paraId="453D3C5C" w14:textId="77777777" w:rsidR="00150824" w:rsidRPr="00B94674" w:rsidRDefault="00150824" w:rsidP="00204E76">
                      <w:pPr>
                        <w:pStyle w:val="Ttulo1"/>
                        <w:rPr>
                          <w:lang w:val="en-US"/>
                        </w:rPr>
                      </w:pPr>
                    </w:p>
                    <w:p w14:paraId="594165E5" w14:textId="77777777" w:rsidR="00150824" w:rsidRPr="00B94674" w:rsidRDefault="00150824">
                      <w:pPr>
                        <w:rPr>
                          <w:lang w:val="en-US"/>
                        </w:rPr>
                      </w:pPr>
                    </w:p>
                    <w:p w14:paraId="3CEEDF2E" w14:textId="77777777" w:rsidR="00150824" w:rsidRPr="00B94674" w:rsidRDefault="00150824" w:rsidP="00204E76">
                      <w:pPr>
                        <w:pStyle w:val="Ttulo1"/>
                        <w:rPr>
                          <w:lang w:val="en-US"/>
                        </w:rPr>
                      </w:pPr>
                    </w:p>
                    <w:p w14:paraId="32F4AB26" w14:textId="77777777" w:rsidR="00150824" w:rsidRPr="00B94674" w:rsidRDefault="00150824">
                      <w:pPr>
                        <w:rPr>
                          <w:lang w:val="en-US"/>
                        </w:rPr>
                      </w:pPr>
                    </w:p>
                    <w:p w14:paraId="6F56968F" w14:textId="77777777" w:rsidR="00150824" w:rsidRPr="00B94674" w:rsidRDefault="00150824" w:rsidP="00204E76">
                      <w:pPr>
                        <w:pStyle w:val="Ttulo1"/>
                        <w:rPr>
                          <w:lang w:val="en-US"/>
                        </w:rPr>
                      </w:pPr>
                    </w:p>
                    <w:p w14:paraId="67DAF045" w14:textId="77777777" w:rsidR="00150824" w:rsidRPr="00B94674" w:rsidRDefault="00150824">
                      <w:pPr>
                        <w:rPr>
                          <w:lang w:val="en-US"/>
                        </w:rPr>
                      </w:pPr>
                    </w:p>
                    <w:p w14:paraId="55407EE0" w14:textId="77777777" w:rsidR="00150824" w:rsidRPr="00B94674" w:rsidRDefault="00150824" w:rsidP="00204E76">
                      <w:pPr>
                        <w:pStyle w:val="Ttulo1"/>
                        <w:rPr>
                          <w:lang w:val="en-US"/>
                        </w:rPr>
                      </w:pPr>
                    </w:p>
                    <w:p w14:paraId="2650423A" w14:textId="77777777" w:rsidR="00150824" w:rsidRPr="00B94674" w:rsidRDefault="00150824">
                      <w:pPr>
                        <w:rPr>
                          <w:lang w:val="en-US"/>
                        </w:rPr>
                      </w:pPr>
                    </w:p>
                    <w:p w14:paraId="70095F4B" w14:textId="77777777" w:rsidR="00150824" w:rsidRPr="00B94674" w:rsidRDefault="00150824" w:rsidP="00204E76">
                      <w:pPr>
                        <w:pStyle w:val="Ttulo1"/>
                        <w:rPr>
                          <w:lang w:val="en-US"/>
                        </w:rPr>
                      </w:pPr>
                    </w:p>
                    <w:p w14:paraId="3299B13D" w14:textId="77777777" w:rsidR="00150824" w:rsidRPr="00B94674" w:rsidRDefault="00150824">
                      <w:pPr>
                        <w:rPr>
                          <w:lang w:val="en-US"/>
                        </w:rPr>
                      </w:pPr>
                    </w:p>
                    <w:p w14:paraId="4D3147B4" w14:textId="77777777" w:rsidR="00150824" w:rsidRPr="00B94674" w:rsidRDefault="00150824" w:rsidP="00204E76">
                      <w:pPr>
                        <w:pStyle w:val="Ttulo1"/>
                        <w:rPr>
                          <w:lang w:val="en-US"/>
                        </w:rPr>
                      </w:pPr>
                    </w:p>
                    <w:p w14:paraId="7698965C" w14:textId="77777777" w:rsidR="00150824" w:rsidRPr="00B94674" w:rsidRDefault="00150824">
                      <w:pPr>
                        <w:rPr>
                          <w:lang w:val="en-US"/>
                        </w:rPr>
                      </w:pPr>
                    </w:p>
                    <w:p w14:paraId="56CD3CAF" w14:textId="77777777" w:rsidR="00150824" w:rsidRPr="00B94674" w:rsidRDefault="00150824" w:rsidP="00204E76">
                      <w:pPr>
                        <w:pStyle w:val="Ttulo1"/>
                        <w:rPr>
                          <w:lang w:val="en-US"/>
                        </w:rPr>
                      </w:pPr>
                    </w:p>
                    <w:p w14:paraId="1A9DE9C2" w14:textId="77777777" w:rsidR="00150824" w:rsidRPr="00B94674" w:rsidRDefault="00150824">
                      <w:pPr>
                        <w:rPr>
                          <w:lang w:val="en-US"/>
                        </w:rPr>
                      </w:pPr>
                    </w:p>
                    <w:p w14:paraId="371D6555" w14:textId="77777777" w:rsidR="00150824" w:rsidRPr="00B94674" w:rsidRDefault="00150824" w:rsidP="00204E76">
                      <w:pPr>
                        <w:pStyle w:val="Ttulo1"/>
                        <w:rPr>
                          <w:lang w:val="en-US"/>
                        </w:rPr>
                      </w:pPr>
                    </w:p>
                    <w:p w14:paraId="7DC54E02" w14:textId="77777777" w:rsidR="00150824" w:rsidRPr="00B94674" w:rsidRDefault="00150824">
                      <w:pPr>
                        <w:rPr>
                          <w:lang w:val="en-US"/>
                        </w:rPr>
                      </w:pPr>
                    </w:p>
                    <w:p w14:paraId="154EA4A8" w14:textId="77777777" w:rsidR="00150824" w:rsidRPr="00B94674" w:rsidRDefault="00150824" w:rsidP="00204E76">
                      <w:pPr>
                        <w:pStyle w:val="Ttulo1"/>
                        <w:rPr>
                          <w:lang w:val="en-US"/>
                        </w:rPr>
                      </w:pPr>
                    </w:p>
                    <w:p w14:paraId="050F7350" w14:textId="77777777" w:rsidR="00150824" w:rsidRPr="00B94674" w:rsidRDefault="00150824">
                      <w:pPr>
                        <w:rPr>
                          <w:lang w:val="en-US"/>
                        </w:rPr>
                      </w:pPr>
                    </w:p>
                    <w:p w14:paraId="3CC772F8" w14:textId="77777777" w:rsidR="00150824" w:rsidRPr="00B94674" w:rsidRDefault="00150824" w:rsidP="00204E76">
                      <w:pPr>
                        <w:pStyle w:val="Ttulo1"/>
                        <w:rPr>
                          <w:lang w:val="en-US"/>
                        </w:rPr>
                      </w:pPr>
                    </w:p>
                    <w:p w14:paraId="4A9262B1" w14:textId="77777777" w:rsidR="00150824" w:rsidRPr="00B94674" w:rsidRDefault="00150824">
                      <w:pPr>
                        <w:rPr>
                          <w:lang w:val="en-US"/>
                        </w:rPr>
                      </w:pPr>
                    </w:p>
                    <w:p w14:paraId="6CE10EE4" w14:textId="77777777" w:rsidR="00150824" w:rsidRPr="00B94674" w:rsidRDefault="00150824" w:rsidP="00204E76">
                      <w:pPr>
                        <w:pStyle w:val="Ttulo1"/>
                        <w:rPr>
                          <w:lang w:val="en-US"/>
                        </w:rPr>
                      </w:pPr>
                    </w:p>
                    <w:p w14:paraId="110544EE" w14:textId="77777777" w:rsidR="00150824" w:rsidRPr="00B94674" w:rsidRDefault="00150824">
                      <w:pPr>
                        <w:rPr>
                          <w:lang w:val="en-US"/>
                        </w:rPr>
                      </w:pPr>
                    </w:p>
                    <w:p w14:paraId="12321AEE" w14:textId="77777777" w:rsidR="00150824" w:rsidRPr="00B94674" w:rsidRDefault="00150824" w:rsidP="00204E76">
                      <w:pPr>
                        <w:pStyle w:val="Ttulo1"/>
                        <w:rPr>
                          <w:lang w:val="en-US"/>
                        </w:rPr>
                      </w:pPr>
                    </w:p>
                    <w:p w14:paraId="273FE658" w14:textId="77777777" w:rsidR="00150824" w:rsidRPr="00B94674" w:rsidRDefault="00150824">
                      <w:pPr>
                        <w:rPr>
                          <w:lang w:val="en-US"/>
                        </w:rPr>
                      </w:pPr>
                    </w:p>
                    <w:p w14:paraId="59747531" w14:textId="77777777" w:rsidR="00150824" w:rsidRPr="00B94674" w:rsidRDefault="00150824" w:rsidP="00204E76">
                      <w:pPr>
                        <w:pStyle w:val="Ttulo1"/>
                        <w:rPr>
                          <w:lang w:val="en-US"/>
                        </w:rPr>
                      </w:pPr>
                    </w:p>
                    <w:p w14:paraId="63C0AD9E" w14:textId="77777777" w:rsidR="00150824" w:rsidRPr="00B94674" w:rsidRDefault="00150824">
                      <w:pPr>
                        <w:rPr>
                          <w:lang w:val="en-US"/>
                        </w:rPr>
                      </w:pPr>
                    </w:p>
                    <w:p w14:paraId="71D177E9" w14:textId="77777777" w:rsidR="00150824" w:rsidRPr="00B94674" w:rsidRDefault="00150824" w:rsidP="00204E76">
                      <w:pPr>
                        <w:pStyle w:val="Ttulo1"/>
                        <w:rPr>
                          <w:lang w:val="en-US"/>
                        </w:rPr>
                      </w:pPr>
                    </w:p>
                    <w:p w14:paraId="0BF22CF8" w14:textId="77777777" w:rsidR="00150824" w:rsidRPr="00B94674" w:rsidRDefault="00150824">
                      <w:pPr>
                        <w:rPr>
                          <w:lang w:val="en-US"/>
                        </w:rPr>
                      </w:pPr>
                    </w:p>
                    <w:p w14:paraId="64B3DB5E" w14:textId="77777777" w:rsidR="00150824" w:rsidRPr="00B94674" w:rsidRDefault="00150824" w:rsidP="00204E76">
                      <w:pPr>
                        <w:pStyle w:val="Ttulo1"/>
                        <w:rPr>
                          <w:lang w:val="en-US"/>
                        </w:rPr>
                      </w:pPr>
                    </w:p>
                    <w:p w14:paraId="62F3849B" w14:textId="77777777" w:rsidR="00150824" w:rsidRPr="00B94674" w:rsidRDefault="00150824">
                      <w:pPr>
                        <w:rPr>
                          <w:lang w:val="en-US"/>
                        </w:rPr>
                      </w:pPr>
                    </w:p>
                    <w:p w14:paraId="333317E2" w14:textId="77777777" w:rsidR="00150824" w:rsidRPr="00B94674" w:rsidRDefault="00150824" w:rsidP="00204E76">
                      <w:pPr>
                        <w:pStyle w:val="Ttulo1"/>
                        <w:rPr>
                          <w:lang w:val="en-US"/>
                        </w:rPr>
                      </w:pPr>
                    </w:p>
                    <w:p w14:paraId="4A281051" w14:textId="77777777" w:rsidR="00150824" w:rsidRPr="00B94674" w:rsidRDefault="00150824">
                      <w:pPr>
                        <w:rPr>
                          <w:lang w:val="en-US"/>
                        </w:rPr>
                      </w:pPr>
                    </w:p>
                    <w:p w14:paraId="7E06DDBF" w14:textId="77777777" w:rsidR="00150824" w:rsidRPr="00B94674" w:rsidRDefault="00150824" w:rsidP="00204E76">
                      <w:pPr>
                        <w:pStyle w:val="Ttulo1"/>
                        <w:rPr>
                          <w:lang w:val="en-US"/>
                        </w:rPr>
                      </w:pPr>
                    </w:p>
                    <w:p w14:paraId="6875DEEC" w14:textId="77777777" w:rsidR="00150824" w:rsidRPr="00B94674" w:rsidRDefault="00150824">
                      <w:pPr>
                        <w:rPr>
                          <w:lang w:val="en-US"/>
                        </w:rPr>
                      </w:pPr>
                    </w:p>
                    <w:p w14:paraId="0CF5EB5D" w14:textId="77777777" w:rsidR="00150824" w:rsidRPr="00B94674" w:rsidRDefault="00150824" w:rsidP="00204E76">
                      <w:pPr>
                        <w:pStyle w:val="Ttulo1"/>
                        <w:rPr>
                          <w:lang w:val="en-US"/>
                        </w:rPr>
                      </w:pPr>
                    </w:p>
                    <w:p w14:paraId="51530A47" w14:textId="77777777" w:rsidR="00150824" w:rsidRPr="00B94674" w:rsidRDefault="00150824">
                      <w:pPr>
                        <w:rPr>
                          <w:lang w:val="en-US"/>
                        </w:rPr>
                      </w:pPr>
                    </w:p>
                    <w:p w14:paraId="79BE282C" w14:textId="77777777" w:rsidR="00150824" w:rsidRPr="00B94674" w:rsidRDefault="00150824" w:rsidP="00204E76">
                      <w:pPr>
                        <w:pStyle w:val="Ttulo1"/>
                        <w:rPr>
                          <w:lang w:val="en-US"/>
                        </w:rPr>
                      </w:pPr>
                    </w:p>
                    <w:p w14:paraId="0F180CC9" w14:textId="77777777" w:rsidR="00150824" w:rsidRPr="00B94674" w:rsidRDefault="00150824">
                      <w:pPr>
                        <w:rPr>
                          <w:lang w:val="en-US"/>
                        </w:rPr>
                      </w:pPr>
                    </w:p>
                    <w:p w14:paraId="28AF249B" w14:textId="77777777" w:rsidR="00150824" w:rsidRPr="00B94674" w:rsidRDefault="00150824" w:rsidP="00204E76">
                      <w:pPr>
                        <w:pStyle w:val="Ttulo1"/>
                        <w:rPr>
                          <w:lang w:val="en-US"/>
                        </w:rPr>
                      </w:pPr>
                    </w:p>
                    <w:p w14:paraId="621C20E1" w14:textId="77777777" w:rsidR="00150824" w:rsidRPr="00B94674" w:rsidRDefault="00150824">
                      <w:pPr>
                        <w:rPr>
                          <w:lang w:val="en-US"/>
                        </w:rPr>
                      </w:pPr>
                    </w:p>
                    <w:p w14:paraId="6C263805" w14:textId="77777777" w:rsidR="00150824" w:rsidRPr="00B94674" w:rsidRDefault="00150824" w:rsidP="00204E76">
                      <w:pPr>
                        <w:pStyle w:val="Ttulo1"/>
                        <w:rPr>
                          <w:lang w:val="en-US"/>
                        </w:rPr>
                      </w:pPr>
                    </w:p>
                    <w:p w14:paraId="11400152" w14:textId="77777777" w:rsidR="00150824" w:rsidRPr="00B94674" w:rsidRDefault="00150824">
                      <w:pPr>
                        <w:rPr>
                          <w:lang w:val="en-US"/>
                        </w:rPr>
                      </w:pPr>
                    </w:p>
                    <w:p w14:paraId="5F7F50AC" w14:textId="77777777" w:rsidR="00150824" w:rsidRPr="00B94674" w:rsidRDefault="00150824" w:rsidP="00204E76">
                      <w:pPr>
                        <w:pStyle w:val="Ttulo1"/>
                        <w:rPr>
                          <w:lang w:val="en-US"/>
                        </w:rPr>
                      </w:pPr>
                    </w:p>
                    <w:p w14:paraId="3246C4EE" w14:textId="77777777" w:rsidR="00150824" w:rsidRPr="00B94674" w:rsidRDefault="00150824">
                      <w:pPr>
                        <w:rPr>
                          <w:lang w:val="en-US"/>
                        </w:rPr>
                      </w:pPr>
                    </w:p>
                    <w:p w14:paraId="5FFDAE42" w14:textId="77777777" w:rsidR="00150824" w:rsidRPr="00B94674" w:rsidRDefault="00150824" w:rsidP="00204E76">
                      <w:pPr>
                        <w:pStyle w:val="Ttulo1"/>
                        <w:rPr>
                          <w:lang w:val="en-US"/>
                        </w:rPr>
                      </w:pPr>
                    </w:p>
                    <w:p w14:paraId="221304FA" w14:textId="77777777" w:rsidR="00150824" w:rsidRPr="00B94674" w:rsidRDefault="00150824">
                      <w:pPr>
                        <w:rPr>
                          <w:lang w:val="en-US"/>
                        </w:rPr>
                      </w:pPr>
                    </w:p>
                    <w:p w14:paraId="4EB2ACFB" w14:textId="77777777" w:rsidR="00150824" w:rsidRPr="00B94674" w:rsidRDefault="00150824" w:rsidP="00204E76">
                      <w:pPr>
                        <w:pStyle w:val="Ttulo1"/>
                        <w:rPr>
                          <w:lang w:val="en-US"/>
                        </w:rPr>
                      </w:pPr>
                    </w:p>
                    <w:p w14:paraId="37A301EF" w14:textId="77777777" w:rsidR="00150824" w:rsidRPr="00B94674" w:rsidRDefault="00150824">
                      <w:pPr>
                        <w:rPr>
                          <w:lang w:val="en-US"/>
                        </w:rPr>
                      </w:pPr>
                    </w:p>
                    <w:p w14:paraId="038E051F" w14:textId="77777777" w:rsidR="00150824" w:rsidRPr="00B94674" w:rsidRDefault="00150824" w:rsidP="00204E76">
                      <w:pPr>
                        <w:pStyle w:val="Ttulo1"/>
                        <w:rPr>
                          <w:lang w:val="en-US"/>
                        </w:rPr>
                      </w:pPr>
                    </w:p>
                    <w:p w14:paraId="7A671AD3" w14:textId="77777777" w:rsidR="00150824" w:rsidRPr="00B94674" w:rsidRDefault="00150824">
                      <w:pPr>
                        <w:rPr>
                          <w:lang w:val="en-US"/>
                        </w:rPr>
                      </w:pPr>
                    </w:p>
                    <w:p w14:paraId="607D0311" w14:textId="77777777" w:rsidR="00150824" w:rsidRPr="00B94674" w:rsidRDefault="00150824" w:rsidP="00204E76">
                      <w:pPr>
                        <w:pStyle w:val="Ttulo1"/>
                        <w:rPr>
                          <w:lang w:val="en-US"/>
                        </w:rPr>
                      </w:pPr>
                    </w:p>
                    <w:p w14:paraId="36EB8B1A" w14:textId="77777777" w:rsidR="00150824" w:rsidRPr="00B94674" w:rsidRDefault="00150824">
                      <w:pPr>
                        <w:rPr>
                          <w:lang w:val="en-US"/>
                        </w:rPr>
                      </w:pPr>
                    </w:p>
                    <w:p w14:paraId="05443BD1" w14:textId="77777777" w:rsidR="00150824" w:rsidRPr="00B94674" w:rsidRDefault="00150824" w:rsidP="00204E76">
                      <w:pPr>
                        <w:pStyle w:val="Ttulo1"/>
                        <w:rPr>
                          <w:lang w:val="en-US"/>
                        </w:rPr>
                      </w:pPr>
                    </w:p>
                    <w:p w14:paraId="25B76C76" w14:textId="77777777" w:rsidR="00150824" w:rsidRPr="00B94674" w:rsidRDefault="00150824">
                      <w:pPr>
                        <w:rPr>
                          <w:lang w:val="en-US"/>
                        </w:rPr>
                      </w:pPr>
                    </w:p>
                    <w:p w14:paraId="08C8B2CD" w14:textId="77777777" w:rsidR="00150824" w:rsidRPr="00B94674" w:rsidRDefault="00150824" w:rsidP="00204E76">
                      <w:pPr>
                        <w:pStyle w:val="Ttulo1"/>
                        <w:rPr>
                          <w:lang w:val="en-US"/>
                        </w:rPr>
                      </w:pPr>
                    </w:p>
                    <w:p w14:paraId="16802456" w14:textId="77777777" w:rsidR="00150824" w:rsidRPr="00B94674" w:rsidRDefault="00150824">
                      <w:pPr>
                        <w:rPr>
                          <w:lang w:val="en-US"/>
                        </w:rPr>
                      </w:pPr>
                    </w:p>
                    <w:p w14:paraId="4CFEC41E" w14:textId="77777777" w:rsidR="00150824" w:rsidRPr="00B94674" w:rsidRDefault="00150824" w:rsidP="00204E76">
                      <w:pPr>
                        <w:pStyle w:val="Ttulo1"/>
                        <w:rPr>
                          <w:lang w:val="en-US"/>
                        </w:rPr>
                      </w:pPr>
                    </w:p>
                    <w:p w14:paraId="64B69AAC" w14:textId="77777777" w:rsidR="00150824" w:rsidRPr="00B94674" w:rsidRDefault="00150824">
                      <w:pPr>
                        <w:rPr>
                          <w:lang w:val="en-US"/>
                        </w:rPr>
                      </w:pPr>
                    </w:p>
                    <w:p w14:paraId="4C58A847" w14:textId="77777777" w:rsidR="00150824" w:rsidRPr="00B94674" w:rsidRDefault="00150824" w:rsidP="00204E76">
                      <w:pPr>
                        <w:pStyle w:val="Ttulo1"/>
                        <w:rPr>
                          <w:lang w:val="en-US"/>
                        </w:rPr>
                      </w:pPr>
                    </w:p>
                    <w:p w14:paraId="003C85F0" w14:textId="77777777" w:rsidR="00150824" w:rsidRPr="00B94674" w:rsidRDefault="00150824">
                      <w:pPr>
                        <w:rPr>
                          <w:lang w:val="en-US"/>
                        </w:rPr>
                      </w:pPr>
                    </w:p>
                    <w:p w14:paraId="2CEAE902" w14:textId="77777777" w:rsidR="00150824" w:rsidRPr="00B94674" w:rsidRDefault="00150824" w:rsidP="00204E76">
                      <w:pPr>
                        <w:pStyle w:val="Ttulo1"/>
                        <w:rPr>
                          <w:lang w:val="en-US"/>
                        </w:rPr>
                      </w:pPr>
                    </w:p>
                    <w:p w14:paraId="4AF9BAA2" w14:textId="77777777" w:rsidR="00150824" w:rsidRPr="00B94674" w:rsidRDefault="00150824">
                      <w:pPr>
                        <w:rPr>
                          <w:lang w:val="en-US"/>
                        </w:rPr>
                      </w:pPr>
                    </w:p>
                    <w:p w14:paraId="6979B6F6" w14:textId="77777777" w:rsidR="00150824" w:rsidRPr="00B94674" w:rsidRDefault="00150824" w:rsidP="00204E76">
                      <w:pPr>
                        <w:pStyle w:val="Ttulo1"/>
                        <w:rPr>
                          <w:lang w:val="en-US"/>
                        </w:rPr>
                      </w:pPr>
                    </w:p>
                    <w:p w14:paraId="7D6CDA99" w14:textId="77777777" w:rsidR="00150824" w:rsidRPr="00B94674" w:rsidRDefault="00150824">
                      <w:pPr>
                        <w:rPr>
                          <w:lang w:val="en-US"/>
                        </w:rPr>
                      </w:pPr>
                    </w:p>
                    <w:p w14:paraId="540B1A9D" w14:textId="77777777" w:rsidR="00150824" w:rsidRPr="00B94674" w:rsidRDefault="00150824" w:rsidP="00204E76">
                      <w:pPr>
                        <w:pStyle w:val="Ttulo1"/>
                        <w:rPr>
                          <w:lang w:val="en-US"/>
                        </w:rPr>
                      </w:pPr>
                    </w:p>
                    <w:p w14:paraId="4908DCC4" w14:textId="77777777" w:rsidR="00150824" w:rsidRPr="00B94674" w:rsidRDefault="00150824">
                      <w:pPr>
                        <w:rPr>
                          <w:lang w:val="en-US"/>
                        </w:rPr>
                      </w:pPr>
                    </w:p>
                    <w:p w14:paraId="740A1BF9" w14:textId="77777777" w:rsidR="00150824" w:rsidRPr="00B94674" w:rsidRDefault="00150824" w:rsidP="00204E76">
                      <w:pPr>
                        <w:pStyle w:val="Ttulo1"/>
                        <w:rPr>
                          <w:lang w:val="en-US"/>
                        </w:rPr>
                      </w:pPr>
                    </w:p>
                    <w:p w14:paraId="42E01851" w14:textId="77777777" w:rsidR="00150824" w:rsidRPr="00B94674" w:rsidRDefault="00150824">
                      <w:pPr>
                        <w:rPr>
                          <w:lang w:val="en-US"/>
                        </w:rPr>
                      </w:pPr>
                    </w:p>
                    <w:p w14:paraId="2A11B4D1" w14:textId="77777777" w:rsidR="00150824" w:rsidRPr="00B94674" w:rsidRDefault="00150824" w:rsidP="00204E76">
                      <w:pPr>
                        <w:pStyle w:val="Ttulo1"/>
                        <w:rPr>
                          <w:lang w:val="en-US"/>
                        </w:rPr>
                      </w:pPr>
                    </w:p>
                    <w:p w14:paraId="04528428" w14:textId="77777777" w:rsidR="00150824" w:rsidRPr="00B94674" w:rsidRDefault="00150824">
                      <w:pPr>
                        <w:rPr>
                          <w:lang w:val="en-US"/>
                        </w:rPr>
                      </w:pPr>
                    </w:p>
                    <w:p w14:paraId="6CA497EB" w14:textId="77777777" w:rsidR="00150824" w:rsidRPr="00B94674" w:rsidRDefault="00150824" w:rsidP="00204E76">
                      <w:pPr>
                        <w:pStyle w:val="Ttulo1"/>
                        <w:rPr>
                          <w:lang w:val="en-US"/>
                        </w:rPr>
                      </w:pPr>
                    </w:p>
                    <w:p w14:paraId="016504B7" w14:textId="77777777" w:rsidR="00150824" w:rsidRPr="00B94674" w:rsidRDefault="00150824">
                      <w:pPr>
                        <w:rPr>
                          <w:lang w:val="en-US"/>
                        </w:rPr>
                      </w:pPr>
                    </w:p>
                    <w:p w14:paraId="1B729B27" w14:textId="77777777" w:rsidR="00150824" w:rsidRPr="00B94674" w:rsidRDefault="00150824" w:rsidP="00204E76">
                      <w:pPr>
                        <w:pStyle w:val="Ttulo1"/>
                        <w:rPr>
                          <w:lang w:val="en-US"/>
                        </w:rPr>
                      </w:pPr>
                    </w:p>
                    <w:p w14:paraId="16B6E344" w14:textId="77777777" w:rsidR="00A5206C" w:rsidRDefault="00A5206C"/>
                    <w:p w14:paraId="01395A3F" w14:textId="77777777" w:rsidR="00150824" w:rsidRPr="00B94674" w:rsidRDefault="00150824" w:rsidP="00204E76">
                      <w:pPr>
                        <w:pStyle w:val="Ttulo1"/>
                        <w:rPr>
                          <w:lang w:val="en-US"/>
                        </w:rPr>
                      </w:pPr>
                    </w:p>
                    <w:p w14:paraId="1047D701" w14:textId="77777777" w:rsidR="00150824" w:rsidRPr="00B94674" w:rsidRDefault="00150824">
                      <w:pPr>
                        <w:rPr>
                          <w:lang w:val="en-US"/>
                        </w:rPr>
                      </w:pPr>
                    </w:p>
                    <w:p w14:paraId="2F0FEE5C" w14:textId="77777777" w:rsidR="00150824" w:rsidRPr="00B94674" w:rsidRDefault="00150824" w:rsidP="00204E76">
                      <w:pPr>
                        <w:pStyle w:val="Ttulo1"/>
                        <w:rPr>
                          <w:lang w:val="en-US"/>
                        </w:rPr>
                      </w:pPr>
                    </w:p>
                    <w:p w14:paraId="11381478" w14:textId="77777777" w:rsidR="00150824" w:rsidRPr="00B94674" w:rsidRDefault="00150824">
                      <w:pPr>
                        <w:rPr>
                          <w:lang w:val="en-US"/>
                        </w:rPr>
                      </w:pPr>
                    </w:p>
                    <w:p w14:paraId="2F75F94A" w14:textId="77777777" w:rsidR="00150824" w:rsidRPr="00B94674" w:rsidRDefault="00150824" w:rsidP="00204E76">
                      <w:pPr>
                        <w:pStyle w:val="Ttulo1"/>
                        <w:rPr>
                          <w:lang w:val="en-US"/>
                        </w:rPr>
                      </w:pPr>
                    </w:p>
                    <w:p w14:paraId="5BE9607A" w14:textId="77777777" w:rsidR="00150824" w:rsidRPr="00B94674" w:rsidRDefault="00150824">
                      <w:pPr>
                        <w:rPr>
                          <w:lang w:val="en-US"/>
                        </w:rPr>
                      </w:pPr>
                    </w:p>
                    <w:p w14:paraId="232704EF" w14:textId="77777777" w:rsidR="00150824" w:rsidRPr="00B94674" w:rsidRDefault="00150824" w:rsidP="00204E76">
                      <w:pPr>
                        <w:pStyle w:val="Ttulo1"/>
                        <w:rPr>
                          <w:lang w:val="en-US"/>
                        </w:rPr>
                      </w:pPr>
                    </w:p>
                    <w:p w14:paraId="2AF50BC8" w14:textId="77777777" w:rsidR="00150824" w:rsidRPr="00B94674" w:rsidRDefault="00150824">
                      <w:pPr>
                        <w:rPr>
                          <w:lang w:val="en-US"/>
                        </w:rPr>
                      </w:pPr>
                    </w:p>
                    <w:p w14:paraId="15D1D206" w14:textId="77777777" w:rsidR="00150824" w:rsidRPr="00B94674" w:rsidRDefault="00150824" w:rsidP="00204E76">
                      <w:pPr>
                        <w:pStyle w:val="Ttulo1"/>
                        <w:rPr>
                          <w:lang w:val="en-US"/>
                        </w:rPr>
                      </w:pPr>
                    </w:p>
                    <w:p w14:paraId="2D72E5E8" w14:textId="77777777" w:rsidR="00150824" w:rsidRPr="00B94674" w:rsidRDefault="00150824">
                      <w:pPr>
                        <w:rPr>
                          <w:lang w:val="en-US"/>
                        </w:rPr>
                      </w:pPr>
                    </w:p>
                    <w:p w14:paraId="2BEAB1D3" w14:textId="77777777" w:rsidR="00150824" w:rsidRPr="00B94674" w:rsidRDefault="00150824" w:rsidP="00204E76">
                      <w:pPr>
                        <w:pStyle w:val="Ttulo1"/>
                        <w:rPr>
                          <w:lang w:val="en-US"/>
                        </w:rPr>
                      </w:pPr>
                    </w:p>
                    <w:p w14:paraId="65B4BC7F" w14:textId="77777777" w:rsidR="00150824" w:rsidRPr="00B94674" w:rsidRDefault="00150824">
                      <w:pPr>
                        <w:rPr>
                          <w:lang w:val="en-US"/>
                        </w:rPr>
                      </w:pPr>
                    </w:p>
                    <w:p w14:paraId="61B053F6" w14:textId="77777777" w:rsidR="00150824" w:rsidRPr="00B94674" w:rsidRDefault="00150824" w:rsidP="00204E76">
                      <w:pPr>
                        <w:pStyle w:val="Ttulo1"/>
                        <w:rPr>
                          <w:lang w:val="en-US"/>
                        </w:rPr>
                      </w:pPr>
                    </w:p>
                    <w:p w14:paraId="4491FFED" w14:textId="77777777" w:rsidR="00150824" w:rsidRPr="00B94674" w:rsidRDefault="00150824">
                      <w:pPr>
                        <w:rPr>
                          <w:lang w:val="en-US"/>
                        </w:rPr>
                      </w:pPr>
                    </w:p>
                    <w:p w14:paraId="3013EEBB" w14:textId="77777777" w:rsidR="00150824" w:rsidRPr="00B94674" w:rsidRDefault="00150824" w:rsidP="00204E76">
                      <w:pPr>
                        <w:pStyle w:val="Ttulo1"/>
                        <w:rPr>
                          <w:lang w:val="en-US"/>
                        </w:rPr>
                      </w:pPr>
                    </w:p>
                    <w:p w14:paraId="07BA484A" w14:textId="77777777" w:rsidR="00150824" w:rsidRPr="00B94674" w:rsidRDefault="00150824">
                      <w:pPr>
                        <w:rPr>
                          <w:lang w:val="en-US"/>
                        </w:rPr>
                      </w:pPr>
                    </w:p>
                    <w:p w14:paraId="1073F5E2" w14:textId="77777777" w:rsidR="00150824" w:rsidRPr="00B94674" w:rsidRDefault="00150824" w:rsidP="00204E76">
                      <w:pPr>
                        <w:pStyle w:val="Ttulo1"/>
                        <w:rPr>
                          <w:lang w:val="en-US"/>
                        </w:rPr>
                      </w:pPr>
                    </w:p>
                    <w:p w14:paraId="4BAC9F04" w14:textId="77777777" w:rsidR="00150824" w:rsidRPr="00B94674" w:rsidRDefault="00150824">
                      <w:pPr>
                        <w:rPr>
                          <w:lang w:val="en-US"/>
                        </w:rPr>
                      </w:pPr>
                    </w:p>
                    <w:p w14:paraId="385D33F8" w14:textId="77777777" w:rsidR="00150824" w:rsidRPr="00B94674" w:rsidRDefault="00150824" w:rsidP="00204E76">
                      <w:pPr>
                        <w:pStyle w:val="Ttulo1"/>
                        <w:rPr>
                          <w:lang w:val="en-US"/>
                        </w:rPr>
                      </w:pPr>
                    </w:p>
                    <w:p w14:paraId="6A9F90ED" w14:textId="77777777" w:rsidR="00150824" w:rsidRPr="00B94674" w:rsidRDefault="00150824">
                      <w:pPr>
                        <w:rPr>
                          <w:lang w:val="en-US"/>
                        </w:rPr>
                      </w:pPr>
                    </w:p>
                    <w:p w14:paraId="0687BA27" w14:textId="77777777" w:rsidR="00150824" w:rsidRPr="00B94674" w:rsidRDefault="00150824" w:rsidP="00204E76">
                      <w:pPr>
                        <w:pStyle w:val="Ttulo1"/>
                        <w:rPr>
                          <w:lang w:val="en-US"/>
                        </w:rPr>
                      </w:pPr>
                    </w:p>
                    <w:p w14:paraId="1FFD2CC8" w14:textId="77777777" w:rsidR="00150824" w:rsidRPr="00B94674" w:rsidRDefault="00150824">
                      <w:pPr>
                        <w:rPr>
                          <w:lang w:val="en-US"/>
                        </w:rPr>
                      </w:pPr>
                    </w:p>
                    <w:p w14:paraId="4EABBA7D" w14:textId="77777777" w:rsidR="00150824" w:rsidRPr="00B94674" w:rsidRDefault="00150824" w:rsidP="00204E76">
                      <w:pPr>
                        <w:pStyle w:val="Ttulo1"/>
                        <w:rPr>
                          <w:lang w:val="en-US"/>
                        </w:rPr>
                      </w:pPr>
                    </w:p>
                    <w:p w14:paraId="2D1E3257" w14:textId="77777777" w:rsidR="00150824" w:rsidRPr="00B94674" w:rsidRDefault="00150824">
                      <w:pPr>
                        <w:rPr>
                          <w:lang w:val="en-US"/>
                        </w:rPr>
                      </w:pPr>
                    </w:p>
                    <w:p w14:paraId="7A7E00C7" w14:textId="77777777" w:rsidR="00150824" w:rsidRPr="00B94674" w:rsidRDefault="00150824" w:rsidP="00204E76">
                      <w:pPr>
                        <w:pStyle w:val="Ttulo1"/>
                        <w:rPr>
                          <w:lang w:val="en-US"/>
                        </w:rPr>
                      </w:pPr>
                    </w:p>
                    <w:p w14:paraId="4EF0D5F1" w14:textId="77777777" w:rsidR="00150824" w:rsidRPr="00B94674" w:rsidRDefault="00150824">
                      <w:pPr>
                        <w:rPr>
                          <w:lang w:val="en-US"/>
                        </w:rPr>
                      </w:pPr>
                    </w:p>
                    <w:p w14:paraId="084C5DF0" w14:textId="77777777" w:rsidR="00150824" w:rsidRPr="00B94674" w:rsidRDefault="00150824" w:rsidP="00204E76">
                      <w:pPr>
                        <w:pStyle w:val="Ttulo1"/>
                        <w:rPr>
                          <w:lang w:val="en-US"/>
                        </w:rPr>
                      </w:pPr>
                    </w:p>
                    <w:p w14:paraId="74BC7C6D" w14:textId="77777777" w:rsidR="00150824" w:rsidRPr="00B94674" w:rsidRDefault="00150824">
                      <w:pPr>
                        <w:rPr>
                          <w:lang w:val="en-US"/>
                        </w:rPr>
                      </w:pPr>
                    </w:p>
                    <w:p w14:paraId="7DFE634C" w14:textId="77777777" w:rsidR="00150824" w:rsidRPr="00B94674" w:rsidRDefault="00150824" w:rsidP="00204E76">
                      <w:pPr>
                        <w:pStyle w:val="Ttulo1"/>
                        <w:rPr>
                          <w:lang w:val="en-US"/>
                        </w:rPr>
                      </w:pPr>
                    </w:p>
                    <w:p w14:paraId="233444A3" w14:textId="77777777" w:rsidR="00150824" w:rsidRPr="00B94674" w:rsidRDefault="00150824">
                      <w:pPr>
                        <w:rPr>
                          <w:lang w:val="en-US"/>
                        </w:rPr>
                      </w:pPr>
                    </w:p>
                    <w:p w14:paraId="2739D597" w14:textId="77777777" w:rsidR="00150824" w:rsidRPr="00B94674" w:rsidRDefault="00150824" w:rsidP="00204E76">
                      <w:pPr>
                        <w:pStyle w:val="Ttulo1"/>
                        <w:rPr>
                          <w:lang w:val="en-US"/>
                        </w:rPr>
                      </w:pPr>
                    </w:p>
                    <w:p w14:paraId="70C3DA6B" w14:textId="77777777" w:rsidR="00150824" w:rsidRPr="00B94674" w:rsidRDefault="00150824">
                      <w:pPr>
                        <w:rPr>
                          <w:lang w:val="en-US"/>
                        </w:rPr>
                      </w:pPr>
                    </w:p>
                    <w:p w14:paraId="249F2F89" w14:textId="77777777" w:rsidR="00150824" w:rsidRPr="00B94674" w:rsidRDefault="00150824" w:rsidP="00204E76">
                      <w:pPr>
                        <w:pStyle w:val="Ttulo1"/>
                        <w:rPr>
                          <w:lang w:val="en-US"/>
                        </w:rPr>
                      </w:pPr>
                    </w:p>
                    <w:p w14:paraId="09EF6D92" w14:textId="77777777" w:rsidR="00150824" w:rsidRPr="00B94674" w:rsidRDefault="00150824">
                      <w:pPr>
                        <w:rPr>
                          <w:lang w:val="en-US"/>
                        </w:rPr>
                      </w:pPr>
                    </w:p>
                    <w:p w14:paraId="414B2280" w14:textId="77777777" w:rsidR="00150824" w:rsidRPr="00B94674" w:rsidRDefault="00150824" w:rsidP="00204E76">
                      <w:pPr>
                        <w:pStyle w:val="Ttulo1"/>
                        <w:rPr>
                          <w:lang w:val="en-US"/>
                        </w:rPr>
                      </w:pPr>
                    </w:p>
                    <w:p w14:paraId="7A7765A2" w14:textId="77777777" w:rsidR="00150824" w:rsidRPr="00B94674" w:rsidRDefault="00150824">
                      <w:pPr>
                        <w:rPr>
                          <w:lang w:val="en-US"/>
                        </w:rPr>
                      </w:pPr>
                    </w:p>
                    <w:p w14:paraId="5182EF96" w14:textId="77777777" w:rsidR="00150824" w:rsidRPr="00B94674" w:rsidRDefault="00150824" w:rsidP="00204E76">
                      <w:pPr>
                        <w:pStyle w:val="Ttulo1"/>
                        <w:rPr>
                          <w:lang w:val="en-US"/>
                        </w:rPr>
                      </w:pPr>
                    </w:p>
                    <w:p w14:paraId="272E3186" w14:textId="77777777" w:rsidR="00150824" w:rsidRPr="00B94674" w:rsidRDefault="00150824">
                      <w:pPr>
                        <w:rPr>
                          <w:lang w:val="en-US"/>
                        </w:rPr>
                      </w:pPr>
                    </w:p>
                    <w:p w14:paraId="322EA7F7" w14:textId="77777777" w:rsidR="00150824" w:rsidRPr="00B94674" w:rsidRDefault="00150824" w:rsidP="00204E76">
                      <w:pPr>
                        <w:pStyle w:val="Ttulo1"/>
                        <w:rPr>
                          <w:lang w:val="en-US"/>
                        </w:rPr>
                      </w:pPr>
                    </w:p>
                    <w:p w14:paraId="42EE70BE" w14:textId="77777777" w:rsidR="00150824" w:rsidRPr="00B94674" w:rsidRDefault="00150824">
                      <w:pPr>
                        <w:rPr>
                          <w:lang w:val="en-US"/>
                        </w:rPr>
                      </w:pPr>
                    </w:p>
                    <w:p w14:paraId="506803D6" w14:textId="77777777" w:rsidR="00150824" w:rsidRPr="00B94674" w:rsidRDefault="00150824" w:rsidP="00204E76">
                      <w:pPr>
                        <w:pStyle w:val="Ttulo1"/>
                        <w:rPr>
                          <w:lang w:val="en-US"/>
                        </w:rPr>
                      </w:pPr>
                    </w:p>
                    <w:p w14:paraId="41680847" w14:textId="77777777" w:rsidR="00150824" w:rsidRPr="00B94674" w:rsidRDefault="00150824">
                      <w:pPr>
                        <w:rPr>
                          <w:lang w:val="en-US"/>
                        </w:rPr>
                      </w:pPr>
                    </w:p>
                    <w:p w14:paraId="4F1255F9" w14:textId="77777777" w:rsidR="00150824" w:rsidRPr="00B94674" w:rsidRDefault="00150824" w:rsidP="00204E76">
                      <w:pPr>
                        <w:pStyle w:val="Ttulo1"/>
                        <w:rPr>
                          <w:lang w:val="en-US"/>
                        </w:rPr>
                      </w:pPr>
                    </w:p>
                    <w:p w14:paraId="0D79048E" w14:textId="77777777" w:rsidR="00150824" w:rsidRPr="00B94674" w:rsidRDefault="00150824">
                      <w:pPr>
                        <w:rPr>
                          <w:lang w:val="en-US"/>
                        </w:rPr>
                      </w:pPr>
                    </w:p>
                    <w:p w14:paraId="76B07FEB" w14:textId="77777777" w:rsidR="00150824" w:rsidRPr="00B94674" w:rsidRDefault="00150824" w:rsidP="00204E76">
                      <w:pPr>
                        <w:pStyle w:val="Ttulo1"/>
                        <w:rPr>
                          <w:lang w:val="en-US"/>
                        </w:rPr>
                      </w:pPr>
                    </w:p>
                    <w:p w14:paraId="6C284D62" w14:textId="77777777" w:rsidR="00150824" w:rsidRPr="00B94674" w:rsidRDefault="00150824">
                      <w:pPr>
                        <w:rPr>
                          <w:lang w:val="en-US"/>
                        </w:rPr>
                      </w:pPr>
                    </w:p>
                    <w:p w14:paraId="612DA1E9" w14:textId="77777777" w:rsidR="00150824" w:rsidRPr="00B94674" w:rsidRDefault="00150824" w:rsidP="00204E76">
                      <w:pPr>
                        <w:pStyle w:val="Ttulo1"/>
                        <w:rPr>
                          <w:lang w:val="en-US"/>
                        </w:rPr>
                      </w:pPr>
                    </w:p>
                    <w:p w14:paraId="2EA9447B" w14:textId="77777777" w:rsidR="00150824" w:rsidRPr="00B94674" w:rsidRDefault="00150824">
                      <w:pPr>
                        <w:rPr>
                          <w:lang w:val="en-US"/>
                        </w:rPr>
                      </w:pPr>
                    </w:p>
                    <w:p w14:paraId="2EB4FE8C" w14:textId="77777777" w:rsidR="00150824" w:rsidRPr="00B94674" w:rsidRDefault="00150824" w:rsidP="00204E76">
                      <w:pPr>
                        <w:pStyle w:val="Ttulo1"/>
                        <w:rPr>
                          <w:lang w:val="en-US"/>
                        </w:rPr>
                      </w:pPr>
                    </w:p>
                    <w:p w14:paraId="70960EDB" w14:textId="77777777" w:rsidR="00150824" w:rsidRPr="00B94674" w:rsidRDefault="00150824">
                      <w:pPr>
                        <w:rPr>
                          <w:lang w:val="en-US"/>
                        </w:rPr>
                      </w:pPr>
                    </w:p>
                    <w:p w14:paraId="47C4EB22" w14:textId="77777777" w:rsidR="00150824" w:rsidRPr="00B94674" w:rsidRDefault="00150824" w:rsidP="00204E76">
                      <w:pPr>
                        <w:pStyle w:val="Ttulo1"/>
                        <w:rPr>
                          <w:lang w:val="en-US"/>
                        </w:rPr>
                      </w:pPr>
                    </w:p>
                    <w:p w14:paraId="687D4FB1" w14:textId="77777777" w:rsidR="00150824" w:rsidRPr="00B94674" w:rsidRDefault="00150824">
                      <w:pPr>
                        <w:rPr>
                          <w:lang w:val="en-US"/>
                        </w:rPr>
                      </w:pPr>
                    </w:p>
                    <w:p w14:paraId="2A671910" w14:textId="77777777" w:rsidR="00150824" w:rsidRPr="00B94674" w:rsidRDefault="00150824" w:rsidP="00204E76">
                      <w:pPr>
                        <w:pStyle w:val="Ttulo1"/>
                        <w:rPr>
                          <w:lang w:val="en-US"/>
                        </w:rPr>
                      </w:pPr>
                    </w:p>
                    <w:p w14:paraId="50393388" w14:textId="77777777" w:rsidR="00150824" w:rsidRPr="00B94674" w:rsidRDefault="00150824">
                      <w:pPr>
                        <w:rPr>
                          <w:lang w:val="en-US"/>
                        </w:rPr>
                      </w:pPr>
                    </w:p>
                    <w:p w14:paraId="3D7AD581" w14:textId="77777777" w:rsidR="00150824" w:rsidRPr="00B94674" w:rsidRDefault="00150824" w:rsidP="00204E76">
                      <w:pPr>
                        <w:pStyle w:val="Ttulo1"/>
                        <w:rPr>
                          <w:lang w:val="en-US"/>
                        </w:rPr>
                      </w:pPr>
                    </w:p>
                    <w:p w14:paraId="2C5D7B53" w14:textId="77777777" w:rsidR="00150824" w:rsidRPr="00B94674" w:rsidRDefault="00150824">
                      <w:pPr>
                        <w:rPr>
                          <w:lang w:val="en-US"/>
                        </w:rPr>
                      </w:pPr>
                    </w:p>
                    <w:p w14:paraId="1950E13E" w14:textId="77777777" w:rsidR="00150824" w:rsidRPr="00B94674" w:rsidRDefault="00150824" w:rsidP="00204E76">
                      <w:pPr>
                        <w:pStyle w:val="Ttulo1"/>
                        <w:rPr>
                          <w:lang w:val="en-US"/>
                        </w:rPr>
                      </w:pPr>
                    </w:p>
                    <w:p w14:paraId="4EDDC2F1" w14:textId="77777777" w:rsidR="00150824" w:rsidRPr="00B94674" w:rsidRDefault="00150824">
                      <w:pPr>
                        <w:rPr>
                          <w:lang w:val="en-US"/>
                        </w:rPr>
                      </w:pPr>
                    </w:p>
                    <w:p w14:paraId="2C8C72F7" w14:textId="77777777" w:rsidR="00150824" w:rsidRPr="00B94674" w:rsidRDefault="00150824" w:rsidP="00204E76">
                      <w:pPr>
                        <w:pStyle w:val="Ttulo1"/>
                        <w:rPr>
                          <w:lang w:val="en-US"/>
                        </w:rPr>
                      </w:pPr>
                    </w:p>
                    <w:p w14:paraId="23233849" w14:textId="77777777" w:rsidR="00150824" w:rsidRPr="00B94674" w:rsidRDefault="00150824">
                      <w:pPr>
                        <w:rPr>
                          <w:lang w:val="en-US"/>
                        </w:rPr>
                      </w:pPr>
                    </w:p>
                    <w:p w14:paraId="19331819" w14:textId="77777777" w:rsidR="00150824" w:rsidRPr="00B94674" w:rsidRDefault="00150824" w:rsidP="00204E76">
                      <w:pPr>
                        <w:pStyle w:val="Ttulo1"/>
                        <w:rPr>
                          <w:lang w:val="en-US"/>
                        </w:rPr>
                      </w:pPr>
                    </w:p>
                    <w:p w14:paraId="583026CF" w14:textId="77777777" w:rsidR="00150824" w:rsidRPr="00B94674" w:rsidRDefault="00150824">
                      <w:pPr>
                        <w:rPr>
                          <w:lang w:val="en-US"/>
                        </w:rPr>
                      </w:pPr>
                    </w:p>
                    <w:p w14:paraId="4A4DC816" w14:textId="77777777" w:rsidR="00150824" w:rsidRPr="00B94674" w:rsidRDefault="00150824" w:rsidP="00204E76">
                      <w:pPr>
                        <w:pStyle w:val="Ttulo1"/>
                        <w:rPr>
                          <w:lang w:val="en-US"/>
                        </w:rPr>
                      </w:pPr>
                    </w:p>
                    <w:p w14:paraId="2501DB9F" w14:textId="77777777" w:rsidR="00150824" w:rsidRPr="00B94674" w:rsidRDefault="00150824">
                      <w:pPr>
                        <w:rPr>
                          <w:lang w:val="en-US"/>
                        </w:rPr>
                      </w:pPr>
                    </w:p>
                    <w:p w14:paraId="53531E41" w14:textId="77777777" w:rsidR="00150824" w:rsidRPr="00B94674" w:rsidRDefault="00150824" w:rsidP="00204E76">
                      <w:pPr>
                        <w:pStyle w:val="Ttulo1"/>
                        <w:rPr>
                          <w:lang w:val="en-US"/>
                        </w:rPr>
                      </w:pPr>
                    </w:p>
                    <w:p w14:paraId="36BC85FF" w14:textId="77777777" w:rsidR="00150824" w:rsidRPr="00B94674" w:rsidRDefault="00150824">
                      <w:pPr>
                        <w:rPr>
                          <w:lang w:val="en-US"/>
                        </w:rPr>
                      </w:pPr>
                    </w:p>
                    <w:p w14:paraId="796D4E11" w14:textId="77777777" w:rsidR="00150824" w:rsidRPr="00B94674" w:rsidRDefault="00150824" w:rsidP="00204E76">
                      <w:pPr>
                        <w:pStyle w:val="Ttulo1"/>
                        <w:rPr>
                          <w:lang w:val="en-US"/>
                        </w:rPr>
                      </w:pPr>
                    </w:p>
                    <w:p w14:paraId="7158D87C" w14:textId="77777777" w:rsidR="00150824" w:rsidRPr="00B94674" w:rsidRDefault="00150824">
                      <w:pPr>
                        <w:rPr>
                          <w:lang w:val="en-US"/>
                        </w:rPr>
                      </w:pPr>
                    </w:p>
                    <w:p w14:paraId="7876060E" w14:textId="77777777" w:rsidR="00150824" w:rsidRPr="00B94674" w:rsidRDefault="00150824" w:rsidP="00204E76">
                      <w:pPr>
                        <w:pStyle w:val="Ttulo1"/>
                        <w:rPr>
                          <w:lang w:val="en-US"/>
                        </w:rPr>
                      </w:pPr>
                    </w:p>
                    <w:p w14:paraId="62D32E69" w14:textId="77777777" w:rsidR="00150824" w:rsidRPr="00B94674" w:rsidRDefault="00150824">
                      <w:pPr>
                        <w:rPr>
                          <w:lang w:val="en-US"/>
                        </w:rPr>
                      </w:pPr>
                    </w:p>
                    <w:p w14:paraId="5AA85E91" w14:textId="77777777" w:rsidR="00150824" w:rsidRPr="00B94674" w:rsidRDefault="00150824" w:rsidP="00204E76">
                      <w:pPr>
                        <w:pStyle w:val="Ttulo1"/>
                        <w:rPr>
                          <w:lang w:val="en-US"/>
                        </w:rPr>
                      </w:pPr>
                    </w:p>
                    <w:p w14:paraId="0840B426" w14:textId="77777777" w:rsidR="00150824" w:rsidRPr="00B94674" w:rsidRDefault="00150824">
                      <w:pPr>
                        <w:rPr>
                          <w:lang w:val="en-US"/>
                        </w:rPr>
                      </w:pPr>
                    </w:p>
                    <w:p w14:paraId="354BD69E" w14:textId="77777777" w:rsidR="00150824" w:rsidRPr="00B94674" w:rsidRDefault="00150824" w:rsidP="00204E76">
                      <w:pPr>
                        <w:pStyle w:val="Ttulo1"/>
                        <w:rPr>
                          <w:lang w:val="en-US"/>
                        </w:rPr>
                      </w:pPr>
                    </w:p>
                    <w:p w14:paraId="397549CF" w14:textId="77777777" w:rsidR="00150824" w:rsidRPr="00B94674" w:rsidRDefault="00150824">
                      <w:pPr>
                        <w:rPr>
                          <w:lang w:val="en-US"/>
                        </w:rPr>
                      </w:pPr>
                    </w:p>
                    <w:p w14:paraId="639D5EF1" w14:textId="77777777" w:rsidR="00150824" w:rsidRPr="00B94674" w:rsidRDefault="00150824" w:rsidP="00204E76">
                      <w:pPr>
                        <w:pStyle w:val="Ttulo1"/>
                        <w:rPr>
                          <w:lang w:val="en-US"/>
                        </w:rPr>
                      </w:pPr>
                    </w:p>
                    <w:p w14:paraId="27502E1A" w14:textId="77777777" w:rsidR="00150824" w:rsidRPr="00B94674" w:rsidRDefault="00150824">
                      <w:pPr>
                        <w:rPr>
                          <w:lang w:val="en-US"/>
                        </w:rPr>
                      </w:pPr>
                    </w:p>
                    <w:p w14:paraId="4A055A29" w14:textId="77777777" w:rsidR="00150824" w:rsidRPr="00B94674" w:rsidRDefault="00150824" w:rsidP="00204E76">
                      <w:pPr>
                        <w:pStyle w:val="Ttulo1"/>
                        <w:rPr>
                          <w:lang w:val="en-US"/>
                        </w:rPr>
                      </w:pPr>
                    </w:p>
                    <w:p w14:paraId="4A60B202" w14:textId="77777777" w:rsidR="00150824" w:rsidRPr="00B94674" w:rsidRDefault="00150824">
                      <w:pPr>
                        <w:rPr>
                          <w:lang w:val="en-US"/>
                        </w:rPr>
                      </w:pPr>
                    </w:p>
                    <w:p w14:paraId="7A99CBC4" w14:textId="77777777" w:rsidR="00150824" w:rsidRPr="00B94674" w:rsidRDefault="00150824" w:rsidP="00204E76">
                      <w:pPr>
                        <w:pStyle w:val="Ttulo1"/>
                        <w:rPr>
                          <w:lang w:val="en-US"/>
                        </w:rPr>
                      </w:pPr>
                    </w:p>
                    <w:p w14:paraId="792B249F" w14:textId="77777777" w:rsidR="00150824" w:rsidRPr="00B94674" w:rsidRDefault="00150824">
                      <w:pPr>
                        <w:rPr>
                          <w:lang w:val="en-US"/>
                        </w:rPr>
                      </w:pPr>
                    </w:p>
                    <w:p w14:paraId="0728E2DF" w14:textId="77777777" w:rsidR="00150824" w:rsidRPr="00B94674" w:rsidRDefault="00150824" w:rsidP="00204E76">
                      <w:pPr>
                        <w:pStyle w:val="Ttulo1"/>
                        <w:rPr>
                          <w:lang w:val="en-US"/>
                        </w:rPr>
                      </w:pPr>
                    </w:p>
                    <w:p w14:paraId="46944945" w14:textId="77777777" w:rsidR="00150824" w:rsidRPr="00B94674" w:rsidRDefault="00150824">
                      <w:pPr>
                        <w:rPr>
                          <w:lang w:val="en-US"/>
                        </w:rPr>
                      </w:pPr>
                    </w:p>
                    <w:p w14:paraId="41CBC81D" w14:textId="77777777" w:rsidR="00150824" w:rsidRPr="00B94674" w:rsidRDefault="00150824" w:rsidP="00204E76">
                      <w:pPr>
                        <w:pStyle w:val="Ttulo1"/>
                        <w:rPr>
                          <w:lang w:val="en-US"/>
                        </w:rPr>
                      </w:pPr>
                    </w:p>
                    <w:p w14:paraId="41C8D787" w14:textId="77777777" w:rsidR="00150824" w:rsidRPr="00B94674" w:rsidRDefault="00150824">
                      <w:pPr>
                        <w:rPr>
                          <w:lang w:val="en-US"/>
                        </w:rPr>
                      </w:pPr>
                    </w:p>
                    <w:p w14:paraId="51012B76" w14:textId="77777777" w:rsidR="00150824" w:rsidRPr="00B94674" w:rsidRDefault="00150824" w:rsidP="00204E76">
                      <w:pPr>
                        <w:pStyle w:val="Ttulo1"/>
                        <w:rPr>
                          <w:lang w:val="en-US"/>
                        </w:rPr>
                      </w:pPr>
                    </w:p>
                    <w:p w14:paraId="34ED2A68" w14:textId="77777777" w:rsidR="00150824" w:rsidRPr="00B94674" w:rsidRDefault="00150824">
                      <w:pPr>
                        <w:rPr>
                          <w:lang w:val="en-US"/>
                        </w:rPr>
                      </w:pPr>
                    </w:p>
                    <w:p w14:paraId="098097C6" w14:textId="77777777" w:rsidR="00150824" w:rsidRPr="00B94674" w:rsidRDefault="00150824" w:rsidP="00204E76">
                      <w:pPr>
                        <w:pStyle w:val="Ttulo1"/>
                        <w:rPr>
                          <w:lang w:val="en-US"/>
                        </w:rPr>
                      </w:pPr>
                    </w:p>
                    <w:p w14:paraId="254B3F0E" w14:textId="77777777" w:rsidR="00150824" w:rsidRPr="00B94674" w:rsidRDefault="00150824">
                      <w:pPr>
                        <w:rPr>
                          <w:lang w:val="en-US"/>
                        </w:rPr>
                      </w:pPr>
                    </w:p>
                    <w:p w14:paraId="52BEB16F" w14:textId="77777777" w:rsidR="00150824" w:rsidRPr="00B94674" w:rsidRDefault="00150824" w:rsidP="00204E76">
                      <w:pPr>
                        <w:pStyle w:val="Ttulo1"/>
                        <w:rPr>
                          <w:lang w:val="en-US"/>
                        </w:rPr>
                      </w:pPr>
                    </w:p>
                    <w:p w14:paraId="78A9D5C0" w14:textId="77777777" w:rsidR="00150824" w:rsidRPr="00B94674" w:rsidRDefault="00150824">
                      <w:pPr>
                        <w:rPr>
                          <w:lang w:val="en-US"/>
                        </w:rPr>
                      </w:pPr>
                    </w:p>
                    <w:p w14:paraId="267A0C34" w14:textId="77777777" w:rsidR="00150824" w:rsidRPr="00B94674" w:rsidRDefault="00150824" w:rsidP="00204E76">
                      <w:pPr>
                        <w:pStyle w:val="Ttulo1"/>
                        <w:rPr>
                          <w:lang w:val="en-US"/>
                        </w:rPr>
                      </w:pPr>
                    </w:p>
                    <w:p w14:paraId="3332FEA2" w14:textId="77777777" w:rsidR="00150824" w:rsidRPr="00B94674" w:rsidRDefault="00150824">
                      <w:pPr>
                        <w:rPr>
                          <w:lang w:val="en-US"/>
                        </w:rPr>
                      </w:pPr>
                    </w:p>
                    <w:p w14:paraId="465F5B3A" w14:textId="77777777" w:rsidR="00150824" w:rsidRPr="00B94674" w:rsidRDefault="00150824" w:rsidP="00204E76">
                      <w:pPr>
                        <w:pStyle w:val="Ttulo1"/>
                        <w:rPr>
                          <w:lang w:val="en-US"/>
                        </w:rPr>
                      </w:pPr>
                    </w:p>
                    <w:p w14:paraId="533B99C2" w14:textId="77777777" w:rsidR="00150824" w:rsidRPr="00B94674" w:rsidRDefault="00150824">
                      <w:pPr>
                        <w:rPr>
                          <w:lang w:val="en-US"/>
                        </w:rPr>
                      </w:pPr>
                    </w:p>
                    <w:p w14:paraId="30869194" w14:textId="77777777" w:rsidR="00150824" w:rsidRPr="00B94674" w:rsidRDefault="00150824" w:rsidP="00204E76">
                      <w:pPr>
                        <w:pStyle w:val="Ttulo1"/>
                        <w:rPr>
                          <w:lang w:val="en-US"/>
                        </w:rPr>
                      </w:pPr>
                    </w:p>
                    <w:p w14:paraId="358B9609" w14:textId="77777777" w:rsidR="00150824" w:rsidRPr="00B94674" w:rsidRDefault="00150824">
                      <w:pPr>
                        <w:rPr>
                          <w:lang w:val="en-US"/>
                        </w:rPr>
                      </w:pPr>
                    </w:p>
                    <w:p w14:paraId="4707A4BF" w14:textId="77777777" w:rsidR="00150824" w:rsidRPr="00B94674" w:rsidRDefault="00150824" w:rsidP="00204E76">
                      <w:pPr>
                        <w:pStyle w:val="Ttulo1"/>
                        <w:rPr>
                          <w:lang w:val="en-US"/>
                        </w:rPr>
                      </w:pPr>
                    </w:p>
                    <w:p w14:paraId="0B480630" w14:textId="77777777" w:rsidR="00150824" w:rsidRPr="00B94674" w:rsidRDefault="00150824">
                      <w:pPr>
                        <w:rPr>
                          <w:lang w:val="en-US"/>
                        </w:rPr>
                      </w:pPr>
                    </w:p>
                    <w:p w14:paraId="652207E6" w14:textId="77777777" w:rsidR="00150824" w:rsidRPr="00B94674" w:rsidRDefault="00150824" w:rsidP="00204E76">
                      <w:pPr>
                        <w:pStyle w:val="Ttulo1"/>
                        <w:rPr>
                          <w:lang w:val="en-US"/>
                        </w:rPr>
                      </w:pPr>
                    </w:p>
                    <w:p w14:paraId="6595DFB0" w14:textId="77777777" w:rsidR="00150824" w:rsidRPr="00B94674" w:rsidRDefault="00150824">
                      <w:pPr>
                        <w:rPr>
                          <w:lang w:val="en-US"/>
                        </w:rPr>
                      </w:pPr>
                    </w:p>
                    <w:p w14:paraId="41B35AAC" w14:textId="77777777" w:rsidR="00150824" w:rsidRPr="00B94674" w:rsidRDefault="00150824" w:rsidP="00204E76">
                      <w:pPr>
                        <w:pStyle w:val="Ttulo1"/>
                        <w:rPr>
                          <w:lang w:val="en-US"/>
                        </w:rPr>
                      </w:pPr>
                    </w:p>
                    <w:p w14:paraId="18AA5C5E" w14:textId="77777777" w:rsidR="00150824" w:rsidRPr="00B94674" w:rsidRDefault="00150824">
                      <w:pPr>
                        <w:rPr>
                          <w:lang w:val="en-US"/>
                        </w:rPr>
                      </w:pPr>
                    </w:p>
                    <w:p w14:paraId="5AA63A7E" w14:textId="77777777" w:rsidR="00150824" w:rsidRPr="00B94674" w:rsidRDefault="00150824" w:rsidP="00204E76">
                      <w:pPr>
                        <w:pStyle w:val="Ttulo1"/>
                        <w:rPr>
                          <w:lang w:val="en-US"/>
                        </w:rPr>
                      </w:pPr>
                    </w:p>
                    <w:p w14:paraId="361EE464" w14:textId="77777777" w:rsidR="00150824" w:rsidRPr="00B94674" w:rsidRDefault="00150824">
                      <w:pPr>
                        <w:rPr>
                          <w:lang w:val="en-US"/>
                        </w:rPr>
                      </w:pPr>
                    </w:p>
                    <w:p w14:paraId="5A2CAA64" w14:textId="77777777" w:rsidR="00150824" w:rsidRPr="00B94674" w:rsidRDefault="00150824" w:rsidP="00204E76">
                      <w:pPr>
                        <w:pStyle w:val="Ttulo1"/>
                        <w:rPr>
                          <w:lang w:val="en-US"/>
                        </w:rPr>
                      </w:pPr>
                    </w:p>
                    <w:p w14:paraId="7E91A4E7" w14:textId="77777777" w:rsidR="00150824" w:rsidRPr="00B94674" w:rsidRDefault="00150824">
                      <w:pPr>
                        <w:rPr>
                          <w:lang w:val="en-US"/>
                        </w:rPr>
                      </w:pPr>
                    </w:p>
                    <w:p w14:paraId="3470254F" w14:textId="77777777" w:rsidR="00150824" w:rsidRPr="00B94674" w:rsidRDefault="00150824" w:rsidP="00204E76">
                      <w:pPr>
                        <w:pStyle w:val="Ttulo1"/>
                        <w:rPr>
                          <w:lang w:val="en-US"/>
                        </w:rPr>
                      </w:pPr>
                    </w:p>
                    <w:p w14:paraId="4D54170C" w14:textId="77777777" w:rsidR="00150824" w:rsidRPr="00B94674" w:rsidRDefault="00150824">
                      <w:pPr>
                        <w:rPr>
                          <w:lang w:val="en-US"/>
                        </w:rPr>
                      </w:pPr>
                    </w:p>
                    <w:p w14:paraId="2E050EE9" w14:textId="77777777" w:rsidR="00150824" w:rsidRPr="00B94674" w:rsidRDefault="00150824" w:rsidP="00204E76">
                      <w:pPr>
                        <w:pStyle w:val="Ttulo1"/>
                        <w:rPr>
                          <w:lang w:val="en-US"/>
                        </w:rPr>
                      </w:pPr>
                    </w:p>
                    <w:p w14:paraId="1319DB89" w14:textId="77777777" w:rsidR="00150824" w:rsidRPr="00B94674" w:rsidRDefault="00150824">
                      <w:pPr>
                        <w:rPr>
                          <w:lang w:val="en-US"/>
                        </w:rPr>
                      </w:pPr>
                    </w:p>
                    <w:p w14:paraId="6207D6E8" w14:textId="77777777" w:rsidR="00150824" w:rsidRPr="00B94674" w:rsidRDefault="00150824" w:rsidP="00204E76">
                      <w:pPr>
                        <w:pStyle w:val="Ttulo1"/>
                        <w:rPr>
                          <w:lang w:val="en-US"/>
                        </w:rPr>
                      </w:pPr>
                    </w:p>
                    <w:p w14:paraId="61CC6EB3" w14:textId="77777777" w:rsidR="00150824" w:rsidRPr="00B94674" w:rsidRDefault="00150824">
                      <w:pPr>
                        <w:rPr>
                          <w:lang w:val="en-US"/>
                        </w:rPr>
                      </w:pPr>
                    </w:p>
                    <w:p w14:paraId="7ABFC2DC" w14:textId="77777777" w:rsidR="00150824" w:rsidRPr="00B94674" w:rsidRDefault="00150824" w:rsidP="00204E76">
                      <w:pPr>
                        <w:pStyle w:val="Ttulo1"/>
                        <w:rPr>
                          <w:lang w:val="en-US"/>
                        </w:rPr>
                      </w:pPr>
                    </w:p>
                    <w:p w14:paraId="29A3591A" w14:textId="77777777" w:rsidR="00150824" w:rsidRPr="00B94674" w:rsidRDefault="00150824">
                      <w:pPr>
                        <w:rPr>
                          <w:lang w:val="en-US"/>
                        </w:rPr>
                      </w:pPr>
                    </w:p>
                    <w:p w14:paraId="7A9DF290" w14:textId="77777777" w:rsidR="00150824" w:rsidRPr="00B94674" w:rsidRDefault="00150824" w:rsidP="00204E76">
                      <w:pPr>
                        <w:pStyle w:val="Ttulo1"/>
                        <w:rPr>
                          <w:lang w:val="en-US"/>
                        </w:rPr>
                      </w:pPr>
                    </w:p>
                    <w:p w14:paraId="186F8064" w14:textId="77777777" w:rsidR="00150824" w:rsidRPr="00B94674" w:rsidRDefault="00150824">
                      <w:pPr>
                        <w:rPr>
                          <w:lang w:val="en-US"/>
                        </w:rPr>
                      </w:pPr>
                    </w:p>
                    <w:p w14:paraId="089D3C65" w14:textId="77777777" w:rsidR="00150824" w:rsidRPr="00B94674" w:rsidRDefault="00150824" w:rsidP="00204E76">
                      <w:pPr>
                        <w:pStyle w:val="Ttulo1"/>
                        <w:rPr>
                          <w:lang w:val="en-US"/>
                        </w:rPr>
                      </w:pPr>
                    </w:p>
                    <w:p w14:paraId="1322ADC9" w14:textId="77777777" w:rsidR="00150824" w:rsidRPr="00B94674" w:rsidRDefault="00150824">
                      <w:pPr>
                        <w:rPr>
                          <w:lang w:val="en-US"/>
                        </w:rPr>
                      </w:pPr>
                    </w:p>
                    <w:p w14:paraId="3471A940" w14:textId="77777777" w:rsidR="00150824" w:rsidRPr="00B94674" w:rsidRDefault="00150824" w:rsidP="00204E76">
                      <w:pPr>
                        <w:pStyle w:val="Ttulo1"/>
                        <w:rPr>
                          <w:lang w:val="en-US"/>
                        </w:rPr>
                      </w:pPr>
                    </w:p>
                    <w:p w14:paraId="0776BCB1" w14:textId="77777777" w:rsidR="00150824" w:rsidRPr="00B94674" w:rsidRDefault="00150824">
                      <w:pPr>
                        <w:rPr>
                          <w:lang w:val="en-US"/>
                        </w:rPr>
                      </w:pPr>
                    </w:p>
                    <w:p w14:paraId="71318DDE" w14:textId="77777777" w:rsidR="00150824" w:rsidRPr="00B94674" w:rsidRDefault="00150824" w:rsidP="00204E76">
                      <w:pPr>
                        <w:pStyle w:val="Ttulo1"/>
                        <w:rPr>
                          <w:lang w:val="en-US"/>
                        </w:rPr>
                      </w:pPr>
                    </w:p>
                    <w:p w14:paraId="151C6700" w14:textId="77777777" w:rsidR="00150824" w:rsidRPr="00B94674" w:rsidRDefault="00150824">
                      <w:pPr>
                        <w:rPr>
                          <w:lang w:val="en-US"/>
                        </w:rPr>
                      </w:pPr>
                    </w:p>
                    <w:p w14:paraId="7DA82D75" w14:textId="77777777" w:rsidR="00150824" w:rsidRPr="00B94674" w:rsidRDefault="00150824" w:rsidP="00204E76">
                      <w:pPr>
                        <w:pStyle w:val="Ttulo1"/>
                        <w:rPr>
                          <w:lang w:val="en-US"/>
                        </w:rPr>
                      </w:pPr>
                    </w:p>
                    <w:p w14:paraId="37E4E621" w14:textId="77777777" w:rsidR="00150824" w:rsidRPr="00B94674" w:rsidRDefault="00150824">
                      <w:pPr>
                        <w:rPr>
                          <w:lang w:val="en-US"/>
                        </w:rPr>
                      </w:pPr>
                    </w:p>
                    <w:p w14:paraId="635D46F2" w14:textId="77777777" w:rsidR="00150824" w:rsidRPr="00B94674" w:rsidRDefault="00150824" w:rsidP="00204E76">
                      <w:pPr>
                        <w:pStyle w:val="Ttulo1"/>
                        <w:rPr>
                          <w:lang w:val="en-US"/>
                        </w:rPr>
                      </w:pPr>
                    </w:p>
                    <w:p w14:paraId="0C778C48" w14:textId="77777777" w:rsidR="00150824" w:rsidRPr="00B94674" w:rsidRDefault="00150824">
                      <w:pPr>
                        <w:rPr>
                          <w:lang w:val="en-US"/>
                        </w:rPr>
                      </w:pPr>
                    </w:p>
                    <w:p w14:paraId="614D5BE1" w14:textId="77777777" w:rsidR="00150824" w:rsidRPr="00B94674" w:rsidRDefault="00150824" w:rsidP="00204E76">
                      <w:pPr>
                        <w:pStyle w:val="Ttulo1"/>
                        <w:rPr>
                          <w:lang w:val="en-US"/>
                        </w:rPr>
                      </w:pPr>
                    </w:p>
                    <w:p w14:paraId="6FCAA9A4" w14:textId="77777777" w:rsidR="00A5206C" w:rsidRDefault="00A5206C"/>
                    <w:p w14:paraId="4CDAEFCA" w14:textId="77777777" w:rsidR="00150824" w:rsidRPr="00B94674" w:rsidRDefault="00150824" w:rsidP="00204E76">
                      <w:pPr>
                        <w:pStyle w:val="Ttulo1"/>
                        <w:rPr>
                          <w:lang w:val="en-US"/>
                        </w:rPr>
                      </w:pPr>
                    </w:p>
                    <w:p w14:paraId="062DF1ED" w14:textId="77777777" w:rsidR="00150824" w:rsidRPr="00B94674" w:rsidRDefault="00150824">
                      <w:pPr>
                        <w:rPr>
                          <w:lang w:val="en-US"/>
                        </w:rPr>
                      </w:pPr>
                    </w:p>
                    <w:p w14:paraId="2BA6C6E6" w14:textId="77777777" w:rsidR="00150824" w:rsidRPr="00B94674" w:rsidRDefault="00150824" w:rsidP="00204E76">
                      <w:pPr>
                        <w:pStyle w:val="Ttulo1"/>
                        <w:rPr>
                          <w:lang w:val="en-US"/>
                        </w:rPr>
                      </w:pPr>
                    </w:p>
                    <w:p w14:paraId="38292911" w14:textId="77777777" w:rsidR="00150824" w:rsidRPr="00B94674" w:rsidRDefault="00150824">
                      <w:pPr>
                        <w:rPr>
                          <w:lang w:val="en-US"/>
                        </w:rPr>
                      </w:pPr>
                    </w:p>
                    <w:p w14:paraId="1E193DE8" w14:textId="77777777" w:rsidR="00150824" w:rsidRPr="00B94674" w:rsidRDefault="00150824" w:rsidP="00204E76">
                      <w:pPr>
                        <w:pStyle w:val="Ttulo1"/>
                        <w:rPr>
                          <w:lang w:val="en-US"/>
                        </w:rPr>
                      </w:pPr>
                    </w:p>
                    <w:p w14:paraId="4968A0C2" w14:textId="77777777" w:rsidR="00150824" w:rsidRPr="00B94674" w:rsidRDefault="00150824">
                      <w:pPr>
                        <w:rPr>
                          <w:lang w:val="en-US"/>
                        </w:rPr>
                      </w:pPr>
                    </w:p>
                    <w:p w14:paraId="4DEC0426" w14:textId="77777777" w:rsidR="00150824" w:rsidRPr="00B94674" w:rsidRDefault="00150824" w:rsidP="00204E76">
                      <w:pPr>
                        <w:pStyle w:val="Ttulo1"/>
                        <w:rPr>
                          <w:lang w:val="en-US"/>
                        </w:rPr>
                      </w:pPr>
                    </w:p>
                    <w:p w14:paraId="7267FF31" w14:textId="77777777" w:rsidR="00150824" w:rsidRPr="00B94674" w:rsidRDefault="00150824">
                      <w:pPr>
                        <w:rPr>
                          <w:lang w:val="en-US"/>
                        </w:rPr>
                      </w:pPr>
                    </w:p>
                    <w:p w14:paraId="1AB5EF64" w14:textId="77777777" w:rsidR="00150824" w:rsidRPr="00B94674" w:rsidRDefault="00150824" w:rsidP="00204E76">
                      <w:pPr>
                        <w:pStyle w:val="Ttulo1"/>
                        <w:rPr>
                          <w:lang w:val="en-US"/>
                        </w:rPr>
                      </w:pPr>
                    </w:p>
                    <w:p w14:paraId="50AD9B14" w14:textId="77777777" w:rsidR="00150824" w:rsidRPr="00B94674" w:rsidRDefault="00150824">
                      <w:pPr>
                        <w:rPr>
                          <w:lang w:val="en-US"/>
                        </w:rPr>
                      </w:pPr>
                    </w:p>
                    <w:p w14:paraId="2F23409C" w14:textId="77777777" w:rsidR="00150824" w:rsidRPr="00B94674" w:rsidRDefault="00150824" w:rsidP="00204E76">
                      <w:pPr>
                        <w:pStyle w:val="Ttulo1"/>
                        <w:rPr>
                          <w:lang w:val="en-US"/>
                        </w:rPr>
                      </w:pPr>
                    </w:p>
                    <w:p w14:paraId="76725B30" w14:textId="77777777" w:rsidR="00150824" w:rsidRPr="00B94674" w:rsidRDefault="00150824">
                      <w:pPr>
                        <w:rPr>
                          <w:lang w:val="en-US"/>
                        </w:rPr>
                      </w:pPr>
                    </w:p>
                    <w:p w14:paraId="1C213B53" w14:textId="77777777" w:rsidR="00150824" w:rsidRPr="00B94674" w:rsidRDefault="00150824" w:rsidP="00204E76">
                      <w:pPr>
                        <w:pStyle w:val="Ttulo1"/>
                        <w:rPr>
                          <w:lang w:val="en-US"/>
                        </w:rPr>
                      </w:pPr>
                    </w:p>
                    <w:p w14:paraId="41ED8E6F" w14:textId="77777777" w:rsidR="00150824" w:rsidRPr="00B94674" w:rsidRDefault="00150824">
                      <w:pPr>
                        <w:rPr>
                          <w:lang w:val="en-US"/>
                        </w:rPr>
                      </w:pPr>
                    </w:p>
                    <w:p w14:paraId="517E0367" w14:textId="77777777" w:rsidR="00150824" w:rsidRPr="00B94674" w:rsidRDefault="00150824" w:rsidP="00204E76">
                      <w:pPr>
                        <w:pStyle w:val="Ttulo1"/>
                        <w:rPr>
                          <w:lang w:val="en-US"/>
                        </w:rPr>
                      </w:pPr>
                    </w:p>
                    <w:p w14:paraId="6A556068" w14:textId="77777777" w:rsidR="00150824" w:rsidRPr="00B94674" w:rsidRDefault="00150824">
                      <w:pPr>
                        <w:rPr>
                          <w:lang w:val="en-US"/>
                        </w:rPr>
                      </w:pPr>
                    </w:p>
                    <w:p w14:paraId="68605563" w14:textId="77777777" w:rsidR="00150824" w:rsidRPr="00B94674" w:rsidRDefault="00150824" w:rsidP="00204E76">
                      <w:pPr>
                        <w:pStyle w:val="Ttulo1"/>
                        <w:rPr>
                          <w:lang w:val="en-US"/>
                        </w:rPr>
                      </w:pPr>
                    </w:p>
                    <w:p w14:paraId="52B8AE7A" w14:textId="77777777" w:rsidR="00150824" w:rsidRPr="00B94674" w:rsidRDefault="00150824">
                      <w:pPr>
                        <w:rPr>
                          <w:lang w:val="en-US"/>
                        </w:rPr>
                      </w:pPr>
                    </w:p>
                    <w:p w14:paraId="120A4D4C" w14:textId="77777777" w:rsidR="00150824" w:rsidRPr="00B94674" w:rsidRDefault="00150824" w:rsidP="00204E76">
                      <w:pPr>
                        <w:pStyle w:val="Ttulo1"/>
                        <w:rPr>
                          <w:lang w:val="en-US"/>
                        </w:rPr>
                      </w:pPr>
                    </w:p>
                    <w:p w14:paraId="30442152" w14:textId="77777777" w:rsidR="00150824" w:rsidRPr="00B94674" w:rsidRDefault="00150824">
                      <w:pPr>
                        <w:rPr>
                          <w:lang w:val="en-US"/>
                        </w:rPr>
                      </w:pPr>
                    </w:p>
                    <w:p w14:paraId="40BF0FEB" w14:textId="77777777" w:rsidR="00150824" w:rsidRPr="00B94674" w:rsidRDefault="00150824" w:rsidP="00204E76">
                      <w:pPr>
                        <w:pStyle w:val="Ttulo1"/>
                        <w:rPr>
                          <w:lang w:val="en-US"/>
                        </w:rPr>
                      </w:pPr>
                    </w:p>
                    <w:p w14:paraId="7CD28EFF" w14:textId="77777777" w:rsidR="00150824" w:rsidRPr="00B94674" w:rsidRDefault="00150824">
                      <w:pPr>
                        <w:rPr>
                          <w:lang w:val="en-US"/>
                        </w:rPr>
                      </w:pPr>
                    </w:p>
                    <w:p w14:paraId="34C4CAAB" w14:textId="77777777" w:rsidR="00150824" w:rsidRPr="00B94674" w:rsidRDefault="00150824" w:rsidP="00204E76">
                      <w:pPr>
                        <w:pStyle w:val="Ttulo1"/>
                        <w:rPr>
                          <w:lang w:val="en-US"/>
                        </w:rPr>
                      </w:pPr>
                    </w:p>
                    <w:p w14:paraId="7C9FC9AD" w14:textId="77777777" w:rsidR="00150824" w:rsidRPr="00B94674" w:rsidRDefault="00150824">
                      <w:pPr>
                        <w:rPr>
                          <w:lang w:val="en-US"/>
                        </w:rPr>
                      </w:pPr>
                    </w:p>
                    <w:p w14:paraId="1908DD99" w14:textId="77777777" w:rsidR="00150824" w:rsidRPr="00B94674" w:rsidRDefault="00150824" w:rsidP="00204E76">
                      <w:pPr>
                        <w:pStyle w:val="Ttulo1"/>
                        <w:rPr>
                          <w:lang w:val="en-US"/>
                        </w:rPr>
                      </w:pPr>
                    </w:p>
                    <w:p w14:paraId="0429F1DB" w14:textId="77777777" w:rsidR="00150824" w:rsidRPr="00B94674" w:rsidRDefault="00150824">
                      <w:pPr>
                        <w:rPr>
                          <w:lang w:val="en-US"/>
                        </w:rPr>
                      </w:pPr>
                    </w:p>
                    <w:p w14:paraId="583005AC" w14:textId="77777777" w:rsidR="00150824" w:rsidRPr="00B94674" w:rsidRDefault="00150824" w:rsidP="00204E76">
                      <w:pPr>
                        <w:pStyle w:val="Ttulo1"/>
                        <w:rPr>
                          <w:lang w:val="en-US"/>
                        </w:rPr>
                      </w:pPr>
                    </w:p>
                    <w:p w14:paraId="45566A48" w14:textId="77777777" w:rsidR="00150824" w:rsidRPr="00B94674" w:rsidRDefault="00150824">
                      <w:pPr>
                        <w:rPr>
                          <w:lang w:val="en-US"/>
                        </w:rPr>
                      </w:pPr>
                    </w:p>
                    <w:p w14:paraId="1F381AFC" w14:textId="77777777" w:rsidR="00150824" w:rsidRPr="00B94674" w:rsidRDefault="00150824" w:rsidP="00204E76">
                      <w:pPr>
                        <w:pStyle w:val="Ttulo1"/>
                        <w:rPr>
                          <w:lang w:val="en-US"/>
                        </w:rPr>
                      </w:pPr>
                    </w:p>
                    <w:p w14:paraId="466FEC52" w14:textId="77777777" w:rsidR="00150824" w:rsidRPr="00B94674" w:rsidRDefault="00150824">
                      <w:pPr>
                        <w:rPr>
                          <w:lang w:val="en-US"/>
                        </w:rPr>
                      </w:pPr>
                    </w:p>
                    <w:p w14:paraId="4EC9D729" w14:textId="77777777" w:rsidR="00150824" w:rsidRPr="00B94674" w:rsidRDefault="00150824" w:rsidP="00204E76">
                      <w:pPr>
                        <w:pStyle w:val="Ttulo1"/>
                        <w:rPr>
                          <w:lang w:val="en-US"/>
                        </w:rPr>
                      </w:pPr>
                    </w:p>
                    <w:p w14:paraId="305023C6" w14:textId="77777777" w:rsidR="00150824" w:rsidRPr="00B94674" w:rsidRDefault="00150824">
                      <w:pPr>
                        <w:rPr>
                          <w:lang w:val="en-US"/>
                        </w:rPr>
                      </w:pPr>
                    </w:p>
                    <w:p w14:paraId="0D7941A4" w14:textId="77777777" w:rsidR="00150824" w:rsidRPr="00B94674" w:rsidRDefault="00150824" w:rsidP="00204E76">
                      <w:pPr>
                        <w:pStyle w:val="Ttulo1"/>
                        <w:rPr>
                          <w:lang w:val="en-US"/>
                        </w:rPr>
                      </w:pPr>
                    </w:p>
                    <w:p w14:paraId="7FD7FAD4" w14:textId="77777777" w:rsidR="00150824" w:rsidRPr="00B94674" w:rsidRDefault="00150824">
                      <w:pPr>
                        <w:rPr>
                          <w:lang w:val="en-US"/>
                        </w:rPr>
                      </w:pPr>
                    </w:p>
                    <w:p w14:paraId="1BBE9772" w14:textId="77777777" w:rsidR="00150824" w:rsidRPr="00B94674" w:rsidRDefault="00150824" w:rsidP="00204E76">
                      <w:pPr>
                        <w:pStyle w:val="Ttulo1"/>
                        <w:rPr>
                          <w:lang w:val="en-US"/>
                        </w:rPr>
                      </w:pPr>
                    </w:p>
                    <w:p w14:paraId="79C4B0C6" w14:textId="77777777" w:rsidR="00150824" w:rsidRPr="00B94674" w:rsidRDefault="00150824">
                      <w:pPr>
                        <w:rPr>
                          <w:lang w:val="en-US"/>
                        </w:rPr>
                      </w:pPr>
                    </w:p>
                    <w:p w14:paraId="09BE9D42" w14:textId="77777777" w:rsidR="00150824" w:rsidRPr="00B94674" w:rsidRDefault="00150824" w:rsidP="00204E76">
                      <w:pPr>
                        <w:pStyle w:val="Ttulo1"/>
                        <w:rPr>
                          <w:lang w:val="en-US"/>
                        </w:rPr>
                      </w:pPr>
                    </w:p>
                    <w:p w14:paraId="70A3B43B" w14:textId="77777777" w:rsidR="00150824" w:rsidRPr="00B94674" w:rsidRDefault="00150824">
                      <w:pPr>
                        <w:rPr>
                          <w:lang w:val="en-US"/>
                        </w:rPr>
                      </w:pPr>
                    </w:p>
                    <w:p w14:paraId="534631AB" w14:textId="77777777" w:rsidR="00150824" w:rsidRPr="00B94674" w:rsidRDefault="00150824" w:rsidP="00204E76">
                      <w:pPr>
                        <w:pStyle w:val="Ttulo1"/>
                        <w:rPr>
                          <w:lang w:val="en-US"/>
                        </w:rPr>
                      </w:pPr>
                    </w:p>
                    <w:p w14:paraId="46EC5F3D" w14:textId="77777777" w:rsidR="00150824" w:rsidRPr="00B94674" w:rsidRDefault="00150824">
                      <w:pPr>
                        <w:rPr>
                          <w:lang w:val="en-US"/>
                        </w:rPr>
                      </w:pPr>
                    </w:p>
                    <w:p w14:paraId="750E7322" w14:textId="77777777" w:rsidR="00150824" w:rsidRPr="00B94674" w:rsidRDefault="00150824" w:rsidP="00204E76">
                      <w:pPr>
                        <w:pStyle w:val="Ttulo1"/>
                        <w:rPr>
                          <w:lang w:val="en-US"/>
                        </w:rPr>
                      </w:pPr>
                    </w:p>
                    <w:p w14:paraId="4663E699" w14:textId="77777777" w:rsidR="00150824" w:rsidRPr="00B94674" w:rsidRDefault="00150824">
                      <w:pPr>
                        <w:rPr>
                          <w:lang w:val="en-US"/>
                        </w:rPr>
                      </w:pPr>
                    </w:p>
                    <w:p w14:paraId="0192502E" w14:textId="77777777" w:rsidR="00150824" w:rsidRPr="00B94674" w:rsidRDefault="00150824" w:rsidP="00204E76">
                      <w:pPr>
                        <w:pStyle w:val="Ttulo1"/>
                        <w:rPr>
                          <w:lang w:val="en-US"/>
                        </w:rPr>
                      </w:pPr>
                    </w:p>
                    <w:p w14:paraId="651AAAF5" w14:textId="77777777" w:rsidR="00150824" w:rsidRPr="00B94674" w:rsidRDefault="00150824">
                      <w:pPr>
                        <w:rPr>
                          <w:lang w:val="en-US"/>
                        </w:rPr>
                      </w:pPr>
                    </w:p>
                    <w:p w14:paraId="4B1D6653" w14:textId="77777777" w:rsidR="00150824" w:rsidRPr="00B94674" w:rsidRDefault="00150824" w:rsidP="00204E76">
                      <w:pPr>
                        <w:pStyle w:val="Ttulo1"/>
                        <w:rPr>
                          <w:lang w:val="en-US"/>
                        </w:rPr>
                      </w:pPr>
                    </w:p>
                    <w:p w14:paraId="41EB63FB" w14:textId="77777777" w:rsidR="00150824" w:rsidRPr="00B94674" w:rsidRDefault="00150824">
                      <w:pPr>
                        <w:rPr>
                          <w:lang w:val="en-US"/>
                        </w:rPr>
                      </w:pPr>
                    </w:p>
                    <w:p w14:paraId="7E676840" w14:textId="77777777" w:rsidR="00150824" w:rsidRPr="00B94674" w:rsidRDefault="00150824" w:rsidP="00204E76">
                      <w:pPr>
                        <w:pStyle w:val="Ttulo1"/>
                        <w:rPr>
                          <w:lang w:val="en-US"/>
                        </w:rPr>
                      </w:pPr>
                    </w:p>
                    <w:p w14:paraId="601757CF" w14:textId="77777777" w:rsidR="00150824" w:rsidRPr="00B94674" w:rsidRDefault="00150824">
                      <w:pPr>
                        <w:rPr>
                          <w:lang w:val="en-US"/>
                        </w:rPr>
                      </w:pPr>
                    </w:p>
                    <w:p w14:paraId="7A908413" w14:textId="77777777" w:rsidR="00150824" w:rsidRPr="00B94674" w:rsidRDefault="00150824" w:rsidP="00204E76">
                      <w:pPr>
                        <w:pStyle w:val="Ttulo1"/>
                        <w:rPr>
                          <w:lang w:val="en-US"/>
                        </w:rPr>
                      </w:pPr>
                    </w:p>
                    <w:p w14:paraId="1527D1FA" w14:textId="77777777" w:rsidR="00150824" w:rsidRPr="00B94674" w:rsidRDefault="00150824">
                      <w:pPr>
                        <w:rPr>
                          <w:lang w:val="en-US"/>
                        </w:rPr>
                      </w:pPr>
                    </w:p>
                    <w:p w14:paraId="33AF2E13" w14:textId="77777777" w:rsidR="00150824" w:rsidRPr="00B94674" w:rsidRDefault="00150824" w:rsidP="00204E76">
                      <w:pPr>
                        <w:pStyle w:val="Ttulo1"/>
                        <w:rPr>
                          <w:lang w:val="en-US"/>
                        </w:rPr>
                      </w:pPr>
                    </w:p>
                    <w:p w14:paraId="628768F7" w14:textId="77777777" w:rsidR="00150824" w:rsidRPr="00B94674" w:rsidRDefault="00150824">
                      <w:pPr>
                        <w:rPr>
                          <w:lang w:val="en-US"/>
                        </w:rPr>
                      </w:pPr>
                    </w:p>
                    <w:p w14:paraId="7FD2B24E" w14:textId="77777777" w:rsidR="00150824" w:rsidRPr="00B94674" w:rsidRDefault="00150824" w:rsidP="00204E76">
                      <w:pPr>
                        <w:pStyle w:val="Ttulo1"/>
                        <w:rPr>
                          <w:lang w:val="en-US"/>
                        </w:rPr>
                      </w:pPr>
                    </w:p>
                    <w:p w14:paraId="510F4DBA" w14:textId="77777777" w:rsidR="00150824" w:rsidRPr="00B94674" w:rsidRDefault="00150824">
                      <w:pPr>
                        <w:rPr>
                          <w:lang w:val="en-US"/>
                        </w:rPr>
                      </w:pPr>
                    </w:p>
                    <w:p w14:paraId="5325A7EB" w14:textId="77777777" w:rsidR="00150824" w:rsidRPr="00B94674" w:rsidRDefault="00150824" w:rsidP="00204E76">
                      <w:pPr>
                        <w:pStyle w:val="Ttulo1"/>
                        <w:rPr>
                          <w:lang w:val="en-US"/>
                        </w:rPr>
                      </w:pPr>
                    </w:p>
                    <w:p w14:paraId="66A7C9EC" w14:textId="77777777" w:rsidR="00150824" w:rsidRPr="00B94674" w:rsidRDefault="00150824">
                      <w:pPr>
                        <w:rPr>
                          <w:lang w:val="en-US"/>
                        </w:rPr>
                      </w:pPr>
                    </w:p>
                    <w:p w14:paraId="4DFA3D9F" w14:textId="77777777" w:rsidR="00150824" w:rsidRPr="00B94674" w:rsidRDefault="00150824" w:rsidP="00204E76">
                      <w:pPr>
                        <w:pStyle w:val="Ttulo1"/>
                        <w:rPr>
                          <w:lang w:val="en-US"/>
                        </w:rPr>
                      </w:pPr>
                    </w:p>
                    <w:p w14:paraId="141AE344" w14:textId="77777777" w:rsidR="00150824" w:rsidRPr="00B94674" w:rsidRDefault="00150824">
                      <w:pPr>
                        <w:rPr>
                          <w:lang w:val="en-US"/>
                        </w:rPr>
                      </w:pPr>
                    </w:p>
                    <w:p w14:paraId="668D6DC2" w14:textId="77777777" w:rsidR="00150824" w:rsidRPr="00B94674" w:rsidRDefault="00150824" w:rsidP="00204E76">
                      <w:pPr>
                        <w:pStyle w:val="Ttulo1"/>
                        <w:rPr>
                          <w:lang w:val="en-US"/>
                        </w:rPr>
                      </w:pPr>
                    </w:p>
                    <w:p w14:paraId="5AB8A54F" w14:textId="77777777" w:rsidR="00150824" w:rsidRPr="00B94674" w:rsidRDefault="00150824">
                      <w:pPr>
                        <w:rPr>
                          <w:lang w:val="en-US"/>
                        </w:rPr>
                      </w:pPr>
                    </w:p>
                    <w:p w14:paraId="78AAAEDF" w14:textId="77777777" w:rsidR="00150824" w:rsidRPr="00B94674" w:rsidRDefault="00150824" w:rsidP="00204E76">
                      <w:pPr>
                        <w:pStyle w:val="Ttulo1"/>
                        <w:rPr>
                          <w:lang w:val="en-US"/>
                        </w:rPr>
                      </w:pPr>
                    </w:p>
                    <w:p w14:paraId="4703A5C9" w14:textId="77777777" w:rsidR="00150824" w:rsidRPr="00B94674" w:rsidRDefault="00150824">
                      <w:pPr>
                        <w:rPr>
                          <w:lang w:val="en-US"/>
                        </w:rPr>
                      </w:pPr>
                    </w:p>
                    <w:p w14:paraId="71FBE4C3" w14:textId="77777777" w:rsidR="00150824" w:rsidRPr="00B94674" w:rsidRDefault="00150824" w:rsidP="00204E76">
                      <w:pPr>
                        <w:pStyle w:val="Ttulo1"/>
                        <w:rPr>
                          <w:lang w:val="en-US"/>
                        </w:rPr>
                      </w:pPr>
                    </w:p>
                    <w:p w14:paraId="6783F763" w14:textId="77777777" w:rsidR="00150824" w:rsidRPr="00B94674" w:rsidRDefault="00150824">
                      <w:pPr>
                        <w:rPr>
                          <w:lang w:val="en-US"/>
                        </w:rPr>
                      </w:pPr>
                    </w:p>
                    <w:p w14:paraId="4CB67631" w14:textId="77777777" w:rsidR="00150824" w:rsidRPr="00B94674" w:rsidRDefault="00150824" w:rsidP="00204E76">
                      <w:pPr>
                        <w:pStyle w:val="Ttulo1"/>
                        <w:rPr>
                          <w:lang w:val="en-US"/>
                        </w:rPr>
                      </w:pPr>
                    </w:p>
                    <w:p w14:paraId="0EE11EDB" w14:textId="77777777" w:rsidR="00150824" w:rsidRPr="00B94674" w:rsidRDefault="00150824">
                      <w:pPr>
                        <w:rPr>
                          <w:lang w:val="en-US"/>
                        </w:rPr>
                      </w:pPr>
                    </w:p>
                    <w:p w14:paraId="6D695DFF" w14:textId="77777777" w:rsidR="00150824" w:rsidRPr="00B94674" w:rsidRDefault="00150824" w:rsidP="00204E76">
                      <w:pPr>
                        <w:pStyle w:val="Ttulo1"/>
                        <w:rPr>
                          <w:lang w:val="en-US"/>
                        </w:rPr>
                      </w:pPr>
                    </w:p>
                    <w:p w14:paraId="7E47E071" w14:textId="77777777" w:rsidR="00150824" w:rsidRPr="00B94674" w:rsidRDefault="00150824">
                      <w:pPr>
                        <w:rPr>
                          <w:lang w:val="en-US"/>
                        </w:rPr>
                      </w:pPr>
                    </w:p>
                    <w:p w14:paraId="267A42F7" w14:textId="77777777" w:rsidR="00150824" w:rsidRPr="00B94674" w:rsidRDefault="00150824" w:rsidP="00204E76">
                      <w:pPr>
                        <w:pStyle w:val="Ttulo1"/>
                        <w:rPr>
                          <w:lang w:val="en-US"/>
                        </w:rPr>
                      </w:pPr>
                    </w:p>
                    <w:p w14:paraId="3B67D792" w14:textId="77777777" w:rsidR="00150824" w:rsidRPr="00B94674" w:rsidRDefault="00150824">
                      <w:pPr>
                        <w:rPr>
                          <w:lang w:val="en-US"/>
                        </w:rPr>
                      </w:pPr>
                    </w:p>
                    <w:p w14:paraId="19C5CDB7" w14:textId="77777777" w:rsidR="00150824" w:rsidRPr="00B94674" w:rsidRDefault="00150824" w:rsidP="00204E76">
                      <w:pPr>
                        <w:pStyle w:val="Ttulo1"/>
                        <w:rPr>
                          <w:lang w:val="en-US"/>
                        </w:rPr>
                      </w:pPr>
                    </w:p>
                    <w:p w14:paraId="54719881" w14:textId="77777777" w:rsidR="00150824" w:rsidRPr="00B94674" w:rsidRDefault="00150824">
                      <w:pPr>
                        <w:rPr>
                          <w:lang w:val="en-US"/>
                        </w:rPr>
                      </w:pPr>
                    </w:p>
                    <w:p w14:paraId="24F48174" w14:textId="77777777" w:rsidR="00150824" w:rsidRPr="00B94674" w:rsidRDefault="00150824" w:rsidP="00204E76">
                      <w:pPr>
                        <w:pStyle w:val="Ttulo1"/>
                        <w:rPr>
                          <w:lang w:val="en-US"/>
                        </w:rPr>
                      </w:pPr>
                    </w:p>
                    <w:p w14:paraId="53170AE4" w14:textId="77777777" w:rsidR="00150824" w:rsidRPr="00B94674" w:rsidRDefault="00150824">
                      <w:pPr>
                        <w:rPr>
                          <w:lang w:val="en-US"/>
                        </w:rPr>
                      </w:pPr>
                    </w:p>
                    <w:p w14:paraId="3609BF2B" w14:textId="77777777" w:rsidR="00150824" w:rsidRPr="00B94674" w:rsidRDefault="00150824" w:rsidP="00204E76">
                      <w:pPr>
                        <w:pStyle w:val="Ttulo1"/>
                        <w:rPr>
                          <w:lang w:val="en-US"/>
                        </w:rPr>
                      </w:pPr>
                    </w:p>
                    <w:p w14:paraId="2EF7B581" w14:textId="77777777" w:rsidR="00150824" w:rsidRPr="00B94674" w:rsidRDefault="00150824">
                      <w:pPr>
                        <w:rPr>
                          <w:lang w:val="en-US"/>
                        </w:rPr>
                      </w:pPr>
                    </w:p>
                    <w:p w14:paraId="6FFAEA61" w14:textId="77777777" w:rsidR="00150824" w:rsidRPr="00B94674" w:rsidRDefault="00150824" w:rsidP="00204E76">
                      <w:pPr>
                        <w:pStyle w:val="Ttulo1"/>
                        <w:rPr>
                          <w:lang w:val="en-US"/>
                        </w:rPr>
                      </w:pPr>
                    </w:p>
                    <w:p w14:paraId="07FE8740" w14:textId="77777777" w:rsidR="00150824" w:rsidRPr="00B94674" w:rsidRDefault="00150824">
                      <w:pPr>
                        <w:rPr>
                          <w:lang w:val="en-US"/>
                        </w:rPr>
                      </w:pPr>
                    </w:p>
                    <w:p w14:paraId="4A97470A" w14:textId="77777777" w:rsidR="00150824" w:rsidRPr="00B94674" w:rsidRDefault="00150824" w:rsidP="00204E76">
                      <w:pPr>
                        <w:pStyle w:val="Ttulo1"/>
                        <w:rPr>
                          <w:lang w:val="en-US"/>
                        </w:rPr>
                      </w:pPr>
                    </w:p>
                    <w:p w14:paraId="288D2B97" w14:textId="77777777" w:rsidR="00150824" w:rsidRPr="00B94674" w:rsidRDefault="00150824">
                      <w:pPr>
                        <w:rPr>
                          <w:lang w:val="en-US"/>
                        </w:rPr>
                      </w:pPr>
                    </w:p>
                    <w:p w14:paraId="4ACE1B58" w14:textId="77777777" w:rsidR="00150824" w:rsidRPr="00B94674" w:rsidRDefault="00150824" w:rsidP="00204E76">
                      <w:pPr>
                        <w:pStyle w:val="Ttulo1"/>
                        <w:rPr>
                          <w:lang w:val="en-US"/>
                        </w:rPr>
                      </w:pPr>
                    </w:p>
                    <w:p w14:paraId="5FFBD07D" w14:textId="77777777" w:rsidR="00150824" w:rsidRPr="00B94674" w:rsidRDefault="00150824">
                      <w:pPr>
                        <w:rPr>
                          <w:lang w:val="en-US"/>
                        </w:rPr>
                      </w:pPr>
                    </w:p>
                    <w:p w14:paraId="5A7A3D3A" w14:textId="77777777" w:rsidR="00150824" w:rsidRPr="00B94674" w:rsidRDefault="00150824" w:rsidP="00204E76">
                      <w:pPr>
                        <w:pStyle w:val="Ttulo1"/>
                        <w:rPr>
                          <w:lang w:val="en-US"/>
                        </w:rPr>
                      </w:pPr>
                    </w:p>
                    <w:p w14:paraId="1E8BB08A" w14:textId="77777777" w:rsidR="00150824" w:rsidRPr="00B94674" w:rsidRDefault="00150824">
                      <w:pPr>
                        <w:rPr>
                          <w:lang w:val="en-US"/>
                        </w:rPr>
                      </w:pPr>
                    </w:p>
                    <w:p w14:paraId="70006922" w14:textId="77777777" w:rsidR="00150824" w:rsidRPr="00B94674" w:rsidRDefault="00150824" w:rsidP="00204E76">
                      <w:pPr>
                        <w:pStyle w:val="Ttulo1"/>
                        <w:rPr>
                          <w:lang w:val="en-US"/>
                        </w:rPr>
                      </w:pPr>
                    </w:p>
                    <w:p w14:paraId="5ACE36BC" w14:textId="77777777" w:rsidR="00150824" w:rsidRPr="00B94674" w:rsidRDefault="00150824">
                      <w:pPr>
                        <w:rPr>
                          <w:lang w:val="en-US"/>
                        </w:rPr>
                      </w:pPr>
                    </w:p>
                    <w:p w14:paraId="3416AE07" w14:textId="77777777" w:rsidR="00150824" w:rsidRPr="00B94674" w:rsidRDefault="00150824" w:rsidP="00204E76">
                      <w:pPr>
                        <w:pStyle w:val="Ttulo1"/>
                        <w:rPr>
                          <w:lang w:val="en-US"/>
                        </w:rPr>
                      </w:pPr>
                    </w:p>
                    <w:p w14:paraId="651F1350" w14:textId="77777777" w:rsidR="00150824" w:rsidRPr="00B94674" w:rsidRDefault="00150824">
                      <w:pPr>
                        <w:rPr>
                          <w:lang w:val="en-US"/>
                        </w:rPr>
                      </w:pPr>
                    </w:p>
                    <w:p w14:paraId="7434DCEB" w14:textId="77777777" w:rsidR="00150824" w:rsidRPr="00B94674" w:rsidRDefault="00150824" w:rsidP="00204E76">
                      <w:pPr>
                        <w:pStyle w:val="Ttulo1"/>
                        <w:rPr>
                          <w:lang w:val="en-US"/>
                        </w:rPr>
                      </w:pPr>
                    </w:p>
                    <w:p w14:paraId="2B0C230D" w14:textId="77777777" w:rsidR="00150824" w:rsidRPr="00B94674" w:rsidRDefault="00150824">
                      <w:pPr>
                        <w:rPr>
                          <w:lang w:val="en-US"/>
                        </w:rPr>
                      </w:pPr>
                    </w:p>
                    <w:p w14:paraId="0BA970FC" w14:textId="77777777" w:rsidR="00150824" w:rsidRPr="00B94674" w:rsidRDefault="00150824" w:rsidP="00204E76">
                      <w:pPr>
                        <w:pStyle w:val="Ttulo1"/>
                        <w:rPr>
                          <w:lang w:val="en-US"/>
                        </w:rPr>
                      </w:pPr>
                    </w:p>
                    <w:p w14:paraId="7E601D0E" w14:textId="77777777" w:rsidR="00150824" w:rsidRPr="00B94674" w:rsidRDefault="00150824">
                      <w:pPr>
                        <w:rPr>
                          <w:lang w:val="en-US"/>
                        </w:rPr>
                      </w:pPr>
                    </w:p>
                    <w:p w14:paraId="4847940D" w14:textId="77777777" w:rsidR="00150824" w:rsidRPr="00B94674" w:rsidRDefault="00150824" w:rsidP="00204E76">
                      <w:pPr>
                        <w:pStyle w:val="Ttulo1"/>
                        <w:rPr>
                          <w:lang w:val="en-US"/>
                        </w:rPr>
                      </w:pPr>
                    </w:p>
                    <w:p w14:paraId="7D079B33" w14:textId="77777777" w:rsidR="00150824" w:rsidRPr="00B94674" w:rsidRDefault="00150824">
                      <w:pPr>
                        <w:rPr>
                          <w:lang w:val="en-US"/>
                        </w:rPr>
                      </w:pPr>
                    </w:p>
                    <w:p w14:paraId="27D9E39F" w14:textId="77777777" w:rsidR="00150824" w:rsidRPr="00B94674" w:rsidRDefault="00150824" w:rsidP="00204E76">
                      <w:pPr>
                        <w:pStyle w:val="Ttulo1"/>
                        <w:rPr>
                          <w:lang w:val="en-US"/>
                        </w:rPr>
                      </w:pPr>
                    </w:p>
                    <w:p w14:paraId="6CFE1A68" w14:textId="77777777" w:rsidR="00150824" w:rsidRPr="00B94674" w:rsidRDefault="00150824">
                      <w:pPr>
                        <w:rPr>
                          <w:lang w:val="en-US"/>
                        </w:rPr>
                      </w:pPr>
                    </w:p>
                    <w:p w14:paraId="6B480B34" w14:textId="77777777" w:rsidR="00150824" w:rsidRPr="00B94674" w:rsidRDefault="00150824" w:rsidP="00204E76">
                      <w:pPr>
                        <w:pStyle w:val="Ttulo1"/>
                        <w:rPr>
                          <w:lang w:val="en-US"/>
                        </w:rPr>
                      </w:pPr>
                    </w:p>
                    <w:p w14:paraId="45E2BACF" w14:textId="77777777" w:rsidR="00150824" w:rsidRPr="00B94674" w:rsidRDefault="00150824">
                      <w:pPr>
                        <w:rPr>
                          <w:lang w:val="en-US"/>
                        </w:rPr>
                      </w:pPr>
                    </w:p>
                    <w:p w14:paraId="262566DA" w14:textId="77777777" w:rsidR="00150824" w:rsidRPr="00B94674" w:rsidRDefault="00150824" w:rsidP="00204E76">
                      <w:pPr>
                        <w:pStyle w:val="Ttulo1"/>
                        <w:rPr>
                          <w:lang w:val="en-US"/>
                        </w:rPr>
                      </w:pPr>
                    </w:p>
                    <w:p w14:paraId="03E76FE6" w14:textId="77777777" w:rsidR="00150824" w:rsidRPr="00B94674" w:rsidRDefault="00150824">
                      <w:pPr>
                        <w:rPr>
                          <w:lang w:val="en-US"/>
                        </w:rPr>
                      </w:pPr>
                    </w:p>
                    <w:p w14:paraId="60BC6E98" w14:textId="77777777" w:rsidR="00150824" w:rsidRPr="00B94674" w:rsidRDefault="00150824" w:rsidP="00204E76">
                      <w:pPr>
                        <w:pStyle w:val="Ttulo1"/>
                        <w:rPr>
                          <w:lang w:val="en-US"/>
                        </w:rPr>
                      </w:pPr>
                    </w:p>
                    <w:p w14:paraId="37EBA538" w14:textId="77777777" w:rsidR="00150824" w:rsidRPr="00B94674" w:rsidRDefault="00150824">
                      <w:pPr>
                        <w:rPr>
                          <w:lang w:val="en-US"/>
                        </w:rPr>
                      </w:pPr>
                    </w:p>
                    <w:p w14:paraId="662E33AD" w14:textId="77777777" w:rsidR="00150824" w:rsidRPr="00B94674" w:rsidRDefault="00150824" w:rsidP="00204E76">
                      <w:pPr>
                        <w:pStyle w:val="Ttulo1"/>
                        <w:rPr>
                          <w:lang w:val="en-US"/>
                        </w:rPr>
                      </w:pPr>
                    </w:p>
                    <w:p w14:paraId="158167FD" w14:textId="77777777" w:rsidR="00150824" w:rsidRPr="00B94674" w:rsidRDefault="00150824">
                      <w:pPr>
                        <w:rPr>
                          <w:lang w:val="en-US"/>
                        </w:rPr>
                      </w:pPr>
                    </w:p>
                    <w:p w14:paraId="207F1D38" w14:textId="77777777" w:rsidR="00150824" w:rsidRPr="00B94674" w:rsidRDefault="00150824" w:rsidP="00204E76">
                      <w:pPr>
                        <w:pStyle w:val="Ttulo1"/>
                        <w:rPr>
                          <w:lang w:val="en-US"/>
                        </w:rPr>
                      </w:pPr>
                    </w:p>
                    <w:p w14:paraId="4790ABAF" w14:textId="77777777" w:rsidR="00150824" w:rsidRPr="00B94674" w:rsidRDefault="00150824">
                      <w:pPr>
                        <w:rPr>
                          <w:lang w:val="en-US"/>
                        </w:rPr>
                      </w:pPr>
                    </w:p>
                    <w:p w14:paraId="14173736" w14:textId="77777777" w:rsidR="00150824" w:rsidRPr="00B94674" w:rsidRDefault="00150824" w:rsidP="00204E76">
                      <w:pPr>
                        <w:pStyle w:val="Ttulo1"/>
                        <w:rPr>
                          <w:lang w:val="en-US"/>
                        </w:rPr>
                      </w:pPr>
                    </w:p>
                    <w:p w14:paraId="59ADD5E7" w14:textId="77777777" w:rsidR="00150824" w:rsidRPr="00B94674" w:rsidRDefault="00150824">
                      <w:pPr>
                        <w:rPr>
                          <w:lang w:val="en-US"/>
                        </w:rPr>
                      </w:pPr>
                    </w:p>
                    <w:p w14:paraId="7CF3DD19" w14:textId="77777777" w:rsidR="00150824" w:rsidRPr="00B94674" w:rsidRDefault="00150824" w:rsidP="00204E76">
                      <w:pPr>
                        <w:pStyle w:val="Ttulo1"/>
                        <w:rPr>
                          <w:lang w:val="en-US"/>
                        </w:rPr>
                      </w:pPr>
                    </w:p>
                    <w:p w14:paraId="327614A6" w14:textId="77777777" w:rsidR="00150824" w:rsidRPr="00B94674" w:rsidRDefault="00150824">
                      <w:pPr>
                        <w:rPr>
                          <w:lang w:val="en-US"/>
                        </w:rPr>
                      </w:pPr>
                    </w:p>
                    <w:p w14:paraId="7702F4D9" w14:textId="77777777" w:rsidR="00150824" w:rsidRPr="00B94674" w:rsidRDefault="00150824" w:rsidP="00204E76">
                      <w:pPr>
                        <w:pStyle w:val="Ttulo1"/>
                        <w:rPr>
                          <w:lang w:val="en-US"/>
                        </w:rPr>
                      </w:pPr>
                    </w:p>
                    <w:p w14:paraId="47783326" w14:textId="77777777" w:rsidR="00150824" w:rsidRPr="00B94674" w:rsidRDefault="00150824">
                      <w:pPr>
                        <w:rPr>
                          <w:lang w:val="en-US"/>
                        </w:rPr>
                      </w:pPr>
                    </w:p>
                    <w:p w14:paraId="694F1EA1" w14:textId="77777777" w:rsidR="00150824" w:rsidRPr="00B94674" w:rsidRDefault="00150824" w:rsidP="00204E76">
                      <w:pPr>
                        <w:pStyle w:val="Ttulo1"/>
                        <w:rPr>
                          <w:lang w:val="en-US"/>
                        </w:rPr>
                      </w:pPr>
                    </w:p>
                    <w:p w14:paraId="1B5700EC" w14:textId="77777777" w:rsidR="00150824" w:rsidRPr="00B94674" w:rsidRDefault="00150824">
                      <w:pPr>
                        <w:rPr>
                          <w:lang w:val="en-US"/>
                        </w:rPr>
                      </w:pPr>
                    </w:p>
                    <w:p w14:paraId="73CB2FEE" w14:textId="77777777" w:rsidR="00150824" w:rsidRPr="00B94674" w:rsidRDefault="00150824" w:rsidP="00204E76">
                      <w:pPr>
                        <w:pStyle w:val="Ttulo1"/>
                        <w:rPr>
                          <w:lang w:val="en-US"/>
                        </w:rPr>
                      </w:pPr>
                    </w:p>
                    <w:p w14:paraId="54FAA144" w14:textId="77777777" w:rsidR="00150824" w:rsidRPr="00B94674" w:rsidRDefault="00150824">
                      <w:pPr>
                        <w:rPr>
                          <w:lang w:val="en-US"/>
                        </w:rPr>
                      </w:pPr>
                    </w:p>
                    <w:p w14:paraId="2E098572" w14:textId="77777777" w:rsidR="00150824" w:rsidRPr="00B94674" w:rsidRDefault="00150824" w:rsidP="00204E76">
                      <w:pPr>
                        <w:pStyle w:val="Ttulo1"/>
                        <w:rPr>
                          <w:lang w:val="en-US"/>
                        </w:rPr>
                      </w:pPr>
                    </w:p>
                    <w:p w14:paraId="3E5134CA" w14:textId="77777777" w:rsidR="00150824" w:rsidRPr="00B94674" w:rsidRDefault="00150824">
                      <w:pPr>
                        <w:rPr>
                          <w:lang w:val="en-US"/>
                        </w:rPr>
                      </w:pPr>
                    </w:p>
                    <w:p w14:paraId="4C630312" w14:textId="77777777" w:rsidR="00150824" w:rsidRPr="00B94674" w:rsidRDefault="00150824" w:rsidP="00204E76">
                      <w:pPr>
                        <w:pStyle w:val="Ttulo1"/>
                        <w:rPr>
                          <w:lang w:val="en-US"/>
                        </w:rPr>
                      </w:pPr>
                    </w:p>
                    <w:p w14:paraId="0D79B3A4" w14:textId="77777777" w:rsidR="00150824" w:rsidRPr="00B94674" w:rsidRDefault="00150824">
                      <w:pPr>
                        <w:rPr>
                          <w:lang w:val="en-US"/>
                        </w:rPr>
                      </w:pPr>
                    </w:p>
                    <w:p w14:paraId="10ED55D9" w14:textId="77777777" w:rsidR="00150824" w:rsidRPr="00B94674" w:rsidRDefault="00150824" w:rsidP="00204E76">
                      <w:pPr>
                        <w:pStyle w:val="Ttulo1"/>
                        <w:rPr>
                          <w:lang w:val="en-US"/>
                        </w:rPr>
                      </w:pPr>
                    </w:p>
                    <w:p w14:paraId="7C03334E" w14:textId="77777777" w:rsidR="00150824" w:rsidRPr="00B94674" w:rsidRDefault="00150824">
                      <w:pPr>
                        <w:rPr>
                          <w:lang w:val="en-US"/>
                        </w:rPr>
                      </w:pPr>
                    </w:p>
                    <w:p w14:paraId="21D4307F" w14:textId="77777777" w:rsidR="00150824" w:rsidRPr="00B94674" w:rsidRDefault="00150824" w:rsidP="00204E76">
                      <w:pPr>
                        <w:pStyle w:val="Ttulo1"/>
                        <w:rPr>
                          <w:lang w:val="en-US"/>
                        </w:rPr>
                      </w:pPr>
                    </w:p>
                    <w:p w14:paraId="64554709" w14:textId="77777777" w:rsidR="00150824" w:rsidRPr="00B94674" w:rsidRDefault="00150824">
                      <w:pPr>
                        <w:rPr>
                          <w:lang w:val="en-US"/>
                        </w:rPr>
                      </w:pPr>
                    </w:p>
                    <w:p w14:paraId="36930860" w14:textId="77777777" w:rsidR="00150824" w:rsidRPr="00B94674" w:rsidRDefault="00150824" w:rsidP="00204E76">
                      <w:pPr>
                        <w:pStyle w:val="Ttulo1"/>
                        <w:rPr>
                          <w:lang w:val="en-US"/>
                        </w:rPr>
                      </w:pPr>
                    </w:p>
                    <w:p w14:paraId="41B51820" w14:textId="77777777" w:rsidR="00150824" w:rsidRPr="00B94674" w:rsidRDefault="00150824">
                      <w:pPr>
                        <w:rPr>
                          <w:lang w:val="en-US"/>
                        </w:rPr>
                      </w:pPr>
                    </w:p>
                    <w:p w14:paraId="5B6B67E1" w14:textId="77777777" w:rsidR="00150824" w:rsidRPr="00B94674" w:rsidRDefault="00150824" w:rsidP="00204E76">
                      <w:pPr>
                        <w:pStyle w:val="Ttulo1"/>
                        <w:rPr>
                          <w:lang w:val="en-US"/>
                        </w:rPr>
                      </w:pPr>
                    </w:p>
                    <w:p w14:paraId="427CFDED" w14:textId="77777777" w:rsidR="00A5206C" w:rsidRDefault="00A5206C"/>
                    <w:p w14:paraId="5026491C" w14:textId="77777777" w:rsidR="00150824" w:rsidRPr="00B94674" w:rsidRDefault="00150824" w:rsidP="00204E76">
                      <w:pPr>
                        <w:pStyle w:val="Ttulo1"/>
                        <w:rPr>
                          <w:lang w:val="en-US"/>
                        </w:rPr>
                      </w:pPr>
                    </w:p>
                    <w:p w14:paraId="67CF931B" w14:textId="77777777" w:rsidR="00150824" w:rsidRPr="00B94674" w:rsidRDefault="00150824">
                      <w:pPr>
                        <w:rPr>
                          <w:lang w:val="en-US"/>
                        </w:rPr>
                      </w:pPr>
                    </w:p>
                    <w:p w14:paraId="214B6E25" w14:textId="77777777" w:rsidR="00150824" w:rsidRPr="00B94674" w:rsidRDefault="00150824" w:rsidP="00204E76">
                      <w:pPr>
                        <w:pStyle w:val="Ttulo1"/>
                        <w:rPr>
                          <w:lang w:val="en-US"/>
                        </w:rPr>
                      </w:pPr>
                    </w:p>
                    <w:p w14:paraId="65CD342A" w14:textId="77777777" w:rsidR="00150824" w:rsidRPr="00B94674" w:rsidRDefault="00150824">
                      <w:pPr>
                        <w:rPr>
                          <w:lang w:val="en-US"/>
                        </w:rPr>
                      </w:pPr>
                    </w:p>
                    <w:p w14:paraId="0C572E57" w14:textId="77777777" w:rsidR="00150824" w:rsidRPr="00B94674" w:rsidRDefault="00150824" w:rsidP="00204E76">
                      <w:pPr>
                        <w:pStyle w:val="Ttulo1"/>
                        <w:rPr>
                          <w:lang w:val="en-US"/>
                        </w:rPr>
                      </w:pPr>
                    </w:p>
                    <w:p w14:paraId="0799757C" w14:textId="77777777" w:rsidR="00150824" w:rsidRPr="00B94674" w:rsidRDefault="00150824">
                      <w:pPr>
                        <w:rPr>
                          <w:lang w:val="en-US"/>
                        </w:rPr>
                      </w:pPr>
                    </w:p>
                    <w:p w14:paraId="253CBA2A" w14:textId="77777777" w:rsidR="00150824" w:rsidRPr="00B94674" w:rsidRDefault="00150824" w:rsidP="00204E76">
                      <w:pPr>
                        <w:pStyle w:val="Ttulo1"/>
                        <w:rPr>
                          <w:lang w:val="en-US"/>
                        </w:rPr>
                      </w:pPr>
                    </w:p>
                    <w:p w14:paraId="25BEA5DE" w14:textId="77777777" w:rsidR="00150824" w:rsidRPr="00B94674" w:rsidRDefault="00150824">
                      <w:pPr>
                        <w:rPr>
                          <w:lang w:val="en-US"/>
                        </w:rPr>
                      </w:pPr>
                    </w:p>
                    <w:p w14:paraId="1DEDE980" w14:textId="77777777" w:rsidR="00150824" w:rsidRPr="00B94674" w:rsidRDefault="00150824" w:rsidP="00204E76">
                      <w:pPr>
                        <w:pStyle w:val="Ttulo1"/>
                        <w:rPr>
                          <w:lang w:val="en-US"/>
                        </w:rPr>
                      </w:pPr>
                    </w:p>
                    <w:p w14:paraId="4B23A1A6" w14:textId="77777777" w:rsidR="00150824" w:rsidRPr="00B94674" w:rsidRDefault="00150824">
                      <w:pPr>
                        <w:rPr>
                          <w:lang w:val="en-US"/>
                        </w:rPr>
                      </w:pPr>
                    </w:p>
                    <w:p w14:paraId="30FD4874" w14:textId="77777777" w:rsidR="00150824" w:rsidRPr="00B94674" w:rsidRDefault="00150824" w:rsidP="00204E76">
                      <w:pPr>
                        <w:pStyle w:val="Ttulo1"/>
                        <w:rPr>
                          <w:lang w:val="en-US"/>
                        </w:rPr>
                      </w:pPr>
                    </w:p>
                    <w:p w14:paraId="7FD15A3C" w14:textId="77777777" w:rsidR="00150824" w:rsidRPr="00B94674" w:rsidRDefault="00150824">
                      <w:pPr>
                        <w:rPr>
                          <w:lang w:val="en-US"/>
                        </w:rPr>
                      </w:pPr>
                    </w:p>
                    <w:p w14:paraId="1D7FB6AC" w14:textId="77777777" w:rsidR="00150824" w:rsidRPr="00B94674" w:rsidRDefault="00150824" w:rsidP="00204E76">
                      <w:pPr>
                        <w:pStyle w:val="Ttulo1"/>
                        <w:rPr>
                          <w:lang w:val="en-US"/>
                        </w:rPr>
                      </w:pPr>
                    </w:p>
                    <w:p w14:paraId="478F9629" w14:textId="77777777" w:rsidR="00150824" w:rsidRPr="00B94674" w:rsidRDefault="00150824">
                      <w:pPr>
                        <w:rPr>
                          <w:lang w:val="en-US"/>
                        </w:rPr>
                      </w:pPr>
                    </w:p>
                    <w:p w14:paraId="6A808D24" w14:textId="77777777" w:rsidR="00150824" w:rsidRPr="00B94674" w:rsidRDefault="00150824" w:rsidP="00204E76">
                      <w:pPr>
                        <w:pStyle w:val="Ttulo1"/>
                        <w:rPr>
                          <w:lang w:val="en-US"/>
                        </w:rPr>
                      </w:pPr>
                    </w:p>
                    <w:p w14:paraId="60B38DA5" w14:textId="77777777" w:rsidR="00150824" w:rsidRPr="00B94674" w:rsidRDefault="00150824">
                      <w:pPr>
                        <w:rPr>
                          <w:lang w:val="en-US"/>
                        </w:rPr>
                      </w:pPr>
                    </w:p>
                    <w:p w14:paraId="634DDE89" w14:textId="77777777" w:rsidR="00150824" w:rsidRPr="00B94674" w:rsidRDefault="00150824" w:rsidP="00204E76">
                      <w:pPr>
                        <w:pStyle w:val="Ttulo1"/>
                        <w:rPr>
                          <w:lang w:val="en-US"/>
                        </w:rPr>
                      </w:pPr>
                    </w:p>
                    <w:p w14:paraId="3D5F27AE" w14:textId="77777777" w:rsidR="00150824" w:rsidRPr="00B94674" w:rsidRDefault="00150824">
                      <w:pPr>
                        <w:rPr>
                          <w:lang w:val="en-US"/>
                        </w:rPr>
                      </w:pPr>
                    </w:p>
                    <w:p w14:paraId="068205FF" w14:textId="77777777" w:rsidR="00150824" w:rsidRPr="00B94674" w:rsidRDefault="00150824" w:rsidP="00204E76">
                      <w:pPr>
                        <w:pStyle w:val="Ttulo1"/>
                        <w:rPr>
                          <w:lang w:val="en-US"/>
                        </w:rPr>
                      </w:pPr>
                    </w:p>
                    <w:p w14:paraId="452CBB90" w14:textId="77777777" w:rsidR="00150824" w:rsidRPr="00B94674" w:rsidRDefault="00150824">
                      <w:pPr>
                        <w:rPr>
                          <w:lang w:val="en-US"/>
                        </w:rPr>
                      </w:pPr>
                    </w:p>
                    <w:p w14:paraId="6024586E" w14:textId="77777777" w:rsidR="00150824" w:rsidRPr="00B94674" w:rsidRDefault="00150824" w:rsidP="00204E76">
                      <w:pPr>
                        <w:pStyle w:val="Ttulo1"/>
                        <w:rPr>
                          <w:lang w:val="en-US"/>
                        </w:rPr>
                      </w:pPr>
                    </w:p>
                    <w:p w14:paraId="6D615AFC" w14:textId="77777777" w:rsidR="00150824" w:rsidRPr="00B94674" w:rsidRDefault="00150824">
                      <w:pPr>
                        <w:rPr>
                          <w:lang w:val="en-US"/>
                        </w:rPr>
                      </w:pPr>
                    </w:p>
                    <w:p w14:paraId="4AEC6C62" w14:textId="77777777" w:rsidR="00150824" w:rsidRPr="00B94674" w:rsidRDefault="00150824" w:rsidP="00204E76">
                      <w:pPr>
                        <w:pStyle w:val="Ttulo1"/>
                        <w:rPr>
                          <w:lang w:val="en-US"/>
                        </w:rPr>
                      </w:pPr>
                    </w:p>
                    <w:p w14:paraId="6B06C8BC" w14:textId="77777777" w:rsidR="00150824" w:rsidRPr="00B94674" w:rsidRDefault="00150824">
                      <w:pPr>
                        <w:rPr>
                          <w:lang w:val="en-US"/>
                        </w:rPr>
                      </w:pPr>
                    </w:p>
                    <w:p w14:paraId="7E4FCC07" w14:textId="77777777" w:rsidR="00150824" w:rsidRPr="00B94674" w:rsidRDefault="00150824" w:rsidP="00204E76">
                      <w:pPr>
                        <w:pStyle w:val="Ttulo1"/>
                        <w:rPr>
                          <w:lang w:val="en-US"/>
                        </w:rPr>
                      </w:pPr>
                    </w:p>
                    <w:p w14:paraId="565332EF" w14:textId="77777777" w:rsidR="00150824" w:rsidRPr="00B94674" w:rsidRDefault="00150824">
                      <w:pPr>
                        <w:rPr>
                          <w:lang w:val="en-US"/>
                        </w:rPr>
                      </w:pPr>
                    </w:p>
                    <w:p w14:paraId="50D5E78B" w14:textId="77777777" w:rsidR="00150824" w:rsidRPr="00B94674" w:rsidRDefault="00150824" w:rsidP="00204E76">
                      <w:pPr>
                        <w:pStyle w:val="Ttulo1"/>
                        <w:rPr>
                          <w:lang w:val="en-US"/>
                        </w:rPr>
                      </w:pPr>
                    </w:p>
                    <w:p w14:paraId="3920AED7" w14:textId="77777777" w:rsidR="00150824" w:rsidRPr="00B94674" w:rsidRDefault="00150824">
                      <w:pPr>
                        <w:rPr>
                          <w:lang w:val="en-US"/>
                        </w:rPr>
                      </w:pPr>
                    </w:p>
                    <w:p w14:paraId="35E044CC" w14:textId="77777777" w:rsidR="00150824" w:rsidRPr="00B94674" w:rsidRDefault="00150824" w:rsidP="00204E76">
                      <w:pPr>
                        <w:pStyle w:val="Ttulo1"/>
                        <w:rPr>
                          <w:lang w:val="en-US"/>
                        </w:rPr>
                      </w:pPr>
                    </w:p>
                    <w:p w14:paraId="77BC2604" w14:textId="77777777" w:rsidR="00150824" w:rsidRPr="00B94674" w:rsidRDefault="00150824">
                      <w:pPr>
                        <w:rPr>
                          <w:lang w:val="en-US"/>
                        </w:rPr>
                      </w:pPr>
                    </w:p>
                    <w:p w14:paraId="080B547A" w14:textId="77777777" w:rsidR="00150824" w:rsidRPr="00B94674" w:rsidRDefault="00150824" w:rsidP="00204E76">
                      <w:pPr>
                        <w:pStyle w:val="Ttulo1"/>
                        <w:rPr>
                          <w:lang w:val="en-US"/>
                        </w:rPr>
                      </w:pPr>
                    </w:p>
                    <w:p w14:paraId="35B48AE3" w14:textId="77777777" w:rsidR="00150824" w:rsidRPr="00B94674" w:rsidRDefault="00150824">
                      <w:pPr>
                        <w:rPr>
                          <w:lang w:val="en-US"/>
                        </w:rPr>
                      </w:pPr>
                    </w:p>
                    <w:p w14:paraId="6A40F3A4" w14:textId="77777777" w:rsidR="00150824" w:rsidRPr="00B94674" w:rsidRDefault="00150824" w:rsidP="00204E76">
                      <w:pPr>
                        <w:pStyle w:val="Ttulo1"/>
                        <w:rPr>
                          <w:lang w:val="en-US"/>
                        </w:rPr>
                      </w:pPr>
                    </w:p>
                    <w:p w14:paraId="58CFB7DD" w14:textId="77777777" w:rsidR="00150824" w:rsidRPr="00B94674" w:rsidRDefault="00150824">
                      <w:pPr>
                        <w:rPr>
                          <w:lang w:val="en-US"/>
                        </w:rPr>
                      </w:pPr>
                    </w:p>
                    <w:p w14:paraId="33CD7898" w14:textId="77777777" w:rsidR="00150824" w:rsidRPr="00B94674" w:rsidRDefault="00150824" w:rsidP="00204E76">
                      <w:pPr>
                        <w:pStyle w:val="Ttulo1"/>
                        <w:rPr>
                          <w:lang w:val="en-US"/>
                        </w:rPr>
                      </w:pPr>
                    </w:p>
                    <w:p w14:paraId="6C983ADB" w14:textId="77777777" w:rsidR="00150824" w:rsidRPr="00B94674" w:rsidRDefault="00150824">
                      <w:pPr>
                        <w:rPr>
                          <w:lang w:val="en-US"/>
                        </w:rPr>
                      </w:pPr>
                    </w:p>
                    <w:p w14:paraId="2716C305" w14:textId="77777777" w:rsidR="00150824" w:rsidRPr="00B94674" w:rsidRDefault="00150824" w:rsidP="00204E76">
                      <w:pPr>
                        <w:pStyle w:val="Ttulo1"/>
                        <w:rPr>
                          <w:lang w:val="en-US"/>
                        </w:rPr>
                      </w:pPr>
                    </w:p>
                    <w:p w14:paraId="2F445A2E" w14:textId="77777777" w:rsidR="00150824" w:rsidRPr="00B94674" w:rsidRDefault="00150824">
                      <w:pPr>
                        <w:rPr>
                          <w:lang w:val="en-US"/>
                        </w:rPr>
                      </w:pPr>
                    </w:p>
                    <w:p w14:paraId="6C445580" w14:textId="77777777" w:rsidR="00150824" w:rsidRPr="00B94674" w:rsidRDefault="00150824" w:rsidP="00204E76">
                      <w:pPr>
                        <w:pStyle w:val="Ttulo1"/>
                        <w:rPr>
                          <w:lang w:val="en-US"/>
                        </w:rPr>
                      </w:pPr>
                    </w:p>
                    <w:p w14:paraId="1490F196" w14:textId="77777777" w:rsidR="00150824" w:rsidRPr="00B94674" w:rsidRDefault="00150824">
                      <w:pPr>
                        <w:rPr>
                          <w:lang w:val="en-US"/>
                        </w:rPr>
                      </w:pPr>
                    </w:p>
                    <w:p w14:paraId="1790B221" w14:textId="77777777" w:rsidR="00150824" w:rsidRPr="00B94674" w:rsidRDefault="00150824" w:rsidP="00204E76">
                      <w:pPr>
                        <w:pStyle w:val="Ttulo1"/>
                        <w:rPr>
                          <w:lang w:val="en-US"/>
                        </w:rPr>
                      </w:pPr>
                    </w:p>
                    <w:p w14:paraId="250E5D07" w14:textId="77777777" w:rsidR="00150824" w:rsidRPr="00B94674" w:rsidRDefault="00150824">
                      <w:pPr>
                        <w:rPr>
                          <w:lang w:val="en-US"/>
                        </w:rPr>
                      </w:pPr>
                    </w:p>
                    <w:p w14:paraId="3313A27F" w14:textId="77777777" w:rsidR="00150824" w:rsidRPr="00B94674" w:rsidRDefault="00150824" w:rsidP="00204E76">
                      <w:pPr>
                        <w:pStyle w:val="Ttulo1"/>
                        <w:rPr>
                          <w:lang w:val="en-US"/>
                        </w:rPr>
                      </w:pPr>
                    </w:p>
                    <w:p w14:paraId="134DAA85" w14:textId="77777777" w:rsidR="00150824" w:rsidRPr="00B94674" w:rsidRDefault="00150824">
                      <w:pPr>
                        <w:rPr>
                          <w:lang w:val="en-US"/>
                        </w:rPr>
                      </w:pPr>
                    </w:p>
                    <w:p w14:paraId="259375A1" w14:textId="77777777" w:rsidR="00150824" w:rsidRPr="00B94674" w:rsidRDefault="00150824" w:rsidP="00204E76">
                      <w:pPr>
                        <w:pStyle w:val="Ttulo1"/>
                        <w:rPr>
                          <w:lang w:val="en-US"/>
                        </w:rPr>
                      </w:pPr>
                    </w:p>
                    <w:p w14:paraId="251455A4" w14:textId="77777777" w:rsidR="00150824" w:rsidRPr="00B94674" w:rsidRDefault="00150824">
                      <w:pPr>
                        <w:rPr>
                          <w:lang w:val="en-US"/>
                        </w:rPr>
                      </w:pPr>
                    </w:p>
                    <w:p w14:paraId="1826383E" w14:textId="77777777" w:rsidR="00150824" w:rsidRPr="00B94674" w:rsidRDefault="00150824" w:rsidP="00204E76">
                      <w:pPr>
                        <w:pStyle w:val="Ttulo1"/>
                        <w:rPr>
                          <w:lang w:val="en-US"/>
                        </w:rPr>
                      </w:pPr>
                    </w:p>
                    <w:p w14:paraId="0D4856D4" w14:textId="77777777" w:rsidR="00150824" w:rsidRPr="00B94674" w:rsidRDefault="00150824">
                      <w:pPr>
                        <w:rPr>
                          <w:lang w:val="en-US"/>
                        </w:rPr>
                      </w:pPr>
                    </w:p>
                    <w:p w14:paraId="2B37AE40" w14:textId="77777777" w:rsidR="00150824" w:rsidRPr="00B94674" w:rsidRDefault="00150824" w:rsidP="00204E76">
                      <w:pPr>
                        <w:pStyle w:val="Ttulo1"/>
                        <w:rPr>
                          <w:lang w:val="en-US"/>
                        </w:rPr>
                      </w:pPr>
                    </w:p>
                    <w:p w14:paraId="12249FAD" w14:textId="77777777" w:rsidR="00150824" w:rsidRPr="00B94674" w:rsidRDefault="00150824">
                      <w:pPr>
                        <w:rPr>
                          <w:lang w:val="en-US"/>
                        </w:rPr>
                      </w:pPr>
                    </w:p>
                    <w:p w14:paraId="220E5BD5" w14:textId="77777777" w:rsidR="00150824" w:rsidRPr="00B94674" w:rsidRDefault="00150824" w:rsidP="00204E76">
                      <w:pPr>
                        <w:pStyle w:val="Ttulo1"/>
                        <w:rPr>
                          <w:lang w:val="en-US"/>
                        </w:rPr>
                      </w:pPr>
                    </w:p>
                    <w:p w14:paraId="1BE5C5C2" w14:textId="77777777" w:rsidR="00150824" w:rsidRPr="00B94674" w:rsidRDefault="00150824">
                      <w:pPr>
                        <w:rPr>
                          <w:lang w:val="en-US"/>
                        </w:rPr>
                      </w:pPr>
                    </w:p>
                    <w:p w14:paraId="58E072F9" w14:textId="77777777" w:rsidR="00150824" w:rsidRPr="00B94674" w:rsidRDefault="00150824" w:rsidP="00204E76">
                      <w:pPr>
                        <w:pStyle w:val="Ttulo1"/>
                        <w:rPr>
                          <w:lang w:val="en-US"/>
                        </w:rPr>
                      </w:pPr>
                    </w:p>
                    <w:p w14:paraId="35A7AFF2" w14:textId="77777777" w:rsidR="00150824" w:rsidRPr="00B94674" w:rsidRDefault="00150824">
                      <w:pPr>
                        <w:rPr>
                          <w:lang w:val="en-US"/>
                        </w:rPr>
                      </w:pPr>
                    </w:p>
                    <w:p w14:paraId="7D15A98E" w14:textId="77777777" w:rsidR="00150824" w:rsidRPr="00B94674" w:rsidRDefault="00150824" w:rsidP="00204E76">
                      <w:pPr>
                        <w:pStyle w:val="Ttulo1"/>
                        <w:rPr>
                          <w:lang w:val="en-US"/>
                        </w:rPr>
                      </w:pPr>
                    </w:p>
                    <w:p w14:paraId="4316BA33" w14:textId="77777777" w:rsidR="00150824" w:rsidRPr="00B94674" w:rsidRDefault="00150824">
                      <w:pPr>
                        <w:rPr>
                          <w:lang w:val="en-US"/>
                        </w:rPr>
                      </w:pPr>
                    </w:p>
                    <w:p w14:paraId="59F21C0E" w14:textId="77777777" w:rsidR="00150824" w:rsidRPr="00B94674" w:rsidRDefault="00150824" w:rsidP="00204E76">
                      <w:pPr>
                        <w:pStyle w:val="Ttulo1"/>
                        <w:rPr>
                          <w:lang w:val="en-US"/>
                        </w:rPr>
                      </w:pPr>
                    </w:p>
                    <w:p w14:paraId="382B23A5" w14:textId="77777777" w:rsidR="00150824" w:rsidRPr="00B94674" w:rsidRDefault="00150824">
                      <w:pPr>
                        <w:rPr>
                          <w:lang w:val="en-US"/>
                        </w:rPr>
                      </w:pPr>
                    </w:p>
                    <w:p w14:paraId="6A03539F" w14:textId="77777777" w:rsidR="00150824" w:rsidRPr="00B94674" w:rsidRDefault="00150824" w:rsidP="00204E76">
                      <w:pPr>
                        <w:pStyle w:val="Ttulo1"/>
                        <w:rPr>
                          <w:lang w:val="en-US"/>
                        </w:rPr>
                      </w:pPr>
                    </w:p>
                    <w:p w14:paraId="1CABDD12" w14:textId="77777777" w:rsidR="00150824" w:rsidRPr="00B94674" w:rsidRDefault="00150824">
                      <w:pPr>
                        <w:rPr>
                          <w:lang w:val="en-US"/>
                        </w:rPr>
                      </w:pPr>
                    </w:p>
                    <w:p w14:paraId="084CBB02" w14:textId="77777777" w:rsidR="00150824" w:rsidRPr="00B94674" w:rsidRDefault="00150824" w:rsidP="00204E76">
                      <w:pPr>
                        <w:pStyle w:val="Ttulo1"/>
                        <w:rPr>
                          <w:lang w:val="en-US"/>
                        </w:rPr>
                      </w:pPr>
                    </w:p>
                    <w:p w14:paraId="02AEE970" w14:textId="77777777" w:rsidR="00150824" w:rsidRPr="00B94674" w:rsidRDefault="00150824">
                      <w:pPr>
                        <w:rPr>
                          <w:lang w:val="en-US"/>
                        </w:rPr>
                      </w:pPr>
                    </w:p>
                    <w:p w14:paraId="0B3E1986" w14:textId="77777777" w:rsidR="00150824" w:rsidRPr="00B94674" w:rsidRDefault="00150824" w:rsidP="00204E76">
                      <w:pPr>
                        <w:pStyle w:val="Ttulo1"/>
                        <w:rPr>
                          <w:lang w:val="en-US"/>
                        </w:rPr>
                      </w:pPr>
                    </w:p>
                    <w:p w14:paraId="6865E71F" w14:textId="77777777" w:rsidR="00150824" w:rsidRPr="00B94674" w:rsidRDefault="00150824">
                      <w:pPr>
                        <w:rPr>
                          <w:lang w:val="en-US"/>
                        </w:rPr>
                      </w:pPr>
                    </w:p>
                    <w:p w14:paraId="28607F00" w14:textId="77777777" w:rsidR="00150824" w:rsidRPr="00B94674" w:rsidRDefault="00150824" w:rsidP="00204E76">
                      <w:pPr>
                        <w:pStyle w:val="Ttulo1"/>
                        <w:rPr>
                          <w:lang w:val="en-US"/>
                        </w:rPr>
                      </w:pPr>
                    </w:p>
                    <w:p w14:paraId="18F4D907" w14:textId="77777777" w:rsidR="00150824" w:rsidRPr="00B94674" w:rsidRDefault="00150824">
                      <w:pPr>
                        <w:rPr>
                          <w:lang w:val="en-US"/>
                        </w:rPr>
                      </w:pPr>
                    </w:p>
                    <w:p w14:paraId="04369399" w14:textId="77777777" w:rsidR="00150824" w:rsidRPr="00B94674" w:rsidRDefault="00150824" w:rsidP="00204E76">
                      <w:pPr>
                        <w:pStyle w:val="Ttulo1"/>
                        <w:rPr>
                          <w:lang w:val="en-US"/>
                        </w:rPr>
                      </w:pPr>
                    </w:p>
                    <w:p w14:paraId="3CC914F2" w14:textId="77777777" w:rsidR="00150824" w:rsidRPr="00B94674" w:rsidRDefault="00150824">
                      <w:pPr>
                        <w:rPr>
                          <w:lang w:val="en-US"/>
                        </w:rPr>
                      </w:pPr>
                    </w:p>
                    <w:p w14:paraId="093562E1" w14:textId="77777777" w:rsidR="00150824" w:rsidRPr="00B94674" w:rsidRDefault="00150824" w:rsidP="00204E76">
                      <w:pPr>
                        <w:pStyle w:val="Ttulo1"/>
                        <w:rPr>
                          <w:lang w:val="en-US"/>
                        </w:rPr>
                      </w:pPr>
                    </w:p>
                    <w:p w14:paraId="601F18D8" w14:textId="77777777" w:rsidR="00150824" w:rsidRPr="00B94674" w:rsidRDefault="00150824">
                      <w:pPr>
                        <w:rPr>
                          <w:lang w:val="en-US"/>
                        </w:rPr>
                      </w:pPr>
                    </w:p>
                    <w:p w14:paraId="2408FEC5" w14:textId="77777777" w:rsidR="00150824" w:rsidRPr="00B94674" w:rsidRDefault="00150824" w:rsidP="00204E76">
                      <w:pPr>
                        <w:pStyle w:val="Ttulo1"/>
                        <w:rPr>
                          <w:lang w:val="en-US"/>
                        </w:rPr>
                      </w:pPr>
                    </w:p>
                    <w:p w14:paraId="08229F6A" w14:textId="77777777" w:rsidR="00150824" w:rsidRPr="00B94674" w:rsidRDefault="00150824">
                      <w:pPr>
                        <w:rPr>
                          <w:lang w:val="en-US"/>
                        </w:rPr>
                      </w:pPr>
                    </w:p>
                    <w:p w14:paraId="334A62CD" w14:textId="77777777" w:rsidR="00150824" w:rsidRPr="00B94674" w:rsidRDefault="00150824" w:rsidP="00204E76">
                      <w:pPr>
                        <w:pStyle w:val="Ttulo1"/>
                        <w:rPr>
                          <w:lang w:val="en-US"/>
                        </w:rPr>
                      </w:pPr>
                    </w:p>
                    <w:p w14:paraId="47BD1C47" w14:textId="77777777" w:rsidR="00150824" w:rsidRPr="00B94674" w:rsidRDefault="00150824">
                      <w:pPr>
                        <w:rPr>
                          <w:lang w:val="en-US"/>
                        </w:rPr>
                      </w:pPr>
                    </w:p>
                    <w:p w14:paraId="3CF2A669" w14:textId="77777777" w:rsidR="00150824" w:rsidRPr="00B94674" w:rsidRDefault="00150824" w:rsidP="00204E76">
                      <w:pPr>
                        <w:pStyle w:val="Ttulo1"/>
                        <w:rPr>
                          <w:lang w:val="en-US"/>
                        </w:rPr>
                      </w:pPr>
                    </w:p>
                    <w:p w14:paraId="43E6E316" w14:textId="77777777" w:rsidR="00150824" w:rsidRPr="00B94674" w:rsidRDefault="00150824">
                      <w:pPr>
                        <w:rPr>
                          <w:lang w:val="en-US"/>
                        </w:rPr>
                      </w:pPr>
                    </w:p>
                    <w:p w14:paraId="0BA28DC6" w14:textId="77777777" w:rsidR="00150824" w:rsidRPr="00B94674" w:rsidRDefault="00150824" w:rsidP="00204E76">
                      <w:pPr>
                        <w:pStyle w:val="Ttulo1"/>
                        <w:rPr>
                          <w:lang w:val="en-US"/>
                        </w:rPr>
                      </w:pPr>
                    </w:p>
                    <w:p w14:paraId="7625A30B" w14:textId="77777777" w:rsidR="00150824" w:rsidRPr="00B94674" w:rsidRDefault="00150824">
                      <w:pPr>
                        <w:rPr>
                          <w:lang w:val="en-US"/>
                        </w:rPr>
                      </w:pPr>
                    </w:p>
                    <w:p w14:paraId="1CECCD17" w14:textId="77777777" w:rsidR="00150824" w:rsidRPr="00B94674" w:rsidRDefault="00150824" w:rsidP="00204E76">
                      <w:pPr>
                        <w:pStyle w:val="Ttulo1"/>
                        <w:rPr>
                          <w:lang w:val="en-US"/>
                        </w:rPr>
                      </w:pPr>
                    </w:p>
                    <w:p w14:paraId="4384BB01" w14:textId="77777777" w:rsidR="00150824" w:rsidRPr="00B94674" w:rsidRDefault="00150824">
                      <w:pPr>
                        <w:rPr>
                          <w:lang w:val="en-US"/>
                        </w:rPr>
                      </w:pPr>
                    </w:p>
                    <w:p w14:paraId="5606F26C" w14:textId="77777777" w:rsidR="00150824" w:rsidRPr="00B94674" w:rsidRDefault="00150824" w:rsidP="00204E76">
                      <w:pPr>
                        <w:pStyle w:val="Ttulo1"/>
                        <w:rPr>
                          <w:lang w:val="en-US"/>
                        </w:rPr>
                      </w:pPr>
                    </w:p>
                    <w:p w14:paraId="638F0A00" w14:textId="77777777" w:rsidR="00150824" w:rsidRPr="00B94674" w:rsidRDefault="00150824">
                      <w:pPr>
                        <w:rPr>
                          <w:lang w:val="en-US"/>
                        </w:rPr>
                      </w:pPr>
                    </w:p>
                    <w:p w14:paraId="017F8A01" w14:textId="77777777" w:rsidR="00150824" w:rsidRPr="00B94674" w:rsidRDefault="00150824" w:rsidP="00204E76">
                      <w:pPr>
                        <w:pStyle w:val="Ttulo1"/>
                        <w:rPr>
                          <w:lang w:val="en-US"/>
                        </w:rPr>
                      </w:pPr>
                    </w:p>
                    <w:p w14:paraId="14DE0056" w14:textId="77777777" w:rsidR="00150824" w:rsidRPr="00B94674" w:rsidRDefault="00150824">
                      <w:pPr>
                        <w:rPr>
                          <w:lang w:val="en-US"/>
                        </w:rPr>
                      </w:pPr>
                    </w:p>
                    <w:p w14:paraId="23BFB105" w14:textId="77777777" w:rsidR="00150824" w:rsidRPr="00B94674" w:rsidRDefault="00150824" w:rsidP="00204E76">
                      <w:pPr>
                        <w:pStyle w:val="Ttulo1"/>
                        <w:rPr>
                          <w:lang w:val="en-US"/>
                        </w:rPr>
                      </w:pPr>
                    </w:p>
                    <w:p w14:paraId="0BF6E0A1" w14:textId="77777777" w:rsidR="00150824" w:rsidRPr="00B94674" w:rsidRDefault="00150824">
                      <w:pPr>
                        <w:rPr>
                          <w:lang w:val="en-US"/>
                        </w:rPr>
                      </w:pPr>
                    </w:p>
                    <w:p w14:paraId="1914271E" w14:textId="77777777" w:rsidR="00150824" w:rsidRPr="00B94674" w:rsidRDefault="00150824" w:rsidP="00204E76">
                      <w:pPr>
                        <w:pStyle w:val="Ttulo1"/>
                        <w:rPr>
                          <w:lang w:val="en-US"/>
                        </w:rPr>
                      </w:pPr>
                    </w:p>
                    <w:p w14:paraId="352D6295" w14:textId="77777777" w:rsidR="00150824" w:rsidRPr="00B94674" w:rsidRDefault="00150824">
                      <w:pPr>
                        <w:rPr>
                          <w:lang w:val="en-US"/>
                        </w:rPr>
                      </w:pPr>
                    </w:p>
                    <w:p w14:paraId="292BC48F" w14:textId="77777777" w:rsidR="00150824" w:rsidRPr="00B94674" w:rsidRDefault="00150824" w:rsidP="00204E76">
                      <w:pPr>
                        <w:pStyle w:val="Ttulo1"/>
                        <w:rPr>
                          <w:lang w:val="en-US"/>
                        </w:rPr>
                      </w:pPr>
                    </w:p>
                    <w:p w14:paraId="0F207CA7" w14:textId="77777777" w:rsidR="00150824" w:rsidRPr="00B94674" w:rsidRDefault="00150824">
                      <w:pPr>
                        <w:rPr>
                          <w:lang w:val="en-US"/>
                        </w:rPr>
                      </w:pPr>
                    </w:p>
                    <w:p w14:paraId="6C5AD491" w14:textId="77777777" w:rsidR="00150824" w:rsidRPr="00B94674" w:rsidRDefault="00150824" w:rsidP="00204E76">
                      <w:pPr>
                        <w:pStyle w:val="Ttulo1"/>
                        <w:rPr>
                          <w:lang w:val="en-US"/>
                        </w:rPr>
                      </w:pPr>
                    </w:p>
                    <w:p w14:paraId="7399A237" w14:textId="77777777" w:rsidR="00150824" w:rsidRPr="00B94674" w:rsidRDefault="00150824">
                      <w:pPr>
                        <w:rPr>
                          <w:lang w:val="en-US"/>
                        </w:rPr>
                      </w:pPr>
                    </w:p>
                    <w:p w14:paraId="67F110FD" w14:textId="77777777" w:rsidR="00150824" w:rsidRPr="00B94674" w:rsidRDefault="00150824" w:rsidP="00204E76">
                      <w:pPr>
                        <w:pStyle w:val="Ttulo1"/>
                        <w:rPr>
                          <w:lang w:val="en-US"/>
                        </w:rPr>
                      </w:pPr>
                    </w:p>
                    <w:p w14:paraId="2625A13D" w14:textId="77777777" w:rsidR="00150824" w:rsidRPr="00B94674" w:rsidRDefault="00150824">
                      <w:pPr>
                        <w:rPr>
                          <w:lang w:val="en-US"/>
                        </w:rPr>
                      </w:pPr>
                    </w:p>
                    <w:p w14:paraId="0CA76726" w14:textId="77777777" w:rsidR="00150824" w:rsidRPr="00B94674" w:rsidRDefault="00150824" w:rsidP="00204E76">
                      <w:pPr>
                        <w:pStyle w:val="Ttulo1"/>
                        <w:rPr>
                          <w:lang w:val="en-US"/>
                        </w:rPr>
                      </w:pPr>
                    </w:p>
                    <w:p w14:paraId="0D2CC2F2" w14:textId="77777777" w:rsidR="00150824" w:rsidRPr="00B94674" w:rsidRDefault="00150824">
                      <w:pPr>
                        <w:rPr>
                          <w:lang w:val="en-US"/>
                        </w:rPr>
                      </w:pPr>
                    </w:p>
                    <w:p w14:paraId="093F82DA" w14:textId="77777777" w:rsidR="00150824" w:rsidRPr="00B94674" w:rsidRDefault="00150824" w:rsidP="00204E76">
                      <w:pPr>
                        <w:pStyle w:val="Ttulo1"/>
                        <w:rPr>
                          <w:lang w:val="en-US"/>
                        </w:rPr>
                      </w:pPr>
                    </w:p>
                    <w:p w14:paraId="648B9CDD" w14:textId="77777777" w:rsidR="00150824" w:rsidRPr="00B94674" w:rsidRDefault="00150824">
                      <w:pPr>
                        <w:rPr>
                          <w:lang w:val="en-US"/>
                        </w:rPr>
                      </w:pPr>
                    </w:p>
                    <w:p w14:paraId="5B0DC8EA" w14:textId="77777777" w:rsidR="00150824" w:rsidRPr="00B94674" w:rsidRDefault="00150824" w:rsidP="00204E76">
                      <w:pPr>
                        <w:pStyle w:val="Ttulo1"/>
                        <w:rPr>
                          <w:lang w:val="en-US"/>
                        </w:rPr>
                      </w:pPr>
                    </w:p>
                    <w:p w14:paraId="3AE191CC" w14:textId="77777777" w:rsidR="00150824" w:rsidRPr="00B94674" w:rsidRDefault="00150824">
                      <w:pPr>
                        <w:rPr>
                          <w:lang w:val="en-US"/>
                        </w:rPr>
                      </w:pPr>
                    </w:p>
                    <w:p w14:paraId="7AA32250" w14:textId="77777777" w:rsidR="00150824" w:rsidRPr="00B94674" w:rsidRDefault="00150824" w:rsidP="00204E76">
                      <w:pPr>
                        <w:pStyle w:val="Ttulo1"/>
                        <w:rPr>
                          <w:lang w:val="en-US"/>
                        </w:rPr>
                      </w:pPr>
                    </w:p>
                    <w:p w14:paraId="5F6843C8" w14:textId="77777777" w:rsidR="00150824" w:rsidRPr="00B94674" w:rsidRDefault="00150824">
                      <w:pPr>
                        <w:rPr>
                          <w:lang w:val="en-US"/>
                        </w:rPr>
                      </w:pPr>
                    </w:p>
                    <w:p w14:paraId="3DFD3F13" w14:textId="77777777" w:rsidR="00150824" w:rsidRPr="00B94674" w:rsidRDefault="00150824" w:rsidP="00204E76">
                      <w:pPr>
                        <w:pStyle w:val="Ttulo1"/>
                        <w:rPr>
                          <w:lang w:val="en-US"/>
                        </w:rPr>
                      </w:pPr>
                    </w:p>
                    <w:p w14:paraId="37699990" w14:textId="77777777" w:rsidR="00150824" w:rsidRPr="00B94674" w:rsidRDefault="00150824">
                      <w:pPr>
                        <w:rPr>
                          <w:lang w:val="en-US"/>
                        </w:rPr>
                      </w:pPr>
                    </w:p>
                    <w:p w14:paraId="69350519" w14:textId="77777777" w:rsidR="00150824" w:rsidRPr="00B94674" w:rsidRDefault="00150824" w:rsidP="00204E76">
                      <w:pPr>
                        <w:pStyle w:val="Ttulo1"/>
                        <w:rPr>
                          <w:lang w:val="en-US"/>
                        </w:rPr>
                      </w:pPr>
                    </w:p>
                    <w:p w14:paraId="32117D7A" w14:textId="77777777" w:rsidR="00150824" w:rsidRPr="00B94674" w:rsidRDefault="00150824">
                      <w:pPr>
                        <w:rPr>
                          <w:lang w:val="en-US"/>
                        </w:rPr>
                      </w:pPr>
                    </w:p>
                    <w:p w14:paraId="640792A6" w14:textId="77777777" w:rsidR="00150824" w:rsidRPr="00B94674" w:rsidRDefault="00150824" w:rsidP="00204E76">
                      <w:pPr>
                        <w:pStyle w:val="Ttulo1"/>
                        <w:rPr>
                          <w:lang w:val="en-US"/>
                        </w:rPr>
                      </w:pPr>
                    </w:p>
                    <w:p w14:paraId="1191E8A3" w14:textId="77777777" w:rsidR="00150824" w:rsidRPr="00B94674" w:rsidRDefault="00150824">
                      <w:pPr>
                        <w:rPr>
                          <w:lang w:val="en-US"/>
                        </w:rPr>
                      </w:pPr>
                    </w:p>
                    <w:p w14:paraId="25967222" w14:textId="77777777" w:rsidR="00150824" w:rsidRPr="00B94674" w:rsidRDefault="00150824" w:rsidP="00204E76">
                      <w:pPr>
                        <w:pStyle w:val="Ttulo1"/>
                        <w:rPr>
                          <w:lang w:val="en-US"/>
                        </w:rPr>
                      </w:pPr>
                    </w:p>
                    <w:p w14:paraId="17A54FAE" w14:textId="77777777" w:rsidR="00150824" w:rsidRPr="00B94674" w:rsidRDefault="00150824">
                      <w:pPr>
                        <w:rPr>
                          <w:lang w:val="en-US"/>
                        </w:rPr>
                      </w:pPr>
                    </w:p>
                    <w:p w14:paraId="3BEE8B12" w14:textId="77777777" w:rsidR="00150824" w:rsidRPr="00B94674" w:rsidRDefault="00150824" w:rsidP="00204E76">
                      <w:pPr>
                        <w:pStyle w:val="Ttulo1"/>
                        <w:rPr>
                          <w:lang w:val="en-US"/>
                        </w:rPr>
                      </w:pPr>
                    </w:p>
                    <w:p w14:paraId="495A089B" w14:textId="77777777" w:rsidR="00150824" w:rsidRPr="00B94674" w:rsidRDefault="00150824">
                      <w:pPr>
                        <w:rPr>
                          <w:lang w:val="en-US"/>
                        </w:rPr>
                      </w:pPr>
                    </w:p>
                    <w:p w14:paraId="1E08FEB3" w14:textId="77777777" w:rsidR="00150824" w:rsidRPr="00B94674" w:rsidRDefault="00150824" w:rsidP="00204E76">
                      <w:pPr>
                        <w:pStyle w:val="Ttulo1"/>
                        <w:rPr>
                          <w:lang w:val="en-US"/>
                        </w:rPr>
                      </w:pPr>
                    </w:p>
                    <w:p w14:paraId="5A1FCB14" w14:textId="77777777" w:rsidR="00150824" w:rsidRPr="00B94674" w:rsidRDefault="00150824">
                      <w:pPr>
                        <w:rPr>
                          <w:lang w:val="en-US"/>
                        </w:rPr>
                      </w:pPr>
                    </w:p>
                    <w:p w14:paraId="10BEA4FF" w14:textId="77777777" w:rsidR="00150824" w:rsidRPr="00B94674" w:rsidRDefault="00150824" w:rsidP="00204E76">
                      <w:pPr>
                        <w:pStyle w:val="Ttulo1"/>
                        <w:rPr>
                          <w:lang w:val="en-US"/>
                        </w:rPr>
                      </w:pPr>
                    </w:p>
                    <w:p w14:paraId="7CCC7F3C" w14:textId="77777777" w:rsidR="00150824" w:rsidRPr="00B94674" w:rsidRDefault="00150824">
                      <w:pPr>
                        <w:rPr>
                          <w:lang w:val="en-US"/>
                        </w:rPr>
                      </w:pPr>
                    </w:p>
                    <w:p w14:paraId="4C3A0E44" w14:textId="77777777" w:rsidR="00150824" w:rsidRPr="00B94674" w:rsidRDefault="00150824" w:rsidP="00204E76">
                      <w:pPr>
                        <w:pStyle w:val="Ttulo1"/>
                        <w:rPr>
                          <w:lang w:val="en-US"/>
                        </w:rPr>
                      </w:pPr>
                    </w:p>
                    <w:p w14:paraId="6A422F13" w14:textId="77777777" w:rsidR="00150824" w:rsidRPr="00B94674" w:rsidRDefault="00150824">
                      <w:pPr>
                        <w:rPr>
                          <w:lang w:val="en-US"/>
                        </w:rPr>
                      </w:pPr>
                    </w:p>
                    <w:p w14:paraId="0814ED15" w14:textId="77777777" w:rsidR="00150824" w:rsidRPr="00B94674" w:rsidRDefault="00150824" w:rsidP="00204E76">
                      <w:pPr>
                        <w:pStyle w:val="Ttulo1"/>
                        <w:rPr>
                          <w:lang w:val="en-US"/>
                        </w:rPr>
                      </w:pPr>
                    </w:p>
                    <w:p w14:paraId="25D7F7CD" w14:textId="77777777" w:rsidR="00150824" w:rsidRPr="00B94674" w:rsidRDefault="00150824">
                      <w:pPr>
                        <w:rPr>
                          <w:lang w:val="en-US"/>
                        </w:rPr>
                      </w:pPr>
                    </w:p>
                    <w:p w14:paraId="694A3DA6" w14:textId="77777777" w:rsidR="00150824" w:rsidRPr="00B94674" w:rsidRDefault="00150824" w:rsidP="00204E76">
                      <w:pPr>
                        <w:pStyle w:val="Ttulo1"/>
                        <w:rPr>
                          <w:lang w:val="en-US"/>
                        </w:rPr>
                      </w:pPr>
                    </w:p>
                    <w:p w14:paraId="602C02C3" w14:textId="77777777" w:rsidR="00150824" w:rsidRPr="00B94674" w:rsidRDefault="00150824">
                      <w:pPr>
                        <w:rPr>
                          <w:lang w:val="en-US"/>
                        </w:rPr>
                      </w:pPr>
                    </w:p>
                    <w:p w14:paraId="1372DD8A" w14:textId="77777777" w:rsidR="00150824" w:rsidRPr="00B94674" w:rsidRDefault="00150824" w:rsidP="00204E76">
                      <w:pPr>
                        <w:pStyle w:val="Ttulo1"/>
                        <w:rPr>
                          <w:lang w:val="en-US"/>
                        </w:rPr>
                      </w:pPr>
                    </w:p>
                    <w:p w14:paraId="38A9C3C9" w14:textId="77777777" w:rsidR="00150824" w:rsidRPr="00B94674" w:rsidRDefault="00150824">
                      <w:pPr>
                        <w:rPr>
                          <w:lang w:val="en-US"/>
                        </w:rPr>
                      </w:pPr>
                    </w:p>
                    <w:p w14:paraId="63C8C8E3" w14:textId="77777777" w:rsidR="00150824" w:rsidRPr="00B94674" w:rsidRDefault="00150824" w:rsidP="00204E76">
                      <w:pPr>
                        <w:pStyle w:val="Ttulo1"/>
                        <w:rPr>
                          <w:lang w:val="en-US"/>
                        </w:rPr>
                      </w:pPr>
                    </w:p>
                    <w:p w14:paraId="28CFA89F" w14:textId="77777777" w:rsidR="00150824" w:rsidRPr="00B94674" w:rsidRDefault="00150824">
                      <w:pPr>
                        <w:rPr>
                          <w:lang w:val="en-US"/>
                        </w:rPr>
                      </w:pPr>
                    </w:p>
                    <w:p w14:paraId="4184B4C7" w14:textId="77777777" w:rsidR="00150824" w:rsidRPr="00B94674" w:rsidRDefault="00150824" w:rsidP="00204E76">
                      <w:pPr>
                        <w:pStyle w:val="Ttulo1"/>
                        <w:rPr>
                          <w:lang w:val="en-US"/>
                        </w:rPr>
                      </w:pPr>
                    </w:p>
                    <w:p w14:paraId="1B18080B" w14:textId="77777777" w:rsidR="00A5206C" w:rsidRDefault="00A5206C"/>
                    <w:p w14:paraId="03F947FF" w14:textId="77777777" w:rsidR="00150824" w:rsidRPr="00B94674" w:rsidRDefault="00150824" w:rsidP="00204E76">
                      <w:pPr>
                        <w:pStyle w:val="Ttulo1"/>
                        <w:rPr>
                          <w:lang w:val="en-US"/>
                        </w:rPr>
                      </w:pPr>
                    </w:p>
                    <w:p w14:paraId="0D4BA562" w14:textId="77777777" w:rsidR="00150824" w:rsidRPr="00B94674" w:rsidRDefault="00150824">
                      <w:pPr>
                        <w:rPr>
                          <w:lang w:val="en-US"/>
                        </w:rPr>
                      </w:pPr>
                    </w:p>
                    <w:p w14:paraId="2A14465E" w14:textId="77777777" w:rsidR="00150824" w:rsidRPr="00B94674" w:rsidRDefault="00150824" w:rsidP="00204E76">
                      <w:pPr>
                        <w:pStyle w:val="Ttulo1"/>
                        <w:rPr>
                          <w:lang w:val="en-US"/>
                        </w:rPr>
                      </w:pPr>
                    </w:p>
                    <w:p w14:paraId="66DC4C9A" w14:textId="77777777" w:rsidR="00150824" w:rsidRPr="00B94674" w:rsidRDefault="00150824">
                      <w:pPr>
                        <w:rPr>
                          <w:lang w:val="en-US"/>
                        </w:rPr>
                      </w:pPr>
                    </w:p>
                    <w:p w14:paraId="2C73A296" w14:textId="77777777" w:rsidR="00150824" w:rsidRPr="00B94674" w:rsidRDefault="00150824" w:rsidP="00204E76">
                      <w:pPr>
                        <w:pStyle w:val="Ttulo1"/>
                        <w:rPr>
                          <w:lang w:val="en-US"/>
                        </w:rPr>
                      </w:pPr>
                    </w:p>
                    <w:p w14:paraId="6B312AE2" w14:textId="77777777" w:rsidR="00150824" w:rsidRPr="00B94674" w:rsidRDefault="00150824">
                      <w:pPr>
                        <w:rPr>
                          <w:lang w:val="en-US"/>
                        </w:rPr>
                      </w:pPr>
                    </w:p>
                    <w:p w14:paraId="58470A80" w14:textId="77777777" w:rsidR="00150824" w:rsidRPr="00B94674" w:rsidRDefault="00150824" w:rsidP="00204E76">
                      <w:pPr>
                        <w:pStyle w:val="Ttulo1"/>
                        <w:rPr>
                          <w:lang w:val="en-US"/>
                        </w:rPr>
                      </w:pPr>
                    </w:p>
                    <w:p w14:paraId="386AA7A4" w14:textId="77777777" w:rsidR="00150824" w:rsidRPr="00B94674" w:rsidRDefault="00150824">
                      <w:pPr>
                        <w:rPr>
                          <w:lang w:val="en-US"/>
                        </w:rPr>
                      </w:pPr>
                    </w:p>
                    <w:p w14:paraId="6EAE21EE" w14:textId="77777777" w:rsidR="00150824" w:rsidRPr="00B94674" w:rsidRDefault="00150824" w:rsidP="00204E76">
                      <w:pPr>
                        <w:pStyle w:val="Ttulo1"/>
                        <w:rPr>
                          <w:lang w:val="en-US"/>
                        </w:rPr>
                      </w:pPr>
                    </w:p>
                    <w:p w14:paraId="2958A21F" w14:textId="77777777" w:rsidR="00150824" w:rsidRPr="00B94674" w:rsidRDefault="00150824">
                      <w:pPr>
                        <w:rPr>
                          <w:lang w:val="en-US"/>
                        </w:rPr>
                      </w:pPr>
                    </w:p>
                    <w:p w14:paraId="48504013" w14:textId="77777777" w:rsidR="00150824" w:rsidRPr="00B94674" w:rsidRDefault="00150824" w:rsidP="00204E76">
                      <w:pPr>
                        <w:pStyle w:val="Ttulo1"/>
                        <w:rPr>
                          <w:lang w:val="en-US"/>
                        </w:rPr>
                      </w:pPr>
                    </w:p>
                    <w:p w14:paraId="49B6F750" w14:textId="77777777" w:rsidR="00150824" w:rsidRPr="00B94674" w:rsidRDefault="00150824">
                      <w:pPr>
                        <w:rPr>
                          <w:lang w:val="en-US"/>
                        </w:rPr>
                      </w:pPr>
                    </w:p>
                    <w:p w14:paraId="0B3A8CCF" w14:textId="77777777" w:rsidR="00150824" w:rsidRPr="00B94674" w:rsidRDefault="00150824" w:rsidP="00204E76">
                      <w:pPr>
                        <w:pStyle w:val="Ttulo1"/>
                        <w:rPr>
                          <w:lang w:val="en-US"/>
                        </w:rPr>
                      </w:pPr>
                    </w:p>
                    <w:p w14:paraId="6038A562" w14:textId="77777777" w:rsidR="00150824" w:rsidRPr="00B94674" w:rsidRDefault="00150824">
                      <w:pPr>
                        <w:rPr>
                          <w:lang w:val="en-US"/>
                        </w:rPr>
                      </w:pPr>
                    </w:p>
                    <w:p w14:paraId="782D85AD" w14:textId="77777777" w:rsidR="00150824" w:rsidRPr="00B94674" w:rsidRDefault="00150824" w:rsidP="00204E76">
                      <w:pPr>
                        <w:pStyle w:val="Ttulo1"/>
                        <w:rPr>
                          <w:lang w:val="en-US"/>
                        </w:rPr>
                      </w:pPr>
                    </w:p>
                    <w:p w14:paraId="056E3F54" w14:textId="77777777" w:rsidR="00150824" w:rsidRPr="00B94674" w:rsidRDefault="00150824">
                      <w:pPr>
                        <w:rPr>
                          <w:lang w:val="en-US"/>
                        </w:rPr>
                      </w:pPr>
                    </w:p>
                    <w:p w14:paraId="71802831" w14:textId="77777777" w:rsidR="00150824" w:rsidRPr="00B94674" w:rsidRDefault="00150824" w:rsidP="00204E76">
                      <w:pPr>
                        <w:pStyle w:val="Ttulo1"/>
                        <w:rPr>
                          <w:lang w:val="en-US"/>
                        </w:rPr>
                      </w:pPr>
                    </w:p>
                    <w:p w14:paraId="5C92E639" w14:textId="77777777" w:rsidR="00150824" w:rsidRPr="00B94674" w:rsidRDefault="00150824">
                      <w:pPr>
                        <w:rPr>
                          <w:lang w:val="en-US"/>
                        </w:rPr>
                      </w:pPr>
                    </w:p>
                    <w:p w14:paraId="0A96ED74" w14:textId="77777777" w:rsidR="00150824" w:rsidRPr="00B94674" w:rsidRDefault="00150824" w:rsidP="00204E76">
                      <w:pPr>
                        <w:pStyle w:val="Ttulo1"/>
                        <w:rPr>
                          <w:lang w:val="en-US"/>
                        </w:rPr>
                      </w:pPr>
                    </w:p>
                    <w:p w14:paraId="5B203F53" w14:textId="77777777" w:rsidR="00150824" w:rsidRPr="00B94674" w:rsidRDefault="00150824">
                      <w:pPr>
                        <w:rPr>
                          <w:lang w:val="en-US"/>
                        </w:rPr>
                      </w:pPr>
                    </w:p>
                    <w:p w14:paraId="7F2A383A" w14:textId="77777777" w:rsidR="00150824" w:rsidRPr="00B94674" w:rsidRDefault="00150824" w:rsidP="00204E76">
                      <w:pPr>
                        <w:pStyle w:val="Ttulo1"/>
                        <w:rPr>
                          <w:lang w:val="en-US"/>
                        </w:rPr>
                      </w:pPr>
                    </w:p>
                    <w:p w14:paraId="11BC0A8D" w14:textId="77777777" w:rsidR="00150824" w:rsidRPr="00B94674" w:rsidRDefault="00150824">
                      <w:pPr>
                        <w:rPr>
                          <w:lang w:val="en-US"/>
                        </w:rPr>
                      </w:pPr>
                    </w:p>
                    <w:p w14:paraId="75ED71E6" w14:textId="77777777" w:rsidR="00150824" w:rsidRPr="00B94674" w:rsidRDefault="00150824" w:rsidP="00204E76">
                      <w:pPr>
                        <w:pStyle w:val="Ttulo1"/>
                        <w:rPr>
                          <w:lang w:val="en-US"/>
                        </w:rPr>
                      </w:pPr>
                    </w:p>
                    <w:p w14:paraId="31378AFA" w14:textId="77777777" w:rsidR="00150824" w:rsidRPr="00B94674" w:rsidRDefault="00150824">
                      <w:pPr>
                        <w:rPr>
                          <w:lang w:val="en-US"/>
                        </w:rPr>
                      </w:pPr>
                    </w:p>
                    <w:p w14:paraId="3ADB6D91" w14:textId="77777777" w:rsidR="00150824" w:rsidRPr="00B94674" w:rsidRDefault="00150824" w:rsidP="00204E76">
                      <w:pPr>
                        <w:pStyle w:val="Ttulo1"/>
                        <w:rPr>
                          <w:lang w:val="en-US"/>
                        </w:rPr>
                      </w:pPr>
                    </w:p>
                    <w:p w14:paraId="0F0717DD" w14:textId="77777777" w:rsidR="00150824" w:rsidRPr="00B94674" w:rsidRDefault="00150824">
                      <w:pPr>
                        <w:rPr>
                          <w:lang w:val="en-US"/>
                        </w:rPr>
                      </w:pPr>
                    </w:p>
                    <w:p w14:paraId="1E2B3801" w14:textId="77777777" w:rsidR="00150824" w:rsidRPr="00B94674" w:rsidRDefault="00150824" w:rsidP="00204E76">
                      <w:pPr>
                        <w:pStyle w:val="Ttulo1"/>
                        <w:rPr>
                          <w:lang w:val="en-US"/>
                        </w:rPr>
                      </w:pPr>
                    </w:p>
                    <w:p w14:paraId="7B10331C" w14:textId="77777777" w:rsidR="00150824" w:rsidRPr="00B94674" w:rsidRDefault="00150824">
                      <w:pPr>
                        <w:rPr>
                          <w:lang w:val="en-US"/>
                        </w:rPr>
                      </w:pPr>
                    </w:p>
                    <w:p w14:paraId="3785B494" w14:textId="77777777" w:rsidR="00150824" w:rsidRPr="00B94674" w:rsidRDefault="00150824" w:rsidP="00204E76">
                      <w:pPr>
                        <w:pStyle w:val="Ttulo1"/>
                        <w:rPr>
                          <w:lang w:val="en-US"/>
                        </w:rPr>
                      </w:pPr>
                    </w:p>
                    <w:p w14:paraId="1F6D71E7" w14:textId="77777777" w:rsidR="00150824" w:rsidRPr="00B94674" w:rsidRDefault="00150824">
                      <w:pPr>
                        <w:rPr>
                          <w:lang w:val="en-US"/>
                        </w:rPr>
                      </w:pPr>
                    </w:p>
                    <w:p w14:paraId="44B7601E" w14:textId="77777777" w:rsidR="00150824" w:rsidRPr="00B94674" w:rsidRDefault="00150824" w:rsidP="00204E76">
                      <w:pPr>
                        <w:pStyle w:val="Ttulo1"/>
                        <w:rPr>
                          <w:lang w:val="en-US"/>
                        </w:rPr>
                      </w:pPr>
                    </w:p>
                    <w:p w14:paraId="49EF3763" w14:textId="77777777" w:rsidR="00150824" w:rsidRPr="00B94674" w:rsidRDefault="00150824">
                      <w:pPr>
                        <w:rPr>
                          <w:lang w:val="en-US"/>
                        </w:rPr>
                      </w:pPr>
                    </w:p>
                    <w:p w14:paraId="792CBEA8" w14:textId="77777777" w:rsidR="00150824" w:rsidRPr="00B94674" w:rsidRDefault="00150824" w:rsidP="00204E76">
                      <w:pPr>
                        <w:pStyle w:val="Ttulo1"/>
                        <w:rPr>
                          <w:lang w:val="en-US"/>
                        </w:rPr>
                      </w:pPr>
                    </w:p>
                    <w:p w14:paraId="449B303D" w14:textId="77777777" w:rsidR="00150824" w:rsidRPr="00B94674" w:rsidRDefault="00150824">
                      <w:pPr>
                        <w:rPr>
                          <w:lang w:val="en-US"/>
                        </w:rPr>
                      </w:pPr>
                    </w:p>
                    <w:p w14:paraId="10965BB8" w14:textId="77777777" w:rsidR="00150824" w:rsidRPr="00B94674" w:rsidRDefault="00150824" w:rsidP="00204E76">
                      <w:pPr>
                        <w:pStyle w:val="Ttulo1"/>
                        <w:rPr>
                          <w:lang w:val="en-US"/>
                        </w:rPr>
                      </w:pPr>
                    </w:p>
                    <w:p w14:paraId="73496739" w14:textId="77777777" w:rsidR="00150824" w:rsidRPr="00B94674" w:rsidRDefault="00150824">
                      <w:pPr>
                        <w:rPr>
                          <w:lang w:val="en-US"/>
                        </w:rPr>
                      </w:pPr>
                    </w:p>
                    <w:p w14:paraId="6209FD8D" w14:textId="77777777" w:rsidR="00150824" w:rsidRPr="00B94674" w:rsidRDefault="00150824" w:rsidP="00204E76">
                      <w:pPr>
                        <w:pStyle w:val="Ttulo1"/>
                        <w:rPr>
                          <w:lang w:val="en-US"/>
                        </w:rPr>
                      </w:pPr>
                    </w:p>
                    <w:p w14:paraId="3450F033" w14:textId="77777777" w:rsidR="00150824" w:rsidRPr="00B94674" w:rsidRDefault="00150824">
                      <w:pPr>
                        <w:rPr>
                          <w:lang w:val="en-US"/>
                        </w:rPr>
                      </w:pPr>
                    </w:p>
                    <w:p w14:paraId="201BB689" w14:textId="77777777" w:rsidR="00150824" w:rsidRPr="00B94674" w:rsidRDefault="00150824" w:rsidP="00204E76">
                      <w:pPr>
                        <w:pStyle w:val="Ttulo1"/>
                        <w:rPr>
                          <w:lang w:val="en-US"/>
                        </w:rPr>
                      </w:pPr>
                    </w:p>
                    <w:p w14:paraId="62366FB9" w14:textId="77777777" w:rsidR="00150824" w:rsidRPr="00B94674" w:rsidRDefault="00150824">
                      <w:pPr>
                        <w:rPr>
                          <w:lang w:val="en-US"/>
                        </w:rPr>
                      </w:pPr>
                    </w:p>
                    <w:p w14:paraId="5D68F0C2" w14:textId="77777777" w:rsidR="00150824" w:rsidRPr="00B94674" w:rsidRDefault="00150824" w:rsidP="00204E76">
                      <w:pPr>
                        <w:pStyle w:val="Ttulo1"/>
                        <w:rPr>
                          <w:lang w:val="en-US"/>
                        </w:rPr>
                      </w:pPr>
                    </w:p>
                    <w:p w14:paraId="1DE9398A" w14:textId="77777777" w:rsidR="00150824" w:rsidRPr="00B94674" w:rsidRDefault="00150824">
                      <w:pPr>
                        <w:rPr>
                          <w:lang w:val="en-US"/>
                        </w:rPr>
                      </w:pPr>
                    </w:p>
                    <w:p w14:paraId="17512EAA" w14:textId="77777777" w:rsidR="00150824" w:rsidRPr="00B94674" w:rsidRDefault="00150824" w:rsidP="00204E76">
                      <w:pPr>
                        <w:pStyle w:val="Ttulo1"/>
                        <w:rPr>
                          <w:lang w:val="en-US"/>
                        </w:rPr>
                      </w:pPr>
                    </w:p>
                    <w:p w14:paraId="2077E6D5" w14:textId="77777777" w:rsidR="00150824" w:rsidRPr="00B94674" w:rsidRDefault="00150824">
                      <w:pPr>
                        <w:rPr>
                          <w:lang w:val="en-US"/>
                        </w:rPr>
                      </w:pPr>
                    </w:p>
                    <w:p w14:paraId="32DF4043" w14:textId="77777777" w:rsidR="00150824" w:rsidRPr="00B94674" w:rsidRDefault="00150824" w:rsidP="00204E76">
                      <w:pPr>
                        <w:pStyle w:val="Ttulo1"/>
                        <w:rPr>
                          <w:lang w:val="en-US"/>
                        </w:rPr>
                      </w:pPr>
                    </w:p>
                    <w:p w14:paraId="39B11DBC" w14:textId="77777777" w:rsidR="00150824" w:rsidRPr="00B94674" w:rsidRDefault="00150824">
                      <w:pPr>
                        <w:rPr>
                          <w:lang w:val="en-US"/>
                        </w:rPr>
                      </w:pPr>
                    </w:p>
                    <w:p w14:paraId="5ACE9581" w14:textId="77777777" w:rsidR="00150824" w:rsidRPr="00B94674" w:rsidRDefault="00150824" w:rsidP="00204E76">
                      <w:pPr>
                        <w:pStyle w:val="Ttulo1"/>
                        <w:rPr>
                          <w:lang w:val="en-US"/>
                        </w:rPr>
                      </w:pPr>
                    </w:p>
                    <w:p w14:paraId="424A5865" w14:textId="77777777" w:rsidR="00150824" w:rsidRPr="00B94674" w:rsidRDefault="00150824">
                      <w:pPr>
                        <w:rPr>
                          <w:lang w:val="en-US"/>
                        </w:rPr>
                      </w:pPr>
                    </w:p>
                    <w:p w14:paraId="392DEF10" w14:textId="77777777" w:rsidR="00150824" w:rsidRPr="00B94674" w:rsidRDefault="00150824" w:rsidP="00204E76">
                      <w:pPr>
                        <w:pStyle w:val="Ttulo1"/>
                        <w:rPr>
                          <w:lang w:val="en-US"/>
                        </w:rPr>
                      </w:pPr>
                    </w:p>
                    <w:p w14:paraId="32390085" w14:textId="77777777" w:rsidR="00150824" w:rsidRPr="00B94674" w:rsidRDefault="00150824">
                      <w:pPr>
                        <w:rPr>
                          <w:lang w:val="en-US"/>
                        </w:rPr>
                      </w:pPr>
                    </w:p>
                    <w:p w14:paraId="4FD5C1A3" w14:textId="77777777" w:rsidR="00150824" w:rsidRPr="00B94674" w:rsidRDefault="00150824" w:rsidP="00204E76">
                      <w:pPr>
                        <w:pStyle w:val="Ttulo1"/>
                        <w:rPr>
                          <w:lang w:val="en-US"/>
                        </w:rPr>
                      </w:pPr>
                    </w:p>
                    <w:p w14:paraId="56726374" w14:textId="77777777" w:rsidR="00150824" w:rsidRPr="00B94674" w:rsidRDefault="00150824">
                      <w:pPr>
                        <w:rPr>
                          <w:lang w:val="en-US"/>
                        </w:rPr>
                      </w:pPr>
                    </w:p>
                    <w:p w14:paraId="7D5E3FCA" w14:textId="77777777" w:rsidR="00150824" w:rsidRPr="00B94674" w:rsidRDefault="00150824" w:rsidP="00204E76">
                      <w:pPr>
                        <w:pStyle w:val="Ttulo1"/>
                        <w:rPr>
                          <w:lang w:val="en-US"/>
                        </w:rPr>
                      </w:pPr>
                    </w:p>
                    <w:p w14:paraId="23C222BE" w14:textId="77777777" w:rsidR="00150824" w:rsidRPr="00B94674" w:rsidRDefault="00150824">
                      <w:pPr>
                        <w:rPr>
                          <w:lang w:val="en-US"/>
                        </w:rPr>
                      </w:pPr>
                    </w:p>
                    <w:p w14:paraId="69BB9E53" w14:textId="77777777" w:rsidR="00150824" w:rsidRPr="00B94674" w:rsidRDefault="00150824" w:rsidP="00204E76">
                      <w:pPr>
                        <w:pStyle w:val="Ttulo1"/>
                        <w:rPr>
                          <w:lang w:val="en-US"/>
                        </w:rPr>
                      </w:pPr>
                    </w:p>
                    <w:p w14:paraId="5DB5C50B" w14:textId="77777777" w:rsidR="00150824" w:rsidRPr="00B94674" w:rsidRDefault="00150824">
                      <w:pPr>
                        <w:rPr>
                          <w:lang w:val="en-US"/>
                        </w:rPr>
                      </w:pPr>
                    </w:p>
                    <w:p w14:paraId="2155309B" w14:textId="77777777" w:rsidR="00150824" w:rsidRPr="00B94674" w:rsidRDefault="00150824" w:rsidP="00204E76">
                      <w:pPr>
                        <w:pStyle w:val="Ttulo1"/>
                        <w:rPr>
                          <w:lang w:val="en-US"/>
                        </w:rPr>
                      </w:pPr>
                    </w:p>
                    <w:p w14:paraId="5C367C94" w14:textId="77777777" w:rsidR="00150824" w:rsidRPr="00B94674" w:rsidRDefault="00150824">
                      <w:pPr>
                        <w:rPr>
                          <w:lang w:val="en-US"/>
                        </w:rPr>
                      </w:pPr>
                    </w:p>
                    <w:p w14:paraId="3156248A" w14:textId="77777777" w:rsidR="00150824" w:rsidRPr="00B94674" w:rsidRDefault="00150824" w:rsidP="00204E76">
                      <w:pPr>
                        <w:pStyle w:val="Ttulo1"/>
                        <w:rPr>
                          <w:lang w:val="en-US"/>
                        </w:rPr>
                      </w:pPr>
                    </w:p>
                    <w:p w14:paraId="50C495C1" w14:textId="77777777" w:rsidR="00150824" w:rsidRPr="00B94674" w:rsidRDefault="00150824">
                      <w:pPr>
                        <w:rPr>
                          <w:lang w:val="en-US"/>
                        </w:rPr>
                      </w:pPr>
                    </w:p>
                    <w:p w14:paraId="20B1DBDD" w14:textId="77777777" w:rsidR="00150824" w:rsidRPr="00B94674" w:rsidRDefault="00150824" w:rsidP="00204E76">
                      <w:pPr>
                        <w:pStyle w:val="Ttulo1"/>
                        <w:rPr>
                          <w:lang w:val="en-US"/>
                        </w:rPr>
                      </w:pPr>
                    </w:p>
                    <w:p w14:paraId="624C8373" w14:textId="77777777" w:rsidR="00150824" w:rsidRPr="00B94674" w:rsidRDefault="00150824">
                      <w:pPr>
                        <w:rPr>
                          <w:lang w:val="en-US"/>
                        </w:rPr>
                      </w:pPr>
                    </w:p>
                    <w:p w14:paraId="2C5BCEA3" w14:textId="77777777" w:rsidR="00150824" w:rsidRPr="00B94674" w:rsidRDefault="00150824" w:rsidP="00204E76">
                      <w:pPr>
                        <w:pStyle w:val="Ttulo1"/>
                        <w:rPr>
                          <w:lang w:val="en-US"/>
                        </w:rPr>
                      </w:pPr>
                    </w:p>
                    <w:p w14:paraId="5913005B" w14:textId="77777777" w:rsidR="00150824" w:rsidRPr="00B94674" w:rsidRDefault="00150824">
                      <w:pPr>
                        <w:rPr>
                          <w:lang w:val="en-US"/>
                        </w:rPr>
                      </w:pPr>
                    </w:p>
                    <w:p w14:paraId="4901854A" w14:textId="77777777" w:rsidR="00150824" w:rsidRPr="00B94674" w:rsidRDefault="00150824" w:rsidP="00204E76">
                      <w:pPr>
                        <w:pStyle w:val="Ttulo1"/>
                        <w:rPr>
                          <w:lang w:val="en-US"/>
                        </w:rPr>
                      </w:pPr>
                    </w:p>
                    <w:p w14:paraId="5A6346BE" w14:textId="77777777" w:rsidR="00150824" w:rsidRPr="00B94674" w:rsidRDefault="00150824">
                      <w:pPr>
                        <w:rPr>
                          <w:lang w:val="en-US"/>
                        </w:rPr>
                      </w:pPr>
                    </w:p>
                    <w:p w14:paraId="2D9DBF37" w14:textId="77777777" w:rsidR="00150824" w:rsidRPr="00B94674" w:rsidRDefault="00150824" w:rsidP="00204E76">
                      <w:pPr>
                        <w:pStyle w:val="Ttulo1"/>
                        <w:rPr>
                          <w:lang w:val="en-US"/>
                        </w:rPr>
                      </w:pPr>
                    </w:p>
                    <w:p w14:paraId="17BD72CE" w14:textId="77777777" w:rsidR="00150824" w:rsidRPr="00B94674" w:rsidRDefault="00150824">
                      <w:pPr>
                        <w:rPr>
                          <w:lang w:val="en-US"/>
                        </w:rPr>
                      </w:pPr>
                    </w:p>
                    <w:p w14:paraId="59EA09CC" w14:textId="77777777" w:rsidR="00150824" w:rsidRPr="00B94674" w:rsidRDefault="00150824" w:rsidP="00204E76">
                      <w:pPr>
                        <w:pStyle w:val="Ttulo1"/>
                        <w:rPr>
                          <w:lang w:val="en-US"/>
                        </w:rPr>
                      </w:pPr>
                    </w:p>
                    <w:p w14:paraId="0286C376" w14:textId="77777777" w:rsidR="00150824" w:rsidRPr="00B94674" w:rsidRDefault="00150824">
                      <w:pPr>
                        <w:rPr>
                          <w:lang w:val="en-US"/>
                        </w:rPr>
                      </w:pPr>
                    </w:p>
                    <w:p w14:paraId="07052C02" w14:textId="77777777" w:rsidR="00150824" w:rsidRPr="00B94674" w:rsidRDefault="00150824" w:rsidP="00204E76">
                      <w:pPr>
                        <w:pStyle w:val="Ttulo1"/>
                        <w:rPr>
                          <w:lang w:val="en-US"/>
                        </w:rPr>
                      </w:pPr>
                    </w:p>
                    <w:p w14:paraId="6C760DA9" w14:textId="77777777" w:rsidR="00150824" w:rsidRPr="00B94674" w:rsidRDefault="00150824">
                      <w:pPr>
                        <w:rPr>
                          <w:lang w:val="en-US"/>
                        </w:rPr>
                      </w:pPr>
                    </w:p>
                    <w:p w14:paraId="07F7016D" w14:textId="77777777" w:rsidR="00150824" w:rsidRPr="00B94674" w:rsidRDefault="00150824" w:rsidP="00204E76">
                      <w:pPr>
                        <w:pStyle w:val="Ttulo1"/>
                        <w:rPr>
                          <w:lang w:val="en-US"/>
                        </w:rPr>
                      </w:pPr>
                    </w:p>
                    <w:p w14:paraId="29FE72AA" w14:textId="77777777" w:rsidR="00150824" w:rsidRPr="00B94674" w:rsidRDefault="00150824">
                      <w:pPr>
                        <w:rPr>
                          <w:lang w:val="en-US"/>
                        </w:rPr>
                      </w:pPr>
                    </w:p>
                    <w:p w14:paraId="2181A2DA" w14:textId="77777777" w:rsidR="00150824" w:rsidRPr="00B94674" w:rsidRDefault="00150824" w:rsidP="00204E76">
                      <w:pPr>
                        <w:pStyle w:val="Ttulo1"/>
                        <w:rPr>
                          <w:lang w:val="en-US"/>
                        </w:rPr>
                      </w:pPr>
                    </w:p>
                    <w:p w14:paraId="0551366D" w14:textId="77777777" w:rsidR="00150824" w:rsidRPr="00B94674" w:rsidRDefault="00150824">
                      <w:pPr>
                        <w:rPr>
                          <w:lang w:val="en-US"/>
                        </w:rPr>
                      </w:pPr>
                    </w:p>
                    <w:p w14:paraId="17A1B40A" w14:textId="77777777" w:rsidR="00150824" w:rsidRPr="00B94674" w:rsidRDefault="00150824" w:rsidP="00204E76">
                      <w:pPr>
                        <w:pStyle w:val="Ttulo1"/>
                        <w:rPr>
                          <w:lang w:val="en-US"/>
                        </w:rPr>
                      </w:pPr>
                    </w:p>
                    <w:p w14:paraId="31849F34" w14:textId="77777777" w:rsidR="00150824" w:rsidRPr="00B94674" w:rsidRDefault="00150824">
                      <w:pPr>
                        <w:rPr>
                          <w:lang w:val="en-US"/>
                        </w:rPr>
                      </w:pPr>
                    </w:p>
                    <w:p w14:paraId="47DC50E0" w14:textId="77777777" w:rsidR="00150824" w:rsidRPr="00B94674" w:rsidRDefault="00150824" w:rsidP="00204E76">
                      <w:pPr>
                        <w:pStyle w:val="Ttulo1"/>
                        <w:rPr>
                          <w:lang w:val="en-US"/>
                        </w:rPr>
                      </w:pPr>
                    </w:p>
                    <w:p w14:paraId="6A178A0C" w14:textId="77777777" w:rsidR="00150824" w:rsidRPr="00B94674" w:rsidRDefault="00150824">
                      <w:pPr>
                        <w:rPr>
                          <w:lang w:val="en-US"/>
                        </w:rPr>
                      </w:pPr>
                    </w:p>
                    <w:p w14:paraId="2417E50C" w14:textId="77777777" w:rsidR="00150824" w:rsidRPr="00B94674" w:rsidRDefault="00150824" w:rsidP="00204E76">
                      <w:pPr>
                        <w:pStyle w:val="Ttulo1"/>
                        <w:rPr>
                          <w:lang w:val="en-US"/>
                        </w:rPr>
                      </w:pPr>
                    </w:p>
                    <w:p w14:paraId="43BACC69" w14:textId="77777777" w:rsidR="00150824" w:rsidRPr="00B94674" w:rsidRDefault="00150824">
                      <w:pPr>
                        <w:rPr>
                          <w:lang w:val="en-US"/>
                        </w:rPr>
                      </w:pPr>
                    </w:p>
                    <w:p w14:paraId="7040A3D2" w14:textId="77777777" w:rsidR="00150824" w:rsidRPr="00B94674" w:rsidRDefault="00150824" w:rsidP="00204E76">
                      <w:pPr>
                        <w:pStyle w:val="Ttulo1"/>
                        <w:rPr>
                          <w:lang w:val="en-US"/>
                        </w:rPr>
                      </w:pPr>
                    </w:p>
                    <w:p w14:paraId="7AD99AA8" w14:textId="77777777" w:rsidR="00150824" w:rsidRPr="00B94674" w:rsidRDefault="00150824">
                      <w:pPr>
                        <w:rPr>
                          <w:lang w:val="en-US"/>
                        </w:rPr>
                      </w:pPr>
                    </w:p>
                    <w:p w14:paraId="090F2A7A" w14:textId="77777777" w:rsidR="00150824" w:rsidRPr="00B94674" w:rsidRDefault="00150824" w:rsidP="00204E76">
                      <w:pPr>
                        <w:pStyle w:val="Ttulo1"/>
                        <w:rPr>
                          <w:lang w:val="en-US"/>
                        </w:rPr>
                      </w:pPr>
                    </w:p>
                    <w:p w14:paraId="25DD3F26" w14:textId="77777777" w:rsidR="00150824" w:rsidRPr="00B94674" w:rsidRDefault="00150824">
                      <w:pPr>
                        <w:rPr>
                          <w:lang w:val="en-US"/>
                        </w:rPr>
                      </w:pPr>
                    </w:p>
                    <w:p w14:paraId="33CC4A74" w14:textId="77777777" w:rsidR="00150824" w:rsidRPr="00B94674" w:rsidRDefault="00150824" w:rsidP="00204E76">
                      <w:pPr>
                        <w:pStyle w:val="Ttulo1"/>
                        <w:rPr>
                          <w:lang w:val="en-US"/>
                        </w:rPr>
                      </w:pPr>
                    </w:p>
                    <w:p w14:paraId="3F512014" w14:textId="77777777" w:rsidR="00150824" w:rsidRPr="00B94674" w:rsidRDefault="00150824">
                      <w:pPr>
                        <w:rPr>
                          <w:lang w:val="en-US"/>
                        </w:rPr>
                      </w:pPr>
                    </w:p>
                    <w:p w14:paraId="2648743C" w14:textId="77777777" w:rsidR="00150824" w:rsidRPr="00B94674" w:rsidRDefault="00150824" w:rsidP="00204E76">
                      <w:pPr>
                        <w:pStyle w:val="Ttulo1"/>
                        <w:rPr>
                          <w:lang w:val="en-US"/>
                        </w:rPr>
                      </w:pPr>
                    </w:p>
                    <w:p w14:paraId="449FFAE3" w14:textId="77777777" w:rsidR="00150824" w:rsidRPr="00B94674" w:rsidRDefault="00150824">
                      <w:pPr>
                        <w:rPr>
                          <w:lang w:val="en-US"/>
                        </w:rPr>
                      </w:pPr>
                    </w:p>
                    <w:p w14:paraId="4868AF2E" w14:textId="77777777" w:rsidR="00150824" w:rsidRPr="00B94674" w:rsidRDefault="00150824" w:rsidP="00204E76">
                      <w:pPr>
                        <w:pStyle w:val="Ttulo1"/>
                        <w:rPr>
                          <w:lang w:val="en-US"/>
                        </w:rPr>
                      </w:pPr>
                    </w:p>
                    <w:p w14:paraId="731553F2" w14:textId="77777777" w:rsidR="00150824" w:rsidRPr="00B94674" w:rsidRDefault="00150824">
                      <w:pPr>
                        <w:rPr>
                          <w:lang w:val="en-US"/>
                        </w:rPr>
                      </w:pPr>
                    </w:p>
                    <w:p w14:paraId="14425BC2" w14:textId="77777777" w:rsidR="00150824" w:rsidRPr="00B94674" w:rsidRDefault="00150824" w:rsidP="00204E76">
                      <w:pPr>
                        <w:pStyle w:val="Ttulo1"/>
                        <w:rPr>
                          <w:lang w:val="en-US"/>
                        </w:rPr>
                      </w:pPr>
                    </w:p>
                    <w:p w14:paraId="50C6EA3B" w14:textId="77777777" w:rsidR="00150824" w:rsidRPr="00B94674" w:rsidRDefault="00150824">
                      <w:pPr>
                        <w:rPr>
                          <w:lang w:val="en-US"/>
                        </w:rPr>
                      </w:pPr>
                    </w:p>
                    <w:p w14:paraId="7A14C195" w14:textId="77777777" w:rsidR="00150824" w:rsidRPr="00B94674" w:rsidRDefault="00150824" w:rsidP="00204E76">
                      <w:pPr>
                        <w:pStyle w:val="Ttulo1"/>
                        <w:rPr>
                          <w:lang w:val="en-US"/>
                        </w:rPr>
                      </w:pPr>
                    </w:p>
                    <w:p w14:paraId="09535D67" w14:textId="77777777" w:rsidR="00150824" w:rsidRPr="00B94674" w:rsidRDefault="00150824">
                      <w:pPr>
                        <w:rPr>
                          <w:lang w:val="en-US"/>
                        </w:rPr>
                      </w:pPr>
                    </w:p>
                    <w:p w14:paraId="5E32FE06" w14:textId="77777777" w:rsidR="00150824" w:rsidRPr="00B94674" w:rsidRDefault="00150824" w:rsidP="00204E76">
                      <w:pPr>
                        <w:pStyle w:val="Ttulo1"/>
                        <w:rPr>
                          <w:lang w:val="en-US"/>
                        </w:rPr>
                      </w:pPr>
                    </w:p>
                    <w:p w14:paraId="65482290" w14:textId="77777777" w:rsidR="00150824" w:rsidRPr="00B94674" w:rsidRDefault="00150824">
                      <w:pPr>
                        <w:rPr>
                          <w:lang w:val="en-US"/>
                        </w:rPr>
                      </w:pPr>
                    </w:p>
                    <w:p w14:paraId="1B62EE38" w14:textId="77777777" w:rsidR="00150824" w:rsidRPr="00B94674" w:rsidRDefault="00150824" w:rsidP="00204E76">
                      <w:pPr>
                        <w:pStyle w:val="Ttulo1"/>
                        <w:rPr>
                          <w:lang w:val="en-US"/>
                        </w:rPr>
                      </w:pPr>
                    </w:p>
                    <w:p w14:paraId="3D599025" w14:textId="77777777" w:rsidR="00150824" w:rsidRPr="00B94674" w:rsidRDefault="00150824">
                      <w:pPr>
                        <w:rPr>
                          <w:lang w:val="en-US"/>
                        </w:rPr>
                      </w:pPr>
                    </w:p>
                    <w:p w14:paraId="2FFB9EF4" w14:textId="77777777" w:rsidR="00150824" w:rsidRPr="00B94674" w:rsidRDefault="00150824" w:rsidP="00204E76">
                      <w:pPr>
                        <w:pStyle w:val="Ttulo1"/>
                        <w:rPr>
                          <w:lang w:val="en-US"/>
                        </w:rPr>
                      </w:pPr>
                    </w:p>
                    <w:p w14:paraId="630DC35E" w14:textId="77777777" w:rsidR="00150824" w:rsidRPr="00B94674" w:rsidRDefault="00150824">
                      <w:pPr>
                        <w:rPr>
                          <w:lang w:val="en-US"/>
                        </w:rPr>
                      </w:pPr>
                    </w:p>
                    <w:p w14:paraId="220CC6FD" w14:textId="77777777" w:rsidR="00150824" w:rsidRPr="00B94674" w:rsidRDefault="00150824" w:rsidP="00204E76">
                      <w:pPr>
                        <w:pStyle w:val="Ttulo1"/>
                        <w:rPr>
                          <w:lang w:val="en-US"/>
                        </w:rPr>
                      </w:pPr>
                    </w:p>
                    <w:p w14:paraId="5F3AA995" w14:textId="77777777" w:rsidR="00150824" w:rsidRPr="00B94674" w:rsidRDefault="00150824">
                      <w:pPr>
                        <w:rPr>
                          <w:lang w:val="en-US"/>
                        </w:rPr>
                      </w:pPr>
                    </w:p>
                    <w:p w14:paraId="68889284" w14:textId="77777777" w:rsidR="00150824" w:rsidRPr="00B94674" w:rsidRDefault="00150824" w:rsidP="00204E76">
                      <w:pPr>
                        <w:pStyle w:val="Ttulo1"/>
                        <w:rPr>
                          <w:lang w:val="en-US"/>
                        </w:rPr>
                      </w:pPr>
                    </w:p>
                    <w:p w14:paraId="5A69C68A" w14:textId="77777777" w:rsidR="00150824" w:rsidRPr="00B94674" w:rsidRDefault="00150824">
                      <w:pPr>
                        <w:rPr>
                          <w:lang w:val="en-US"/>
                        </w:rPr>
                      </w:pPr>
                    </w:p>
                    <w:p w14:paraId="26F28E40" w14:textId="77777777" w:rsidR="00150824" w:rsidRPr="00B94674" w:rsidRDefault="00150824" w:rsidP="00204E76">
                      <w:pPr>
                        <w:pStyle w:val="Ttulo1"/>
                        <w:rPr>
                          <w:lang w:val="en-US"/>
                        </w:rPr>
                      </w:pPr>
                    </w:p>
                    <w:p w14:paraId="4247F93A" w14:textId="77777777" w:rsidR="00150824" w:rsidRPr="00B94674" w:rsidRDefault="00150824">
                      <w:pPr>
                        <w:rPr>
                          <w:lang w:val="en-US"/>
                        </w:rPr>
                      </w:pPr>
                    </w:p>
                    <w:p w14:paraId="5E3106F3" w14:textId="77777777" w:rsidR="00150824" w:rsidRPr="00B94674" w:rsidRDefault="00150824" w:rsidP="00204E76">
                      <w:pPr>
                        <w:pStyle w:val="Ttulo1"/>
                        <w:rPr>
                          <w:lang w:val="en-US"/>
                        </w:rPr>
                      </w:pPr>
                    </w:p>
                    <w:p w14:paraId="19E4932A" w14:textId="77777777" w:rsidR="00150824" w:rsidRPr="00B94674" w:rsidRDefault="00150824">
                      <w:pPr>
                        <w:rPr>
                          <w:lang w:val="en-US"/>
                        </w:rPr>
                      </w:pPr>
                    </w:p>
                    <w:p w14:paraId="70EE6189" w14:textId="77777777" w:rsidR="00150824" w:rsidRPr="00B94674" w:rsidRDefault="00150824" w:rsidP="00204E76">
                      <w:pPr>
                        <w:pStyle w:val="Ttulo1"/>
                        <w:rPr>
                          <w:lang w:val="en-US"/>
                        </w:rPr>
                      </w:pPr>
                    </w:p>
                    <w:p w14:paraId="0420B637" w14:textId="77777777" w:rsidR="00150824" w:rsidRPr="00B94674" w:rsidRDefault="00150824">
                      <w:pPr>
                        <w:rPr>
                          <w:lang w:val="en-US"/>
                        </w:rPr>
                      </w:pPr>
                    </w:p>
                    <w:p w14:paraId="75FB0FC1" w14:textId="77777777" w:rsidR="00150824" w:rsidRPr="00B94674" w:rsidRDefault="00150824" w:rsidP="00204E76">
                      <w:pPr>
                        <w:pStyle w:val="Ttulo1"/>
                        <w:rPr>
                          <w:lang w:val="en-US"/>
                        </w:rPr>
                      </w:pPr>
                    </w:p>
                    <w:p w14:paraId="3B984CA9" w14:textId="77777777" w:rsidR="00150824" w:rsidRPr="00B94674" w:rsidRDefault="00150824">
                      <w:pPr>
                        <w:rPr>
                          <w:lang w:val="en-US"/>
                        </w:rPr>
                      </w:pPr>
                    </w:p>
                    <w:p w14:paraId="5CC1B873" w14:textId="77777777" w:rsidR="00150824" w:rsidRPr="00B94674" w:rsidRDefault="00150824" w:rsidP="00204E76">
                      <w:pPr>
                        <w:pStyle w:val="Ttulo1"/>
                        <w:rPr>
                          <w:lang w:val="en-US"/>
                        </w:rPr>
                      </w:pPr>
                    </w:p>
                    <w:p w14:paraId="0ECDF171" w14:textId="77777777" w:rsidR="00150824" w:rsidRPr="00B94674" w:rsidRDefault="00150824">
                      <w:pPr>
                        <w:rPr>
                          <w:lang w:val="en-US"/>
                        </w:rPr>
                      </w:pPr>
                    </w:p>
                    <w:p w14:paraId="0DB4317A" w14:textId="77777777" w:rsidR="00150824" w:rsidRPr="00B94674" w:rsidRDefault="00150824" w:rsidP="00204E76">
                      <w:pPr>
                        <w:pStyle w:val="Ttulo1"/>
                        <w:rPr>
                          <w:lang w:val="en-US"/>
                        </w:rPr>
                      </w:pPr>
                    </w:p>
                    <w:p w14:paraId="54DADC5A" w14:textId="77777777" w:rsidR="00150824" w:rsidRPr="00B94674" w:rsidRDefault="00150824">
                      <w:pPr>
                        <w:rPr>
                          <w:lang w:val="en-US"/>
                        </w:rPr>
                      </w:pPr>
                    </w:p>
                    <w:p w14:paraId="6B444A06" w14:textId="77777777" w:rsidR="00150824" w:rsidRPr="00B94674" w:rsidRDefault="00150824" w:rsidP="00204E76">
                      <w:pPr>
                        <w:pStyle w:val="Ttulo1"/>
                        <w:rPr>
                          <w:lang w:val="en-US"/>
                        </w:rPr>
                      </w:pPr>
                    </w:p>
                    <w:p w14:paraId="35D8C682" w14:textId="77777777" w:rsidR="00150824" w:rsidRPr="00B94674" w:rsidRDefault="00150824">
                      <w:pPr>
                        <w:rPr>
                          <w:lang w:val="en-US"/>
                        </w:rPr>
                      </w:pPr>
                    </w:p>
                    <w:p w14:paraId="58444CA8" w14:textId="77777777" w:rsidR="00150824" w:rsidRPr="00B94674" w:rsidRDefault="00150824" w:rsidP="00204E76">
                      <w:pPr>
                        <w:pStyle w:val="Ttulo1"/>
                        <w:rPr>
                          <w:lang w:val="en-US"/>
                        </w:rPr>
                      </w:pPr>
                    </w:p>
                    <w:p w14:paraId="4F3DA44B" w14:textId="77777777" w:rsidR="00150824" w:rsidRPr="00B94674" w:rsidRDefault="00150824">
                      <w:pPr>
                        <w:rPr>
                          <w:lang w:val="en-US"/>
                        </w:rPr>
                      </w:pPr>
                    </w:p>
                    <w:p w14:paraId="0AD4B43B" w14:textId="77777777" w:rsidR="00150824" w:rsidRPr="00B94674" w:rsidRDefault="00150824" w:rsidP="00204E76">
                      <w:pPr>
                        <w:pStyle w:val="Ttulo1"/>
                        <w:rPr>
                          <w:lang w:val="en-US"/>
                        </w:rPr>
                      </w:pPr>
                    </w:p>
                    <w:p w14:paraId="1D12ECE4" w14:textId="77777777" w:rsidR="00150824" w:rsidRPr="00B94674" w:rsidRDefault="00150824">
                      <w:pPr>
                        <w:rPr>
                          <w:lang w:val="en-US"/>
                        </w:rPr>
                      </w:pPr>
                    </w:p>
                    <w:p w14:paraId="7A1695CE" w14:textId="77777777" w:rsidR="00150824" w:rsidRPr="00B94674" w:rsidRDefault="00150824" w:rsidP="00204E76">
                      <w:pPr>
                        <w:pStyle w:val="Ttulo1"/>
                        <w:rPr>
                          <w:lang w:val="en-US"/>
                        </w:rPr>
                      </w:pPr>
                    </w:p>
                    <w:p w14:paraId="4F7DFBC4" w14:textId="77777777" w:rsidR="00150824" w:rsidRPr="00B94674" w:rsidRDefault="00150824">
                      <w:pPr>
                        <w:rPr>
                          <w:lang w:val="en-US"/>
                        </w:rPr>
                      </w:pPr>
                    </w:p>
                    <w:p w14:paraId="2F3078D4" w14:textId="77777777" w:rsidR="00150824" w:rsidRPr="00B94674" w:rsidRDefault="00150824" w:rsidP="00204E76">
                      <w:pPr>
                        <w:pStyle w:val="Ttulo1"/>
                        <w:rPr>
                          <w:lang w:val="en-US"/>
                        </w:rPr>
                      </w:pPr>
                    </w:p>
                    <w:p w14:paraId="719822B2" w14:textId="77777777" w:rsidR="00A5206C" w:rsidRDefault="00A5206C"/>
                    <w:p w14:paraId="74780404" w14:textId="77777777" w:rsidR="00150824" w:rsidRPr="00B94674" w:rsidRDefault="00150824" w:rsidP="00204E76">
                      <w:pPr>
                        <w:pStyle w:val="Ttulo1"/>
                        <w:rPr>
                          <w:lang w:val="en-US"/>
                        </w:rPr>
                      </w:pPr>
                    </w:p>
                    <w:p w14:paraId="3B3F094F" w14:textId="77777777" w:rsidR="00150824" w:rsidRPr="00B94674" w:rsidRDefault="00150824">
                      <w:pPr>
                        <w:rPr>
                          <w:lang w:val="en-US"/>
                        </w:rPr>
                      </w:pPr>
                    </w:p>
                    <w:p w14:paraId="7C54FF47" w14:textId="77777777" w:rsidR="00150824" w:rsidRPr="00B94674" w:rsidRDefault="00150824" w:rsidP="00204E76">
                      <w:pPr>
                        <w:pStyle w:val="Ttulo1"/>
                        <w:rPr>
                          <w:lang w:val="en-US"/>
                        </w:rPr>
                      </w:pPr>
                    </w:p>
                    <w:p w14:paraId="63D22FFE" w14:textId="77777777" w:rsidR="00150824" w:rsidRPr="00B94674" w:rsidRDefault="00150824">
                      <w:pPr>
                        <w:rPr>
                          <w:lang w:val="en-US"/>
                        </w:rPr>
                      </w:pPr>
                    </w:p>
                    <w:p w14:paraId="1187FE04" w14:textId="77777777" w:rsidR="00150824" w:rsidRPr="00B94674" w:rsidRDefault="00150824" w:rsidP="00204E76">
                      <w:pPr>
                        <w:pStyle w:val="Ttulo1"/>
                        <w:rPr>
                          <w:lang w:val="en-US"/>
                        </w:rPr>
                      </w:pPr>
                    </w:p>
                    <w:p w14:paraId="292891A8" w14:textId="77777777" w:rsidR="00150824" w:rsidRPr="00B94674" w:rsidRDefault="00150824">
                      <w:pPr>
                        <w:rPr>
                          <w:lang w:val="en-US"/>
                        </w:rPr>
                      </w:pPr>
                    </w:p>
                    <w:p w14:paraId="1468A856" w14:textId="77777777" w:rsidR="00150824" w:rsidRPr="00B94674" w:rsidRDefault="00150824" w:rsidP="00204E76">
                      <w:pPr>
                        <w:pStyle w:val="Ttulo1"/>
                        <w:rPr>
                          <w:lang w:val="en-US"/>
                        </w:rPr>
                      </w:pPr>
                    </w:p>
                    <w:p w14:paraId="0E0E979A" w14:textId="77777777" w:rsidR="00150824" w:rsidRPr="00B94674" w:rsidRDefault="00150824">
                      <w:pPr>
                        <w:rPr>
                          <w:lang w:val="en-US"/>
                        </w:rPr>
                      </w:pPr>
                    </w:p>
                    <w:p w14:paraId="60DAB6CD" w14:textId="77777777" w:rsidR="00150824" w:rsidRPr="00B94674" w:rsidRDefault="00150824" w:rsidP="00204E76">
                      <w:pPr>
                        <w:pStyle w:val="Ttulo1"/>
                        <w:rPr>
                          <w:lang w:val="en-US"/>
                        </w:rPr>
                      </w:pPr>
                    </w:p>
                    <w:p w14:paraId="41A3B7BB" w14:textId="77777777" w:rsidR="00150824" w:rsidRPr="00B94674" w:rsidRDefault="00150824">
                      <w:pPr>
                        <w:rPr>
                          <w:lang w:val="en-US"/>
                        </w:rPr>
                      </w:pPr>
                    </w:p>
                    <w:p w14:paraId="40CC51EE" w14:textId="77777777" w:rsidR="00150824" w:rsidRPr="00B94674" w:rsidRDefault="00150824" w:rsidP="00204E76">
                      <w:pPr>
                        <w:pStyle w:val="Ttulo1"/>
                        <w:rPr>
                          <w:lang w:val="en-US"/>
                        </w:rPr>
                      </w:pPr>
                    </w:p>
                    <w:p w14:paraId="796FFEDC" w14:textId="77777777" w:rsidR="00150824" w:rsidRPr="00B94674" w:rsidRDefault="00150824">
                      <w:pPr>
                        <w:rPr>
                          <w:lang w:val="en-US"/>
                        </w:rPr>
                      </w:pPr>
                    </w:p>
                    <w:p w14:paraId="5891313C" w14:textId="77777777" w:rsidR="00150824" w:rsidRPr="00B94674" w:rsidRDefault="00150824" w:rsidP="00204E76">
                      <w:pPr>
                        <w:pStyle w:val="Ttulo1"/>
                        <w:rPr>
                          <w:lang w:val="en-US"/>
                        </w:rPr>
                      </w:pPr>
                    </w:p>
                    <w:p w14:paraId="551AB99D" w14:textId="77777777" w:rsidR="00150824" w:rsidRPr="00B94674" w:rsidRDefault="00150824">
                      <w:pPr>
                        <w:rPr>
                          <w:lang w:val="en-US"/>
                        </w:rPr>
                      </w:pPr>
                    </w:p>
                    <w:p w14:paraId="7D4FAEAC" w14:textId="77777777" w:rsidR="00150824" w:rsidRPr="00B94674" w:rsidRDefault="00150824" w:rsidP="00204E76">
                      <w:pPr>
                        <w:pStyle w:val="Ttulo1"/>
                        <w:rPr>
                          <w:lang w:val="en-US"/>
                        </w:rPr>
                      </w:pPr>
                    </w:p>
                    <w:p w14:paraId="74ECF93D" w14:textId="77777777" w:rsidR="00150824" w:rsidRPr="00B94674" w:rsidRDefault="00150824">
                      <w:pPr>
                        <w:rPr>
                          <w:lang w:val="en-US"/>
                        </w:rPr>
                      </w:pPr>
                    </w:p>
                    <w:p w14:paraId="422283A2" w14:textId="77777777" w:rsidR="00150824" w:rsidRPr="00B94674" w:rsidRDefault="00150824" w:rsidP="00204E76">
                      <w:pPr>
                        <w:pStyle w:val="Ttulo1"/>
                        <w:rPr>
                          <w:lang w:val="en-US"/>
                        </w:rPr>
                      </w:pPr>
                    </w:p>
                    <w:p w14:paraId="4120BC09" w14:textId="77777777" w:rsidR="00150824" w:rsidRPr="00B94674" w:rsidRDefault="00150824">
                      <w:pPr>
                        <w:rPr>
                          <w:lang w:val="en-US"/>
                        </w:rPr>
                      </w:pPr>
                    </w:p>
                    <w:p w14:paraId="1FDA8B79" w14:textId="77777777" w:rsidR="00150824" w:rsidRPr="00B94674" w:rsidRDefault="00150824" w:rsidP="00204E76">
                      <w:pPr>
                        <w:pStyle w:val="Ttulo1"/>
                        <w:rPr>
                          <w:lang w:val="en-US"/>
                        </w:rPr>
                      </w:pPr>
                    </w:p>
                    <w:p w14:paraId="1E257182" w14:textId="77777777" w:rsidR="00150824" w:rsidRPr="00B94674" w:rsidRDefault="00150824">
                      <w:pPr>
                        <w:rPr>
                          <w:lang w:val="en-US"/>
                        </w:rPr>
                      </w:pPr>
                    </w:p>
                    <w:p w14:paraId="1D8045D2" w14:textId="77777777" w:rsidR="00150824" w:rsidRPr="00B94674" w:rsidRDefault="00150824" w:rsidP="00204E76">
                      <w:pPr>
                        <w:pStyle w:val="Ttulo1"/>
                        <w:rPr>
                          <w:lang w:val="en-US"/>
                        </w:rPr>
                      </w:pPr>
                    </w:p>
                    <w:p w14:paraId="5D03489A" w14:textId="77777777" w:rsidR="00150824" w:rsidRPr="00B94674" w:rsidRDefault="00150824">
                      <w:pPr>
                        <w:rPr>
                          <w:lang w:val="en-US"/>
                        </w:rPr>
                      </w:pPr>
                    </w:p>
                    <w:p w14:paraId="62052871" w14:textId="77777777" w:rsidR="00150824" w:rsidRPr="00B94674" w:rsidRDefault="00150824" w:rsidP="00204E76">
                      <w:pPr>
                        <w:pStyle w:val="Ttulo1"/>
                        <w:rPr>
                          <w:lang w:val="en-US"/>
                        </w:rPr>
                      </w:pPr>
                    </w:p>
                    <w:p w14:paraId="7AED517C" w14:textId="77777777" w:rsidR="00150824" w:rsidRPr="00B94674" w:rsidRDefault="00150824">
                      <w:pPr>
                        <w:rPr>
                          <w:lang w:val="en-US"/>
                        </w:rPr>
                      </w:pPr>
                    </w:p>
                    <w:p w14:paraId="7D5C0B76" w14:textId="77777777" w:rsidR="00150824" w:rsidRPr="00B94674" w:rsidRDefault="00150824" w:rsidP="00204E76">
                      <w:pPr>
                        <w:pStyle w:val="Ttulo1"/>
                        <w:rPr>
                          <w:lang w:val="en-US"/>
                        </w:rPr>
                      </w:pPr>
                    </w:p>
                    <w:p w14:paraId="4F30B32A" w14:textId="77777777" w:rsidR="00150824" w:rsidRPr="00B94674" w:rsidRDefault="00150824">
                      <w:pPr>
                        <w:rPr>
                          <w:lang w:val="en-US"/>
                        </w:rPr>
                      </w:pPr>
                    </w:p>
                    <w:p w14:paraId="1A56317F" w14:textId="77777777" w:rsidR="00150824" w:rsidRPr="00B94674" w:rsidRDefault="00150824" w:rsidP="00204E76">
                      <w:pPr>
                        <w:pStyle w:val="Ttulo1"/>
                        <w:rPr>
                          <w:lang w:val="en-US"/>
                        </w:rPr>
                      </w:pPr>
                    </w:p>
                    <w:p w14:paraId="77B58370" w14:textId="77777777" w:rsidR="00150824" w:rsidRPr="00B94674" w:rsidRDefault="00150824">
                      <w:pPr>
                        <w:rPr>
                          <w:lang w:val="en-US"/>
                        </w:rPr>
                      </w:pPr>
                    </w:p>
                    <w:p w14:paraId="098069A2" w14:textId="77777777" w:rsidR="00150824" w:rsidRPr="00B94674" w:rsidRDefault="00150824" w:rsidP="00204E76">
                      <w:pPr>
                        <w:pStyle w:val="Ttulo1"/>
                        <w:rPr>
                          <w:lang w:val="en-US"/>
                        </w:rPr>
                      </w:pPr>
                    </w:p>
                    <w:p w14:paraId="1E612EC4" w14:textId="77777777" w:rsidR="00150824" w:rsidRPr="00B94674" w:rsidRDefault="00150824">
                      <w:pPr>
                        <w:rPr>
                          <w:lang w:val="en-US"/>
                        </w:rPr>
                      </w:pPr>
                    </w:p>
                    <w:p w14:paraId="114BD08D" w14:textId="77777777" w:rsidR="00150824" w:rsidRPr="00B94674" w:rsidRDefault="00150824" w:rsidP="00204E76">
                      <w:pPr>
                        <w:pStyle w:val="Ttulo1"/>
                        <w:rPr>
                          <w:lang w:val="en-US"/>
                        </w:rPr>
                      </w:pPr>
                    </w:p>
                    <w:p w14:paraId="248C5F4E" w14:textId="77777777" w:rsidR="00150824" w:rsidRPr="00B94674" w:rsidRDefault="00150824">
                      <w:pPr>
                        <w:rPr>
                          <w:lang w:val="en-US"/>
                        </w:rPr>
                      </w:pPr>
                    </w:p>
                    <w:p w14:paraId="38310203" w14:textId="77777777" w:rsidR="00150824" w:rsidRPr="00B94674" w:rsidRDefault="00150824" w:rsidP="00204E76">
                      <w:pPr>
                        <w:pStyle w:val="Ttulo1"/>
                        <w:rPr>
                          <w:lang w:val="en-US"/>
                        </w:rPr>
                      </w:pPr>
                    </w:p>
                    <w:p w14:paraId="4B26FC4A" w14:textId="77777777" w:rsidR="00150824" w:rsidRPr="00B94674" w:rsidRDefault="00150824">
                      <w:pPr>
                        <w:rPr>
                          <w:lang w:val="en-US"/>
                        </w:rPr>
                      </w:pPr>
                    </w:p>
                    <w:p w14:paraId="31A97C80" w14:textId="77777777" w:rsidR="00150824" w:rsidRPr="00B94674" w:rsidRDefault="00150824" w:rsidP="00204E76">
                      <w:pPr>
                        <w:pStyle w:val="Ttulo1"/>
                        <w:rPr>
                          <w:lang w:val="en-US"/>
                        </w:rPr>
                      </w:pPr>
                    </w:p>
                    <w:p w14:paraId="4E19F744" w14:textId="77777777" w:rsidR="00150824" w:rsidRPr="00B94674" w:rsidRDefault="00150824">
                      <w:pPr>
                        <w:rPr>
                          <w:lang w:val="en-US"/>
                        </w:rPr>
                      </w:pPr>
                    </w:p>
                    <w:p w14:paraId="552FD174" w14:textId="77777777" w:rsidR="00150824" w:rsidRPr="00B94674" w:rsidRDefault="00150824" w:rsidP="00204E76">
                      <w:pPr>
                        <w:pStyle w:val="Ttulo1"/>
                        <w:rPr>
                          <w:lang w:val="en-US"/>
                        </w:rPr>
                      </w:pPr>
                    </w:p>
                    <w:p w14:paraId="2683429B" w14:textId="77777777" w:rsidR="00150824" w:rsidRPr="00B94674" w:rsidRDefault="00150824">
                      <w:pPr>
                        <w:rPr>
                          <w:lang w:val="en-US"/>
                        </w:rPr>
                      </w:pPr>
                    </w:p>
                    <w:p w14:paraId="149F0AA1" w14:textId="77777777" w:rsidR="00150824" w:rsidRPr="00B94674" w:rsidRDefault="00150824" w:rsidP="00204E76">
                      <w:pPr>
                        <w:pStyle w:val="Ttulo1"/>
                        <w:rPr>
                          <w:lang w:val="en-US"/>
                        </w:rPr>
                      </w:pPr>
                    </w:p>
                    <w:p w14:paraId="34677F8E" w14:textId="77777777" w:rsidR="00150824" w:rsidRPr="00B94674" w:rsidRDefault="00150824">
                      <w:pPr>
                        <w:rPr>
                          <w:lang w:val="en-US"/>
                        </w:rPr>
                      </w:pPr>
                    </w:p>
                    <w:p w14:paraId="019545DA" w14:textId="77777777" w:rsidR="00150824" w:rsidRPr="00B94674" w:rsidRDefault="00150824" w:rsidP="00204E76">
                      <w:pPr>
                        <w:pStyle w:val="Ttulo1"/>
                        <w:rPr>
                          <w:lang w:val="en-US"/>
                        </w:rPr>
                      </w:pPr>
                    </w:p>
                    <w:p w14:paraId="56A578D0" w14:textId="77777777" w:rsidR="00150824" w:rsidRPr="00B94674" w:rsidRDefault="00150824">
                      <w:pPr>
                        <w:rPr>
                          <w:lang w:val="en-US"/>
                        </w:rPr>
                      </w:pPr>
                    </w:p>
                    <w:p w14:paraId="25189B62" w14:textId="77777777" w:rsidR="00150824" w:rsidRPr="00B94674" w:rsidRDefault="00150824" w:rsidP="00204E76">
                      <w:pPr>
                        <w:pStyle w:val="Ttulo1"/>
                        <w:rPr>
                          <w:lang w:val="en-US"/>
                        </w:rPr>
                      </w:pPr>
                    </w:p>
                    <w:p w14:paraId="3C0DB90C" w14:textId="77777777" w:rsidR="00150824" w:rsidRPr="00B94674" w:rsidRDefault="00150824">
                      <w:pPr>
                        <w:rPr>
                          <w:lang w:val="en-US"/>
                        </w:rPr>
                      </w:pPr>
                    </w:p>
                    <w:p w14:paraId="7580CEE8" w14:textId="77777777" w:rsidR="00150824" w:rsidRPr="00B94674" w:rsidRDefault="00150824" w:rsidP="00204E76">
                      <w:pPr>
                        <w:pStyle w:val="Ttulo1"/>
                        <w:rPr>
                          <w:lang w:val="en-US"/>
                        </w:rPr>
                      </w:pPr>
                    </w:p>
                    <w:p w14:paraId="698E9A68" w14:textId="77777777" w:rsidR="00150824" w:rsidRPr="00B94674" w:rsidRDefault="00150824">
                      <w:pPr>
                        <w:rPr>
                          <w:lang w:val="en-US"/>
                        </w:rPr>
                      </w:pPr>
                    </w:p>
                    <w:p w14:paraId="1EC67900" w14:textId="77777777" w:rsidR="00150824" w:rsidRPr="00B94674" w:rsidRDefault="00150824" w:rsidP="00204E76">
                      <w:pPr>
                        <w:pStyle w:val="Ttulo1"/>
                        <w:rPr>
                          <w:lang w:val="en-US"/>
                        </w:rPr>
                      </w:pPr>
                    </w:p>
                    <w:p w14:paraId="3F1CBA16" w14:textId="77777777" w:rsidR="00150824" w:rsidRPr="00B94674" w:rsidRDefault="00150824">
                      <w:pPr>
                        <w:rPr>
                          <w:lang w:val="en-US"/>
                        </w:rPr>
                      </w:pPr>
                    </w:p>
                    <w:p w14:paraId="4C1BA39A" w14:textId="77777777" w:rsidR="00150824" w:rsidRPr="00B94674" w:rsidRDefault="00150824" w:rsidP="00204E76">
                      <w:pPr>
                        <w:pStyle w:val="Ttulo1"/>
                        <w:rPr>
                          <w:lang w:val="en-US"/>
                        </w:rPr>
                      </w:pPr>
                    </w:p>
                    <w:p w14:paraId="5B601AF8" w14:textId="77777777" w:rsidR="00150824" w:rsidRPr="00B94674" w:rsidRDefault="00150824">
                      <w:pPr>
                        <w:rPr>
                          <w:lang w:val="en-US"/>
                        </w:rPr>
                      </w:pPr>
                    </w:p>
                    <w:p w14:paraId="10F775A3" w14:textId="77777777" w:rsidR="00150824" w:rsidRPr="00B94674" w:rsidRDefault="00150824" w:rsidP="00204E76">
                      <w:pPr>
                        <w:pStyle w:val="Ttulo1"/>
                        <w:rPr>
                          <w:lang w:val="en-US"/>
                        </w:rPr>
                      </w:pPr>
                    </w:p>
                    <w:p w14:paraId="0068A404" w14:textId="77777777" w:rsidR="00150824" w:rsidRPr="00B94674" w:rsidRDefault="00150824">
                      <w:pPr>
                        <w:rPr>
                          <w:lang w:val="en-US"/>
                        </w:rPr>
                      </w:pPr>
                    </w:p>
                    <w:p w14:paraId="4968F0F7" w14:textId="77777777" w:rsidR="00150824" w:rsidRPr="00B94674" w:rsidRDefault="00150824" w:rsidP="00204E76">
                      <w:pPr>
                        <w:pStyle w:val="Ttulo1"/>
                        <w:rPr>
                          <w:lang w:val="en-US"/>
                        </w:rPr>
                      </w:pPr>
                    </w:p>
                    <w:p w14:paraId="59F10075" w14:textId="77777777" w:rsidR="00150824" w:rsidRPr="00B94674" w:rsidRDefault="00150824">
                      <w:pPr>
                        <w:rPr>
                          <w:lang w:val="en-US"/>
                        </w:rPr>
                      </w:pPr>
                    </w:p>
                    <w:p w14:paraId="0DAB70BC" w14:textId="77777777" w:rsidR="00150824" w:rsidRPr="00B94674" w:rsidRDefault="00150824" w:rsidP="00204E76">
                      <w:pPr>
                        <w:pStyle w:val="Ttulo1"/>
                        <w:rPr>
                          <w:lang w:val="en-US"/>
                        </w:rPr>
                      </w:pPr>
                    </w:p>
                    <w:p w14:paraId="051082D0" w14:textId="77777777" w:rsidR="00150824" w:rsidRPr="00B94674" w:rsidRDefault="00150824">
                      <w:pPr>
                        <w:rPr>
                          <w:lang w:val="en-US"/>
                        </w:rPr>
                      </w:pPr>
                    </w:p>
                    <w:p w14:paraId="657726F9" w14:textId="77777777" w:rsidR="00150824" w:rsidRPr="00B94674" w:rsidRDefault="00150824" w:rsidP="00204E76">
                      <w:pPr>
                        <w:pStyle w:val="Ttulo1"/>
                        <w:rPr>
                          <w:lang w:val="en-US"/>
                        </w:rPr>
                      </w:pPr>
                    </w:p>
                    <w:p w14:paraId="271F0E40" w14:textId="77777777" w:rsidR="00150824" w:rsidRPr="00B94674" w:rsidRDefault="00150824">
                      <w:pPr>
                        <w:rPr>
                          <w:lang w:val="en-US"/>
                        </w:rPr>
                      </w:pPr>
                    </w:p>
                    <w:p w14:paraId="6D728763" w14:textId="77777777" w:rsidR="00150824" w:rsidRPr="00B94674" w:rsidRDefault="00150824" w:rsidP="00204E76">
                      <w:pPr>
                        <w:pStyle w:val="Ttulo1"/>
                        <w:rPr>
                          <w:lang w:val="en-US"/>
                        </w:rPr>
                      </w:pPr>
                    </w:p>
                    <w:p w14:paraId="5DC0CE82" w14:textId="77777777" w:rsidR="00150824" w:rsidRPr="00B94674" w:rsidRDefault="00150824">
                      <w:pPr>
                        <w:rPr>
                          <w:lang w:val="en-US"/>
                        </w:rPr>
                      </w:pPr>
                    </w:p>
                    <w:p w14:paraId="48BF40A5" w14:textId="77777777" w:rsidR="00150824" w:rsidRPr="00B94674" w:rsidRDefault="00150824" w:rsidP="00204E76">
                      <w:pPr>
                        <w:pStyle w:val="Ttulo1"/>
                        <w:rPr>
                          <w:lang w:val="en-US"/>
                        </w:rPr>
                      </w:pPr>
                    </w:p>
                    <w:p w14:paraId="6C1FD799" w14:textId="77777777" w:rsidR="00150824" w:rsidRPr="00B94674" w:rsidRDefault="00150824">
                      <w:pPr>
                        <w:rPr>
                          <w:lang w:val="en-US"/>
                        </w:rPr>
                      </w:pPr>
                    </w:p>
                    <w:p w14:paraId="1C9F0ABC" w14:textId="77777777" w:rsidR="00150824" w:rsidRPr="00B94674" w:rsidRDefault="00150824" w:rsidP="00204E76">
                      <w:pPr>
                        <w:pStyle w:val="Ttulo1"/>
                        <w:rPr>
                          <w:lang w:val="en-US"/>
                        </w:rPr>
                      </w:pPr>
                    </w:p>
                    <w:p w14:paraId="1C6B9568" w14:textId="77777777" w:rsidR="00150824" w:rsidRPr="00B94674" w:rsidRDefault="00150824">
                      <w:pPr>
                        <w:rPr>
                          <w:lang w:val="en-US"/>
                        </w:rPr>
                      </w:pPr>
                    </w:p>
                    <w:p w14:paraId="664F78B7" w14:textId="77777777" w:rsidR="00150824" w:rsidRPr="00B94674" w:rsidRDefault="00150824" w:rsidP="00204E76">
                      <w:pPr>
                        <w:pStyle w:val="Ttulo1"/>
                        <w:rPr>
                          <w:lang w:val="en-US"/>
                        </w:rPr>
                      </w:pPr>
                    </w:p>
                    <w:p w14:paraId="11D6FEB1" w14:textId="77777777" w:rsidR="00150824" w:rsidRPr="00B94674" w:rsidRDefault="00150824">
                      <w:pPr>
                        <w:rPr>
                          <w:lang w:val="en-US"/>
                        </w:rPr>
                      </w:pPr>
                    </w:p>
                    <w:p w14:paraId="7FF58997" w14:textId="77777777" w:rsidR="00150824" w:rsidRPr="00B94674" w:rsidRDefault="00150824" w:rsidP="00204E76">
                      <w:pPr>
                        <w:pStyle w:val="Ttulo1"/>
                        <w:rPr>
                          <w:lang w:val="en-US"/>
                        </w:rPr>
                      </w:pPr>
                    </w:p>
                    <w:p w14:paraId="09AC5607" w14:textId="77777777" w:rsidR="00150824" w:rsidRPr="00B94674" w:rsidRDefault="00150824">
                      <w:pPr>
                        <w:rPr>
                          <w:lang w:val="en-US"/>
                        </w:rPr>
                      </w:pPr>
                    </w:p>
                    <w:p w14:paraId="336CFADF" w14:textId="77777777" w:rsidR="00150824" w:rsidRPr="00B94674" w:rsidRDefault="00150824" w:rsidP="00204E76">
                      <w:pPr>
                        <w:pStyle w:val="Ttulo1"/>
                        <w:rPr>
                          <w:lang w:val="en-US"/>
                        </w:rPr>
                      </w:pPr>
                    </w:p>
                    <w:p w14:paraId="76E11CEB" w14:textId="77777777" w:rsidR="00150824" w:rsidRPr="00B94674" w:rsidRDefault="00150824">
                      <w:pPr>
                        <w:rPr>
                          <w:lang w:val="en-US"/>
                        </w:rPr>
                      </w:pPr>
                    </w:p>
                    <w:p w14:paraId="351F5065" w14:textId="77777777" w:rsidR="00150824" w:rsidRPr="00B94674" w:rsidRDefault="00150824" w:rsidP="00204E76">
                      <w:pPr>
                        <w:pStyle w:val="Ttulo1"/>
                        <w:rPr>
                          <w:lang w:val="en-US"/>
                        </w:rPr>
                      </w:pPr>
                    </w:p>
                    <w:p w14:paraId="0D5BF143" w14:textId="77777777" w:rsidR="00150824" w:rsidRPr="00B94674" w:rsidRDefault="00150824">
                      <w:pPr>
                        <w:rPr>
                          <w:lang w:val="en-US"/>
                        </w:rPr>
                      </w:pPr>
                    </w:p>
                    <w:p w14:paraId="1B433E28" w14:textId="77777777" w:rsidR="00150824" w:rsidRPr="00B94674" w:rsidRDefault="00150824" w:rsidP="00204E76">
                      <w:pPr>
                        <w:pStyle w:val="Ttulo1"/>
                        <w:rPr>
                          <w:lang w:val="en-US"/>
                        </w:rPr>
                      </w:pPr>
                    </w:p>
                    <w:p w14:paraId="7DB43B73" w14:textId="77777777" w:rsidR="00150824" w:rsidRPr="00B94674" w:rsidRDefault="00150824">
                      <w:pPr>
                        <w:rPr>
                          <w:lang w:val="en-US"/>
                        </w:rPr>
                      </w:pPr>
                    </w:p>
                    <w:p w14:paraId="0659B074" w14:textId="77777777" w:rsidR="00150824" w:rsidRPr="00B94674" w:rsidRDefault="00150824" w:rsidP="00204E76">
                      <w:pPr>
                        <w:pStyle w:val="Ttulo1"/>
                        <w:rPr>
                          <w:lang w:val="en-US"/>
                        </w:rPr>
                      </w:pPr>
                    </w:p>
                    <w:p w14:paraId="39D3076A" w14:textId="77777777" w:rsidR="00150824" w:rsidRPr="00B94674" w:rsidRDefault="00150824">
                      <w:pPr>
                        <w:rPr>
                          <w:lang w:val="en-US"/>
                        </w:rPr>
                      </w:pPr>
                    </w:p>
                    <w:p w14:paraId="6FD04CF7" w14:textId="77777777" w:rsidR="00150824" w:rsidRPr="00B94674" w:rsidRDefault="00150824" w:rsidP="00204E76">
                      <w:pPr>
                        <w:pStyle w:val="Ttulo1"/>
                        <w:rPr>
                          <w:lang w:val="en-US"/>
                        </w:rPr>
                      </w:pPr>
                    </w:p>
                    <w:p w14:paraId="2525894E" w14:textId="77777777" w:rsidR="00150824" w:rsidRPr="00B94674" w:rsidRDefault="00150824">
                      <w:pPr>
                        <w:rPr>
                          <w:lang w:val="en-US"/>
                        </w:rPr>
                      </w:pPr>
                    </w:p>
                    <w:p w14:paraId="2C114CA1" w14:textId="77777777" w:rsidR="00150824" w:rsidRPr="00B94674" w:rsidRDefault="00150824" w:rsidP="00204E76">
                      <w:pPr>
                        <w:pStyle w:val="Ttulo1"/>
                        <w:rPr>
                          <w:lang w:val="en-US"/>
                        </w:rPr>
                      </w:pPr>
                    </w:p>
                    <w:p w14:paraId="2EB5876B" w14:textId="77777777" w:rsidR="00150824" w:rsidRPr="00B94674" w:rsidRDefault="00150824">
                      <w:pPr>
                        <w:rPr>
                          <w:lang w:val="en-US"/>
                        </w:rPr>
                      </w:pPr>
                    </w:p>
                    <w:p w14:paraId="0518DFED" w14:textId="77777777" w:rsidR="00150824" w:rsidRPr="00B94674" w:rsidRDefault="00150824" w:rsidP="00204E76">
                      <w:pPr>
                        <w:pStyle w:val="Ttulo1"/>
                        <w:rPr>
                          <w:lang w:val="en-US"/>
                        </w:rPr>
                      </w:pPr>
                    </w:p>
                    <w:p w14:paraId="26534896" w14:textId="77777777" w:rsidR="00150824" w:rsidRPr="00B94674" w:rsidRDefault="00150824">
                      <w:pPr>
                        <w:rPr>
                          <w:lang w:val="en-US"/>
                        </w:rPr>
                      </w:pPr>
                    </w:p>
                    <w:p w14:paraId="641472E3" w14:textId="77777777" w:rsidR="00150824" w:rsidRPr="00B94674" w:rsidRDefault="00150824" w:rsidP="00204E76">
                      <w:pPr>
                        <w:pStyle w:val="Ttulo1"/>
                        <w:rPr>
                          <w:lang w:val="en-US"/>
                        </w:rPr>
                      </w:pPr>
                    </w:p>
                    <w:p w14:paraId="7F886AD8" w14:textId="77777777" w:rsidR="00150824" w:rsidRPr="00B94674" w:rsidRDefault="00150824">
                      <w:pPr>
                        <w:rPr>
                          <w:lang w:val="en-US"/>
                        </w:rPr>
                      </w:pPr>
                    </w:p>
                    <w:p w14:paraId="2F77CE64" w14:textId="77777777" w:rsidR="00150824" w:rsidRPr="00B94674" w:rsidRDefault="00150824" w:rsidP="00204E76">
                      <w:pPr>
                        <w:pStyle w:val="Ttulo1"/>
                        <w:rPr>
                          <w:lang w:val="en-US"/>
                        </w:rPr>
                      </w:pPr>
                    </w:p>
                    <w:p w14:paraId="223597CA" w14:textId="77777777" w:rsidR="00150824" w:rsidRPr="00B94674" w:rsidRDefault="00150824">
                      <w:pPr>
                        <w:rPr>
                          <w:lang w:val="en-US"/>
                        </w:rPr>
                      </w:pPr>
                    </w:p>
                    <w:p w14:paraId="7D0CE277" w14:textId="77777777" w:rsidR="00150824" w:rsidRPr="00B94674" w:rsidRDefault="00150824" w:rsidP="00204E76">
                      <w:pPr>
                        <w:pStyle w:val="Ttulo1"/>
                        <w:rPr>
                          <w:lang w:val="en-US"/>
                        </w:rPr>
                      </w:pPr>
                    </w:p>
                    <w:p w14:paraId="7258F75F" w14:textId="77777777" w:rsidR="00150824" w:rsidRPr="00B94674" w:rsidRDefault="00150824">
                      <w:pPr>
                        <w:rPr>
                          <w:lang w:val="en-US"/>
                        </w:rPr>
                      </w:pPr>
                    </w:p>
                    <w:p w14:paraId="5A16F95C" w14:textId="77777777" w:rsidR="00150824" w:rsidRPr="00B94674" w:rsidRDefault="00150824" w:rsidP="00204E76">
                      <w:pPr>
                        <w:pStyle w:val="Ttulo1"/>
                        <w:rPr>
                          <w:lang w:val="en-US"/>
                        </w:rPr>
                      </w:pPr>
                    </w:p>
                    <w:p w14:paraId="3E693662" w14:textId="77777777" w:rsidR="00150824" w:rsidRPr="00B94674" w:rsidRDefault="00150824">
                      <w:pPr>
                        <w:rPr>
                          <w:lang w:val="en-US"/>
                        </w:rPr>
                      </w:pPr>
                    </w:p>
                    <w:p w14:paraId="65582005" w14:textId="77777777" w:rsidR="00150824" w:rsidRPr="00B94674" w:rsidRDefault="00150824" w:rsidP="00204E76">
                      <w:pPr>
                        <w:pStyle w:val="Ttulo1"/>
                        <w:rPr>
                          <w:lang w:val="en-US"/>
                        </w:rPr>
                      </w:pPr>
                    </w:p>
                    <w:p w14:paraId="00D15888" w14:textId="77777777" w:rsidR="00150824" w:rsidRPr="00B94674" w:rsidRDefault="00150824">
                      <w:pPr>
                        <w:rPr>
                          <w:lang w:val="en-US"/>
                        </w:rPr>
                      </w:pPr>
                    </w:p>
                    <w:p w14:paraId="7A3DFE6B" w14:textId="77777777" w:rsidR="00150824" w:rsidRPr="00B94674" w:rsidRDefault="00150824" w:rsidP="00204E76">
                      <w:pPr>
                        <w:pStyle w:val="Ttulo1"/>
                        <w:rPr>
                          <w:lang w:val="en-US"/>
                        </w:rPr>
                      </w:pPr>
                    </w:p>
                    <w:p w14:paraId="375644BC" w14:textId="77777777" w:rsidR="00150824" w:rsidRPr="00B94674" w:rsidRDefault="00150824">
                      <w:pPr>
                        <w:rPr>
                          <w:lang w:val="en-US"/>
                        </w:rPr>
                      </w:pPr>
                    </w:p>
                    <w:p w14:paraId="0397BB0A" w14:textId="77777777" w:rsidR="00150824" w:rsidRPr="00B94674" w:rsidRDefault="00150824" w:rsidP="00204E76">
                      <w:pPr>
                        <w:pStyle w:val="Ttulo1"/>
                        <w:rPr>
                          <w:lang w:val="en-US"/>
                        </w:rPr>
                      </w:pPr>
                    </w:p>
                    <w:p w14:paraId="6EEF20D5" w14:textId="77777777" w:rsidR="00150824" w:rsidRPr="00B94674" w:rsidRDefault="00150824">
                      <w:pPr>
                        <w:rPr>
                          <w:lang w:val="en-US"/>
                        </w:rPr>
                      </w:pPr>
                    </w:p>
                    <w:p w14:paraId="66CB800A" w14:textId="77777777" w:rsidR="00150824" w:rsidRPr="00B94674" w:rsidRDefault="00150824" w:rsidP="00204E76">
                      <w:pPr>
                        <w:pStyle w:val="Ttulo1"/>
                        <w:rPr>
                          <w:lang w:val="en-US"/>
                        </w:rPr>
                      </w:pPr>
                    </w:p>
                    <w:p w14:paraId="27FBF8CB" w14:textId="77777777" w:rsidR="00150824" w:rsidRPr="00B94674" w:rsidRDefault="00150824">
                      <w:pPr>
                        <w:rPr>
                          <w:lang w:val="en-US"/>
                        </w:rPr>
                      </w:pPr>
                    </w:p>
                    <w:p w14:paraId="08845293" w14:textId="77777777" w:rsidR="00150824" w:rsidRPr="00B94674" w:rsidRDefault="00150824" w:rsidP="00204E76">
                      <w:pPr>
                        <w:pStyle w:val="Ttulo1"/>
                        <w:rPr>
                          <w:lang w:val="en-US"/>
                        </w:rPr>
                      </w:pPr>
                    </w:p>
                    <w:p w14:paraId="5760882C" w14:textId="77777777" w:rsidR="00150824" w:rsidRPr="00B94674" w:rsidRDefault="00150824">
                      <w:pPr>
                        <w:rPr>
                          <w:lang w:val="en-US"/>
                        </w:rPr>
                      </w:pPr>
                    </w:p>
                    <w:p w14:paraId="2D54F7B9" w14:textId="77777777" w:rsidR="00150824" w:rsidRPr="00B94674" w:rsidRDefault="00150824" w:rsidP="00204E76">
                      <w:pPr>
                        <w:pStyle w:val="Ttulo1"/>
                        <w:rPr>
                          <w:lang w:val="en-US"/>
                        </w:rPr>
                      </w:pPr>
                    </w:p>
                    <w:p w14:paraId="2FB031B9" w14:textId="77777777" w:rsidR="00150824" w:rsidRPr="00B94674" w:rsidRDefault="00150824">
                      <w:pPr>
                        <w:rPr>
                          <w:lang w:val="en-US"/>
                        </w:rPr>
                      </w:pPr>
                    </w:p>
                    <w:p w14:paraId="157064EB" w14:textId="77777777" w:rsidR="00150824" w:rsidRPr="00B94674" w:rsidRDefault="00150824" w:rsidP="00204E76">
                      <w:pPr>
                        <w:pStyle w:val="Ttulo1"/>
                        <w:rPr>
                          <w:lang w:val="en-US"/>
                        </w:rPr>
                      </w:pPr>
                    </w:p>
                    <w:p w14:paraId="13DC55A1" w14:textId="77777777" w:rsidR="00150824" w:rsidRPr="00B94674" w:rsidRDefault="00150824">
                      <w:pPr>
                        <w:rPr>
                          <w:lang w:val="en-US"/>
                        </w:rPr>
                      </w:pPr>
                    </w:p>
                    <w:p w14:paraId="06CDB531" w14:textId="77777777" w:rsidR="00150824" w:rsidRPr="00B94674" w:rsidRDefault="00150824" w:rsidP="00204E76">
                      <w:pPr>
                        <w:pStyle w:val="Ttulo1"/>
                        <w:rPr>
                          <w:lang w:val="en-US"/>
                        </w:rPr>
                      </w:pPr>
                    </w:p>
                    <w:p w14:paraId="1CACD904" w14:textId="77777777" w:rsidR="00150824" w:rsidRPr="00B94674" w:rsidRDefault="00150824">
                      <w:pPr>
                        <w:rPr>
                          <w:lang w:val="en-US"/>
                        </w:rPr>
                      </w:pPr>
                    </w:p>
                    <w:p w14:paraId="2E0E3B7B" w14:textId="77777777" w:rsidR="00150824" w:rsidRPr="00B94674" w:rsidRDefault="00150824" w:rsidP="00204E76">
                      <w:pPr>
                        <w:pStyle w:val="Ttulo1"/>
                        <w:rPr>
                          <w:lang w:val="en-US"/>
                        </w:rPr>
                      </w:pPr>
                    </w:p>
                    <w:p w14:paraId="730CAD08" w14:textId="77777777" w:rsidR="00150824" w:rsidRPr="00B94674" w:rsidRDefault="00150824">
                      <w:pPr>
                        <w:rPr>
                          <w:lang w:val="en-US"/>
                        </w:rPr>
                      </w:pPr>
                    </w:p>
                    <w:p w14:paraId="4856F375" w14:textId="77777777" w:rsidR="00150824" w:rsidRPr="00B94674" w:rsidRDefault="00150824" w:rsidP="00204E76">
                      <w:pPr>
                        <w:pStyle w:val="Ttulo1"/>
                        <w:rPr>
                          <w:lang w:val="en-US"/>
                        </w:rPr>
                      </w:pPr>
                    </w:p>
                    <w:p w14:paraId="4AC6AA8B" w14:textId="77777777" w:rsidR="00150824" w:rsidRPr="00B94674" w:rsidRDefault="00150824">
                      <w:pPr>
                        <w:rPr>
                          <w:lang w:val="en-US"/>
                        </w:rPr>
                      </w:pPr>
                    </w:p>
                    <w:p w14:paraId="42896492" w14:textId="77777777" w:rsidR="00150824" w:rsidRPr="00B94674" w:rsidRDefault="00150824" w:rsidP="00204E76">
                      <w:pPr>
                        <w:pStyle w:val="Ttulo1"/>
                        <w:rPr>
                          <w:lang w:val="en-US"/>
                        </w:rPr>
                      </w:pPr>
                    </w:p>
                    <w:p w14:paraId="2BE41938" w14:textId="77777777" w:rsidR="00150824" w:rsidRPr="00B94674" w:rsidRDefault="00150824">
                      <w:pPr>
                        <w:rPr>
                          <w:lang w:val="en-US"/>
                        </w:rPr>
                      </w:pPr>
                    </w:p>
                    <w:p w14:paraId="68A84D90" w14:textId="77777777" w:rsidR="00150824" w:rsidRPr="00B94674" w:rsidRDefault="00150824" w:rsidP="00204E76">
                      <w:pPr>
                        <w:pStyle w:val="Ttulo1"/>
                        <w:rPr>
                          <w:lang w:val="en-US"/>
                        </w:rPr>
                      </w:pPr>
                    </w:p>
                    <w:p w14:paraId="1BB46D73" w14:textId="77777777" w:rsidR="00150824" w:rsidRPr="00B94674" w:rsidRDefault="00150824">
                      <w:pPr>
                        <w:rPr>
                          <w:lang w:val="en-US"/>
                        </w:rPr>
                      </w:pPr>
                    </w:p>
                    <w:p w14:paraId="73D789F9" w14:textId="77777777" w:rsidR="00150824" w:rsidRPr="00B94674" w:rsidRDefault="00150824" w:rsidP="00204E76">
                      <w:pPr>
                        <w:pStyle w:val="Ttulo1"/>
                        <w:rPr>
                          <w:lang w:val="en-US"/>
                        </w:rPr>
                      </w:pPr>
                    </w:p>
                    <w:p w14:paraId="2ED51450" w14:textId="77777777" w:rsidR="00150824" w:rsidRPr="00B94674" w:rsidRDefault="00150824">
                      <w:pPr>
                        <w:rPr>
                          <w:lang w:val="en-US"/>
                        </w:rPr>
                      </w:pPr>
                    </w:p>
                    <w:p w14:paraId="3F790878" w14:textId="77777777" w:rsidR="00150824" w:rsidRPr="00B94674" w:rsidRDefault="00150824" w:rsidP="00204E76">
                      <w:pPr>
                        <w:pStyle w:val="Ttulo1"/>
                        <w:rPr>
                          <w:lang w:val="en-US"/>
                        </w:rPr>
                      </w:pPr>
                    </w:p>
                    <w:p w14:paraId="2146C168" w14:textId="77777777" w:rsidR="00150824" w:rsidRPr="00B94674" w:rsidRDefault="00150824">
                      <w:pPr>
                        <w:rPr>
                          <w:lang w:val="en-US"/>
                        </w:rPr>
                      </w:pPr>
                    </w:p>
                    <w:p w14:paraId="32767625" w14:textId="77777777" w:rsidR="00150824" w:rsidRPr="00B94674" w:rsidRDefault="00150824" w:rsidP="00204E76">
                      <w:pPr>
                        <w:pStyle w:val="Ttulo1"/>
                        <w:rPr>
                          <w:lang w:val="en-US"/>
                        </w:rPr>
                      </w:pPr>
                    </w:p>
                    <w:p w14:paraId="059F283C" w14:textId="77777777" w:rsidR="00150824" w:rsidRPr="00B94674" w:rsidRDefault="00150824">
                      <w:pPr>
                        <w:rPr>
                          <w:lang w:val="en-US"/>
                        </w:rPr>
                      </w:pPr>
                    </w:p>
                    <w:p w14:paraId="45D74184" w14:textId="77777777" w:rsidR="00150824" w:rsidRPr="00B94674" w:rsidRDefault="00150824" w:rsidP="00204E76">
                      <w:pPr>
                        <w:pStyle w:val="Ttulo1"/>
                        <w:rPr>
                          <w:lang w:val="en-US"/>
                        </w:rPr>
                      </w:pPr>
                    </w:p>
                    <w:p w14:paraId="6DF935E0" w14:textId="77777777" w:rsidR="00150824" w:rsidRPr="00B94674" w:rsidRDefault="00150824">
                      <w:pPr>
                        <w:rPr>
                          <w:lang w:val="en-US"/>
                        </w:rPr>
                      </w:pPr>
                    </w:p>
                    <w:p w14:paraId="0C94B2D0" w14:textId="77777777" w:rsidR="00150824" w:rsidRPr="00B94674" w:rsidRDefault="00150824" w:rsidP="00204E76">
                      <w:pPr>
                        <w:pStyle w:val="Ttulo1"/>
                        <w:rPr>
                          <w:lang w:val="en-US"/>
                        </w:rPr>
                      </w:pPr>
                    </w:p>
                    <w:p w14:paraId="3F9C8059" w14:textId="77777777" w:rsidR="00150824" w:rsidRPr="00B94674" w:rsidRDefault="00150824">
                      <w:pPr>
                        <w:rPr>
                          <w:lang w:val="en-US"/>
                        </w:rPr>
                      </w:pPr>
                    </w:p>
                    <w:p w14:paraId="71F4A54E" w14:textId="77777777" w:rsidR="00150824" w:rsidRPr="00B94674" w:rsidRDefault="00150824" w:rsidP="00204E76">
                      <w:pPr>
                        <w:pStyle w:val="Ttulo1"/>
                        <w:rPr>
                          <w:lang w:val="en-US"/>
                        </w:rPr>
                      </w:pPr>
                    </w:p>
                    <w:p w14:paraId="51768C68" w14:textId="77777777" w:rsidR="00150824" w:rsidRPr="00B94674" w:rsidRDefault="00150824">
                      <w:pPr>
                        <w:rPr>
                          <w:lang w:val="en-US"/>
                        </w:rPr>
                      </w:pPr>
                    </w:p>
                    <w:p w14:paraId="4BF56159" w14:textId="77777777" w:rsidR="00150824" w:rsidRPr="00B94674" w:rsidRDefault="00150824" w:rsidP="00204E76">
                      <w:pPr>
                        <w:pStyle w:val="Ttulo1"/>
                        <w:rPr>
                          <w:lang w:val="en-US"/>
                        </w:rPr>
                      </w:pPr>
                    </w:p>
                    <w:p w14:paraId="1FA47EEE" w14:textId="77777777" w:rsidR="00A5206C" w:rsidRDefault="00A5206C"/>
                    <w:p w14:paraId="04A64403" w14:textId="77777777" w:rsidR="00150824" w:rsidRPr="00B94674" w:rsidRDefault="00150824" w:rsidP="00204E76">
                      <w:pPr>
                        <w:pStyle w:val="Ttulo1"/>
                        <w:rPr>
                          <w:lang w:val="en-US"/>
                        </w:rPr>
                      </w:pPr>
                    </w:p>
                    <w:p w14:paraId="798BC881" w14:textId="77777777" w:rsidR="00150824" w:rsidRPr="00B94674" w:rsidRDefault="00150824">
                      <w:pPr>
                        <w:rPr>
                          <w:lang w:val="en-US"/>
                        </w:rPr>
                      </w:pPr>
                    </w:p>
                    <w:p w14:paraId="0297FD85" w14:textId="77777777" w:rsidR="00150824" w:rsidRPr="00B94674" w:rsidRDefault="00150824" w:rsidP="00204E76">
                      <w:pPr>
                        <w:pStyle w:val="Ttulo1"/>
                        <w:rPr>
                          <w:lang w:val="en-US"/>
                        </w:rPr>
                      </w:pPr>
                    </w:p>
                    <w:p w14:paraId="1BE58626" w14:textId="77777777" w:rsidR="00150824" w:rsidRPr="00B94674" w:rsidRDefault="00150824">
                      <w:pPr>
                        <w:rPr>
                          <w:lang w:val="en-US"/>
                        </w:rPr>
                      </w:pPr>
                    </w:p>
                    <w:p w14:paraId="4F582770" w14:textId="77777777" w:rsidR="00150824" w:rsidRPr="00B94674" w:rsidRDefault="00150824" w:rsidP="00204E76">
                      <w:pPr>
                        <w:pStyle w:val="Ttulo1"/>
                        <w:rPr>
                          <w:lang w:val="en-US"/>
                        </w:rPr>
                      </w:pPr>
                    </w:p>
                    <w:p w14:paraId="03EDD70C" w14:textId="77777777" w:rsidR="00150824" w:rsidRPr="00B94674" w:rsidRDefault="00150824">
                      <w:pPr>
                        <w:rPr>
                          <w:lang w:val="en-US"/>
                        </w:rPr>
                      </w:pPr>
                    </w:p>
                    <w:p w14:paraId="565F954A" w14:textId="77777777" w:rsidR="00150824" w:rsidRPr="00B94674" w:rsidRDefault="00150824" w:rsidP="00204E76">
                      <w:pPr>
                        <w:pStyle w:val="Ttulo1"/>
                        <w:rPr>
                          <w:lang w:val="en-US"/>
                        </w:rPr>
                      </w:pPr>
                    </w:p>
                    <w:p w14:paraId="2BEF1EFC" w14:textId="77777777" w:rsidR="00150824" w:rsidRPr="00B94674" w:rsidRDefault="00150824">
                      <w:pPr>
                        <w:rPr>
                          <w:lang w:val="en-US"/>
                        </w:rPr>
                      </w:pPr>
                    </w:p>
                    <w:p w14:paraId="0F8480FE" w14:textId="77777777" w:rsidR="00150824" w:rsidRPr="00B94674" w:rsidRDefault="00150824" w:rsidP="00204E76">
                      <w:pPr>
                        <w:pStyle w:val="Ttulo1"/>
                        <w:rPr>
                          <w:lang w:val="en-US"/>
                        </w:rPr>
                      </w:pPr>
                    </w:p>
                    <w:p w14:paraId="695542C6" w14:textId="77777777" w:rsidR="00150824" w:rsidRPr="00B94674" w:rsidRDefault="00150824">
                      <w:pPr>
                        <w:rPr>
                          <w:lang w:val="en-US"/>
                        </w:rPr>
                      </w:pPr>
                    </w:p>
                    <w:p w14:paraId="06EF901B" w14:textId="77777777" w:rsidR="00150824" w:rsidRPr="00B94674" w:rsidRDefault="00150824" w:rsidP="00204E76">
                      <w:pPr>
                        <w:pStyle w:val="Ttulo1"/>
                        <w:rPr>
                          <w:lang w:val="en-US"/>
                        </w:rPr>
                      </w:pPr>
                    </w:p>
                    <w:p w14:paraId="2F781E0C" w14:textId="77777777" w:rsidR="00150824" w:rsidRPr="00B94674" w:rsidRDefault="00150824">
                      <w:pPr>
                        <w:rPr>
                          <w:lang w:val="en-US"/>
                        </w:rPr>
                      </w:pPr>
                    </w:p>
                    <w:p w14:paraId="2E257BB7" w14:textId="77777777" w:rsidR="00150824" w:rsidRPr="00B94674" w:rsidRDefault="00150824" w:rsidP="00204E76">
                      <w:pPr>
                        <w:pStyle w:val="Ttulo1"/>
                        <w:rPr>
                          <w:lang w:val="en-US"/>
                        </w:rPr>
                      </w:pPr>
                    </w:p>
                    <w:p w14:paraId="6F07EEA6" w14:textId="77777777" w:rsidR="00150824" w:rsidRPr="00B94674" w:rsidRDefault="00150824">
                      <w:pPr>
                        <w:rPr>
                          <w:lang w:val="en-US"/>
                        </w:rPr>
                      </w:pPr>
                    </w:p>
                    <w:p w14:paraId="1E5B47F9" w14:textId="77777777" w:rsidR="00150824" w:rsidRPr="00B94674" w:rsidRDefault="00150824" w:rsidP="00204E76">
                      <w:pPr>
                        <w:pStyle w:val="Ttulo1"/>
                        <w:rPr>
                          <w:lang w:val="en-US"/>
                        </w:rPr>
                      </w:pPr>
                    </w:p>
                    <w:p w14:paraId="2EE4E410" w14:textId="77777777" w:rsidR="00150824" w:rsidRPr="00B94674" w:rsidRDefault="00150824">
                      <w:pPr>
                        <w:rPr>
                          <w:lang w:val="en-US"/>
                        </w:rPr>
                      </w:pPr>
                    </w:p>
                    <w:p w14:paraId="1E0E1407" w14:textId="77777777" w:rsidR="00150824" w:rsidRPr="00B94674" w:rsidRDefault="00150824" w:rsidP="00204E76">
                      <w:pPr>
                        <w:pStyle w:val="Ttulo1"/>
                        <w:rPr>
                          <w:lang w:val="en-US"/>
                        </w:rPr>
                      </w:pPr>
                    </w:p>
                    <w:p w14:paraId="1D231EB2" w14:textId="77777777" w:rsidR="00150824" w:rsidRPr="00B94674" w:rsidRDefault="00150824">
                      <w:pPr>
                        <w:rPr>
                          <w:lang w:val="en-US"/>
                        </w:rPr>
                      </w:pPr>
                    </w:p>
                    <w:p w14:paraId="675D5772" w14:textId="77777777" w:rsidR="00150824" w:rsidRPr="00B94674" w:rsidRDefault="00150824" w:rsidP="00204E76">
                      <w:pPr>
                        <w:pStyle w:val="Ttulo1"/>
                        <w:rPr>
                          <w:lang w:val="en-US"/>
                        </w:rPr>
                      </w:pPr>
                    </w:p>
                    <w:p w14:paraId="02F0A6E1" w14:textId="77777777" w:rsidR="00150824" w:rsidRPr="00B94674" w:rsidRDefault="00150824">
                      <w:pPr>
                        <w:rPr>
                          <w:lang w:val="en-US"/>
                        </w:rPr>
                      </w:pPr>
                    </w:p>
                    <w:p w14:paraId="653EBFE1" w14:textId="77777777" w:rsidR="00150824" w:rsidRPr="00B94674" w:rsidRDefault="00150824" w:rsidP="00204E76">
                      <w:pPr>
                        <w:pStyle w:val="Ttulo1"/>
                        <w:rPr>
                          <w:lang w:val="en-US"/>
                        </w:rPr>
                      </w:pPr>
                    </w:p>
                    <w:p w14:paraId="33541925" w14:textId="77777777" w:rsidR="00150824" w:rsidRPr="00B94674" w:rsidRDefault="00150824">
                      <w:pPr>
                        <w:rPr>
                          <w:lang w:val="en-US"/>
                        </w:rPr>
                      </w:pPr>
                    </w:p>
                    <w:p w14:paraId="3C557B54" w14:textId="77777777" w:rsidR="00150824" w:rsidRPr="00B94674" w:rsidRDefault="00150824" w:rsidP="00204E76">
                      <w:pPr>
                        <w:pStyle w:val="Ttulo1"/>
                        <w:rPr>
                          <w:lang w:val="en-US"/>
                        </w:rPr>
                      </w:pPr>
                    </w:p>
                    <w:p w14:paraId="36692C05" w14:textId="77777777" w:rsidR="00150824" w:rsidRPr="00B94674" w:rsidRDefault="00150824">
                      <w:pPr>
                        <w:rPr>
                          <w:lang w:val="en-US"/>
                        </w:rPr>
                      </w:pPr>
                    </w:p>
                    <w:p w14:paraId="7BCA81DF" w14:textId="77777777" w:rsidR="00150824" w:rsidRPr="00B94674" w:rsidRDefault="00150824" w:rsidP="00204E76">
                      <w:pPr>
                        <w:pStyle w:val="Ttulo1"/>
                        <w:rPr>
                          <w:lang w:val="en-US"/>
                        </w:rPr>
                      </w:pPr>
                    </w:p>
                    <w:p w14:paraId="22E541D9" w14:textId="77777777" w:rsidR="00150824" w:rsidRPr="00B94674" w:rsidRDefault="00150824">
                      <w:pPr>
                        <w:rPr>
                          <w:lang w:val="en-US"/>
                        </w:rPr>
                      </w:pPr>
                    </w:p>
                    <w:p w14:paraId="501BE2CB" w14:textId="77777777" w:rsidR="00150824" w:rsidRPr="00B94674" w:rsidRDefault="00150824" w:rsidP="00204E76">
                      <w:pPr>
                        <w:pStyle w:val="Ttulo1"/>
                        <w:rPr>
                          <w:lang w:val="en-US"/>
                        </w:rPr>
                      </w:pPr>
                    </w:p>
                    <w:p w14:paraId="58D87217" w14:textId="77777777" w:rsidR="00150824" w:rsidRPr="00B94674" w:rsidRDefault="00150824">
                      <w:pPr>
                        <w:rPr>
                          <w:lang w:val="en-US"/>
                        </w:rPr>
                      </w:pPr>
                    </w:p>
                    <w:p w14:paraId="029DCF3A" w14:textId="77777777" w:rsidR="00150824" w:rsidRPr="00B94674" w:rsidRDefault="00150824" w:rsidP="00204E76">
                      <w:pPr>
                        <w:pStyle w:val="Ttulo1"/>
                        <w:rPr>
                          <w:lang w:val="en-US"/>
                        </w:rPr>
                      </w:pPr>
                    </w:p>
                    <w:p w14:paraId="7B2382A3" w14:textId="77777777" w:rsidR="00150824" w:rsidRPr="00B94674" w:rsidRDefault="00150824">
                      <w:pPr>
                        <w:rPr>
                          <w:lang w:val="en-US"/>
                        </w:rPr>
                      </w:pPr>
                    </w:p>
                    <w:p w14:paraId="1C57AB9E" w14:textId="77777777" w:rsidR="00150824" w:rsidRPr="00B94674" w:rsidRDefault="00150824" w:rsidP="00204E76">
                      <w:pPr>
                        <w:pStyle w:val="Ttulo1"/>
                        <w:rPr>
                          <w:lang w:val="en-US"/>
                        </w:rPr>
                      </w:pPr>
                    </w:p>
                    <w:p w14:paraId="6A5F954D" w14:textId="77777777" w:rsidR="00150824" w:rsidRPr="00B94674" w:rsidRDefault="00150824">
                      <w:pPr>
                        <w:rPr>
                          <w:lang w:val="en-US"/>
                        </w:rPr>
                      </w:pPr>
                    </w:p>
                    <w:p w14:paraId="6FEFA10F" w14:textId="77777777" w:rsidR="00150824" w:rsidRPr="00B94674" w:rsidRDefault="00150824" w:rsidP="00204E76">
                      <w:pPr>
                        <w:pStyle w:val="Ttulo1"/>
                        <w:rPr>
                          <w:lang w:val="en-US"/>
                        </w:rPr>
                      </w:pPr>
                    </w:p>
                    <w:p w14:paraId="5702A07A" w14:textId="77777777" w:rsidR="00150824" w:rsidRPr="00B94674" w:rsidRDefault="00150824">
                      <w:pPr>
                        <w:rPr>
                          <w:lang w:val="en-US"/>
                        </w:rPr>
                      </w:pPr>
                    </w:p>
                    <w:p w14:paraId="1AD3550B" w14:textId="77777777" w:rsidR="00150824" w:rsidRPr="00B94674" w:rsidRDefault="00150824" w:rsidP="00204E76">
                      <w:pPr>
                        <w:pStyle w:val="Ttulo1"/>
                        <w:rPr>
                          <w:lang w:val="en-US"/>
                        </w:rPr>
                      </w:pPr>
                    </w:p>
                    <w:p w14:paraId="38724FFA" w14:textId="77777777" w:rsidR="00150824" w:rsidRPr="00B94674" w:rsidRDefault="00150824">
                      <w:pPr>
                        <w:rPr>
                          <w:lang w:val="en-US"/>
                        </w:rPr>
                      </w:pPr>
                    </w:p>
                    <w:p w14:paraId="14730084" w14:textId="77777777" w:rsidR="00150824" w:rsidRPr="00B94674" w:rsidRDefault="00150824" w:rsidP="00204E76">
                      <w:pPr>
                        <w:pStyle w:val="Ttulo1"/>
                        <w:rPr>
                          <w:lang w:val="en-US"/>
                        </w:rPr>
                      </w:pPr>
                    </w:p>
                    <w:p w14:paraId="1AE78180" w14:textId="77777777" w:rsidR="00150824" w:rsidRPr="00B94674" w:rsidRDefault="00150824">
                      <w:pPr>
                        <w:rPr>
                          <w:lang w:val="en-US"/>
                        </w:rPr>
                      </w:pPr>
                    </w:p>
                    <w:p w14:paraId="3E5FD228" w14:textId="77777777" w:rsidR="00150824" w:rsidRPr="00B94674" w:rsidRDefault="00150824" w:rsidP="00204E76">
                      <w:pPr>
                        <w:pStyle w:val="Ttulo1"/>
                        <w:rPr>
                          <w:lang w:val="en-US"/>
                        </w:rPr>
                      </w:pPr>
                    </w:p>
                    <w:p w14:paraId="7D0E2D62" w14:textId="77777777" w:rsidR="00150824" w:rsidRPr="00B94674" w:rsidRDefault="00150824">
                      <w:pPr>
                        <w:rPr>
                          <w:lang w:val="en-US"/>
                        </w:rPr>
                      </w:pPr>
                    </w:p>
                    <w:p w14:paraId="23EFF52D" w14:textId="77777777" w:rsidR="00150824" w:rsidRPr="00B94674" w:rsidRDefault="00150824" w:rsidP="00204E76">
                      <w:pPr>
                        <w:pStyle w:val="Ttulo1"/>
                        <w:rPr>
                          <w:lang w:val="en-US"/>
                        </w:rPr>
                      </w:pPr>
                    </w:p>
                    <w:p w14:paraId="479D7A77" w14:textId="77777777" w:rsidR="00150824" w:rsidRPr="00B94674" w:rsidRDefault="00150824">
                      <w:pPr>
                        <w:rPr>
                          <w:lang w:val="en-US"/>
                        </w:rPr>
                      </w:pPr>
                    </w:p>
                    <w:p w14:paraId="7F700D21" w14:textId="77777777" w:rsidR="00150824" w:rsidRPr="00B94674" w:rsidRDefault="00150824" w:rsidP="00204E76">
                      <w:pPr>
                        <w:pStyle w:val="Ttulo1"/>
                        <w:rPr>
                          <w:lang w:val="en-US"/>
                        </w:rPr>
                      </w:pPr>
                    </w:p>
                    <w:p w14:paraId="08B4AC65" w14:textId="77777777" w:rsidR="00150824" w:rsidRPr="00B94674" w:rsidRDefault="00150824">
                      <w:pPr>
                        <w:rPr>
                          <w:lang w:val="en-US"/>
                        </w:rPr>
                      </w:pPr>
                    </w:p>
                    <w:p w14:paraId="1646467B" w14:textId="77777777" w:rsidR="00150824" w:rsidRPr="00B94674" w:rsidRDefault="00150824" w:rsidP="00204E76">
                      <w:pPr>
                        <w:pStyle w:val="Ttulo1"/>
                        <w:rPr>
                          <w:lang w:val="en-US"/>
                        </w:rPr>
                      </w:pPr>
                    </w:p>
                    <w:p w14:paraId="210AA178" w14:textId="77777777" w:rsidR="00150824" w:rsidRPr="00B94674" w:rsidRDefault="00150824">
                      <w:pPr>
                        <w:rPr>
                          <w:lang w:val="en-US"/>
                        </w:rPr>
                      </w:pPr>
                    </w:p>
                    <w:p w14:paraId="2FE148B2" w14:textId="77777777" w:rsidR="00150824" w:rsidRPr="00B94674" w:rsidRDefault="00150824" w:rsidP="00204E76">
                      <w:pPr>
                        <w:pStyle w:val="Ttulo1"/>
                        <w:rPr>
                          <w:lang w:val="en-US"/>
                        </w:rPr>
                      </w:pPr>
                    </w:p>
                    <w:p w14:paraId="70AE8ECE" w14:textId="77777777" w:rsidR="00150824" w:rsidRPr="00B94674" w:rsidRDefault="00150824">
                      <w:pPr>
                        <w:rPr>
                          <w:lang w:val="en-US"/>
                        </w:rPr>
                      </w:pPr>
                    </w:p>
                    <w:p w14:paraId="73A9733D" w14:textId="77777777" w:rsidR="00150824" w:rsidRPr="00B94674" w:rsidRDefault="00150824" w:rsidP="00204E76">
                      <w:pPr>
                        <w:pStyle w:val="Ttulo1"/>
                        <w:rPr>
                          <w:lang w:val="en-US"/>
                        </w:rPr>
                      </w:pPr>
                    </w:p>
                    <w:p w14:paraId="46B6D57C" w14:textId="77777777" w:rsidR="00150824" w:rsidRPr="00B94674" w:rsidRDefault="00150824">
                      <w:pPr>
                        <w:rPr>
                          <w:lang w:val="en-US"/>
                        </w:rPr>
                      </w:pPr>
                    </w:p>
                    <w:p w14:paraId="6F28C64B" w14:textId="77777777" w:rsidR="00150824" w:rsidRPr="00B94674" w:rsidRDefault="00150824" w:rsidP="00204E76">
                      <w:pPr>
                        <w:pStyle w:val="Ttulo1"/>
                        <w:rPr>
                          <w:lang w:val="en-US"/>
                        </w:rPr>
                      </w:pPr>
                    </w:p>
                    <w:p w14:paraId="0A4C19B2" w14:textId="77777777" w:rsidR="00150824" w:rsidRPr="00B94674" w:rsidRDefault="00150824">
                      <w:pPr>
                        <w:rPr>
                          <w:lang w:val="en-US"/>
                        </w:rPr>
                      </w:pPr>
                    </w:p>
                    <w:p w14:paraId="24826B40" w14:textId="77777777" w:rsidR="00150824" w:rsidRPr="00B94674" w:rsidRDefault="00150824" w:rsidP="00204E76">
                      <w:pPr>
                        <w:pStyle w:val="Ttulo1"/>
                        <w:rPr>
                          <w:lang w:val="en-US"/>
                        </w:rPr>
                      </w:pPr>
                    </w:p>
                    <w:p w14:paraId="3A5948D2" w14:textId="77777777" w:rsidR="00150824" w:rsidRPr="00B94674" w:rsidRDefault="00150824">
                      <w:pPr>
                        <w:rPr>
                          <w:lang w:val="en-US"/>
                        </w:rPr>
                      </w:pPr>
                    </w:p>
                    <w:p w14:paraId="0E4B8093" w14:textId="77777777" w:rsidR="00150824" w:rsidRPr="00B94674" w:rsidRDefault="00150824" w:rsidP="00204E76">
                      <w:pPr>
                        <w:pStyle w:val="Ttulo1"/>
                        <w:rPr>
                          <w:lang w:val="en-US"/>
                        </w:rPr>
                      </w:pPr>
                    </w:p>
                    <w:p w14:paraId="01904A8B" w14:textId="77777777" w:rsidR="00150824" w:rsidRPr="00B94674" w:rsidRDefault="00150824">
                      <w:pPr>
                        <w:rPr>
                          <w:lang w:val="en-US"/>
                        </w:rPr>
                      </w:pPr>
                    </w:p>
                    <w:p w14:paraId="17886062" w14:textId="77777777" w:rsidR="00150824" w:rsidRPr="00B94674" w:rsidRDefault="00150824" w:rsidP="00204E76">
                      <w:pPr>
                        <w:pStyle w:val="Ttulo1"/>
                        <w:rPr>
                          <w:lang w:val="en-US"/>
                        </w:rPr>
                      </w:pPr>
                    </w:p>
                    <w:p w14:paraId="65E657AF" w14:textId="77777777" w:rsidR="00150824" w:rsidRPr="00B94674" w:rsidRDefault="00150824">
                      <w:pPr>
                        <w:rPr>
                          <w:lang w:val="en-US"/>
                        </w:rPr>
                      </w:pPr>
                    </w:p>
                    <w:p w14:paraId="50BEAFE0" w14:textId="77777777" w:rsidR="00150824" w:rsidRPr="00B94674" w:rsidRDefault="00150824" w:rsidP="00204E76">
                      <w:pPr>
                        <w:pStyle w:val="Ttulo1"/>
                        <w:rPr>
                          <w:lang w:val="en-US"/>
                        </w:rPr>
                      </w:pPr>
                    </w:p>
                    <w:p w14:paraId="3E6DF7B2" w14:textId="77777777" w:rsidR="00150824" w:rsidRPr="00B94674" w:rsidRDefault="00150824">
                      <w:pPr>
                        <w:rPr>
                          <w:lang w:val="en-US"/>
                        </w:rPr>
                      </w:pPr>
                    </w:p>
                    <w:p w14:paraId="1BC440E8" w14:textId="77777777" w:rsidR="00150824" w:rsidRPr="00B94674" w:rsidRDefault="00150824" w:rsidP="00204E76">
                      <w:pPr>
                        <w:pStyle w:val="Ttulo1"/>
                        <w:rPr>
                          <w:lang w:val="en-US"/>
                        </w:rPr>
                      </w:pPr>
                    </w:p>
                    <w:p w14:paraId="52FAC492" w14:textId="77777777" w:rsidR="00150824" w:rsidRPr="00B94674" w:rsidRDefault="00150824">
                      <w:pPr>
                        <w:rPr>
                          <w:lang w:val="en-US"/>
                        </w:rPr>
                      </w:pPr>
                    </w:p>
                    <w:p w14:paraId="7953E908" w14:textId="77777777" w:rsidR="00150824" w:rsidRPr="00B94674" w:rsidRDefault="00150824" w:rsidP="00204E76">
                      <w:pPr>
                        <w:pStyle w:val="Ttulo1"/>
                        <w:rPr>
                          <w:lang w:val="en-US"/>
                        </w:rPr>
                      </w:pPr>
                    </w:p>
                    <w:p w14:paraId="231FC980" w14:textId="77777777" w:rsidR="00150824" w:rsidRPr="00B94674" w:rsidRDefault="00150824">
                      <w:pPr>
                        <w:rPr>
                          <w:lang w:val="en-US"/>
                        </w:rPr>
                      </w:pPr>
                    </w:p>
                    <w:p w14:paraId="1581F511" w14:textId="77777777" w:rsidR="00150824" w:rsidRPr="00B94674" w:rsidRDefault="00150824" w:rsidP="00204E76">
                      <w:pPr>
                        <w:pStyle w:val="Ttulo1"/>
                        <w:rPr>
                          <w:lang w:val="en-US"/>
                        </w:rPr>
                      </w:pPr>
                    </w:p>
                    <w:p w14:paraId="35A33E2E" w14:textId="77777777" w:rsidR="00150824" w:rsidRPr="00B94674" w:rsidRDefault="00150824">
                      <w:pPr>
                        <w:rPr>
                          <w:lang w:val="en-US"/>
                        </w:rPr>
                      </w:pPr>
                    </w:p>
                    <w:p w14:paraId="52953C9B" w14:textId="77777777" w:rsidR="00150824" w:rsidRPr="00B94674" w:rsidRDefault="00150824" w:rsidP="00204E76">
                      <w:pPr>
                        <w:pStyle w:val="Ttulo1"/>
                        <w:rPr>
                          <w:lang w:val="en-US"/>
                        </w:rPr>
                      </w:pPr>
                    </w:p>
                    <w:p w14:paraId="4242F49A" w14:textId="77777777" w:rsidR="00150824" w:rsidRPr="00B94674" w:rsidRDefault="00150824">
                      <w:pPr>
                        <w:rPr>
                          <w:lang w:val="en-US"/>
                        </w:rPr>
                      </w:pPr>
                    </w:p>
                    <w:p w14:paraId="1DAEA02C" w14:textId="77777777" w:rsidR="00150824" w:rsidRPr="00B94674" w:rsidRDefault="00150824" w:rsidP="00204E76">
                      <w:pPr>
                        <w:pStyle w:val="Ttulo1"/>
                        <w:rPr>
                          <w:lang w:val="en-US"/>
                        </w:rPr>
                      </w:pPr>
                    </w:p>
                    <w:p w14:paraId="4F4384DC" w14:textId="77777777" w:rsidR="00150824" w:rsidRPr="00B94674" w:rsidRDefault="00150824">
                      <w:pPr>
                        <w:rPr>
                          <w:lang w:val="en-US"/>
                        </w:rPr>
                      </w:pPr>
                    </w:p>
                    <w:p w14:paraId="6C4CD3B2" w14:textId="77777777" w:rsidR="00150824" w:rsidRPr="00B94674" w:rsidRDefault="00150824" w:rsidP="00204E76">
                      <w:pPr>
                        <w:pStyle w:val="Ttulo1"/>
                        <w:rPr>
                          <w:lang w:val="en-US"/>
                        </w:rPr>
                      </w:pPr>
                    </w:p>
                    <w:p w14:paraId="5A624375" w14:textId="77777777" w:rsidR="00150824" w:rsidRPr="00B94674" w:rsidRDefault="00150824">
                      <w:pPr>
                        <w:rPr>
                          <w:lang w:val="en-US"/>
                        </w:rPr>
                      </w:pPr>
                    </w:p>
                    <w:p w14:paraId="06C2B9A5" w14:textId="77777777" w:rsidR="00150824" w:rsidRPr="00B94674" w:rsidRDefault="00150824" w:rsidP="00204E76">
                      <w:pPr>
                        <w:pStyle w:val="Ttulo1"/>
                        <w:rPr>
                          <w:lang w:val="en-US"/>
                        </w:rPr>
                      </w:pPr>
                    </w:p>
                    <w:p w14:paraId="7758B61F" w14:textId="77777777" w:rsidR="00150824" w:rsidRPr="00B94674" w:rsidRDefault="00150824">
                      <w:pPr>
                        <w:rPr>
                          <w:lang w:val="en-US"/>
                        </w:rPr>
                      </w:pPr>
                    </w:p>
                    <w:p w14:paraId="214FB288" w14:textId="77777777" w:rsidR="00150824" w:rsidRPr="00B94674" w:rsidRDefault="00150824" w:rsidP="00204E76">
                      <w:pPr>
                        <w:pStyle w:val="Ttulo1"/>
                        <w:rPr>
                          <w:lang w:val="en-US"/>
                        </w:rPr>
                      </w:pPr>
                    </w:p>
                    <w:p w14:paraId="0980DB35" w14:textId="77777777" w:rsidR="00150824" w:rsidRPr="00B94674" w:rsidRDefault="00150824">
                      <w:pPr>
                        <w:rPr>
                          <w:lang w:val="en-US"/>
                        </w:rPr>
                      </w:pPr>
                    </w:p>
                    <w:p w14:paraId="2F6644E4" w14:textId="77777777" w:rsidR="00150824" w:rsidRPr="00B94674" w:rsidRDefault="00150824" w:rsidP="00204E76">
                      <w:pPr>
                        <w:pStyle w:val="Ttulo1"/>
                        <w:rPr>
                          <w:lang w:val="en-US"/>
                        </w:rPr>
                      </w:pPr>
                    </w:p>
                    <w:p w14:paraId="016DA0FE" w14:textId="77777777" w:rsidR="00150824" w:rsidRPr="00B94674" w:rsidRDefault="00150824">
                      <w:pPr>
                        <w:rPr>
                          <w:lang w:val="en-US"/>
                        </w:rPr>
                      </w:pPr>
                    </w:p>
                    <w:p w14:paraId="65C5F2A8" w14:textId="77777777" w:rsidR="00150824" w:rsidRPr="00B94674" w:rsidRDefault="00150824" w:rsidP="00204E76">
                      <w:pPr>
                        <w:pStyle w:val="Ttulo1"/>
                        <w:rPr>
                          <w:lang w:val="en-US"/>
                        </w:rPr>
                      </w:pPr>
                    </w:p>
                    <w:p w14:paraId="75FB14AF" w14:textId="77777777" w:rsidR="00150824" w:rsidRPr="00B94674" w:rsidRDefault="00150824">
                      <w:pPr>
                        <w:rPr>
                          <w:lang w:val="en-US"/>
                        </w:rPr>
                      </w:pPr>
                    </w:p>
                    <w:p w14:paraId="3C557A55" w14:textId="77777777" w:rsidR="00150824" w:rsidRPr="00B94674" w:rsidRDefault="00150824" w:rsidP="00204E76">
                      <w:pPr>
                        <w:pStyle w:val="Ttulo1"/>
                        <w:rPr>
                          <w:lang w:val="en-US"/>
                        </w:rPr>
                      </w:pPr>
                    </w:p>
                    <w:p w14:paraId="3642D2FD" w14:textId="77777777" w:rsidR="00150824" w:rsidRPr="00B94674" w:rsidRDefault="00150824">
                      <w:pPr>
                        <w:rPr>
                          <w:lang w:val="en-US"/>
                        </w:rPr>
                      </w:pPr>
                    </w:p>
                    <w:p w14:paraId="3CA51205" w14:textId="77777777" w:rsidR="00150824" w:rsidRPr="00B94674" w:rsidRDefault="00150824" w:rsidP="00204E76">
                      <w:pPr>
                        <w:pStyle w:val="Ttulo1"/>
                        <w:rPr>
                          <w:lang w:val="en-US"/>
                        </w:rPr>
                      </w:pPr>
                    </w:p>
                    <w:p w14:paraId="23B1290D" w14:textId="77777777" w:rsidR="00150824" w:rsidRPr="00B94674" w:rsidRDefault="00150824">
                      <w:pPr>
                        <w:rPr>
                          <w:lang w:val="en-US"/>
                        </w:rPr>
                      </w:pPr>
                    </w:p>
                    <w:p w14:paraId="5E80AC64" w14:textId="77777777" w:rsidR="00150824" w:rsidRPr="00B94674" w:rsidRDefault="00150824" w:rsidP="00204E76">
                      <w:pPr>
                        <w:pStyle w:val="Ttulo1"/>
                        <w:rPr>
                          <w:lang w:val="en-US"/>
                        </w:rPr>
                      </w:pPr>
                    </w:p>
                    <w:p w14:paraId="09625BE9" w14:textId="77777777" w:rsidR="00150824" w:rsidRPr="00B94674" w:rsidRDefault="00150824">
                      <w:pPr>
                        <w:rPr>
                          <w:lang w:val="en-US"/>
                        </w:rPr>
                      </w:pPr>
                    </w:p>
                    <w:p w14:paraId="1D6CBC7C" w14:textId="77777777" w:rsidR="00150824" w:rsidRPr="00B94674" w:rsidRDefault="00150824" w:rsidP="00204E76">
                      <w:pPr>
                        <w:pStyle w:val="Ttulo1"/>
                        <w:rPr>
                          <w:lang w:val="en-US"/>
                        </w:rPr>
                      </w:pPr>
                    </w:p>
                    <w:p w14:paraId="6F87956B" w14:textId="77777777" w:rsidR="00150824" w:rsidRPr="00B94674" w:rsidRDefault="00150824">
                      <w:pPr>
                        <w:rPr>
                          <w:lang w:val="en-US"/>
                        </w:rPr>
                      </w:pPr>
                    </w:p>
                    <w:p w14:paraId="3F7C28CD" w14:textId="77777777" w:rsidR="00150824" w:rsidRPr="00B94674" w:rsidRDefault="00150824" w:rsidP="00204E76">
                      <w:pPr>
                        <w:pStyle w:val="Ttulo1"/>
                        <w:rPr>
                          <w:lang w:val="en-US"/>
                        </w:rPr>
                      </w:pPr>
                    </w:p>
                    <w:p w14:paraId="19360EED" w14:textId="77777777" w:rsidR="00150824" w:rsidRPr="00B94674" w:rsidRDefault="00150824">
                      <w:pPr>
                        <w:rPr>
                          <w:lang w:val="en-US"/>
                        </w:rPr>
                      </w:pPr>
                    </w:p>
                    <w:p w14:paraId="49E75464" w14:textId="77777777" w:rsidR="00150824" w:rsidRPr="00B94674" w:rsidRDefault="00150824" w:rsidP="00204E76">
                      <w:pPr>
                        <w:pStyle w:val="Ttulo1"/>
                        <w:rPr>
                          <w:lang w:val="en-US"/>
                        </w:rPr>
                      </w:pPr>
                    </w:p>
                    <w:p w14:paraId="4A9D664E" w14:textId="77777777" w:rsidR="00150824" w:rsidRPr="00B94674" w:rsidRDefault="00150824">
                      <w:pPr>
                        <w:rPr>
                          <w:lang w:val="en-US"/>
                        </w:rPr>
                      </w:pPr>
                    </w:p>
                    <w:p w14:paraId="136AA058" w14:textId="77777777" w:rsidR="00150824" w:rsidRPr="00B94674" w:rsidRDefault="00150824" w:rsidP="00204E76">
                      <w:pPr>
                        <w:pStyle w:val="Ttulo1"/>
                        <w:rPr>
                          <w:lang w:val="en-US"/>
                        </w:rPr>
                      </w:pPr>
                    </w:p>
                    <w:p w14:paraId="7C9619EB" w14:textId="77777777" w:rsidR="00150824" w:rsidRPr="00B94674" w:rsidRDefault="00150824">
                      <w:pPr>
                        <w:rPr>
                          <w:lang w:val="en-US"/>
                        </w:rPr>
                      </w:pPr>
                    </w:p>
                    <w:p w14:paraId="256D574A" w14:textId="77777777" w:rsidR="00150824" w:rsidRPr="00B94674" w:rsidRDefault="00150824" w:rsidP="00204E76">
                      <w:pPr>
                        <w:pStyle w:val="Ttulo1"/>
                        <w:rPr>
                          <w:lang w:val="en-US"/>
                        </w:rPr>
                      </w:pPr>
                    </w:p>
                    <w:p w14:paraId="6EBA82BA" w14:textId="77777777" w:rsidR="00150824" w:rsidRPr="00B94674" w:rsidRDefault="00150824">
                      <w:pPr>
                        <w:rPr>
                          <w:lang w:val="en-US"/>
                        </w:rPr>
                      </w:pPr>
                    </w:p>
                    <w:p w14:paraId="04361967" w14:textId="77777777" w:rsidR="00150824" w:rsidRPr="00B94674" w:rsidRDefault="00150824" w:rsidP="00204E76">
                      <w:pPr>
                        <w:pStyle w:val="Ttulo1"/>
                        <w:rPr>
                          <w:lang w:val="en-US"/>
                        </w:rPr>
                      </w:pPr>
                    </w:p>
                    <w:p w14:paraId="2A793366" w14:textId="77777777" w:rsidR="00150824" w:rsidRPr="00B94674" w:rsidRDefault="00150824">
                      <w:pPr>
                        <w:rPr>
                          <w:lang w:val="en-US"/>
                        </w:rPr>
                      </w:pPr>
                    </w:p>
                    <w:p w14:paraId="06B5A5A0" w14:textId="77777777" w:rsidR="00150824" w:rsidRPr="00B94674" w:rsidRDefault="00150824" w:rsidP="00204E76">
                      <w:pPr>
                        <w:pStyle w:val="Ttulo1"/>
                        <w:rPr>
                          <w:lang w:val="en-US"/>
                        </w:rPr>
                      </w:pPr>
                    </w:p>
                    <w:p w14:paraId="019FAF3D" w14:textId="77777777" w:rsidR="00150824" w:rsidRPr="00B94674" w:rsidRDefault="00150824">
                      <w:pPr>
                        <w:rPr>
                          <w:lang w:val="en-US"/>
                        </w:rPr>
                      </w:pPr>
                    </w:p>
                    <w:p w14:paraId="66126EE8" w14:textId="77777777" w:rsidR="00150824" w:rsidRPr="00B94674" w:rsidRDefault="00150824" w:rsidP="00204E76">
                      <w:pPr>
                        <w:pStyle w:val="Ttulo1"/>
                        <w:rPr>
                          <w:lang w:val="en-US"/>
                        </w:rPr>
                      </w:pPr>
                    </w:p>
                    <w:p w14:paraId="6C359984" w14:textId="77777777" w:rsidR="00150824" w:rsidRPr="00B94674" w:rsidRDefault="00150824">
                      <w:pPr>
                        <w:rPr>
                          <w:lang w:val="en-US"/>
                        </w:rPr>
                      </w:pPr>
                    </w:p>
                    <w:p w14:paraId="5F4F3D16" w14:textId="77777777" w:rsidR="00150824" w:rsidRPr="00B94674" w:rsidRDefault="00150824" w:rsidP="00204E76">
                      <w:pPr>
                        <w:pStyle w:val="Ttulo1"/>
                        <w:rPr>
                          <w:lang w:val="en-US"/>
                        </w:rPr>
                      </w:pPr>
                    </w:p>
                    <w:p w14:paraId="7DE750A0" w14:textId="77777777" w:rsidR="00150824" w:rsidRPr="00B94674" w:rsidRDefault="00150824">
                      <w:pPr>
                        <w:rPr>
                          <w:lang w:val="en-US"/>
                        </w:rPr>
                      </w:pPr>
                    </w:p>
                    <w:p w14:paraId="2E0D0FF3" w14:textId="77777777" w:rsidR="00150824" w:rsidRPr="00B94674" w:rsidRDefault="00150824" w:rsidP="00204E76">
                      <w:pPr>
                        <w:pStyle w:val="Ttulo1"/>
                        <w:rPr>
                          <w:lang w:val="en-US"/>
                        </w:rPr>
                      </w:pPr>
                    </w:p>
                    <w:p w14:paraId="4629A0A3" w14:textId="77777777" w:rsidR="00150824" w:rsidRPr="00B94674" w:rsidRDefault="00150824">
                      <w:pPr>
                        <w:rPr>
                          <w:lang w:val="en-US"/>
                        </w:rPr>
                      </w:pPr>
                    </w:p>
                    <w:p w14:paraId="4604725E" w14:textId="77777777" w:rsidR="00150824" w:rsidRPr="00B94674" w:rsidRDefault="00150824" w:rsidP="00204E76">
                      <w:pPr>
                        <w:pStyle w:val="Ttulo1"/>
                        <w:rPr>
                          <w:lang w:val="en-US"/>
                        </w:rPr>
                      </w:pPr>
                    </w:p>
                    <w:p w14:paraId="33A4623B" w14:textId="77777777" w:rsidR="00150824" w:rsidRPr="00B94674" w:rsidRDefault="00150824">
                      <w:pPr>
                        <w:rPr>
                          <w:lang w:val="en-US"/>
                        </w:rPr>
                      </w:pPr>
                    </w:p>
                    <w:p w14:paraId="4459425B" w14:textId="77777777" w:rsidR="00150824" w:rsidRPr="00B94674" w:rsidRDefault="00150824" w:rsidP="00204E76">
                      <w:pPr>
                        <w:pStyle w:val="Ttulo1"/>
                        <w:rPr>
                          <w:lang w:val="en-US"/>
                        </w:rPr>
                      </w:pPr>
                    </w:p>
                    <w:p w14:paraId="2F537D7E" w14:textId="77777777" w:rsidR="00150824" w:rsidRPr="00B94674" w:rsidRDefault="00150824">
                      <w:pPr>
                        <w:rPr>
                          <w:lang w:val="en-US"/>
                        </w:rPr>
                      </w:pPr>
                    </w:p>
                    <w:p w14:paraId="31021BD9" w14:textId="77777777" w:rsidR="00150824" w:rsidRPr="00B94674" w:rsidRDefault="00150824" w:rsidP="00204E76">
                      <w:pPr>
                        <w:pStyle w:val="Ttulo1"/>
                        <w:rPr>
                          <w:lang w:val="en-US"/>
                        </w:rPr>
                      </w:pPr>
                    </w:p>
                    <w:p w14:paraId="38F31BD7" w14:textId="77777777" w:rsidR="00150824" w:rsidRPr="00B94674" w:rsidRDefault="00150824">
                      <w:pPr>
                        <w:rPr>
                          <w:lang w:val="en-US"/>
                        </w:rPr>
                      </w:pPr>
                    </w:p>
                    <w:p w14:paraId="617FCFEF" w14:textId="77777777" w:rsidR="00150824" w:rsidRPr="00B94674" w:rsidRDefault="00150824" w:rsidP="00204E76">
                      <w:pPr>
                        <w:pStyle w:val="Ttulo1"/>
                        <w:rPr>
                          <w:lang w:val="en-US"/>
                        </w:rPr>
                      </w:pPr>
                    </w:p>
                    <w:p w14:paraId="7F58F2F0" w14:textId="77777777" w:rsidR="00150824" w:rsidRPr="00B94674" w:rsidRDefault="00150824">
                      <w:pPr>
                        <w:rPr>
                          <w:lang w:val="en-US"/>
                        </w:rPr>
                      </w:pPr>
                    </w:p>
                    <w:p w14:paraId="126CEFB4" w14:textId="77777777" w:rsidR="00150824" w:rsidRPr="00B94674" w:rsidRDefault="00150824" w:rsidP="00204E76">
                      <w:pPr>
                        <w:pStyle w:val="Ttulo1"/>
                        <w:rPr>
                          <w:lang w:val="en-US"/>
                        </w:rPr>
                      </w:pPr>
                    </w:p>
                    <w:p w14:paraId="78349272" w14:textId="77777777" w:rsidR="00150824" w:rsidRPr="00B94674" w:rsidRDefault="00150824">
                      <w:pPr>
                        <w:rPr>
                          <w:lang w:val="en-US"/>
                        </w:rPr>
                      </w:pPr>
                    </w:p>
                    <w:p w14:paraId="13E31940" w14:textId="77777777" w:rsidR="00150824" w:rsidRPr="00B94674" w:rsidRDefault="00150824" w:rsidP="00204E76">
                      <w:pPr>
                        <w:pStyle w:val="Ttulo1"/>
                        <w:rPr>
                          <w:lang w:val="en-US"/>
                        </w:rPr>
                      </w:pPr>
                    </w:p>
                    <w:p w14:paraId="0A4C6D37" w14:textId="77777777" w:rsidR="00150824" w:rsidRPr="00B94674" w:rsidRDefault="00150824">
                      <w:pPr>
                        <w:rPr>
                          <w:lang w:val="en-US"/>
                        </w:rPr>
                      </w:pPr>
                    </w:p>
                    <w:p w14:paraId="31069CF7" w14:textId="77777777" w:rsidR="00150824" w:rsidRPr="00B94674" w:rsidRDefault="00150824" w:rsidP="00204E76">
                      <w:pPr>
                        <w:pStyle w:val="Ttulo1"/>
                        <w:rPr>
                          <w:lang w:val="en-US"/>
                        </w:rPr>
                      </w:pPr>
                    </w:p>
                    <w:p w14:paraId="65C07C3B" w14:textId="77777777" w:rsidR="00150824" w:rsidRPr="00B94674" w:rsidRDefault="00150824">
                      <w:pPr>
                        <w:rPr>
                          <w:lang w:val="en-US"/>
                        </w:rPr>
                      </w:pPr>
                    </w:p>
                    <w:p w14:paraId="246ACEBC" w14:textId="77777777" w:rsidR="00150824" w:rsidRPr="00B94674" w:rsidRDefault="00150824" w:rsidP="00204E76">
                      <w:pPr>
                        <w:pStyle w:val="Ttulo1"/>
                        <w:rPr>
                          <w:lang w:val="en-US"/>
                        </w:rPr>
                      </w:pPr>
                    </w:p>
                    <w:p w14:paraId="3089B9F8" w14:textId="77777777" w:rsidR="00150824" w:rsidRPr="00B94674" w:rsidRDefault="00150824">
                      <w:pPr>
                        <w:rPr>
                          <w:lang w:val="en-US"/>
                        </w:rPr>
                      </w:pPr>
                    </w:p>
                    <w:p w14:paraId="2EB0375C" w14:textId="77777777" w:rsidR="00150824" w:rsidRPr="00B94674" w:rsidRDefault="00150824" w:rsidP="00204E76">
                      <w:pPr>
                        <w:pStyle w:val="Ttulo1"/>
                        <w:rPr>
                          <w:lang w:val="en-US"/>
                        </w:rPr>
                      </w:pPr>
                    </w:p>
                    <w:p w14:paraId="39489D36" w14:textId="77777777" w:rsidR="00150824" w:rsidRPr="00B94674" w:rsidRDefault="00150824">
                      <w:pPr>
                        <w:rPr>
                          <w:lang w:val="en-US"/>
                        </w:rPr>
                      </w:pPr>
                    </w:p>
                    <w:p w14:paraId="31C403D3" w14:textId="77777777" w:rsidR="00150824" w:rsidRPr="00B94674" w:rsidRDefault="00150824" w:rsidP="00204E76">
                      <w:pPr>
                        <w:pStyle w:val="Ttulo1"/>
                        <w:rPr>
                          <w:lang w:val="en-US"/>
                        </w:rPr>
                      </w:pPr>
                    </w:p>
                    <w:p w14:paraId="47D37C03" w14:textId="77777777" w:rsidR="00150824" w:rsidRPr="00B94674" w:rsidRDefault="00150824">
                      <w:pPr>
                        <w:rPr>
                          <w:lang w:val="en-US"/>
                        </w:rPr>
                      </w:pPr>
                    </w:p>
                    <w:p w14:paraId="17494813" w14:textId="77777777" w:rsidR="00150824" w:rsidRPr="00B94674" w:rsidRDefault="00150824" w:rsidP="00204E76">
                      <w:pPr>
                        <w:pStyle w:val="Ttulo1"/>
                        <w:rPr>
                          <w:lang w:val="en-US"/>
                        </w:rPr>
                      </w:pPr>
                    </w:p>
                    <w:p w14:paraId="715EB13A" w14:textId="77777777" w:rsidR="00A5206C" w:rsidRDefault="00A5206C"/>
                    <w:p w14:paraId="58C20457" w14:textId="77777777" w:rsidR="00150824" w:rsidRPr="00B94674" w:rsidRDefault="00150824" w:rsidP="00204E76">
                      <w:pPr>
                        <w:pStyle w:val="Ttulo1"/>
                        <w:rPr>
                          <w:lang w:val="en-US"/>
                        </w:rPr>
                      </w:pPr>
                    </w:p>
                    <w:p w14:paraId="262D6AA1" w14:textId="77777777" w:rsidR="00150824" w:rsidRPr="00B94674" w:rsidRDefault="00150824">
                      <w:pPr>
                        <w:rPr>
                          <w:lang w:val="en-US"/>
                        </w:rPr>
                      </w:pPr>
                    </w:p>
                    <w:p w14:paraId="376060FB" w14:textId="77777777" w:rsidR="00150824" w:rsidRPr="00B94674" w:rsidRDefault="00150824" w:rsidP="00204E76">
                      <w:pPr>
                        <w:pStyle w:val="Ttulo1"/>
                        <w:rPr>
                          <w:lang w:val="en-US"/>
                        </w:rPr>
                      </w:pPr>
                    </w:p>
                    <w:p w14:paraId="07754365" w14:textId="77777777" w:rsidR="00150824" w:rsidRPr="00B94674" w:rsidRDefault="00150824">
                      <w:pPr>
                        <w:rPr>
                          <w:lang w:val="en-US"/>
                        </w:rPr>
                      </w:pPr>
                    </w:p>
                    <w:p w14:paraId="38A734BC" w14:textId="77777777" w:rsidR="00150824" w:rsidRPr="00B94674" w:rsidRDefault="00150824" w:rsidP="00204E76">
                      <w:pPr>
                        <w:pStyle w:val="Ttulo1"/>
                        <w:rPr>
                          <w:lang w:val="en-US"/>
                        </w:rPr>
                      </w:pPr>
                    </w:p>
                    <w:p w14:paraId="019EEF3C" w14:textId="77777777" w:rsidR="00150824" w:rsidRPr="00B94674" w:rsidRDefault="00150824">
                      <w:pPr>
                        <w:rPr>
                          <w:lang w:val="en-US"/>
                        </w:rPr>
                      </w:pPr>
                    </w:p>
                    <w:p w14:paraId="494C8998" w14:textId="77777777" w:rsidR="00150824" w:rsidRPr="00B94674" w:rsidRDefault="00150824" w:rsidP="00204E76">
                      <w:pPr>
                        <w:pStyle w:val="Ttulo1"/>
                        <w:rPr>
                          <w:lang w:val="en-US"/>
                        </w:rPr>
                      </w:pPr>
                    </w:p>
                    <w:p w14:paraId="184759EC" w14:textId="77777777" w:rsidR="00150824" w:rsidRPr="00B94674" w:rsidRDefault="00150824">
                      <w:pPr>
                        <w:rPr>
                          <w:lang w:val="en-US"/>
                        </w:rPr>
                      </w:pPr>
                    </w:p>
                    <w:p w14:paraId="04517F8A" w14:textId="77777777" w:rsidR="00150824" w:rsidRPr="00B94674" w:rsidRDefault="00150824" w:rsidP="00204E76">
                      <w:pPr>
                        <w:pStyle w:val="Ttulo1"/>
                        <w:rPr>
                          <w:lang w:val="en-US"/>
                        </w:rPr>
                      </w:pPr>
                    </w:p>
                    <w:p w14:paraId="45968B94" w14:textId="77777777" w:rsidR="00150824" w:rsidRPr="00B94674" w:rsidRDefault="00150824">
                      <w:pPr>
                        <w:rPr>
                          <w:lang w:val="en-US"/>
                        </w:rPr>
                      </w:pPr>
                    </w:p>
                    <w:p w14:paraId="3B757A51" w14:textId="77777777" w:rsidR="00150824" w:rsidRPr="00B94674" w:rsidRDefault="00150824" w:rsidP="00204E76">
                      <w:pPr>
                        <w:pStyle w:val="Ttulo1"/>
                        <w:rPr>
                          <w:lang w:val="en-US"/>
                        </w:rPr>
                      </w:pPr>
                    </w:p>
                    <w:p w14:paraId="24E24F31" w14:textId="77777777" w:rsidR="00150824" w:rsidRPr="00B94674" w:rsidRDefault="00150824">
                      <w:pPr>
                        <w:rPr>
                          <w:lang w:val="en-US"/>
                        </w:rPr>
                      </w:pPr>
                    </w:p>
                    <w:p w14:paraId="1904D582" w14:textId="77777777" w:rsidR="00150824" w:rsidRPr="00B94674" w:rsidRDefault="00150824" w:rsidP="00204E76">
                      <w:pPr>
                        <w:pStyle w:val="Ttulo1"/>
                        <w:rPr>
                          <w:lang w:val="en-US"/>
                        </w:rPr>
                      </w:pPr>
                    </w:p>
                    <w:p w14:paraId="697F935F" w14:textId="77777777" w:rsidR="00150824" w:rsidRPr="00B94674" w:rsidRDefault="00150824">
                      <w:pPr>
                        <w:rPr>
                          <w:lang w:val="en-US"/>
                        </w:rPr>
                      </w:pPr>
                    </w:p>
                    <w:p w14:paraId="5E4597B9" w14:textId="77777777" w:rsidR="00150824" w:rsidRPr="00B94674" w:rsidRDefault="00150824" w:rsidP="00204E76">
                      <w:pPr>
                        <w:pStyle w:val="Ttulo1"/>
                        <w:rPr>
                          <w:lang w:val="en-US"/>
                        </w:rPr>
                      </w:pPr>
                    </w:p>
                    <w:p w14:paraId="2EDA89D9" w14:textId="77777777" w:rsidR="00150824" w:rsidRPr="00B94674" w:rsidRDefault="00150824">
                      <w:pPr>
                        <w:rPr>
                          <w:lang w:val="en-US"/>
                        </w:rPr>
                      </w:pPr>
                    </w:p>
                    <w:p w14:paraId="10E7040E" w14:textId="77777777" w:rsidR="00150824" w:rsidRPr="00B94674" w:rsidRDefault="00150824" w:rsidP="00204E76">
                      <w:pPr>
                        <w:pStyle w:val="Ttulo1"/>
                        <w:rPr>
                          <w:lang w:val="en-US"/>
                        </w:rPr>
                      </w:pPr>
                    </w:p>
                    <w:p w14:paraId="099345BC" w14:textId="77777777" w:rsidR="00150824" w:rsidRPr="00B94674" w:rsidRDefault="00150824">
                      <w:pPr>
                        <w:rPr>
                          <w:lang w:val="en-US"/>
                        </w:rPr>
                      </w:pPr>
                    </w:p>
                    <w:p w14:paraId="71E6FD0F" w14:textId="77777777" w:rsidR="00150824" w:rsidRPr="00B94674" w:rsidRDefault="00150824" w:rsidP="00204E76">
                      <w:pPr>
                        <w:pStyle w:val="Ttulo1"/>
                        <w:rPr>
                          <w:lang w:val="en-US"/>
                        </w:rPr>
                      </w:pPr>
                    </w:p>
                    <w:p w14:paraId="45871864" w14:textId="77777777" w:rsidR="00150824" w:rsidRPr="00B94674" w:rsidRDefault="00150824">
                      <w:pPr>
                        <w:rPr>
                          <w:lang w:val="en-US"/>
                        </w:rPr>
                      </w:pPr>
                    </w:p>
                    <w:p w14:paraId="6ABF9C8D" w14:textId="77777777" w:rsidR="00150824" w:rsidRPr="00B94674" w:rsidRDefault="00150824" w:rsidP="00204E76">
                      <w:pPr>
                        <w:pStyle w:val="Ttulo1"/>
                        <w:rPr>
                          <w:lang w:val="en-US"/>
                        </w:rPr>
                      </w:pPr>
                    </w:p>
                    <w:p w14:paraId="53E5C076" w14:textId="77777777" w:rsidR="00150824" w:rsidRPr="00B94674" w:rsidRDefault="00150824">
                      <w:pPr>
                        <w:rPr>
                          <w:lang w:val="en-US"/>
                        </w:rPr>
                      </w:pPr>
                    </w:p>
                    <w:p w14:paraId="301556A5" w14:textId="77777777" w:rsidR="00150824" w:rsidRPr="00B94674" w:rsidRDefault="00150824" w:rsidP="00204E76">
                      <w:pPr>
                        <w:pStyle w:val="Ttulo1"/>
                        <w:rPr>
                          <w:lang w:val="en-US"/>
                        </w:rPr>
                      </w:pPr>
                    </w:p>
                    <w:p w14:paraId="3DA9C15F" w14:textId="77777777" w:rsidR="00150824" w:rsidRPr="00B94674" w:rsidRDefault="00150824">
                      <w:pPr>
                        <w:rPr>
                          <w:lang w:val="en-US"/>
                        </w:rPr>
                      </w:pPr>
                    </w:p>
                    <w:p w14:paraId="346C33A7" w14:textId="77777777" w:rsidR="00150824" w:rsidRPr="00B94674" w:rsidRDefault="00150824" w:rsidP="00204E76">
                      <w:pPr>
                        <w:pStyle w:val="Ttulo1"/>
                        <w:rPr>
                          <w:lang w:val="en-US"/>
                        </w:rPr>
                      </w:pPr>
                    </w:p>
                    <w:p w14:paraId="360654DA" w14:textId="77777777" w:rsidR="00150824" w:rsidRPr="00B94674" w:rsidRDefault="00150824">
                      <w:pPr>
                        <w:rPr>
                          <w:lang w:val="en-US"/>
                        </w:rPr>
                      </w:pPr>
                    </w:p>
                    <w:p w14:paraId="2BF1F81A" w14:textId="77777777" w:rsidR="00150824" w:rsidRPr="00B94674" w:rsidRDefault="00150824" w:rsidP="00204E76">
                      <w:pPr>
                        <w:pStyle w:val="Ttulo1"/>
                        <w:rPr>
                          <w:lang w:val="en-US"/>
                        </w:rPr>
                      </w:pPr>
                    </w:p>
                    <w:p w14:paraId="7CC7CD2A" w14:textId="77777777" w:rsidR="00150824" w:rsidRPr="00B94674" w:rsidRDefault="00150824">
                      <w:pPr>
                        <w:rPr>
                          <w:lang w:val="en-US"/>
                        </w:rPr>
                      </w:pPr>
                    </w:p>
                    <w:p w14:paraId="1816CEA7" w14:textId="77777777" w:rsidR="00150824" w:rsidRPr="00B94674" w:rsidRDefault="00150824" w:rsidP="00204E76">
                      <w:pPr>
                        <w:pStyle w:val="Ttulo1"/>
                        <w:rPr>
                          <w:lang w:val="en-US"/>
                        </w:rPr>
                      </w:pPr>
                    </w:p>
                    <w:p w14:paraId="3E02A307" w14:textId="77777777" w:rsidR="00150824" w:rsidRPr="00B94674" w:rsidRDefault="00150824">
                      <w:pPr>
                        <w:rPr>
                          <w:lang w:val="en-US"/>
                        </w:rPr>
                      </w:pPr>
                    </w:p>
                    <w:p w14:paraId="06350C87" w14:textId="77777777" w:rsidR="00150824" w:rsidRPr="00B94674" w:rsidRDefault="00150824" w:rsidP="00204E76">
                      <w:pPr>
                        <w:pStyle w:val="Ttulo1"/>
                        <w:rPr>
                          <w:lang w:val="en-US"/>
                        </w:rPr>
                      </w:pPr>
                    </w:p>
                    <w:p w14:paraId="3C2E475F" w14:textId="77777777" w:rsidR="00150824" w:rsidRPr="00B94674" w:rsidRDefault="00150824">
                      <w:pPr>
                        <w:rPr>
                          <w:lang w:val="en-US"/>
                        </w:rPr>
                      </w:pPr>
                    </w:p>
                    <w:p w14:paraId="5674E76B" w14:textId="77777777" w:rsidR="00150824" w:rsidRPr="00B94674" w:rsidRDefault="00150824" w:rsidP="00204E76">
                      <w:pPr>
                        <w:pStyle w:val="Ttulo1"/>
                        <w:rPr>
                          <w:lang w:val="en-US"/>
                        </w:rPr>
                      </w:pPr>
                    </w:p>
                    <w:p w14:paraId="5DDEE0E4" w14:textId="77777777" w:rsidR="00150824" w:rsidRPr="00B94674" w:rsidRDefault="00150824">
                      <w:pPr>
                        <w:rPr>
                          <w:lang w:val="en-US"/>
                        </w:rPr>
                      </w:pPr>
                    </w:p>
                    <w:p w14:paraId="4A666FAE" w14:textId="77777777" w:rsidR="00150824" w:rsidRPr="00B94674" w:rsidRDefault="00150824" w:rsidP="00204E76">
                      <w:pPr>
                        <w:pStyle w:val="Ttulo1"/>
                        <w:rPr>
                          <w:lang w:val="en-US"/>
                        </w:rPr>
                      </w:pPr>
                    </w:p>
                    <w:p w14:paraId="56D752C8" w14:textId="77777777" w:rsidR="00150824" w:rsidRPr="00B94674" w:rsidRDefault="00150824">
                      <w:pPr>
                        <w:rPr>
                          <w:lang w:val="en-US"/>
                        </w:rPr>
                      </w:pPr>
                    </w:p>
                    <w:p w14:paraId="1D8FA411" w14:textId="77777777" w:rsidR="00150824" w:rsidRPr="00B94674" w:rsidRDefault="00150824" w:rsidP="00204E76">
                      <w:pPr>
                        <w:pStyle w:val="Ttulo1"/>
                        <w:rPr>
                          <w:lang w:val="en-US"/>
                        </w:rPr>
                      </w:pPr>
                    </w:p>
                    <w:p w14:paraId="2A95D8C0" w14:textId="77777777" w:rsidR="00150824" w:rsidRPr="00B94674" w:rsidRDefault="00150824">
                      <w:pPr>
                        <w:rPr>
                          <w:lang w:val="en-US"/>
                        </w:rPr>
                      </w:pPr>
                    </w:p>
                    <w:p w14:paraId="51A8F68B" w14:textId="77777777" w:rsidR="00150824" w:rsidRPr="00B94674" w:rsidRDefault="00150824" w:rsidP="00204E76">
                      <w:pPr>
                        <w:pStyle w:val="Ttulo1"/>
                        <w:rPr>
                          <w:lang w:val="en-US"/>
                        </w:rPr>
                      </w:pPr>
                    </w:p>
                    <w:p w14:paraId="5A07268F" w14:textId="77777777" w:rsidR="00150824" w:rsidRPr="00B94674" w:rsidRDefault="00150824">
                      <w:pPr>
                        <w:rPr>
                          <w:lang w:val="en-US"/>
                        </w:rPr>
                      </w:pPr>
                    </w:p>
                    <w:p w14:paraId="5F5F23A6" w14:textId="77777777" w:rsidR="00150824" w:rsidRPr="00B94674" w:rsidRDefault="00150824" w:rsidP="00204E76">
                      <w:pPr>
                        <w:pStyle w:val="Ttulo1"/>
                        <w:rPr>
                          <w:lang w:val="en-US"/>
                        </w:rPr>
                      </w:pPr>
                    </w:p>
                    <w:p w14:paraId="5FE78021" w14:textId="77777777" w:rsidR="00150824" w:rsidRPr="00B94674" w:rsidRDefault="00150824">
                      <w:pPr>
                        <w:rPr>
                          <w:lang w:val="en-US"/>
                        </w:rPr>
                      </w:pPr>
                    </w:p>
                    <w:p w14:paraId="4F2B503F" w14:textId="77777777" w:rsidR="00150824" w:rsidRPr="00B94674" w:rsidRDefault="00150824" w:rsidP="00204E76">
                      <w:pPr>
                        <w:pStyle w:val="Ttulo1"/>
                        <w:rPr>
                          <w:lang w:val="en-US"/>
                        </w:rPr>
                      </w:pPr>
                    </w:p>
                    <w:p w14:paraId="4BB26E0F" w14:textId="77777777" w:rsidR="00150824" w:rsidRPr="00B94674" w:rsidRDefault="00150824">
                      <w:pPr>
                        <w:rPr>
                          <w:lang w:val="en-US"/>
                        </w:rPr>
                      </w:pPr>
                    </w:p>
                    <w:p w14:paraId="173501E1" w14:textId="77777777" w:rsidR="00150824" w:rsidRPr="00B94674" w:rsidRDefault="00150824" w:rsidP="00204E76">
                      <w:pPr>
                        <w:pStyle w:val="Ttulo1"/>
                        <w:rPr>
                          <w:lang w:val="en-US"/>
                        </w:rPr>
                      </w:pPr>
                    </w:p>
                    <w:p w14:paraId="6795D2B4" w14:textId="77777777" w:rsidR="00150824" w:rsidRPr="00B94674" w:rsidRDefault="00150824">
                      <w:pPr>
                        <w:rPr>
                          <w:lang w:val="en-US"/>
                        </w:rPr>
                      </w:pPr>
                    </w:p>
                    <w:p w14:paraId="79C1258B" w14:textId="77777777" w:rsidR="00150824" w:rsidRPr="00B94674" w:rsidRDefault="00150824" w:rsidP="00204E76">
                      <w:pPr>
                        <w:pStyle w:val="Ttulo1"/>
                        <w:rPr>
                          <w:lang w:val="en-US"/>
                        </w:rPr>
                      </w:pPr>
                    </w:p>
                    <w:p w14:paraId="01CA43C1" w14:textId="77777777" w:rsidR="00150824" w:rsidRPr="00B94674" w:rsidRDefault="00150824">
                      <w:pPr>
                        <w:rPr>
                          <w:lang w:val="en-US"/>
                        </w:rPr>
                      </w:pPr>
                    </w:p>
                    <w:p w14:paraId="4795F923" w14:textId="77777777" w:rsidR="00150824" w:rsidRPr="00B94674" w:rsidRDefault="00150824" w:rsidP="00204E76">
                      <w:pPr>
                        <w:pStyle w:val="Ttulo1"/>
                        <w:rPr>
                          <w:lang w:val="en-US"/>
                        </w:rPr>
                      </w:pPr>
                    </w:p>
                    <w:p w14:paraId="5F838C22" w14:textId="77777777" w:rsidR="00150824" w:rsidRPr="00B94674" w:rsidRDefault="00150824">
                      <w:pPr>
                        <w:rPr>
                          <w:lang w:val="en-US"/>
                        </w:rPr>
                      </w:pPr>
                    </w:p>
                    <w:p w14:paraId="54A3CBB8" w14:textId="77777777" w:rsidR="00150824" w:rsidRPr="00B94674" w:rsidRDefault="00150824" w:rsidP="00204E76">
                      <w:pPr>
                        <w:pStyle w:val="Ttulo1"/>
                        <w:rPr>
                          <w:lang w:val="en-US"/>
                        </w:rPr>
                      </w:pPr>
                    </w:p>
                    <w:p w14:paraId="2ACB23BE" w14:textId="77777777" w:rsidR="00150824" w:rsidRPr="00B94674" w:rsidRDefault="00150824">
                      <w:pPr>
                        <w:rPr>
                          <w:lang w:val="en-US"/>
                        </w:rPr>
                      </w:pPr>
                    </w:p>
                    <w:p w14:paraId="4E26F7F4" w14:textId="77777777" w:rsidR="00150824" w:rsidRPr="00B94674" w:rsidRDefault="00150824" w:rsidP="00204E76">
                      <w:pPr>
                        <w:pStyle w:val="Ttulo1"/>
                        <w:rPr>
                          <w:lang w:val="en-US"/>
                        </w:rPr>
                      </w:pPr>
                    </w:p>
                    <w:p w14:paraId="480333DE" w14:textId="77777777" w:rsidR="00150824" w:rsidRPr="00B94674" w:rsidRDefault="00150824">
                      <w:pPr>
                        <w:rPr>
                          <w:lang w:val="en-US"/>
                        </w:rPr>
                      </w:pPr>
                    </w:p>
                    <w:p w14:paraId="3DE99886" w14:textId="77777777" w:rsidR="00150824" w:rsidRPr="00B94674" w:rsidRDefault="00150824" w:rsidP="00204E76">
                      <w:pPr>
                        <w:pStyle w:val="Ttulo1"/>
                        <w:rPr>
                          <w:lang w:val="en-US"/>
                        </w:rPr>
                      </w:pPr>
                    </w:p>
                    <w:p w14:paraId="458D3475" w14:textId="77777777" w:rsidR="00150824" w:rsidRPr="00B94674" w:rsidRDefault="00150824">
                      <w:pPr>
                        <w:rPr>
                          <w:lang w:val="en-US"/>
                        </w:rPr>
                      </w:pPr>
                    </w:p>
                    <w:p w14:paraId="552235EF" w14:textId="77777777" w:rsidR="00150824" w:rsidRPr="00B94674" w:rsidRDefault="00150824" w:rsidP="00204E76">
                      <w:pPr>
                        <w:pStyle w:val="Ttulo1"/>
                        <w:rPr>
                          <w:lang w:val="en-US"/>
                        </w:rPr>
                      </w:pPr>
                    </w:p>
                    <w:p w14:paraId="1C7BEBF7" w14:textId="77777777" w:rsidR="00150824" w:rsidRPr="00B94674" w:rsidRDefault="00150824">
                      <w:pPr>
                        <w:rPr>
                          <w:lang w:val="en-US"/>
                        </w:rPr>
                      </w:pPr>
                    </w:p>
                    <w:p w14:paraId="591829E9" w14:textId="77777777" w:rsidR="00150824" w:rsidRPr="00B94674" w:rsidRDefault="00150824" w:rsidP="00204E76">
                      <w:pPr>
                        <w:pStyle w:val="Ttulo1"/>
                        <w:rPr>
                          <w:lang w:val="en-US"/>
                        </w:rPr>
                      </w:pPr>
                    </w:p>
                    <w:p w14:paraId="0F0CBEEB" w14:textId="77777777" w:rsidR="00150824" w:rsidRPr="00B94674" w:rsidRDefault="00150824">
                      <w:pPr>
                        <w:rPr>
                          <w:lang w:val="en-US"/>
                        </w:rPr>
                      </w:pPr>
                    </w:p>
                    <w:p w14:paraId="7704E6BA" w14:textId="77777777" w:rsidR="00150824" w:rsidRPr="00B94674" w:rsidRDefault="00150824" w:rsidP="00204E76">
                      <w:pPr>
                        <w:pStyle w:val="Ttulo1"/>
                        <w:rPr>
                          <w:lang w:val="en-US"/>
                        </w:rPr>
                      </w:pPr>
                    </w:p>
                    <w:p w14:paraId="121477F7" w14:textId="77777777" w:rsidR="00150824" w:rsidRPr="00B94674" w:rsidRDefault="00150824">
                      <w:pPr>
                        <w:rPr>
                          <w:lang w:val="en-US"/>
                        </w:rPr>
                      </w:pPr>
                    </w:p>
                    <w:p w14:paraId="364B0517" w14:textId="77777777" w:rsidR="00150824" w:rsidRPr="00B94674" w:rsidRDefault="00150824" w:rsidP="00204E76">
                      <w:pPr>
                        <w:pStyle w:val="Ttulo1"/>
                        <w:rPr>
                          <w:lang w:val="en-US"/>
                        </w:rPr>
                      </w:pPr>
                    </w:p>
                    <w:p w14:paraId="770F0C55" w14:textId="77777777" w:rsidR="00150824" w:rsidRPr="00B94674" w:rsidRDefault="00150824">
                      <w:pPr>
                        <w:rPr>
                          <w:lang w:val="en-US"/>
                        </w:rPr>
                      </w:pPr>
                    </w:p>
                    <w:p w14:paraId="175915F0" w14:textId="77777777" w:rsidR="00150824" w:rsidRPr="00B94674" w:rsidRDefault="00150824" w:rsidP="00204E76">
                      <w:pPr>
                        <w:pStyle w:val="Ttulo1"/>
                        <w:rPr>
                          <w:lang w:val="en-US"/>
                        </w:rPr>
                      </w:pPr>
                    </w:p>
                    <w:p w14:paraId="4FAB51CF" w14:textId="77777777" w:rsidR="00150824" w:rsidRPr="00B94674" w:rsidRDefault="00150824">
                      <w:pPr>
                        <w:rPr>
                          <w:lang w:val="en-US"/>
                        </w:rPr>
                      </w:pPr>
                    </w:p>
                    <w:p w14:paraId="7A6E3FD2" w14:textId="77777777" w:rsidR="00150824" w:rsidRPr="00B94674" w:rsidRDefault="00150824" w:rsidP="00204E76">
                      <w:pPr>
                        <w:pStyle w:val="Ttulo1"/>
                        <w:rPr>
                          <w:lang w:val="en-US"/>
                        </w:rPr>
                      </w:pPr>
                    </w:p>
                    <w:p w14:paraId="72936262" w14:textId="77777777" w:rsidR="00150824" w:rsidRPr="00B94674" w:rsidRDefault="00150824">
                      <w:pPr>
                        <w:rPr>
                          <w:lang w:val="en-US"/>
                        </w:rPr>
                      </w:pPr>
                    </w:p>
                    <w:p w14:paraId="1B3236A0" w14:textId="77777777" w:rsidR="00150824" w:rsidRPr="00B94674" w:rsidRDefault="00150824" w:rsidP="00204E76">
                      <w:pPr>
                        <w:pStyle w:val="Ttulo1"/>
                        <w:rPr>
                          <w:lang w:val="en-US"/>
                        </w:rPr>
                      </w:pPr>
                    </w:p>
                    <w:p w14:paraId="706656B0" w14:textId="77777777" w:rsidR="00150824" w:rsidRPr="00B94674" w:rsidRDefault="00150824">
                      <w:pPr>
                        <w:rPr>
                          <w:lang w:val="en-US"/>
                        </w:rPr>
                      </w:pPr>
                    </w:p>
                    <w:p w14:paraId="2118917B" w14:textId="77777777" w:rsidR="00150824" w:rsidRPr="00B94674" w:rsidRDefault="00150824" w:rsidP="00204E76">
                      <w:pPr>
                        <w:pStyle w:val="Ttulo1"/>
                        <w:rPr>
                          <w:lang w:val="en-US"/>
                        </w:rPr>
                      </w:pPr>
                    </w:p>
                    <w:p w14:paraId="4691D2C1" w14:textId="77777777" w:rsidR="00150824" w:rsidRPr="00B94674" w:rsidRDefault="00150824">
                      <w:pPr>
                        <w:rPr>
                          <w:lang w:val="en-US"/>
                        </w:rPr>
                      </w:pPr>
                    </w:p>
                    <w:p w14:paraId="634F235B" w14:textId="77777777" w:rsidR="00150824" w:rsidRPr="00B94674" w:rsidRDefault="00150824" w:rsidP="00204E76">
                      <w:pPr>
                        <w:pStyle w:val="Ttulo1"/>
                        <w:rPr>
                          <w:lang w:val="en-US"/>
                        </w:rPr>
                      </w:pPr>
                    </w:p>
                    <w:p w14:paraId="6E0C53D1" w14:textId="77777777" w:rsidR="00150824" w:rsidRPr="00B94674" w:rsidRDefault="00150824">
                      <w:pPr>
                        <w:rPr>
                          <w:lang w:val="en-US"/>
                        </w:rPr>
                      </w:pPr>
                    </w:p>
                    <w:p w14:paraId="69F85922" w14:textId="77777777" w:rsidR="00150824" w:rsidRPr="00B94674" w:rsidRDefault="00150824" w:rsidP="00204E76">
                      <w:pPr>
                        <w:pStyle w:val="Ttulo1"/>
                        <w:rPr>
                          <w:lang w:val="en-US"/>
                        </w:rPr>
                      </w:pPr>
                    </w:p>
                    <w:p w14:paraId="77804FE1" w14:textId="77777777" w:rsidR="00150824" w:rsidRPr="00B94674" w:rsidRDefault="00150824">
                      <w:pPr>
                        <w:rPr>
                          <w:lang w:val="en-US"/>
                        </w:rPr>
                      </w:pPr>
                    </w:p>
                    <w:p w14:paraId="10856579" w14:textId="77777777" w:rsidR="00150824" w:rsidRPr="00B94674" w:rsidRDefault="00150824" w:rsidP="00204E76">
                      <w:pPr>
                        <w:pStyle w:val="Ttulo1"/>
                        <w:rPr>
                          <w:lang w:val="en-US"/>
                        </w:rPr>
                      </w:pPr>
                    </w:p>
                    <w:p w14:paraId="68929AD0" w14:textId="77777777" w:rsidR="00150824" w:rsidRPr="00B94674" w:rsidRDefault="00150824">
                      <w:pPr>
                        <w:rPr>
                          <w:lang w:val="en-US"/>
                        </w:rPr>
                      </w:pPr>
                    </w:p>
                    <w:p w14:paraId="5B49FED1" w14:textId="77777777" w:rsidR="00150824" w:rsidRPr="00B94674" w:rsidRDefault="00150824" w:rsidP="00204E76">
                      <w:pPr>
                        <w:pStyle w:val="Ttulo1"/>
                        <w:rPr>
                          <w:lang w:val="en-US"/>
                        </w:rPr>
                      </w:pPr>
                    </w:p>
                    <w:p w14:paraId="40C18F49" w14:textId="77777777" w:rsidR="00150824" w:rsidRPr="00B94674" w:rsidRDefault="00150824">
                      <w:pPr>
                        <w:rPr>
                          <w:lang w:val="en-US"/>
                        </w:rPr>
                      </w:pPr>
                    </w:p>
                    <w:p w14:paraId="5CA2CAEB" w14:textId="77777777" w:rsidR="00150824" w:rsidRPr="00B94674" w:rsidRDefault="00150824" w:rsidP="00204E76">
                      <w:pPr>
                        <w:pStyle w:val="Ttulo1"/>
                        <w:rPr>
                          <w:lang w:val="en-US"/>
                        </w:rPr>
                      </w:pPr>
                    </w:p>
                    <w:p w14:paraId="6C4F8CAF" w14:textId="77777777" w:rsidR="00150824" w:rsidRPr="00B94674" w:rsidRDefault="00150824">
                      <w:pPr>
                        <w:rPr>
                          <w:lang w:val="en-US"/>
                        </w:rPr>
                      </w:pPr>
                    </w:p>
                    <w:p w14:paraId="42D50452" w14:textId="77777777" w:rsidR="00150824" w:rsidRPr="00B94674" w:rsidRDefault="00150824" w:rsidP="00204E76">
                      <w:pPr>
                        <w:pStyle w:val="Ttulo1"/>
                        <w:rPr>
                          <w:lang w:val="en-US"/>
                        </w:rPr>
                      </w:pPr>
                    </w:p>
                    <w:p w14:paraId="01138340" w14:textId="77777777" w:rsidR="00150824" w:rsidRPr="00B94674" w:rsidRDefault="00150824">
                      <w:pPr>
                        <w:rPr>
                          <w:lang w:val="en-US"/>
                        </w:rPr>
                      </w:pPr>
                    </w:p>
                    <w:p w14:paraId="649EF056" w14:textId="77777777" w:rsidR="00150824" w:rsidRPr="00B94674" w:rsidRDefault="00150824" w:rsidP="00204E76">
                      <w:pPr>
                        <w:pStyle w:val="Ttulo1"/>
                        <w:rPr>
                          <w:lang w:val="en-US"/>
                        </w:rPr>
                      </w:pPr>
                    </w:p>
                    <w:p w14:paraId="4076F506" w14:textId="77777777" w:rsidR="00150824" w:rsidRPr="00B94674" w:rsidRDefault="00150824">
                      <w:pPr>
                        <w:rPr>
                          <w:lang w:val="en-US"/>
                        </w:rPr>
                      </w:pPr>
                    </w:p>
                    <w:p w14:paraId="2EA2CE0F" w14:textId="77777777" w:rsidR="00150824" w:rsidRPr="00B94674" w:rsidRDefault="00150824" w:rsidP="00204E76">
                      <w:pPr>
                        <w:pStyle w:val="Ttulo1"/>
                        <w:rPr>
                          <w:lang w:val="en-US"/>
                        </w:rPr>
                      </w:pPr>
                    </w:p>
                    <w:p w14:paraId="36C7D7FD" w14:textId="77777777" w:rsidR="00150824" w:rsidRPr="00B94674" w:rsidRDefault="00150824">
                      <w:pPr>
                        <w:rPr>
                          <w:lang w:val="en-US"/>
                        </w:rPr>
                      </w:pPr>
                    </w:p>
                    <w:p w14:paraId="2BB5C3C7" w14:textId="77777777" w:rsidR="00150824" w:rsidRPr="00B94674" w:rsidRDefault="00150824" w:rsidP="00204E76">
                      <w:pPr>
                        <w:pStyle w:val="Ttulo1"/>
                        <w:rPr>
                          <w:lang w:val="en-US"/>
                        </w:rPr>
                      </w:pPr>
                    </w:p>
                    <w:p w14:paraId="77246BFA" w14:textId="77777777" w:rsidR="00150824" w:rsidRPr="00B94674" w:rsidRDefault="00150824">
                      <w:pPr>
                        <w:rPr>
                          <w:lang w:val="en-US"/>
                        </w:rPr>
                      </w:pPr>
                    </w:p>
                    <w:p w14:paraId="4B4F48FC" w14:textId="77777777" w:rsidR="00150824" w:rsidRPr="00B94674" w:rsidRDefault="00150824" w:rsidP="00204E76">
                      <w:pPr>
                        <w:pStyle w:val="Ttulo1"/>
                        <w:rPr>
                          <w:lang w:val="en-US"/>
                        </w:rPr>
                      </w:pPr>
                    </w:p>
                    <w:p w14:paraId="3BAFCC6E" w14:textId="77777777" w:rsidR="00150824" w:rsidRPr="00B94674" w:rsidRDefault="00150824">
                      <w:pPr>
                        <w:rPr>
                          <w:lang w:val="en-US"/>
                        </w:rPr>
                      </w:pPr>
                    </w:p>
                    <w:p w14:paraId="62426C7A" w14:textId="77777777" w:rsidR="00150824" w:rsidRPr="00B94674" w:rsidRDefault="00150824" w:rsidP="00204E76">
                      <w:pPr>
                        <w:pStyle w:val="Ttulo1"/>
                        <w:rPr>
                          <w:lang w:val="en-US"/>
                        </w:rPr>
                      </w:pPr>
                    </w:p>
                    <w:p w14:paraId="29488054" w14:textId="77777777" w:rsidR="00150824" w:rsidRPr="00B94674" w:rsidRDefault="00150824">
                      <w:pPr>
                        <w:rPr>
                          <w:lang w:val="en-US"/>
                        </w:rPr>
                      </w:pPr>
                    </w:p>
                    <w:p w14:paraId="5D6FE198" w14:textId="77777777" w:rsidR="00150824" w:rsidRPr="00B94674" w:rsidRDefault="00150824" w:rsidP="00204E76">
                      <w:pPr>
                        <w:pStyle w:val="Ttulo1"/>
                        <w:rPr>
                          <w:lang w:val="en-US"/>
                        </w:rPr>
                      </w:pPr>
                    </w:p>
                    <w:p w14:paraId="282E5E36" w14:textId="77777777" w:rsidR="00150824" w:rsidRPr="00B94674" w:rsidRDefault="00150824">
                      <w:pPr>
                        <w:rPr>
                          <w:lang w:val="en-US"/>
                        </w:rPr>
                      </w:pPr>
                    </w:p>
                    <w:p w14:paraId="15E0F6DE" w14:textId="77777777" w:rsidR="00150824" w:rsidRPr="00B94674" w:rsidRDefault="00150824" w:rsidP="00204E76">
                      <w:pPr>
                        <w:pStyle w:val="Ttulo1"/>
                        <w:rPr>
                          <w:lang w:val="en-US"/>
                        </w:rPr>
                      </w:pPr>
                    </w:p>
                    <w:p w14:paraId="726B4D6E" w14:textId="77777777" w:rsidR="00150824" w:rsidRPr="00B94674" w:rsidRDefault="00150824">
                      <w:pPr>
                        <w:rPr>
                          <w:lang w:val="en-US"/>
                        </w:rPr>
                      </w:pPr>
                    </w:p>
                    <w:p w14:paraId="19866A4D" w14:textId="77777777" w:rsidR="00150824" w:rsidRPr="00B94674" w:rsidRDefault="00150824" w:rsidP="00204E76">
                      <w:pPr>
                        <w:pStyle w:val="Ttulo1"/>
                        <w:rPr>
                          <w:lang w:val="en-US"/>
                        </w:rPr>
                      </w:pPr>
                    </w:p>
                    <w:p w14:paraId="54A8D0D5" w14:textId="77777777" w:rsidR="00150824" w:rsidRPr="00B94674" w:rsidRDefault="00150824">
                      <w:pPr>
                        <w:rPr>
                          <w:lang w:val="en-US"/>
                        </w:rPr>
                      </w:pPr>
                    </w:p>
                    <w:p w14:paraId="6B605271" w14:textId="77777777" w:rsidR="00150824" w:rsidRPr="00B94674" w:rsidRDefault="00150824" w:rsidP="00204E76">
                      <w:pPr>
                        <w:pStyle w:val="Ttulo1"/>
                        <w:rPr>
                          <w:lang w:val="en-US"/>
                        </w:rPr>
                      </w:pPr>
                    </w:p>
                    <w:p w14:paraId="6947BBCC" w14:textId="77777777" w:rsidR="00150824" w:rsidRPr="00B94674" w:rsidRDefault="00150824">
                      <w:pPr>
                        <w:rPr>
                          <w:lang w:val="en-US"/>
                        </w:rPr>
                      </w:pPr>
                    </w:p>
                    <w:p w14:paraId="7FFC7FF6" w14:textId="77777777" w:rsidR="00150824" w:rsidRPr="00B94674" w:rsidRDefault="00150824" w:rsidP="00204E76">
                      <w:pPr>
                        <w:pStyle w:val="Ttulo1"/>
                        <w:rPr>
                          <w:lang w:val="en-US"/>
                        </w:rPr>
                      </w:pPr>
                    </w:p>
                    <w:p w14:paraId="14C5EE11" w14:textId="77777777" w:rsidR="00150824" w:rsidRPr="00B94674" w:rsidRDefault="00150824">
                      <w:pPr>
                        <w:rPr>
                          <w:lang w:val="en-US"/>
                        </w:rPr>
                      </w:pPr>
                    </w:p>
                    <w:p w14:paraId="084AB2A8" w14:textId="77777777" w:rsidR="00150824" w:rsidRPr="00B94674" w:rsidRDefault="00150824" w:rsidP="00204E76">
                      <w:pPr>
                        <w:pStyle w:val="Ttulo1"/>
                        <w:rPr>
                          <w:lang w:val="en-US"/>
                        </w:rPr>
                      </w:pPr>
                    </w:p>
                    <w:p w14:paraId="34B49E84" w14:textId="77777777" w:rsidR="00150824" w:rsidRPr="00B94674" w:rsidRDefault="00150824">
                      <w:pPr>
                        <w:rPr>
                          <w:lang w:val="en-US"/>
                        </w:rPr>
                      </w:pPr>
                    </w:p>
                    <w:p w14:paraId="1031EC5F" w14:textId="77777777" w:rsidR="00150824" w:rsidRPr="00B94674" w:rsidRDefault="00150824" w:rsidP="00204E76">
                      <w:pPr>
                        <w:pStyle w:val="Ttulo1"/>
                        <w:rPr>
                          <w:lang w:val="en-US"/>
                        </w:rPr>
                      </w:pPr>
                    </w:p>
                    <w:p w14:paraId="6645B7C0" w14:textId="77777777" w:rsidR="00150824" w:rsidRPr="00B94674" w:rsidRDefault="00150824">
                      <w:pPr>
                        <w:rPr>
                          <w:lang w:val="en-US"/>
                        </w:rPr>
                      </w:pPr>
                    </w:p>
                    <w:p w14:paraId="1BA72648" w14:textId="77777777" w:rsidR="00150824" w:rsidRPr="00B94674" w:rsidRDefault="00150824" w:rsidP="00204E76">
                      <w:pPr>
                        <w:pStyle w:val="Ttulo1"/>
                        <w:rPr>
                          <w:lang w:val="en-US"/>
                        </w:rPr>
                      </w:pPr>
                    </w:p>
                    <w:p w14:paraId="76745059" w14:textId="77777777" w:rsidR="00150824" w:rsidRPr="00B94674" w:rsidRDefault="00150824">
                      <w:pPr>
                        <w:rPr>
                          <w:lang w:val="en-US"/>
                        </w:rPr>
                      </w:pPr>
                    </w:p>
                    <w:p w14:paraId="673B6F60" w14:textId="77777777" w:rsidR="00150824" w:rsidRPr="00B94674" w:rsidRDefault="00150824" w:rsidP="00204E76">
                      <w:pPr>
                        <w:pStyle w:val="Ttulo1"/>
                        <w:rPr>
                          <w:lang w:val="en-US"/>
                        </w:rPr>
                      </w:pPr>
                    </w:p>
                    <w:p w14:paraId="6E2C9841" w14:textId="77777777" w:rsidR="00150824" w:rsidRPr="00B94674" w:rsidRDefault="00150824">
                      <w:pPr>
                        <w:rPr>
                          <w:lang w:val="en-US"/>
                        </w:rPr>
                      </w:pPr>
                    </w:p>
                    <w:p w14:paraId="3FD9E269" w14:textId="77777777" w:rsidR="00150824" w:rsidRPr="00B94674" w:rsidRDefault="00150824" w:rsidP="00204E76">
                      <w:pPr>
                        <w:pStyle w:val="Ttulo1"/>
                        <w:rPr>
                          <w:lang w:val="en-US"/>
                        </w:rPr>
                      </w:pPr>
                    </w:p>
                    <w:p w14:paraId="24CFA618" w14:textId="77777777" w:rsidR="00150824" w:rsidRPr="00B94674" w:rsidRDefault="00150824">
                      <w:pPr>
                        <w:rPr>
                          <w:lang w:val="en-US"/>
                        </w:rPr>
                      </w:pPr>
                    </w:p>
                    <w:p w14:paraId="4D23B94A" w14:textId="77777777" w:rsidR="00150824" w:rsidRPr="00B94674" w:rsidRDefault="00150824" w:rsidP="00204E76">
                      <w:pPr>
                        <w:pStyle w:val="Ttulo1"/>
                        <w:rPr>
                          <w:lang w:val="en-US"/>
                        </w:rPr>
                      </w:pPr>
                    </w:p>
                    <w:p w14:paraId="6E882C2A" w14:textId="77777777" w:rsidR="00150824" w:rsidRPr="00B94674" w:rsidRDefault="00150824">
                      <w:pPr>
                        <w:rPr>
                          <w:lang w:val="en-US"/>
                        </w:rPr>
                      </w:pPr>
                    </w:p>
                    <w:p w14:paraId="791330C1" w14:textId="77777777" w:rsidR="00150824" w:rsidRPr="00B94674" w:rsidRDefault="00150824" w:rsidP="00204E76">
                      <w:pPr>
                        <w:pStyle w:val="Ttulo1"/>
                        <w:rPr>
                          <w:lang w:val="en-US"/>
                        </w:rPr>
                      </w:pPr>
                    </w:p>
                    <w:p w14:paraId="704252B9" w14:textId="77777777" w:rsidR="00150824" w:rsidRPr="00B94674" w:rsidRDefault="00150824">
                      <w:pPr>
                        <w:rPr>
                          <w:lang w:val="en-US"/>
                        </w:rPr>
                      </w:pPr>
                    </w:p>
                    <w:p w14:paraId="3B6C71BA" w14:textId="77777777" w:rsidR="00150824" w:rsidRPr="00B94674" w:rsidRDefault="00150824" w:rsidP="00204E76">
                      <w:pPr>
                        <w:pStyle w:val="Ttulo1"/>
                        <w:rPr>
                          <w:lang w:val="en-US"/>
                        </w:rPr>
                      </w:pPr>
                    </w:p>
                    <w:p w14:paraId="4A53C369" w14:textId="77777777" w:rsidR="00150824" w:rsidRPr="00B94674" w:rsidRDefault="00150824">
                      <w:pPr>
                        <w:rPr>
                          <w:lang w:val="en-US"/>
                        </w:rPr>
                      </w:pPr>
                    </w:p>
                    <w:p w14:paraId="0A7C80FE" w14:textId="77777777" w:rsidR="00150824" w:rsidRPr="00B94674" w:rsidRDefault="00150824" w:rsidP="00204E76">
                      <w:pPr>
                        <w:pStyle w:val="Ttulo1"/>
                        <w:rPr>
                          <w:lang w:val="en-US"/>
                        </w:rPr>
                      </w:pPr>
                    </w:p>
                    <w:p w14:paraId="656D4EB0" w14:textId="77777777" w:rsidR="00150824" w:rsidRPr="00B94674" w:rsidRDefault="00150824">
                      <w:pPr>
                        <w:rPr>
                          <w:lang w:val="en-US"/>
                        </w:rPr>
                      </w:pPr>
                    </w:p>
                    <w:p w14:paraId="2D709B8B" w14:textId="77777777" w:rsidR="00150824" w:rsidRPr="00B94674" w:rsidRDefault="00150824" w:rsidP="00204E76">
                      <w:pPr>
                        <w:pStyle w:val="Ttulo1"/>
                        <w:rPr>
                          <w:lang w:val="en-US"/>
                        </w:rPr>
                      </w:pPr>
                    </w:p>
                    <w:p w14:paraId="540BE2A9" w14:textId="77777777" w:rsidR="00150824" w:rsidRPr="00B94674" w:rsidRDefault="00150824">
                      <w:pPr>
                        <w:rPr>
                          <w:lang w:val="en-US"/>
                        </w:rPr>
                      </w:pPr>
                    </w:p>
                    <w:p w14:paraId="67034BF4" w14:textId="77777777" w:rsidR="00150824" w:rsidRPr="00B94674" w:rsidRDefault="00150824" w:rsidP="00204E76">
                      <w:pPr>
                        <w:pStyle w:val="Ttulo1"/>
                        <w:rPr>
                          <w:lang w:val="en-US"/>
                        </w:rPr>
                      </w:pPr>
                    </w:p>
                    <w:p w14:paraId="0485B253" w14:textId="77777777" w:rsidR="00150824" w:rsidRPr="00B94674" w:rsidRDefault="00150824">
                      <w:pPr>
                        <w:rPr>
                          <w:lang w:val="en-US"/>
                        </w:rPr>
                      </w:pPr>
                    </w:p>
                    <w:p w14:paraId="1816D619" w14:textId="77777777" w:rsidR="00150824" w:rsidRPr="00B94674" w:rsidRDefault="00150824" w:rsidP="00204E76">
                      <w:pPr>
                        <w:pStyle w:val="Ttulo1"/>
                        <w:rPr>
                          <w:lang w:val="en-US"/>
                        </w:rPr>
                      </w:pPr>
                    </w:p>
                    <w:p w14:paraId="3F203C8C" w14:textId="77777777" w:rsidR="00A5206C" w:rsidRDefault="00A5206C"/>
                    <w:p w14:paraId="52BF9AEE" w14:textId="77777777" w:rsidR="00150824" w:rsidRPr="00B94674" w:rsidRDefault="00150824" w:rsidP="00204E76">
                      <w:pPr>
                        <w:pStyle w:val="Ttulo1"/>
                        <w:rPr>
                          <w:lang w:val="en-US"/>
                        </w:rPr>
                      </w:pPr>
                    </w:p>
                    <w:p w14:paraId="1BA76EA9" w14:textId="77777777" w:rsidR="00150824" w:rsidRPr="00B94674" w:rsidRDefault="00150824">
                      <w:pPr>
                        <w:rPr>
                          <w:lang w:val="en-US"/>
                        </w:rPr>
                      </w:pPr>
                    </w:p>
                    <w:p w14:paraId="014D06D7" w14:textId="77777777" w:rsidR="00150824" w:rsidRPr="00B94674" w:rsidRDefault="00150824" w:rsidP="00204E76">
                      <w:pPr>
                        <w:pStyle w:val="Ttulo1"/>
                        <w:rPr>
                          <w:lang w:val="en-US"/>
                        </w:rPr>
                      </w:pPr>
                    </w:p>
                    <w:p w14:paraId="030C177D" w14:textId="77777777" w:rsidR="00150824" w:rsidRPr="00B94674" w:rsidRDefault="00150824">
                      <w:pPr>
                        <w:rPr>
                          <w:lang w:val="en-US"/>
                        </w:rPr>
                      </w:pPr>
                    </w:p>
                    <w:p w14:paraId="01EDBE6D" w14:textId="77777777" w:rsidR="00150824" w:rsidRPr="00B94674" w:rsidRDefault="00150824" w:rsidP="00204E76">
                      <w:pPr>
                        <w:pStyle w:val="Ttulo1"/>
                        <w:rPr>
                          <w:lang w:val="en-US"/>
                        </w:rPr>
                      </w:pPr>
                    </w:p>
                    <w:p w14:paraId="18AF1A6D" w14:textId="77777777" w:rsidR="00150824" w:rsidRPr="00B94674" w:rsidRDefault="00150824">
                      <w:pPr>
                        <w:rPr>
                          <w:lang w:val="en-US"/>
                        </w:rPr>
                      </w:pPr>
                    </w:p>
                    <w:p w14:paraId="109582FE" w14:textId="77777777" w:rsidR="00150824" w:rsidRPr="00B94674" w:rsidRDefault="00150824" w:rsidP="00204E76">
                      <w:pPr>
                        <w:pStyle w:val="Ttulo1"/>
                        <w:rPr>
                          <w:lang w:val="en-US"/>
                        </w:rPr>
                      </w:pPr>
                    </w:p>
                    <w:p w14:paraId="52CEF7E7" w14:textId="77777777" w:rsidR="00150824" w:rsidRPr="00B94674" w:rsidRDefault="00150824">
                      <w:pPr>
                        <w:rPr>
                          <w:lang w:val="en-US"/>
                        </w:rPr>
                      </w:pPr>
                    </w:p>
                    <w:p w14:paraId="69094A82" w14:textId="77777777" w:rsidR="00150824" w:rsidRPr="00B94674" w:rsidRDefault="00150824" w:rsidP="00204E76">
                      <w:pPr>
                        <w:pStyle w:val="Ttulo1"/>
                        <w:rPr>
                          <w:lang w:val="en-US"/>
                        </w:rPr>
                      </w:pPr>
                    </w:p>
                    <w:p w14:paraId="247C4527" w14:textId="77777777" w:rsidR="00150824" w:rsidRPr="00B94674" w:rsidRDefault="00150824">
                      <w:pPr>
                        <w:rPr>
                          <w:lang w:val="en-US"/>
                        </w:rPr>
                      </w:pPr>
                    </w:p>
                    <w:p w14:paraId="4E75C089" w14:textId="77777777" w:rsidR="00150824" w:rsidRPr="00B94674" w:rsidRDefault="00150824" w:rsidP="00204E76">
                      <w:pPr>
                        <w:pStyle w:val="Ttulo1"/>
                        <w:rPr>
                          <w:lang w:val="en-US"/>
                        </w:rPr>
                      </w:pPr>
                    </w:p>
                    <w:p w14:paraId="166819AB" w14:textId="77777777" w:rsidR="00150824" w:rsidRPr="00B94674" w:rsidRDefault="00150824">
                      <w:pPr>
                        <w:rPr>
                          <w:lang w:val="en-US"/>
                        </w:rPr>
                      </w:pPr>
                    </w:p>
                    <w:p w14:paraId="32AD7D0E" w14:textId="77777777" w:rsidR="00150824" w:rsidRPr="00B94674" w:rsidRDefault="00150824" w:rsidP="00204E76">
                      <w:pPr>
                        <w:pStyle w:val="Ttulo1"/>
                        <w:rPr>
                          <w:lang w:val="en-US"/>
                        </w:rPr>
                      </w:pPr>
                    </w:p>
                    <w:p w14:paraId="44A343F3" w14:textId="77777777" w:rsidR="00150824" w:rsidRPr="00B94674" w:rsidRDefault="00150824">
                      <w:pPr>
                        <w:rPr>
                          <w:lang w:val="en-US"/>
                        </w:rPr>
                      </w:pPr>
                    </w:p>
                    <w:p w14:paraId="46728E27" w14:textId="77777777" w:rsidR="00150824" w:rsidRPr="00B94674" w:rsidRDefault="00150824" w:rsidP="00204E76">
                      <w:pPr>
                        <w:pStyle w:val="Ttulo1"/>
                        <w:rPr>
                          <w:lang w:val="en-US"/>
                        </w:rPr>
                      </w:pPr>
                    </w:p>
                    <w:p w14:paraId="33C455F2" w14:textId="77777777" w:rsidR="00150824" w:rsidRPr="00B94674" w:rsidRDefault="00150824">
                      <w:pPr>
                        <w:rPr>
                          <w:lang w:val="en-US"/>
                        </w:rPr>
                      </w:pPr>
                    </w:p>
                    <w:p w14:paraId="0E21EE59" w14:textId="77777777" w:rsidR="00150824" w:rsidRPr="00B94674" w:rsidRDefault="00150824" w:rsidP="00204E76">
                      <w:pPr>
                        <w:pStyle w:val="Ttulo1"/>
                        <w:rPr>
                          <w:lang w:val="en-US"/>
                        </w:rPr>
                      </w:pPr>
                    </w:p>
                    <w:p w14:paraId="46C1801B" w14:textId="77777777" w:rsidR="00150824" w:rsidRPr="00B94674" w:rsidRDefault="00150824">
                      <w:pPr>
                        <w:rPr>
                          <w:lang w:val="en-US"/>
                        </w:rPr>
                      </w:pPr>
                    </w:p>
                    <w:p w14:paraId="085C795C" w14:textId="77777777" w:rsidR="00150824" w:rsidRPr="00B94674" w:rsidRDefault="00150824" w:rsidP="00204E76">
                      <w:pPr>
                        <w:pStyle w:val="Ttulo1"/>
                        <w:rPr>
                          <w:lang w:val="en-US"/>
                        </w:rPr>
                      </w:pPr>
                    </w:p>
                    <w:p w14:paraId="5EA860F6" w14:textId="77777777" w:rsidR="00150824" w:rsidRPr="00B94674" w:rsidRDefault="00150824">
                      <w:pPr>
                        <w:rPr>
                          <w:lang w:val="en-US"/>
                        </w:rPr>
                      </w:pPr>
                    </w:p>
                    <w:p w14:paraId="7C9CB373" w14:textId="77777777" w:rsidR="00150824" w:rsidRPr="00B94674" w:rsidRDefault="00150824" w:rsidP="00204E76">
                      <w:pPr>
                        <w:pStyle w:val="Ttulo1"/>
                        <w:rPr>
                          <w:lang w:val="en-US"/>
                        </w:rPr>
                      </w:pPr>
                    </w:p>
                    <w:p w14:paraId="229D4D2C" w14:textId="77777777" w:rsidR="00150824" w:rsidRPr="00B94674" w:rsidRDefault="00150824">
                      <w:pPr>
                        <w:rPr>
                          <w:lang w:val="en-US"/>
                        </w:rPr>
                      </w:pPr>
                    </w:p>
                    <w:p w14:paraId="07A65759" w14:textId="77777777" w:rsidR="00150824" w:rsidRPr="00B94674" w:rsidRDefault="00150824" w:rsidP="00204E76">
                      <w:pPr>
                        <w:pStyle w:val="Ttulo1"/>
                        <w:rPr>
                          <w:lang w:val="en-US"/>
                        </w:rPr>
                      </w:pPr>
                    </w:p>
                    <w:p w14:paraId="137193F4" w14:textId="77777777" w:rsidR="00150824" w:rsidRPr="00B94674" w:rsidRDefault="00150824">
                      <w:pPr>
                        <w:rPr>
                          <w:lang w:val="en-US"/>
                        </w:rPr>
                      </w:pPr>
                    </w:p>
                    <w:p w14:paraId="0745A7F9" w14:textId="77777777" w:rsidR="00150824" w:rsidRPr="00B94674" w:rsidRDefault="00150824" w:rsidP="00204E76">
                      <w:pPr>
                        <w:pStyle w:val="Ttulo1"/>
                        <w:rPr>
                          <w:lang w:val="en-US"/>
                        </w:rPr>
                      </w:pPr>
                    </w:p>
                    <w:p w14:paraId="1649B501" w14:textId="77777777" w:rsidR="00150824" w:rsidRPr="00B94674" w:rsidRDefault="00150824">
                      <w:pPr>
                        <w:rPr>
                          <w:lang w:val="en-US"/>
                        </w:rPr>
                      </w:pPr>
                    </w:p>
                    <w:p w14:paraId="24B1AE06" w14:textId="77777777" w:rsidR="00150824" w:rsidRPr="00B94674" w:rsidRDefault="00150824" w:rsidP="00204E76">
                      <w:pPr>
                        <w:pStyle w:val="Ttulo1"/>
                        <w:rPr>
                          <w:lang w:val="en-US"/>
                        </w:rPr>
                      </w:pPr>
                    </w:p>
                    <w:p w14:paraId="4F6DDAAB" w14:textId="77777777" w:rsidR="00150824" w:rsidRPr="00B94674" w:rsidRDefault="00150824">
                      <w:pPr>
                        <w:rPr>
                          <w:lang w:val="en-US"/>
                        </w:rPr>
                      </w:pPr>
                    </w:p>
                    <w:p w14:paraId="446ABEB1" w14:textId="77777777" w:rsidR="00150824" w:rsidRPr="00B94674" w:rsidRDefault="00150824" w:rsidP="00204E76">
                      <w:pPr>
                        <w:pStyle w:val="Ttulo1"/>
                        <w:rPr>
                          <w:lang w:val="en-US"/>
                        </w:rPr>
                      </w:pPr>
                    </w:p>
                    <w:p w14:paraId="4E226DB5" w14:textId="77777777" w:rsidR="00150824" w:rsidRPr="00B94674" w:rsidRDefault="00150824">
                      <w:pPr>
                        <w:rPr>
                          <w:lang w:val="en-US"/>
                        </w:rPr>
                      </w:pPr>
                    </w:p>
                    <w:p w14:paraId="19D797B1" w14:textId="77777777" w:rsidR="00150824" w:rsidRPr="00B94674" w:rsidRDefault="00150824" w:rsidP="00204E76">
                      <w:pPr>
                        <w:pStyle w:val="Ttulo1"/>
                        <w:rPr>
                          <w:lang w:val="en-US"/>
                        </w:rPr>
                      </w:pPr>
                    </w:p>
                    <w:p w14:paraId="7EE31A18" w14:textId="77777777" w:rsidR="00150824" w:rsidRPr="00B94674" w:rsidRDefault="00150824">
                      <w:pPr>
                        <w:rPr>
                          <w:lang w:val="en-US"/>
                        </w:rPr>
                      </w:pPr>
                    </w:p>
                    <w:p w14:paraId="696CFEC8" w14:textId="77777777" w:rsidR="00150824" w:rsidRPr="00B94674" w:rsidRDefault="00150824" w:rsidP="00204E76">
                      <w:pPr>
                        <w:pStyle w:val="Ttulo1"/>
                        <w:rPr>
                          <w:lang w:val="en-US"/>
                        </w:rPr>
                      </w:pPr>
                    </w:p>
                    <w:p w14:paraId="1577266F" w14:textId="77777777" w:rsidR="00150824" w:rsidRPr="00B94674" w:rsidRDefault="00150824">
                      <w:pPr>
                        <w:rPr>
                          <w:lang w:val="en-US"/>
                        </w:rPr>
                      </w:pPr>
                    </w:p>
                    <w:p w14:paraId="170A39C2" w14:textId="77777777" w:rsidR="00150824" w:rsidRPr="00B94674" w:rsidRDefault="00150824" w:rsidP="00204E76">
                      <w:pPr>
                        <w:pStyle w:val="Ttulo1"/>
                        <w:rPr>
                          <w:lang w:val="en-US"/>
                        </w:rPr>
                      </w:pPr>
                    </w:p>
                    <w:p w14:paraId="7E567B40" w14:textId="77777777" w:rsidR="00150824" w:rsidRPr="00B94674" w:rsidRDefault="00150824">
                      <w:pPr>
                        <w:rPr>
                          <w:lang w:val="en-US"/>
                        </w:rPr>
                      </w:pPr>
                    </w:p>
                    <w:p w14:paraId="56C333CB" w14:textId="77777777" w:rsidR="00150824" w:rsidRPr="00B94674" w:rsidRDefault="00150824" w:rsidP="00204E76">
                      <w:pPr>
                        <w:pStyle w:val="Ttulo1"/>
                        <w:rPr>
                          <w:lang w:val="en-US"/>
                        </w:rPr>
                      </w:pPr>
                    </w:p>
                    <w:p w14:paraId="19A6E22B" w14:textId="77777777" w:rsidR="00150824" w:rsidRPr="00B94674" w:rsidRDefault="00150824">
                      <w:pPr>
                        <w:rPr>
                          <w:lang w:val="en-US"/>
                        </w:rPr>
                      </w:pPr>
                    </w:p>
                    <w:p w14:paraId="323F42EB" w14:textId="77777777" w:rsidR="00150824" w:rsidRPr="00B94674" w:rsidRDefault="00150824" w:rsidP="00204E76">
                      <w:pPr>
                        <w:pStyle w:val="Ttulo1"/>
                        <w:rPr>
                          <w:lang w:val="en-US"/>
                        </w:rPr>
                      </w:pPr>
                    </w:p>
                    <w:p w14:paraId="3FF70D29" w14:textId="77777777" w:rsidR="00150824" w:rsidRPr="00B94674" w:rsidRDefault="00150824">
                      <w:pPr>
                        <w:rPr>
                          <w:lang w:val="en-US"/>
                        </w:rPr>
                      </w:pPr>
                    </w:p>
                    <w:p w14:paraId="03C0A4EE" w14:textId="77777777" w:rsidR="00150824" w:rsidRPr="00B94674" w:rsidRDefault="00150824" w:rsidP="00204E76">
                      <w:pPr>
                        <w:pStyle w:val="Ttulo1"/>
                        <w:rPr>
                          <w:lang w:val="en-US"/>
                        </w:rPr>
                      </w:pPr>
                    </w:p>
                    <w:p w14:paraId="1083F96F" w14:textId="77777777" w:rsidR="00150824" w:rsidRPr="00B94674" w:rsidRDefault="00150824">
                      <w:pPr>
                        <w:rPr>
                          <w:lang w:val="en-US"/>
                        </w:rPr>
                      </w:pPr>
                    </w:p>
                    <w:p w14:paraId="3204C8EE" w14:textId="77777777" w:rsidR="00150824" w:rsidRPr="00B94674" w:rsidRDefault="00150824" w:rsidP="00204E76">
                      <w:pPr>
                        <w:pStyle w:val="Ttulo1"/>
                        <w:rPr>
                          <w:lang w:val="en-US"/>
                        </w:rPr>
                      </w:pPr>
                    </w:p>
                    <w:p w14:paraId="7C9D0F60" w14:textId="77777777" w:rsidR="00150824" w:rsidRPr="00B94674" w:rsidRDefault="00150824">
                      <w:pPr>
                        <w:rPr>
                          <w:lang w:val="en-US"/>
                        </w:rPr>
                      </w:pPr>
                    </w:p>
                    <w:p w14:paraId="3063C991" w14:textId="77777777" w:rsidR="00150824" w:rsidRPr="00B94674" w:rsidRDefault="00150824" w:rsidP="00204E76">
                      <w:pPr>
                        <w:pStyle w:val="Ttulo1"/>
                        <w:rPr>
                          <w:lang w:val="en-US"/>
                        </w:rPr>
                      </w:pPr>
                    </w:p>
                    <w:p w14:paraId="7F388488" w14:textId="77777777" w:rsidR="00150824" w:rsidRPr="00B94674" w:rsidRDefault="00150824">
                      <w:pPr>
                        <w:rPr>
                          <w:lang w:val="en-US"/>
                        </w:rPr>
                      </w:pPr>
                    </w:p>
                    <w:p w14:paraId="364152D6" w14:textId="77777777" w:rsidR="00150824" w:rsidRPr="00B94674" w:rsidRDefault="00150824" w:rsidP="00204E76">
                      <w:pPr>
                        <w:pStyle w:val="Ttulo1"/>
                        <w:rPr>
                          <w:lang w:val="en-US"/>
                        </w:rPr>
                      </w:pPr>
                    </w:p>
                    <w:p w14:paraId="0313B848" w14:textId="77777777" w:rsidR="00150824" w:rsidRPr="00B94674" w:rsidRDefault="00150824">
                      <w:pPr>
                        <w:rPr>
                          <w:lang w:val="en-US"/>
                        </w:rPr>
                      </w:pPr>
                    </w:p>
                    <w:p w14:paraId="26916226" w14:textId="77777777" w:rsidR="00150824" w:rsidRPr="00B94674" w:rsidRDefault="00150824" w:rsidP="00204E76">
                      <w:pPr>
                        <w:pStyle w:val="Ttulo1"/>
                        <w:rPr>
                          <w:lang w:val="en-US"/>
                        </w:rPr>
                      </w:pPr>
                    </w:p>
                    <w:p w14:paraId="326F03EE" w14:textId="77777777" w:rsidR="00150824" w:rsidRPr="00B94674" w:rsidRDefault="00150824">
                      <w:pPr>
                        <w:rPr>
                          <w:lang w:val="en-US"/>
                        </w:rPr>
                      </w:pPr>
                    </w:p>
                    <w:p w14:paraId="67F68DD0" w14:textId="77777777" w:rsidR="00150824" w:rsidRPr="00B94674" w:rsidRDefault="00150824" w:rsidP="00204E76">
                      <w:pPr>
                        <w:pStyle w:val="Ttulo1"/>
                        <w:rPr>
                          <w:lang w:val="en-US"/>
                        </w:rPr>
                      </w:pPr>
                    </w:p>
                    <w:p w14:paraId="78AB41EC" w14:textId="77777777" w:rsidR="00150824" w:rsidRPr="00B94674" w:rsidRDefault="00150824">
                      <w:pPr>
                        <w:rPr>
                          <w:lang w:val="en-US"/>
                        </w:rPr>
                      </w:pPr>
                    </w:p>
                    <w:p w14:paraId="5D0CE103" w14:textId="77777777" w:rsidR="00150824" w:rsidRPr="00B94674" w:rsidRDefault="00150824" w:rsidP="00204E76">
                      <w:pPr>
                        <w:pStyle w:val="Ttulo1"/>
                        <w:rPr>
                          <w:lang w:val="en-US"/>
                        </w:rPr>
                      </w:pPr>
                    </w:p>
                    <w:p w14:paraId="522107AE" w14:textId="77777777" w:rsidR="00150824" w:rsidRPr="00B94674" w:rsidRDefault="00150824">
                      <w:pPr>
                        <w:rPr>
                          <w:lang w:val="en-US"/>
                        </w:rPr>
                      </w:pPr>
                    </w:p>
                    <w:p w14:paraId="58308503" w14:textId="77777777" w:rsidR="00150824" w:rsidRPr="00B94674" w:rsidRDefault="00150824" w:rsidP="00204E76">
                      <w:pPr>
                        <w:pStyle w:val="Ttulo1"/>
                        <w:rPr>
                          <w:lang w:val="en-US"/>
                        </w:rPr>
                      </w:pPr>
                    </w:p>
                    <w:p w14:paraId="586BA605" w14:textId="77777777" w:rsidR="00150824" w:rsidRPr="00B94674" w:rsidRDefault="00150824">
                      <w:pPr>
                        <w:rPr>
                          <w:lang w:val="en-US"/>
                        </w:rPr>
                      </w:pPr>
                    </w:p>
                    <w:p w14:paraId="34CCF72B" w14:textId="77777777" w:rsidR="00150824" w:rsidRPr="00B94674" w:rsidRDefault="00150824" w:rsidP="00204E76">
                      <w:pPr>
                        <w:pStyle w:val="Ttulo1"/>
                        <w:rPr>
                          <w:lang w:val="en-US"/>
                        </w:rPr>
                      </w:pPr>
                    </w:p>
                    <w:p w14:paraId="3632EEEF" w14:textId="77777777" w:rsidR="00150824" w:rsidRPr="00B94674" w:rsidRDefault="00150824">
                      <w:pPr>
                        <w:rPr>
                          <w:lang w:val="en-US"/>
                        </w:rPr>
                      </w:pPr>
                    </w:p>
                    <w:p w14:paraId="5B051725" w14:textId="77777777" w:rsidR="00150824" w:rsidRPr="00B94674" w:rsidRDefault="00150824" w:rsidP="00204E76">
                      <w:pPr>
                        <w:pStyle w:val="Ttulo1"/>
                        <w:rPr>
                          <w:lang w:val="en-US"/>
                        </w:rPr>
                      </w:pPr>
                    </w:p>
                    <w:p w14:paraId="6D55DBDA" w14:textId="77777777" w:rsidR="00150824" w:rsidRPr="00B94674" w:rsidRDefault="00150824">
                      <w:pPr>
                        <w:rPr>
                          <w:lang w:val="en-US"/>
                        </w:rPr>
                      </w:pPr>
                    </w:p>
                    <w:p w14:paraId="11E02C3D" w14:textId="77777777" w:rsidR="00150824" w:rsidRPr="00B94674" w:rsidRDefault="00150824" w:rsidP="00204E76">
                      <w:pPr>
                        <w:pStyle w:val="Ttulo1"/>
                        <w:rPr>
                          <w:lang w:val="en-US"/>
                        </w:rPr>
                      </w:pPr>
                    </w:p>
                    <w:p w14:paraId="600DE551" w14:textId="77777777" w:rsidR="00150824" w:rsidRPr="00B94674" w:rsidRDefault="00150824">
                      <w:pPr>
                        <w:rPr>
                          <w:lang w:val="en-US"/>
                        </w:rPr>
                      </w:pPr>
                    </w:p>
                    <w:p w14:paraId="1023475E" w14:textId="77777777" w:rsidR="00150824" w:rsidRPr="00B94674" w:rsidRDefault="00150824" w:rsidP="00204E76">
                      <w:pPr>
                        <w:pStyle w:val="Ttulo1"/>
                        <w:rPr>
                          <w:lang w:val="en-US"/>
                        </w:rPr>
                      </w:pPr>
                    </w:p>
                    <w:p w14:paraId="3475AD0D" w14:textId="77777777" w:rsidR="00150824" w:rsidRPr="00B94674" w:rsidRDefault="00150824">
                      <w:pPr>
                        <w:rPr>
                          <w:lang w:val="en-US"/>
                        </w:rPr>
                      </w:pPr>
                    </w:p>
                    <w:p w14:paraId="217CA5A4" w14:textId="77777777" w:rsidR="00150824" w:rsidRPr="00B94674" w:rsidRDefault="00150824" w:rsidP="00204E76">
                      <w:pPr>
                        <w:pStyle w:val="Ttulo1"/>
                        <w:rPr>
                          <w:lang w:val="en-US"/>
                        </w:rPr>
                      </w:pPr>
                    </w:p>
                    <w:p w14:paraId="45EB36DB" w14:textId="77777777" w:rsidR="00150824" w:rsidRPr="00B94674" w:rsidRDefault="00150824">
                      <w:pPr>
                        <w:rPr>
                          <w:lang w:val="en-US"/>
                        </w:rPr>
                      </w:pPr>
                    </w:p>
                    <w:p w14:paraId="6BA444D3" w14:textId="77777777" w:rsidR="00150824" w:rsidRPr="00B94674" w:rsidRDefault="00150824" w:rsidP="00204E76">
                      <w:pPr>
                        <w:pStyle w:val="Ttulo1"/>
                        <w:rPr>
                          <w:lang w:val="en-US"/>
                        </w:rPr>
                      </w:pPr>
                    </w:p>
                    <w:p w14:paraId="17F1479E" w14:textId="77777777" w:rsidR="00150824" w:rsidRPr="00B94674" w:rsidRDefault="00150824">
                      <w:pPr>
                        <w:rPr>
                          <w:lang w:val="en-US"/>
                        </w:rPr>
                      </w:pPr>
                    </w:p>
                    <w:p w14:paraId="1E5540B5" w14:textId="77777777" w:rsidR="00150824" w:rsidRPr="00B94674" w:rsidRDefault="00150824" w:rsidP="00204E76">
                      <w:pPr>
                        <w:pStyle w:val="Ttulo1"/>
                        <w:rPr>
                          <w:lang w:val="en-US"/>
                        </w:rPr>
                      </w:pPr>
                    </w:p>
                    <w:p w14:paraId="47A01E18" w14:textId="77777777" w:rsidR="00150824" w:rsidRPr="00B94674" w:rsidRDefault="00150824">
                      <w:pPr>
                        <w:rPr>
                          <w:lang w:val="en-US"/>
                        </w:rPr>
                      </w:pPr>
                    </w:p>
                    <w:p w14:paraId="64AF5D5A" w14:textId="77777777" w:rsidR="00150824" w:rsidRPr="00B94674" w:rsidRDefault="00150824" w:rsidP="00204E76">
                      <w:pPr>
                        <w:pStyle w:val="Ttulo1"/>
                        <w:rPr>
                          <w:lang w:val="en-US"/>
                        </w:rPr>
                      </w:pPr>
                    </w:p>
                    <w:p w14:paraId="369D2F58" w14:textId="77777777" w:rsidR="00150824" w:rsidRPr="00B94674" w:rsidRDefault="00150824">
                      <w:pPr>
                        <w:rPr>
                          <w:lang w:val="en-US"/>
                        </w:rPr>
                      </w:pPr>
                    </w:p>
                    <w:p w14:paraId="472E2127" w14:textId="77777777" w:rsidR="00150824" w:rsidRPr="00B94674" w:rsidRDefault="00150824" w:rsidP="00204E76">
                      <w:pPr>
                        <w:pStyle w:val="Ttulo1"/>
                        <w:rPr>
                          <w:lang w:val="en-US"/>
                        </w:rPr>
                      </w:pPr>
                    </w:p>
                    <w:p w14:paraId="4FBABB5F" w14:textId="77777777" w:rsidR="00150824" w:rsidRPr="00B94674" w:rsidRDefault="00150824">
                      <w:pPr>
                        <w:rPr>
                          <w:lang w:val="en-US"/>
                        </w:rPr>
                      </w:pPr>
                    </w:p>
                    <w:p w14:paraId="49B2FC0F" w14:textId="77777777" w:rsidR="00150824" w:rsidRPr="00B94674" w:rsidRDefault="00150824" w:rsidP="00204E76">
                      <w:pPr>
                        <w:pStyle w:val="Ttulo1"/>
                        <w:rPr>
                          <w:lang w:val="en-US"/>
                        </w:rPr>
                      </w:pPr>
                    </w:p>
                    <w:p w14:paraId="727CAF67" w14:textId="77777777" w:rsidR="00150824" w:rsidRPr="00B94674" w:rsidRDefault="00150824">
                      <w:pPr>
                        <w:rPr>
                          <w:lang w:val="en-US"/>
                        </w:rPr>
                      </w:pPr>
                    </w:p>
                    <w:p w14:paraId="3461E819" w14:textId="77777777" w:rsidR="00150824" w:rsidRPr="00B94674" w:rsidRDefault="00150824" w:rsidP="00204E76">
                      <w:pPr>
                        <w:pStyle w:val="Ttulo1"/>
                        <w:rPr>
                          <w:lang w:val="en-US"/>
                        </w:rPr>
                      </w:pPr>
                    </w:p>
                    <w:p w14:paraId="2B11CD4B" w14:textId="77777777" w:rsidR="00150824" w:rsidRPr="00B94674" w:rsidRDefault="00150824">
                      <w:pPr>
                        <w:rPr>
                          <w:lang w:val="en-US"/>
                        </w:rPr>
                      </w:pPr>
                    </w:p>
                    <w:p w14:paraId="64FD714A" w14:textId="77777777" w:rsidR="00150824" w:rsidRPr="00B94674" w:rsidRDefault="00150824" w:rsidP="00204E76">
                      <w:pPr>
                        <w:pStyle w:val="Ttulo1"/>
                        <w:rPr>
                          <w:lang w:val="en-US"/>
                        </w:rPr>
                      </w:pPr>
                    </w:p>
                    <w:p w14:paraId="69F002D1" w14:textId="77777777" w:rsidR="00150824" w:rsidRPr="00B94674" w:rsidRDefault="00150824">
                      <w:pPr>
                        <w:rPr>
                          <w:lang w:val="en-US"/>
                        </w:rPr>
                      </w:pPr>
                    </w:p>
                    <w:p w14:paraId="37A8EB16" w14:textId="77777777" w:rsidR="00150824" w:rsidRPr="00B94674" w:rsidRDefault="00150824" w:rsidP="00204E76">
                      <w:pPr>
                        <w:pStyle w:val="Ttulo1"/>
                        <w:rPr>
                          <w:lang w:val="en-US"/>
                        </w:rPr>
                      </w:pPr>
                    </w:p>
                    <w:p w14:paraId="664F78B1" w14:textId="77777777" w:rsidR="00150824" w:rsidRPr="00B94674" w:rsidRDefault="00150824">
                      <w:pPr>
                        <w:rPr>
                          <w:lang w:val="en-US"/>
                        </w:rPr>
                      </w:pPr>
                    </w:p>
                    <w:p w14:paraId="11D60601" w14:textId="77777777" w:rsidR="00150824" w:rsidRPr="00B94674" w:rsidRDefault="00150824" w:rsidP="00204E76">
                      <w:pPr>
                        <w:pStyle w:val="Ttulo1"/>
                        <w:rPr>
                          <w:lang w:val="en-US"/>
                        </w:rPr>
                      </w:pPr>
                    </w:p>
                    <w:p w14:paraId="5AB116D3" w14:textId="77777777" w:rsidR="00150824" w:rsidRPr="00B94674" w:rsidRDefault="00150824">
                      <w:pPr>
                        <w:rPr>
                          <w:lang w:val="en-US"/>
                        </w:rPr>
                      </w:pPr>
                    </w:p>
                    <w:p w14:paraId="56C57AE9" w14:textId="77777777" w:rsidR="00150824" w:rsidRPr="00B94674" w:rsidRDefault="00150824" w:rsidP="00204E76">
                      <w:pPr>
                        <w:pStyle w:val="Ttulo1"/>
                        <w:rPr>
                          <w:lang w:val="en-US"/>
                        </w:rPr>
                      </w:pPr>
                    </w:p>
                    <w:p w14:paraId="710929D0" w14:textId="77777777" w:rsidR="00150824" w:rsidRPr="00B94674" w:rsidRDefault="00150824">
                      <w:pPr>
                        <w:rPr>
                          <w:lang w:val="en-US"/>
                        </w:rPr>
                      </w:pPr>
                    </w:p>
                    <w:p w14:paraId="0796035B" w14:textId="77777777" w:rsidR="00150824" w:rsidRPr="00B94674" w:rsidRDefault="00150824" w:rsidP="00204E76">
                      <w:pPr>
                        <w:pStyle w:val="Ttulo1"/>
                        <w:rPr>
                          <w:lang w:val="en-US"/>
                        </w:rPr>
                      </w:pPr>
                    </w:p>
                    <w:p w14:paraId="210B7807" w14:textId="77777777" w:rsidR="00150824" w:rsidRPr="00B94674" w:rsidRDefault="00150824">
                      <w:pPr>
                        <w:rPr>
                          <w:lang w:val="en-US"/>
                        </w:rPr>
                      </w:pPr>
                    </w:p>
                    <w:p w14:paraId="50086056" w14:textId="77777777" w:rsidR="00150824" w:rsidRPr="00B94674" w:rsidRDefault="00150824" w:rsidP="00204E76">
                      <w:pPr>
                        <w:pStyle w:val="Ttulo1"/>
                        <w:rPr>
                          <w:lang w:val="en-US"/>
                        </w:rPr>
                      </w:pPr>
                    </w:p>
                    <w:p w14:paraId="6C649B21" w14:textId="77777777" w:rsidR="00150824" w:rsidRPr="00B94674" w:rsidRDefault="00150824">
                      <w:pPr>
                        <w:rPr>
                          <w:lang w:val="en-US"/>
                        </w:rPr>
                      </w:pPr>
                    </w:p>
                    <w:p w14:paraId="6AA043A9" w14:textId="77777777" w:rsidR="00150824" w:rsidRPr="00B94674" w:rsidRDefault="00150824" w:rsidP="00204E76">
                      <w:pPr>
                        <w:pStyle w:val="Ttulo1"/>
                        <w:rPr>
                          <w:lang w:val="en-US"/>
                        </w:rPr>
                      </w:pPr>
                    </w:p>
                    <w:p w14:paraId="2150A235" w14:textId="77777777" w:rsidR="00150824" w:rsidRPr="00B94674" w:rsidRDefault="00150824">
                      <w:pPr>
                        <w:rPr>
                          <w:lang w:val="en-US"/>
                        </w:rPr>
                      </w:pPr>
                    </w:p>
                    <w:p w14:paraId="2D6B8FBD" w14:textId="77777777" w:rsidR="00150824" w:rsidRPr="00B94674" w:rsidRDefault="00150824" w:rsidP="00204E76">
                      <w:pPr>
                        <w:pStyle w:val="Ttulo1"/>
                        <w:rPr>
                          <w:lang w:val="en-US"/>
                        </w:rPr>
                      </w:pPr>
                    </w:p>
                    <w:p w14:paraId="12762040" w14:textId="77777777" w:rsidR="00150824" w:rsidRPr="00B94674" w:rsidRDefault="00150824">
                      <w:pPr>
                        <w:rPr>
                          <w:lang w:val="en-US"/>
                        </w:rPr>
                      </w:pPr>
                    </w:p>
                    <w:p w14:paraId="58C001E1" w14:textId="77777777" w:rsidR="00150824" w:rsidRPr="00B94674" w:rsidRDefault="00150824" w:rsidP="00204E76">
                      <w:pPr>
                        <w:pStyle w:val="Ttulo1"/>
                        <w:rPr>
                          <w:lang w:val="en-US"/>
                        </w:rPr>
                      </w:pPr>
                    </w:p>
                    <w:p w14:paraId="5914EB47" w14:textId="77777777" w:rsidR="00150824" w:rsidRPr="00B94674" w:rsidRDefault="00150824">
                      <w:pPr>
                        <w:rPr>
                          <w:lang w:val="en-US"/>
                        </w:rPr>
                      </w:pPr>
                    </w:p>
                    <w:p w14:paraId="1292FB22" w14:textId="77777777" w:rsidR="00150824" w:rsidRPr="00B94674" w:rsidRDefault="00150824" w:rsidP="00204E76">
                      <w:pPr>
                        <w:pStyle w:val="Ttulo1"/>
                        <w:rPr>
                          <w:lang w:val="en-US"/>
                        </w:rPr>
                      </w:pPr>
                    </w:p>
                    <w:p w14:paraId="2BB8EFE4" w14:textId="77777777" w:rsidR="00150824" w:rsidRPr="00B94674" w:rsidRDefault="00150824">
                      <w:pPr>
                        <w:rPr>
                          <w:lang w:val="en-US"/>
                        </w:rPr>
                      </w:pPr>
                    </w:p>
                    <w:p w14:paraId="70D7BB91" w14:textId="77777777" w:rsidR="00150824" w:rsidRPr="00B94674" w:rsidRDefault="00150824" w:rsidP="00204E76">
                      <w:pPr>
                        <w:pStyle w:val="Ttulo1"/>
                        <w:rPr>
                          <w:lang w:val="en-US"/>
                        </w:rPr>
                      </w:pPr>
                    </w:p>
                    <w:p w14:paraId="1F439D4B" w14:textId="77777777" w:rsidR="00150824" w:rsidRPr="00B94674" w:rsidRDefault="00150824">
                      <w:pPr>
                        <w:rPr>
                          <w:lang w:val="en-US"/>
                        </w:rPr>
                      </w:pPr>
                    </w:p>
                    <w:p w14:paraId="7FF60435" w14:textId="77777777" w:rsidR="00150824" w:rsidRPr="00B94674" w:rsidRDefault="00150824" w:rsidP="00204E76">
                      <w:pPr>
                        <w:pStyle w:val="Ttulo1"/>
                        <w:rPr>
                          <w:lang w:val="en-US"/>
                        </w:rPr>
                      </w:pPr>
                    </w:p>
                    <w:p w14:paraId="1C0C6DC7" w14:textId="77777777" w:rsidR="00150824" w:rsidRPr="00B94674" w:rsidRDefault="00150824">
                      <w:pPr>
                        <w:rPr>
                          <w:lang w:val="en-US"/>
                        </w:rPr>
                      </w:pPr>
                    </w:p>
                    <w:p w14:paraId="23DC1CF9" w14:textId="77777777" w:rsidR="00150824" w:rsidRPr="00B94674" w:rsidRDefault="00150824" w:rsidP="00204E76">
                      <w:pPr>
                        <w:pStyle w:val="Ttulo1"/>
                        <w:rPr>
                          <w:lang w:val="en-US"/>
                        </w:rPr>
                      </w:pPr>
                    </w:p>
                    <w:p w14:paraId="4E504057" w14:textId="77777777" w:rsidR="00150824" w:rsidRPr="00B94674" w:rsidRDefault="00150824">
                      <w:pPr>
                        <w:rPr>
                          <w:lang w:val="en-US"/>
                        </w:rPr>
                      </w:pPr>
                    </w:p>
                    <w:p w14:paraId="77C1392C" w14:textId="77777777" w:rsidR="00150824" w:rsidRPr="00B94674" w:rsidRDefault="00150824" w:rsidP="00204E76">
                      <w:pPr>
                        <w:pStyle w:val="Ttulo1"/>
                        <w:rPr>
                          <w:lang w:val="en-US"/>
                        </w:rPr>
                      </w:pPr>
                    </w:p>
                    <w:p w14:paraId="4ABB3895" w14:textId="77777777" w:rsidR="00150824" w:rsidRPr="00B94674" w:rsidRDefault="00150824">
                      <w:pPr>
                        <w:rPr>
                          <w:lang w:val="en-US"/>
                        </w:rPr>
                      </w:pPr>
                    </w:p>
                    <w:p w14:paraId="0B767FAD" w14:textId="77777777" w:rsidR="00150824" w:rsidRPr="00B94674" w:rsidRDefault="00150824" w:rsidP="00204E76">
                      <w:pPr>
                        <w:pStyle w:val="Ttulo1"/>
                        <w:rPr>
                          <w:lang w:val="en-US"/>
                        </w:rPr>
                      </w:pPr>
                    </w:p>
                    <w:p w14:paraId="5C0CD7A1" w14:textId="77777777" w:rsidR="00150824" w:rsidRPr="00B94674" w:rsidRDefault="00150824">
                      <w:pPr>
                        <w:rPr>
                          <w:lang w:val="en-US"/>
                        </w:rPr>
                      </w:pPr>
                    </w:p>
                    <w:p w14:paraId="73B915C6" w14:textId="77777777" w:rsidR="00150824" w:rsidRPr="00B94674" w:rsidRDefault="00150824" w:rsidP="00204E76">
                      <w:pPr>
                        <w:pStyle w:val="Ttulo1"/>
                        <w:rPr>
                          <w:lang w:val="en-US"/>
                        </w:rPr>
                      </w:pPr>
                    </w:p>
                    <w:p w14:paraId="1E85486A" w14:textId="77777777" w:rsidR="00150824" w:rsidRPr="00B94674" w:rsidRDefault="00150824">
                      <w:pPr>
                        <w:rPr>
                          <w:lang w:val="en-US"/>
                        </w:rPr>
                      </w:pPr>
                    </w:p>
                    <w:p w14:paraId="7A37CB2B" w14:textId="77777777" w:rsidR="00150824" w:rsidRPr="00B94674" w:rsidRDefault="00150824" w:rsidP="00204E76">
                      <w:pPr>
                        <w:pStyle w:val="Ttulo1"/>
                        <w:rPr>
                          <w:lang w:val="en-US"/>
                        </w:rPr>
                      </w:pPr>
                    </w:p>
                    <w:p w14:paraId="497A2775" w14:textId="77777777" w:rsidR="00150824" w:rsidRPr="00B94674" w:rsidRDefault="00150824">
                      <w:pPr>
                        <w:rPr>
                          <w:lang w:val="en-US"/>
                        </w:rPr>
                      </w:pPr>
                    </w:p>
                    <w:p w14:paraId="6E4890A3" w14:textId="77777777" w:rsidR="00150824" w:rsidRPr="00B94674" w:rsidRDefault="00150824" w:rsidP="00204E76">
                      <w:pPr>
                        <w:pStyle w:val="Ttulo1"/>
                        <w:rPr>
                          <w:lang w:val="en-US"/>
                        </w:rPr>
                      </w:pPr>
                    </w:p>
                    <w:p w14:paraId="70E1B4F3" w14:textId="77777777" w:rsidR="00150824" w:rsidRPr="00B94674" w:rsidRDefault="00150824">
                      <w:pPr>
                        <w:rPr>
                          <w:lang w:val="en-US"/>
                        </w:rPr>
                      </w:pPr>
                    </w:p>
                    <w:p w14:paraId="1DE7B24F" w14:textId="77777777" w:rsidR="00150824" w:rsidRPr="00B94674" w:rsidRDefault="00150824" w:rsidP="00204E76">
                      <w:pPr>
                        <w:pStyle w:val="Ttulo1"/>
                        <w:rPr>
                          <w:lang w:val="en-US"/>
                        </w:rPr>
                      </w:pPr>
                    </w:p>
                    <w:p w14:paraId="5CB0470E" w14:textId="77777777" w:rsidR="00150824" w:rsidRPr="00B94674" w:rsidRDefault="00150824">
                      <w:pPr>
                        <w:rPr>
                          <w:lang w:val="en-US"/>
                        </w:rPr>
                      </w:pPr>
                    </w:p>
                    <w:p w14:paraId="71A2D36D" w14:textId="77777777" w:rsidR="00150824" w:rsidRPr="00B94674" w:rsidRDefault="00150824" w:rsidP="00204E76">
                      <w:pPr>
                        <w:pStyle w:val="Ttulo1"/>
                        <w:rPr>
                          <w:lang w:val="en-US"/>
                        </w:rPr>
                      </w:pPr>
                    </w:p>
                    <w:p w14:paraId="0E95F9A8" w14:textId="77777777" w:rsidR="00150824" w:rsidRPr="00B94674" w:rsidRDefault="00150824">
                      <w:pPr>
                        <w:rPr>
                          <w:lang w:val="en-US"/>
                        </w:rPr>
                      </w:pPr>
                    </w:p>
                    <w:p w14:paraId="2A975BA7" w14:textId="77777777" w:rsidR="00150824" w:rsidRPr="00B94674" w:rsidRDefault="00150824" w:rsidP="00204E76">
                      <w:pPr>
                        <w:pStyle w:val="Ttulo1"/>
                        <w:rPr>
                          <w:lang w:val="en-US"/>
                        </w:rPr>
                      </w:pPr>
                    </w:p>
                    <w:p w14:paraId="0BA3E34C" w14:textId="77777777" w:rsidR="00150824" w:rsidRPr="00B94674" w:rsidRDefault="00150824">
                      <w:pPr>
                        <w:rPr>
                          <w:lang w:val="en-US"/>
                        </w:rPr>
                      </w:pPr>
                    </w:p>
                    <w:p w14:paraId="295394FB" w14:textId="77777777" w:rsidR="00150824" w:rsidRPr="00B94674" w:rsidRDefault="00150824" w:rsidP="00204E76">
                      <w:pPr>
                        <w:pStyle w:val="Ttulo1"/>
                        <w:rPr>
                          <w:lang w:val="en-US"/>
                        </w:rPr>
                      </w:pPr>
                    </w:p>
                    <w:p w14:paraId="068727C5" w14:textId="77777777" w:rsidR="00150824" w:rsidRPr="00B94674" w:rsidRDefault="00150824">
                      <w:pPr>
                        <w:rPr>
                          <w:lang w:val="en-US"/>
                        </w:rPr>
                      </w:pPr>
                    </w:p>
                    <w:p w14:paraId="0A0D6818" w14:textId="77777777" w:rsidR="00150824" w:rsidRPr="00B94674" w:rsidRDefault="00150824" w:rsidP="00204E76">
                      <w:pPr>
                        <w:pStyle w:val="Ttulo1"/>
                        <w:rPr>
                          <w:lang w:val="en-US"/>
                        </w:rPr>
                      </w:pPr>
                    </w:p>
                    <w:p w14:paraId="3F5F04AF" w14:textId="77777777" w:rsidR="00150824" w:rsidRPr="00B94674" w:rsidRDefault="00150824">
                      <w:pPr>
                        <w:rPr>
                          <w:lang w:val="en-US"/>
                        </w:rPr>
                      </w:pPr>
                    </w:p>
                    <w:p w14:paraId="3B438E9B" w14:textId="77777777" w:rsidR="00150824" w:rsidRPr="00B94674" w:rsidRDefault="00150824" w:rsidP="00204E76">
                      <w:pPr>
                        <w:pStyle w:val="Ttulo1"/>
                        <w:rPr>
                          <w:lang w:val="en-US"/>
                        </w:rPr>
                      </w:pPr>
                    </w:p>
                    <w:p w14:paraId="29C2B2C4" w14:textId="77777777" w:rsidR="00150824" w:rsidRPr="00B94674" w:rsidRDefault="00150824">
                      <w:pPr>
                        <w:rPr>
                          <w:lang w:val="en-US"/>
                        </w:rPr>
                      </w:pPr>
                    </w:p>
                    <w:p w14:paraId="2D50D69B" w14:textId="77777777" w:rsidR="00150824" w:rsidRPr="00B94674" w:rsidRDefault="00150824" w:rsidP="00204E76">
                      <w:pPr>
                        <w:pStyle w:val="Ttulo1"/>
                        <w:rPr>
                          <w:lang w:val="en-US"/>
                        </w:rPr>
                      </w:pPr>
                    </w:p>
                    <w:p w14:paraId="1145C424" w14:textId="77777777" w:rsidR="00A5206C" w:rsidRDefault="00A5206C"/>
                    <w:p w14:paraId="3C8245A9" w14:textId="77777777" w:rsidR="00150824" w:rsidRPr="00B94674" w:rsidRDefault="00150824" w:rsidP="00204E76">
                      <w:pPr>
                        <w:pStyle w:val="Ttulo1"/>
                        <w:rPr>
                          <w:lang w:val="en-US"/>
                        </w:rPr>
                      </w:pPr>
                    </w:p>
                    <w:p w14:paraId="6CB74127" w14:textId="77777777" w:rsidR="00150824" w:rsidRPr="00B94674" w:rsidRDefault="00150824">
                      <w:pPr>
                        <w:rPr>
                          <w:lang w:val="en-US"/>
                        </w:rPr>
                      </w:pPr>
                    </w:p>
                    <w:p w14:paraId="4D4B706D" w14:textId="77777777" w:rsidR="00150824" w:rsidRPr="00B94674" w:rsidRDefault="00150824" w:rsidP="00204E76">
                      <w:pPr>
                        <w:pStyle w:val="Ttulo1"/>
                        <w:rPr>
                          <w:lang w:val="en-US"/>
                        </w:rPr>
                      </w:pPr>
                    </w:p>
                    <w:p w14:paraId="6224D7CB" w14:textId="77777777" w:rsidR="00150824" w:rsidRPr="00B94674" w:rsidRDefault="00150824">
                      <w:pPr>
                        <w:rPr>
                          <w:lang w:val="en-US"/>
                        </w:rPr>
                      </w:pPr>
                    </w:p>
                    <w:p w14:paraId="3A776A8D" w14:textId="77777777" w:rsidR="00150824" w:rsidRPr="00B94674" w:rsidRDefault="00150824" w:rsidP="00204E76">
                      <w:pPr>
                        <w:pStyle w:val="Ttulo1"/>
                        <w:rPr>
                          <w:lang w:val="en-US"/>
                        </w:rPr>
                      </w:pPr>
                    </w:p>
                    <w:p w14:paraId="123F7AF8" w14:textId="77777777" w:rsidR="00150824" w:rsidRPr="00B94674" w:rsidRDefault="00150824">
                      <w:pPr>
                        <w:rPr>
                          <w:lang w:val="en-US"/>
                        </w:rPr>
                      </w:pPr>
                    </w:p>
                    <w:p w14:paraId="285D241B" w14:textId="77777777" w:rsidR="00150824" w:rsidRPr="00B94674" w:rsidRDefault="00150824" w:rsidP="00204E76">
                      <w:pPr>
                        <w:pStyle w:val="Ttulo1"/>
                        <w:rPr>
                          <w:lang w:val="en-US"/>
                        </w:rPr>
                      </w:pPr>
                    </w:p>
                    <w:p w14:paraId="183EF980" w14:textId="77777777" w:rsidR="00150824" w:rsidRPr="00B94674" w:rsidRDefault="00150824">
                      <w:pPr>
                        <w:rPr>
                          <w:lang w:val="en-US"/>
                        </w:rPr>
                      </w:pPr>
                    </w:p>
                    <w:p w14:paraId="42F6673C" w14:textId="77777777" w:rsidR="00150824" w:rsidRPr="00B94674" w:rsidRDefault="00150824" w:rsidP="00204E76">
                      <w:pPr>
                        <w:pStyle w:val="Ttulo1"/>
                        <w:rPr>
                          <w:lang w:val="en-US"/>
                        </w:rPr>
                      </w:pPr>
                    </w:p>
                    <w:p w14:paraId="01E34A6F" w14:textId="77777777" w:rsidR="00150824" w:rsidRPr="00B94674" w:rsidRDefault="00150824">
                      <w:pPr>
                        <w:rPr>
                          <w:lang w:val="en-US"/>
                        </w:rPr>
                      </w:pPr>
                    </w:p>
                    <w:p w14:paraId="07AB2B71" w14:textId="77777777" w:rsidR="00150824" w:rsidRPr="00B94674" w:rsidRDefault="00150824" w:rsidP="00204E76">
                      <w:pPr>
                        <w:pStyle w:val="Ttulo1"/>
                        <w:rPr>
                          <w:lang w:val="en-US"/>
                        </w:rPr>
                      </w:pPr>
                    </w:p>
                    <w:p w14:paraId="4CAE3A7C" w14:textId="77777777" w:rsidR="00150824" w:rsidRPr="00B94674" w:rsidRDefault="00150824">
                      <w:pPr>
                        <w:rPr>
                          <w:lang w:val="en-US"/>
                        </w:rPr>
                      </w:pPr>
                    </w:p>
                    <w:p w14:paraId="53068CDD" w14:textId="77777777" w:rsidR="00150824" w:rsidRPr="00B94674" w:rsidRDefault="00150824" w:rsidP="00204E76">
                      <w:pPr>
                        <w:pStyle w:val="Ttulo1"/>
                        <w:rPr>
                          <w:lang w:val="en-US"/>
                        </w:rPr>
                      </w:pPr>
                    </w:p>
                    <w:p w14:paraId="3D56E56F" w14:textId="77777777" w:rsidR="00150824" w:rsidRPr="00B94674" w:rsidRDefault="00150824">
                      <w:pPr>
                        <w:rPr>
                          <w:lang w:val="en-US"/>
                        </w:rPr>
                      </w:pPr>
                    </w:p>
                    <w:p w14:paraId="49ACA36C" w14:textId="77777777" w:rsidR="00150824" w:rsidRPr="00B94674" w:rsidRDefault="00150824" w:rsidP="00204E76">
                      <w:pPr>
                        <w:pStyle w:val="Ttulo1"/>
                        <w:rPr>
                          <w:lang w:val="en-US"/>
                        </w:rPr>
                      </w:pPr>
                    </w:p>
                    <w:p w14:paraId="7F0646BD" w14:textId="77777777" w:rsidR="00150824" w:rsidRPr="00B94674" w:rsidRDefault="00150824">
                      <w:pPr>
                        <w:rPr>
                          <w:lang w:val="en-US"/>
                        </w:rPr>
                      </w:pPr>
                    </w:p>
                    <w:p w14:paraId="2ED4BF11" w14:textId="77777777" w:rsidR="00150824" w:rsidRPr="00B94674" w:rsidRDefault="00150824" w:rsidP="00204E76">
                      <w:pPr>
                        <w:pStyle w:val="Ttulo1"/>
                        <w:rPr>
                          <w:lang w:val="en-US"/>
                        </w:rPr>
                      </w:pPr>
                    </w:p>
                    <w:p w14:paraId="32B2B323" w14:textId="77777777" w:rsidR="00150824" w:rsidRPr="00B94674" w:rsidRDefault="00150824">
                      <w:pPr>
                        <w:rPr>
                          <w:lang w:val="en-US"/>
                        </w:rPr>
                      </w:pPr>
                    </w:p>
                    <w:p w14:paraId="0C8F15E4" w14:textId="77777777" w:rsidR="00150824" w:rsidRPr="00B94674" w:rsidRDefault="00150824" w:rsidP="00204E76">
                      <w:pPr>
                        <w:pStyle w:val="Ttulo1"/>
                        <w:rPr>
                          <w:lang w:val="en-US"/>
                        </w:rPr>
                      </w:pPr>
                    </w:p>
                    <w:p w14:paraId="68478CF0" w14:textId="77777777" w:rsidR="00150824" w:rsidRPr="00B94674" w:rsidRDefault="00150824">
                      <w:pPr>
                        <w:rPr>
                          <w:lang w:val="en-US"/>
                        </w:rPr>
                      </w:pPr>
                    </w:p>
                    <w:p w14:paraId="1BF6CD79" w14:textId="77777777" w:rsidR="00150824" w:rsidRPr="00B94674" w:rsidRDefault="00150824" w:rsidP="00204E76">
                      <w:pPr>
                        <w:pStyle w:val="Ttulo1"/>
                        <w:rPr>
                          <w:lang w:val="en-US"/>
                        </w:rPr>
                      </w:pPr>
                    </w:p>
                    <w:p w14:paraId="66355F37" w14:textId="77777777" w:rsidR="00150824" w:rsidRPr="00B94674" w:rsidRDefault="00150824">
                      <w:pPr>
                        <w:rPr>
                          <w:lang w:val="en-US"/>
                        </w:rPr>
                      </w:pPr>
                    </w:p>
                    <w:p w14:paraId="2892AD07" w14:textId="77777777" w:rsidR="00150824" w:rsidRPr="00B94674" w:rsidRDefault="00150824" w:rsidP="00204E76">
                      <w:pPr>
                        <w:pStyle w:val="Ttulo1"/>
                        <w:rPr>
                          <w:lang w:val="en-US"/>
                        </w:rPr>
                      </w:pPr>
                    </w:p>
                    <w:p w14:paraId="1E04BC8A" w14:textId="77777777" w:rsidR="00150824" w:rsidRPr="00B94674" w:rsidRDefault="00150824">
                      <w:pPr>
                        <w:rPr>
                          <w:lang w:val="en-US"/>
                        </w:rPr>
                      </w:pPr>
                    </w:p>
                    <w:p w14:paraId="36C1A930" w14:textId="77777777" w:rsidR="00150824" w:rsidRPr="00B94674" w:rsidRDefault="00150824" w:rsidP="00204E76">
                      <w:pPr>
                        <w:pStyle w:val="Ttulo1"/>
                        <w:rPr>
                          <w:lang w:val="en-US"/>
                        </w:rPr>
                      </w:pPr>
                    </w:p>
                    <w:p w14:paraId="3E8472F9" w14:textId="77777777" w:rsidR="00150824" w:rsidRPr="00B94674" w:rsidRDefault="00150824">
                      <w:pPr>
                        <w:rPr>
                          <w:lang w:val="en-US"/>
                        </w:rPr>
                      </w:pPr>
                    </w:p>
                    <w:p w14:paraId="7A3BA0CE" w14:textId="77777777" w:rsidR="00150824" w:rsidRPr="00B94674" w:rsidRDefault="00150824" w:rsidP="00204E76">
                      <w:pPr>
                        <w:pStyle w:val="Ttulo1"/>
                        <w:rPr>
                          <w:lang w:val="en-US"/>
                        </w:rPr>
                      </w:pPr>
                    </w:p>
                    <w:p w14:paraId="5C9503AF" w14:textId="77777777" w:rsidR="00150824" w:rsidRPr="00B94674" w:rsidRDefault="00150824">
                      <w:pPr>
                        <w:rPr>
                          <w:lang w:val="en-US"/>
                        </w:rPr>
                      </w:pPr>
                    </w:p>
                    <w:p w14:paraId="5BBB2C5C" w14:textId="77777777" w:rsidR="00150824" w:rsidRPr="00B94674" w:rsidRDefault="00150824" w:rsidP="00204E76">
                      <w:pPr>
                        <w:pStyle w:val="Ttulo1"/>
                        <w:rPr>
                          <w:lang w:val="en-US"/>
                        </w:rPr>
                      </w:pPr>
                    </w:p>
                    <w:p w14:paraId="36A1B2D1" w14:textId="77777777" w:rsidR="00150824" w:rsidRPr="00B94674" w:rsidRDefault="00150824">
                      <w:pPr>
                        <w:rPr>
                          <w:lang w:val="en-US"/>
                        </w:rPr>
                      </w:pPr>
                    </w:p>
                    <w:p w14:paraId="7455DD41" w14:textId="77777777" w:rsidR="00150824" w:rsidRPr="00B94674" w:rsidRDefault="00150824" w:rsidP="00204E76">
                      <w:pPr>
                        <w:pStyle w:val="Ttulo1"/>
                        <w:rPr>
                          <w:lang w:val="en-US"/>
                        </w:rPr>
                      </w:pPr>
                    </w:p>
                    <w:p w14:paraId="1D1604F2" w14:textId="77777777" w:rsidR="00150824" w:rsidRPr="00B94674" w:rsidRDefault="00150824">
                      <w:pPr>
                        <w:rPr>
                          <w:lang w:val="en-US"/>
                        </w:rPr>
                      </w:pPr>
                    </w:p>
                    <w:p w14:paraId="70C874FA" w14:textId="77777777" w:rsidR="00150824" w:rsidRPr="00B94674" w:rsidRDefault="00150824" w:rsidP="00204E76">
                      <w:pPr>
                        <w:pStyle w:val="Ttulo1"/>
                        <w:rPr>
                          <w:lang w:val="en-US"/>
                        </w:rPr>
                      </w:pPr>
                    </w:p>
                    <w:p w14:paraId="553C9C72" w14:textId="77777777" w:rsidR="00150824" w:rsidRPr="00B94674" w:rsidRDefault="00150824">
                      <w:pPr>
                        <w:rPr>
                          <w:lang w:val="en-US"/>
                        </w:rPr>
                      </w:pPr>
                    </w:p>
                    <w:p w14:paraId="114AA48C" w14:textId="77777777" w:rsidR="00150824" w:rsidRPr="00B94674" w:rsidRDefault="00150824" w:rsidP="00204E76">
                      <w:pPr>
                        <w:pStyle w:val="Ttulo1"/>
                        <w:rPr>
                          <w:lang w:val="en-US"/>
                        </w:rPr>
                      </w:pPr>
                    </w:p>
                    <w:p w14:paraId="77974E3F" w14:textId="77777777" w:rsidR="00150824" w:rsidRPr="00B94674" w:rsidRDefault="00150824">
                      <w:pPr>
                        <w:rPr>
                          <w:lang w:val="en-US"/>
                        </w:rPr>
                      </w:pPr>
                    </w:p>
                    <w:p w14:paraId="02A1BA5B" w14:textId="77777777" w:rsidR="00150824" w:rsidRPr="00B94674" w:rsidRDefault="00150824" w:rsidP="00204E76">
                      <w:pPr>
                        <w:pStyle w:val="Ttulo1"/>
                        <w:rPr>
                          <w:lang w:val="en-US"/>
                        </w:rPr>
                      </w:pPr>
                    </w:p>
                    <w:p w14:paraId="1176E517" w14:textId="77777777" w:rsidR="00150824" w:rsidRPr="00B94674" w:rsidRDefault="00150824">
                      <w:pPr>
                        <w:rPr>
                          <w:lang w:val="en-US"/>
                        </w:rPr>
                      </w:pPr>
                    </w:p>
                    <w:p w14:paraId="193F6765" w14:textId="77777777" w:rsidR="00150824" w:rsidRPr="00B94674" w:rsidRDefault="00150824" w:rsidP="00204E76">
                      <w:pPr>
                        <w:pStyle w:val="Ttulo1"/>
                        <w:rPr>
                          <w:lang w:val="en-US"/>
                        </w:rPr>
                      </w:pPr>
                    </w:p>
                    <w:p w14:paraId="306E5579" w14:textId="77777777" w:rsidR="00150824" w:rsidRPr="00B94674" w:rsidRDefault="00150824">
                      <w:pPr>
                        <w:rPr>
                          <w:lang w:val="en-US"/>
                        </w:rPr>
                      </w:pPr>
                    </w:p>
                    <w:p w14:paraId="13D1DD40" w14:textId="77777777" w:rsidR="00150824" w:rsidRPr="00B94674" w:rsidRDefault="00150824" w:rsidP="00204E76">
                      <w:pPr>
                        <w:pStyle w:val="Ttulo1"/>
                        <w:rPr>
                          <w:lang w:val="en-US"/>
                        </w:rPr>
                      </w:pPr>
                    </w:p>
                    <w:p w14:paraId="75218F01" w14:textId="77777777" w:rsidR="00150824" w:rsidRPr="00B94674" w:rsidRDefault="00150824">
                      <w:pPr>
                        <w:rPr>
                          <w:lang w:val="en-US"/>
                        </w:rPr>
                      </w:pPr>
                    </w:p>
                    <w:p w14:paraId="23780064" w14:textId="77777777" w:rsidR="00150824" w:rsidRPr="00B94674" w:rsidRDefault="00150824" w:rsidP="00204E76">
                      <w:pPr>
                        <w:pStyle w:val="Ttulo1"/>
                        <w:rPr>
                          <w:lang w:val="en-US"/>
                        </w:rPr>
                      </w:pPr>
                    </w:p>
                    <w:p w14:paraId="4DB3CCE0" w14:textId="77777777" w:rsidR="00150824" w:rsidRPr="00B94674" w:rsidRDefault="00150824">
                      <w:pPr>
                        <w:rPr>
                          <w:lang w:val="en-US"/>
                        </w:rPr>
                      </w:pPr>
                    </w:p>
                    <w:p w14:paraId="05C79155" w14:textId="77777777" w:rsidR="00150824" w:rsidRPr="00B94674" w:rsidRDefault="00150824" w:rsidP="00204E76">
                      <w:pPr>
                        <w:pStyle w:val="Ttulo1"/>
                        <w:rPr>
                          <w:lang w:val="en-US"/>
                        </w:rPr>
                      </w:pPr>
                    </w:p>
                    <w:p w14:paraId="541F2931" w14:textId="77777777" w:rsidR="00150824" w:rsidRPr="00B94674" w:rsidRDefault="00150824">
                      <w:pPr>
                        <w:rPr>
                          <w:lang w:val="en-US"/>
                        </w:rPr>
                      </w:pPr>
                    </w:p>
                    <w:p w14:paraId="4A7C294C" w14:textId="77777777" w:rsidR="00150824" w:rsidRPr="00B94674" w:rsidRDefault="00150824" w:rsidP="00204E76">
                      <w:pPr>
                        <w:pStyle w:val="Ttulo1"/>
                        <w:rPr>
                          <w:lang w:val="en-US"/>
                        </w:rPr>
                      </w:pPr>
                    </w:p>
                    <w:p w14:paraId="1849230D" w14:textId="77777777" w:rsidR="00150824" w:rsidRPr="00B94674" w:rsidRDefault="00150824">
                      <w:pPr>
                        <w:rPr>
                          <w:lang w:val="en-US"/>
                        </w:rPr>
                      </w:pPr>
                    </w:p>
                    <w:p w14:paraId="48D2666A" w14:textId="77777777" w:rsidR="00150824" w:rsidRPr="00B94674" w:rsidRDefault="00150824" w:rsidP="00204E76">
                      <w:pPr>
                        <w:pStyle w:val="Ttulo1"/>
                        <w:rPr>
                          <w:lang w:val="en-US"/>
                        </w:rPr>
                      </w:pPr>
                    </w:p>
                    <w:p w14:paraId="4AAFCF4B" w14:textId="77777777" w:rsidR="00150824" w:rsidRPr="00B94674" w:rsidRDefault="00150824">
                      <w:pPr>
                        <w:rPr>
                          <w:lang w:val="en-US"/>
                        </w:rPr>
                      </w:pPr>
                    </w:p>
                    <w:p w14:paraId="55B04178" w14:textId="77777777" w:rsidR="00150824" w:rsidRPr="00B94674" w:rsidRDefault="00150824" w:rsidP="00204E76">
                      <w:pPr>
                        <w:pStyle w:val="Ttulo1"/>
                        <w:rPr>
                          <w:lang w:val="en-US"/>
                        </w:rPr>
                      </w:pPr>
                    </w:p>
                    <w:p w14:paraId="65CC6E89" w14:textId="77777777" w:rsidR="00150824" w:rsidRPr="00B94674" w:rsidRDefault="00150824">
                      <w:pPr>
                        <w:rPr>
                          <w:lang w:val="en-US"/>
                        </w:rPr>
                      </w:pPr>
                    </w:p>
                    <w:p w14:paraId="6EB964B8" w14:textId="77777777" w:rsidR="00150824" w:rsidRPr="00B94674" w:rsidRDefault="00150824" w:rsidP="00204E76">
                      <w:pPr>
                        <w:pStyle w:val="Ttulo1"/>
                        <w:rPr>
                          <w:lang w:val="en-US"/>
                        </w:rPr>
                      </w:pPr>
                    </w:p>
                    <w:p w14:paraId="5959D6B6" w14:textId="77777777" w:rsidR="00150824" w:rsidRPr="00B94674" w:rsidRDefault="00150824">
                      <w:pPr>
                        <w:rPr>
                          <w:lang w:val="en-US"/>
                        </w:rPr>
                      </w:pPr>
                    </w:p>
                    <w:p w14:paraId="668EE54C" w14:textId="77777777" w:rsidR="00150824" w:rsidRPr="00B94674" w:rsidRDefault="00150824" w:rsidP="00204E76">
                      <w:pPr>
                        <w:pStyle w:val="Ttulo1"/>
                        <w:rPr>
                          <w:lang w:val="en-US"/>
                        </w:rPr>
                      </w:pPr>
                    </w:p>
                    <w:p w14:paraId="12FF8501" w14:textId="77777777" w:rsidR="00150824" w:rsidRPr="00B94674" w:rsidRDefault="00150824">
                      <w:pPr>
                        <w:rPr>
                          <w:lang w:val="en-US"/>
                        </w:rPr>
                      </w:pPr>
                    </w:p>
                    <w:p w14:paraId="6F9E3C85" w14:textId="77777777" w:rsidR="00150824" w:rsidRPr="00B94674" w:rsidRDefault="00150824" w:rsidP="00204E76">
                      <w:pPr>
                        <w:pStyle w:val="Ttulo1"/>
                        <w:rPr>
                          <w:lang w:val="en-US"/>
                        </w:rPr>
                      </w:pPr>
                    </w:p>
                    <w:p w14:paraId="2484AD42" w14:textId="77777777" w:rsidR="00150824" w:rsidRPr="00B94674" w:rsidRDefault="00150824">
                      <w:pPr>
                        <w:rPr>
                          <w:lang w:val="en-US"/>
                        </w:rPr>
                      </w:pPr>
                    </w:p>
                    <w:p w14:paraId="10F78908" w14:textId="77777777" w:rsidR="00150824" w:rsidRPr="00B94674" w:rsidRDefault="00150824" w:rsidP="00204E76">
                      <w:pPr>
                        <w:pStyle w:val="Ttulo1"/>
                        <w:rPr>
                          <w:lang w:val="en-US"/>
                        </w:rPr>
                      </w:pPr>
                    </w:p>
                    <w:p w14:paraId="0350B966" w14:textId="77777777" w:rsidR="00150824" w:rsidRPr="00B94674" w:rsidRDefault="00150824">
                      <w:pPr>
                        <w:rPr>
                          <w:lang w:val="en-US"/>
                        </w:rPr>
                      </w:pPr>
                    </w:p>
                    <w:p w14:paraId="4AE52817" w14:textId="77777777" w:rsidR="00150824" w:rsidRPr="00B94674" w:rsidRDefault="00150824" w:rsidP="00204E76">
                      <w:pPr>
                        <w:pStyle w:val="Ttulo1"/>
                        <w:rPr>
                          <w:lang w:val="en-US"/>
                        </w:rPr>
                      </w:pPr>
                    </w:p>
                    <w:p w14:paraId="543FD060" w14:textId="77777777" w:rsidR="00150824" w:rsidRPr="00B94674" w:rsidRDefault="00150824">
                      <w:pPr>
                        <w:rPr>
                          <w:lang w:val="en-US"/>
                        </w:rPr>
                      </w:pPr>
                    </w:p>
                    <w:p w14:paraId="2F29D170" w14:textId="77777777" w:rsidR="00150824" w:rsidRPr="00B94674" w:rsidRDefault="00150824" w:rsidP="00204E76">
                      <w:pPr>
                        <w:pStyle w:val="Ttulo1"/>
                        <w:rPr>
                          <w:lang w:val="en-US"/>
                        </w:rPr>
                      </w:pPr>
                    </w:p>
                    <w:p w14:paraId="72547201" w14:textId="77777777" w:rsidR="00150824" w:rsidRPr="00B94674" w:rsidRDefault="00150824">
                      <w:pPr>
                        <w:rPr>
                          <w:lang w:val="en-US"/>
                        </w:rPr>
                      </w:pPr>
                    </w:p>
                    <w:p w14:paraId="2CA672AC" w14:textId="77777777" w:rsidR="00150824" w:rsidRPr="00B94674" w:rsidRDefault="00150824" w:rsidP="00204E76">
                      <w:pPr>
                        <w:pStyle w:val="Ttulo1"/>
                        <w:rPr>
                          <w:lang w:val="en-US"/>
                        </w:rPr>
                      </w:pPr>
                    </w:p>
                    <w:p w14:paraId="0889EFF4" w14:textId="77777777" w:rsidR="00150824" w:rsidRPr="00B94674" w:rsidRDefault="00150824">
                      <w:pPr>
                        <w:rPr>
                          <w:lang w:val="en-US"/>
                        </w:rPr>
                      </w:pPr>
                    </w:p>
                    <w:p w14:paraId="2EC71159" w14:textId="77777777" w:rsidR="00150824" w:rsidRPr="00B94674" w:rsidRDefault="00150824" w:rsidP="00204E76">
                      <w:pPr>
                        <w:pStyle w:val="Ttulo1"/>
                        <w:rPr>
                          <w:lang w:val="en-US"/>
                        </w:rPr>
                      </w:pPr>
                    </w:p>
                    <w:p w14:paraId="25F15588" w14:textId="77777777" w:rsidR="00150824" w:rsidRPr="00B94674" w:rsidRDefault="00150824">
                      <w:pPr>
                        <w:rPr>
                          <w:lang w:val="en-US"/>
                        </w:rPr>
                      </w:pPr>
                    </w:p>
                    <w:p w14:paraId="366AFFD9" w14:textId="77777777" w:rsidR="00150824" w:rsidRPr="00B94674" w:rsidRDefault="00150824" w:rsidP="00204E76">
                      <w:pPr>
                        <w:pStyle w:val="Ttulo1"/>
                        <w:rPr>
                          <w:lang w:val="en-US"/>
                        </w:rPr>
                      </w:pPr>
                    </w:p>
                    <w:p w14:paraId="41E5FF93" w14:textId="77777777" w:rsidR="00150824" w:rsidRPr="00B94674" w:rsidRDefault="00150824">
                      <w:pPr>
                        <w:rPr>
                          <w:lang w:val="en-US"/>
                        </w:rPr>
                      </w:pPr>
                    </w:p>
                    <w:p w14:paraId="2F8A78C7" w14:textId="77777777" w:rsidR="00150824" w:rsidRPr="00B94674" w:rsidRDefault="00150824" w:rsidP="00204E76">
                      <w:pPr>
                        <w:pStyle w:val="Ttulo1"/>
                        <w:rPr>
                          <w:lang w:val="en-US"/>
                        </w:rPr>
                      </w:pPr>
                    </w:p>
                    <w:p w14:paraId="6E4843FB" w14:textId="77777777" w:rsidR="00150824" w:rsidRPr="00B94674" w:rsidRDefault="00150824">
                      <w:pPr>
                        <w:rPr>
                          <w:lang w:val="en-US"/>
                        </w:rPr>
                      </w:pPr>
                    </w:p>
                    <w:p w14:paraId="6564DE48" w14:textId="77777777" w:rsidR="00150824" w:rsidRPr="00B94674" w:rsidRDefault="00150824" w:rsidP="00204E76">
                      <w:pPr>
                        <w:pStyle w:val="Ttulo1"/>
                        <w:rPr>
                          <w:lang w:val="en-US"/>
                        </w:rPr>
                      </w:pPr>
                    </w:p>
                    <w:p w14:paraId="69B051C9" w14:textId="77777777" w:rsidR="00150824" w:rsidRPr="00B94674" w:rsidRDefault="00150824">
                      <w:pPr>
                        <w:rPr>
                          <w:lang w:val="en-US"/>
                        </w:rPr>
                      </w:pPr>
                    </w:p>
                    <w:p w14:paraId="2C3E7FDC" w14:textId="77777777" w:rsidR="00150824" w:rsidRPr="00B94674" w:rsidRDefault="00150824" w:rsidP="00204E76">
                      <w:pPr>
                        <w:pStyle w:val="Ttulo1"/>
                        <w:rPr>
                          <w:lang w:val="en-US"/>
                        </w:rPr>
                      </w:pPr>
                    </w:p>
                    <w:p w14:paraId="74BBEDB7" w14:textId="77777777" w:rsidR="00150824" w:rsidRPr="00B94674" w:rsidRDefault="00150824">
                      <w:pPr>
                        <w:rPr>
                          <w:lang w:val="en-US"/>
                        </w:rPr>
                      </w:pPr>
                    </w:p>
                    <w:p w14:paraId="689B7AAB" w14:textId="77777777" w:rsidR="00150824" w:rsidRPr="00B94674" w:rsidRDefault="00150824" w:rsidP="00204E76">
                      <w:pPr>
                        <w:pStyle w:val="Ttulo1"/>
                        <w:rPr>
                          <w:lang w:val="en-US"/>
                        </w:rPr>
                      </w:pPr>
                    </w:p>
                    <w:p w14:paraId="2FBDCF42" w14:textId="77777777" w:rsidR="00150824" w:rsidRPr="00B94674" w:rsidRDefault="00150824">
                      <w:pPr>
                        <w:rPr>
                          <w:lang w:val="en-US"/>
                        </w:rPr>
                      </w:pPr>
                    </w:p>
                    <w:p w14:paraId="1FC4E85A" w14:textId="77777777" w:rsidR="00150824" w:rsidRPr="00B94674" w:rsidRDefault="00150824" w:rsidP="00204E76">
                      <w:pPr>
                        <w:pStyle w:val="Ttulo1"/>
                        <w:rPr>
                          <w:lang w:val="en-US"/>
                        </w:rPr>
                      </w:pPr>
                    </w:p>
                    <w:p w14:paraId="60128236" w14:textId="77777777" w:rsidR="00150824" w:rsidRPr="00B94674" w:rsidRDefault="00150824">
                      <w:pPr>
                        <w:rPr>
                          <w:lang w:val="en-US"/>
                        </w:rPr>
                      </w:pPr>
                    </w:p>
                    <w:p w14:paraId="411A3054" w14:textId="77777777" w:rsidR="00150824" w:rsidRPr="00B94674" w:rsidRDefault="00150824" w:rsidP="00204E76">
                      <w:pPr>
                        <w:pStyle w:val="Ttulo1"/>
                        <w:rPr>
                          <w:lang w:val="en-US"/>
                        </w:rPr>
                      </w:pPr>
                    </w:p>
                    <w:p w14:paraId="24BCD0C6" w14:textId="77777777" w:rsidR="00150824" w:rsidRPr="00B94674" w:rsidRDefault="00150824">
                      <w:pPr>
                        <w:rPr>
                          <w:lang w:val="en-US"/>
                        </w:rPr>
                      </w:pPr>
                    </w:p>
                    <w:p w14:paraId="7AA1EFA1" w14:textId="77777777" w:rsidR="00150824" w:rsidRPr="00B94674" w:rsidRDefault="00150824" w:rsidP="00204E76">
                      <w:pPr>
                        <w:pStyle w:val="Ttulo1"/>
                        <w:rPr>
                          <w:lang w:val="en-US"/>
                        </w:rPr>
                      </w:pPr>
                    </w:p>
                    <w:p w14:paraId="3172DA11" w14:textId="77777777" w:rsidR="00150824" w:rsidRPr="00B94674" w:rsidRDefault="00150824">
                      <w:pPr>
                        <w:rPr>
                          <w:lang w:val="en-US"/>
                        </w:rPr>
                      </w:pPr>
                    </w:p>
                    <w:p w14:paraId="1E248B48" w14:textId="77777777" w:rsidR="00150824" w:rsidRPr="00B94674" w:rsidRDefault="00150824" w:rsidP="00204E76">
                      <w:pPr>
                        <w:pStyle w:val="Ttulo1"/>
                        <w:rPr>
                          <w:lang w:val="en-US"/>
                        </w:rPr>
                      </w:pPr>
                    </w:p>
                    <w:p w14:paraId="7AFFF91B" w14:textId="77777777" w:rsidR="00150824" w:rsidRPr="00B94674" w:rsidRDefault="00150824">
                      <w:pPr>
                        <w:rPr>
                          <w:lang w:val="en-US"/>
                        </w:rPr>
                      </w:pPr>
                    </w:p>
                    <w:p w14:paraId="49048A9A" w14:textId="77777777" w:rsidR="00150824" w:rsidRPr="00B94674" w:rsidRDefault="00150824" w:rsidP="00204E76">
                      <w:pPr>
                        <w:pStyle w:val="Ttulo1"/>
                        <w:rPr>
                          <w:lang w:val="en-US"/>
                        </w:rPr>
                      </w:pPr>
                    </w:p>
                    <w:p w14:paraId="4E461148" w14:textId="77777777" w:rsidR="00150824" w:rsidRPr="00B94674" w:rsidRDefault="00150824">
                      <w:pPr>
                        <w:rPr>
                          <w:lang w:val="en-US"/>
                        </w:rPr>
                      </w:pPr>
                    </w:p>
                    <w:p w14:paraId="7111E11A" w14:textId="77777777" w:rsidR="00150824" w:rsidRPr="00B94674" w:rsidRDefault="00150824" w:rsidP="00204E76">
                      <w:pPr>
                        <w:pStyle w:val="Ttulo1"/>
                        <w:rPr>
                          <w:lang w:val="en-US"/>
                        </w:rPr>
                      </w:pPr>
                    </w:p>
                    <w:p w14:paraId="55F59C81" w14:textId="77777777" w:rsidR="00150824" w:rsidRPr="00B94674" w:rsidRDefault="00150824">
                      <w:pPr>
                        <w:rPr>
                          <w:lang w:val="en-US"/>
                        </w:rPr>
                      </w:pPr>
                    </w:p>
                    <w:p w14:paraId="4A81D6A8" w14:textId="77777777" w:rsidR="00150824" w:rsidRPr="00B94674" w:rsidRDefault="00150824" w:rsidP="00204E76">
                      <w:pPr>
                        <w:pStyle w:val="Ttulo1"/>
                        <w:rPr>
                          <w:lang w:val="en-US"/>
                        </w:rPr>
                      </w:pPr>
                    </w:p>
                    <w:p w14:paraId="7214C40B" w14:textId="77777777" w:rsidR="00150824" w:rsidRPr="00B94674" w:rsidRDefault="00150824">
                      <w:pPr>
                        <w:rPr>
                          <w:lang w:val="en-US"/>
                        </w:rPr>
                      </w:pPr>
                    </w:p>
                    <w:p w14:paraId="21B1D21C" w14:textId="77777777" w:rsidR="00150824" w:rsidRPr="00B94674" w:rsidRDefault="00150824" w:rsidP="00204E76">
                      <w:pPr>
                        <w:pStyle w:val="Ttulo1"/>
                        <w:rPr>
                          <w:lang w:val="en-US"/>
                        </w:rPr>
                      </w:pPr>
                    </w:p>
                    <w:p w14:paraId="3DD6363E" w14:textId="77777777" w:rsidR="00150824" w:rsidRPr="00B94674" w:rsidRDefault="00150824">
                      <w:pPr>
                        <w:rPr>
                          <w:lang w:val="en-US"/>
                        </w:rPr>
                      </w:pPr>
                    </w:p>
                    <w:p w14:paraId="5DEBB998" w14:textId="77777777" w:rsidR="00150824" w:rsidRPr="00B94674" w:rsidRDefault="00150824" w:rsidP="00204E76">
                      <w:pPr>
                        <w:pStyle w:val="Ttulo1"/>
                        <w:rPr>
                          <w:lang w:val="en-US"/>
                        </w:rPr>
                      </w:pPr>
                    </w:p>
                    <w:p w14:paraId="373BEA97" w14:textId="77777777" w:rsidR="00150824" w:rsidRPr="00B94674" w:rsidRDefault="00150824">
                      <w:pPr>
                        <w:rPr>
                          <w:lang w:val="en-US"/>
                        </w:rPr>
                      </w:pPr>
                    </w:p>
                    <w:p w14:paraId="10A36BB0" w14:textId="77777777" w:rsidR="00150824" w:rsidRPr="00B94674" w:rsidRDefault="00150824" w:rsidP="00204E76">
                      <w:pPr>
                        <w:pStyle w:val="Ttulo1"/>
                        <w:rPr>
                          <w:lang w:val="en-US"/>
                        </w:rPr>
                      </w:pPr>
                    </w:p>
                    <w:p w14:paraId="686707B1" w14:textId="77777777" w:rsidR="00150824" w:rsidRPr="00B94674" w:rsidRDefault="00150824">
                      <w:pPr>
                        <w:rPr>
                          <w:lang w:val="en-US"/>
                        </w:rPr>
                      </w:pPr>
                    </w:p>
                    <w:p w14:paraId="539EF973" w14:textId="77777777" w:rsidR="00150824" w:rsidRPr="00B94674" w:rsidRDefault="00150824" w:rsidP="00204E76">
                      <w:pPr>
                        <w:pStyle w:val="Ttulo1"/>
                        <w:rPr>
                          <w:lang w:val="en-US"/>
                        </w:rPr>
                      </w:pPr>
                    </w:p>
                    <w:p w14:paraId="14D49D0D" w14:textId="77777777" w:rsidR="00150824" w:rsidRPr="00B94674" w:rsidRDefault="00150824">
                      <w:pPr>
                        <w:rPr>
                          <w:lang w:val="en-US"/>
                        </w:rPr>
                      </w:pPr>
                    </w:p>
                    <w:p w14:paraId="3B99C142" w14:textId="77777777" w:rsidR="00150824" w:rsidRPr="00B94674" w:rsidRDefault="00150824" w:rsidP="00204E76">
                      <w:pPr>
                        <w:pStyle w:val="Ttulo1"/>
                        <w:rPr>
                          <w:lang w:val="en-US"/>
                        </w:rPr>
                      </w:pPr>
                    </w:p>
                    <w:p w14:paraId="1497CA09" w14:textId="77777777" w:rsidR="00150824" w:rsidRPr="00B94674" w:rsidRDefault="00150824">
                      <w:pPr>
                        <w:rPr>
                          <w:lang w:val="en-US"/>
                        </w:rPr>
                      </w:pPr>
                    </w:p>
                    <w:p w14:paraId="1E2E7292" w14:textId="77777777" w:rsidR="00150824" w:rsidRPr="00B94674" w:rsidRDefault="00150824" w:rsidP="00204E76">
                      <w:pPr>
                        <w:pStyle w:val="Ttulo1"/>
                        <w:rPr>
                          <w:lang w:val="en-US"/>
                        </w:rPr>
                      </w:pPr>
                    </w:p>
                    <w:p w14:paraId="76EE0076" w14:textId="77777777" w:rsidR="00150824" w:rsidRPr="00B94674" w:rsidRDefault="00150824">
                      <w:pPr>
                        <w:rPr>
                          <w:lang w:val="en-US"/>
                        </w:rPr>
                      </w:pPr>
                    </w:p>
                    <w:p w14:paraId="23949C44" w14:textId="77777777" w:rsidR="00150824" w:rsidRPr="00B94674" w:rsidRDefault="00150824" w:rsidP="00204E76">
                      <w:pPr>
                        <w:pStyle w:val="Ttulo1"/>
                        <w:rPr>
                          <w:lang w:val="en-US"/>
                        </w:rPr>
                      </w:pPr>
                    </w:p>
                    <w:p w14:paraId="173B97AD" w14:textId="77777777" w:rsidR="00150824" w:rsidRPr="00B94674" w:rsidRDefault="00150824">
                      <w:pPr>
                        <w:rPr>
                          <w:lang w:val="en-US"/>
                        </w:rPr>
                      </w:pPr>
                    </w:p>
                    <w:p w14:paraId="64367973" w14:textId="77777777" w:rsidR="00150824" w:rsidRPr="00B94674" w:rsidRDefault="00150824" w:rsidP="00204E76">
                      <w:pPr>
                        <w:pStyle w:val="Ttulo1"/>
                        <w:rPr>
                          <w:lang w:val="en-US"/>
                        </w:rPr>
                      </w:pPr>
                    </w:p>
                    <w:p w14:paraId="18DE140F" w14:textId="77777777" w:rsidR="00150824" w:rsidRPr="00B94674" w:rsidRDefault="00150824">
                      <w:pPr>
                        <w:rPr>
                          <w:lang w:val="en-US"/>
                        </w:rPr>
                      </w:pPr>
                    </w:p>
                    <w:p w14:paraId="1AB450C7" w14:textId="77777777" w:rsidR="00150824" w:rsidRPr="00B94674" w:rsidRDefault="00150824" w:rsidP="00204E76">
                      <w:pPr>
                        <w:pStyle w:val="Ttulo1"/>
                        <w:rPr>
                          <w:lang w:val="en-US"/>
                        </w:rPr>
                      </w:pPr>
                    </w:p>
                    <w:p w14:paraId="128BA728" w14:textId="77777777" w:rsidR="00150824" w:rsidRPr="00B94674" w:rsidRDefault="00150824">
                      <w:pPr>
                        <w:rPr>
                          <w:lang w:val="en-US"/>
                        </w:rPr>
                      </w:pPr>
                    </w:p>
                    <w:p w14:paraId="12985A3D" w14:textId="77777777" w:rsidR="00150824" w:rsidRPr="00B94674" w:rsidRDefault="00150824" w:rsidP="00204E76">
                      <w:pPr>
                        <w:pStyle w:val="Ttulo1"/>
                        <w:rPr>
                          <w:lang w:val="en-US"/>
                        </w:rPr>
                      </w:pPr>
                    </w:p>
                    <w:p w14:paraId="79CA8C2E" w14:textId="77777777" w:rsidR="00150824" w:rsidRPr="00B94674" w:rsidRDefault="00150824">
                      <w:pPr>
                        <w:rPr>
                          <w:lang w:val="en-US"/>
                        </w:rPr>
                      </w:pPr>
                    </w:p>
                    <w:p w14:paraId="6A70BF7D" w14:textId="77777777" w:rsidR="00150824" w:rsidRPr="00B94674" w:rsidRDefault="00150824" w:rsidP="00204E76">
                      <w:pPr>
                        <w:pStyle w:val="Ttulo1"/>
                        <w:rPr>
                          <w:lang w:val="en-US"/>
                        </w:rPr>
                      </w:pPr>
                    </w:p>
                    <w:p w14:paraId="026F0524" w14:textId="77777777" w:rsidR="00150824" w:rsidRPr="00B94674" w:rsidRDefault="00150824">
                      <w:pPr>
                        <w:rPr>
                          <w:lang w:val="en-US"/>
                        </w:rPr>
                      </w:pPr>
                    </w:p>
                    <w:p w14:paraId="7824EAAD" w14:textId="77777777" w:rsidR="00150824" w:rsidRPr="00B94674" w:rsidRDefault="00150824" w:rsidP="00204E76">
                      <w:pPr>
                        <w:pStyle w:val="Ttulo1"/>
                        <w:rPr>
                          <w:lang w:val="en-US"/>
                        </w:rPr>
                      </w:pPr>
                    </w:p>
                    <w:p w14:paraId="3B4BDC52" w14:textId="77777777" w:rsidR="00150824" w:rsidRPr="00B94674" w:rsidRDefault="00150824">
                      <w:pPr>
                        <w:rPr>
                          <w:lang w:val="en-US"/>
                        </w:rPr>
                      </w:pPr>
                    </w:p>
                    <w:p w14:paraId="68500EBA" w14:textId="77777777" w:rsidR="00150824" w:rsidRPr="00B94674" w:rsidRDefault="00150824" w:rsidP="00204E76">
                      <w:pPr>
                        <w:pStyle w:val="Ttulo1"/>
                        <w:rPr>
                          <w:lang w:val="en-US"/>
                        </w:rPr>
                      </w:pPr>
                    </w:p>
                    <w:p w14:paraId="6251E6B6" w14:textId="77777777" w:rsidR="00150824" w:rsidRPr="00B94674" w:rsidRDefault="00150824">
                      <w:pPr>
                        <w:rPr>
                          <w:lang w:val="en-US"/>
                        </w:rPr>
                      </w:pPr>
                    </w:p>
                    <w:p w14:paraId="7B0CB898" w14:textId="77777777" w:rsidR="00150824" w:rsidRPr="00B94674" w:rsidRDefault="00150824" w:rsidP="00204E76">
                      <w:pPr>
                        <w:pStyle w:val="Ttulo1"/>
                        <w:rPr>
                          <w:lang w:val="en-US"/>
                        </w:rPr>
                      </w:pPr>
                    </w:p>
                    <w:p w14:paraId="32128F50" w14:textId="77777777" w:rsidR="00150824" w:rsidRPr="00B94674" w:rsidRDefault="00150824">
                      <w:pPr>
                        <w:rPr>
                          <w:lang w:val="en-US"/>
                        </w:rPr>
                      </w:pPr>
                    </w:p>
                    <w:p w14:paraId="0D10BFB7" w14:textId="77777777" w:rsidR="00150824" w:rsidRPr="00B94674" w:rsidRDefault="00150824" w:rsidP="00204E76">
                      <w:pPr>
                        <w:pStyle w:val="Ttulo1"/>
                        <w:rPr>
                          <w:lang w:val="en-US"/>
                        </w:rPr>
                      </w:pPr>
                    </w:p>
                    <w:p w14:paraId="5697862D" w14:textId="77777777" w:rsidR="00150824" w:rsidRPr="00B94674" w:rsidRDefault="00150824">
                      <w:pPr>
                        <w:rPr>
                          <w:lang w:val="en-US"/>
                        </w:rPr>
                      </w:pPr>
                    </w:p>
                    <w:p w14:paraId="0E035D1E" w14:textId="77777777" w:rsidR="00150824" w:rsidRPr="00B94674" w:rsidRDefault="00150824" w:rsidP="00204E76">
                      <w:pPr>
                        <w:pStyle w:val="Ttulo1"/>
                        <w:rPr>
                          <w:lang w:val="en-US"/>
                        </w:rPr>
                      </w:pPr>
                    </w:p>
                    <w:p w14:paraId="32180989" w14:textId="77777777" w:rsidR="00150824" w:rsidRPr="00B94674" w:rsidRDefault="00150824">
                      <w:pPr>
                        <w:rPr>
                          <w:lang w:val="en-US"/>
                        </w:rPr>
                      </w:pPr>
                    </w:p>
                    <w:p w14:paraId="5F32AB1A" w14:textId="77777777" w:rsidR="00150824" w:rsidRPr="00B94674" w:rsidRDefault="00150824" w:rsidP="00204E76">
                      <w:pPr>
                        <w:pStyle w:val="Ttulo1"/>
                        <w:rPr>
                          <w:lang w:val="en-US"/>
                        </w:rPr>
                      </w:pPr>
                    </w:p>
                    <w:p w14:paraId="35DAF896" w14:textId="77777777" w:rsidR="00150824" w:rsidRPr="00B94674" w:rsidRDefault="00150824">
                      <w:pPr>
                        <w:rPr>
                          <w:lang w:val="en-US"/>
                        </w:rPr>
                      </w:pPr>
                    </w:p>
                    <w:p w14:paraId="2C7F5ACD" w14:textId="77777777" w:rsidR="00150824" w:rsidRPr="00B94674" w:rsidRDefault="00150824" w:rsidP="00204E76">
                      <w:pPr>
                        <w:pStyle w:val="Ttulo1"/>
                        <w:rPr>
                          <w:lang w:val="en-US"/>
                        </w:rPr>
                      </w:pPr>
                    </w:p>
                    <w:p w14:paraId="2CCB28D1" w14:textId="77777777" w:rsidR="00A5206C" w:rsidRDefault="00A5206C"/>
                    <w:p w14:paraId="08E99233" w14:textId="77777777" w:rsidR="00150824" w:rsidRPr="00B94674" w:rsidRDefault="00150824" w:rsidP="00204E76">
                      <w:pPr>
                        <w:pStyle w:val="Ttulo1"/>
                        <w:rPr>
                          <w:lang w:val="en-US"/>
                        </w:rPr>
                      </w:pPr>
                    </w:p>
                    <w:p w14:paraId="039A71D1" w14:textId="77777777" w:rsidR="00150824" w:rsidRPr="00B94674" w:rsidRDefault="00150824">
                      <w:pPr>
                        <w:rPr>
                          <w:lang w:val="en-US"/>
                        </w:rPr>
                      </w:pPr>
                    </w:p>
                    <w:p w14:paraId="570D16BF" w14:textId="77777777" w:rsidR="00150824" w:rsidRPr="00B94674" w:rsidRDefault="00150824" w:rsidP="00204E76">
                      <w:pPr>
                        <w:pStyle w:val="Ttulo1"/>
                        <w:rPr>
                          <w:lang w:val="en-US"/>
                        </w:rPr>
                      </w:pPr>
                    </w:p>
                    <w:p w14:paraId="2C2E8397" w14:textId="77777777" w:rsidR="00150824" w:rsidRPr="00B94674" w:rsidRDefault="00150824">
                      <w:pPr>
                        <w:rPr>
                          <w:lang w:val="en-US"/>
                        </w:rPr>
                      </w:pPr>
                    </w:p>
                    <w:p w14:paraId="0F7B0868" w14:textId="77777777" w:rsidR="00150824" w:rsidRPr="00B94674" w:rsidRDefault="00150824" w:rsidP="00204E76">
                      <w:pPr>
                        <w:pStyle w:val="Ttulo1"/>
                        <w:rPr>
                          <w:lang w:val="en-US"/>
                        </w:rPr>
                      </w:pPr>
                    </w:p>
                    <w:p w14:paraId="7DFE3B5E" w14:textId="77777777" w:rsidR="00150824" w:rsidRPr="00B94674" w:rsidRDefault="00150824">
                      <w:pPr>
                        <w:rPr>
                          <w:lang w:val="en-US"/>
                        </w:rPr>
                      </w:pPr>
                    </w:p>
                    <w:p w14:paraId="1D389131" w14:textId="77777777" w:rsidR="00150824" w:rsidRPr="00B94674" w:rsidRDefault="00150824" w:rsidP="00204E76">
                      <w:pPr>
                        <w:pStyle w:val="Ttulo1"/>
                        <w:rPr>
                          <w:lang w:val="en-US"/>
                        </w:rPr>
                      </w:pPr>
                    </w:p>
                    <w:p w14:paraId="1E26CB03" w14:textId="77777777" w:rsidR="00150824" w:rsidRPr="00B94674" w:rsidRDefault="00150824">
                      <w:pPr>
                        <w:rPr>
                          <w:lang w:val="en-US"/>
                        </w:rPr>
                      </w:pPr>
                    </w:p>
                    <w:p w14:paraId="5146ED22" w14:textId="77777777" w:rsidR="00150824" w:rsidRPr="00B94674" w:rsidRDefault="00150824" w:rsidP="00204E76">
                      <w:pPr>
                        <w:pStyle w:val="Ttulo1"/>
                        <w:rPr>
                          <w:lang w:val="en-US"/>
                        </w:rPr>
                      </w:pPr>
                    </w:p>
                    <w:p w14:paraId="2904104A" w14:textId="77777777" w:rsidR="00150824" w:rsidRPr="00B94674" w:rsidRDefault="00150824">
                      <w:pPr>
                        <w:rPr>
                          <w:lang w:val="en-US"/>
                        </w:rPr>
                      </w:pPr>
                    </w:p>
                    <w:p w14:paraId="1BF19FAE" w14:textId="77777777" w:rsidR="00150824" w:rsidRPr="00B94674" w:rsidRDefault="00150824" w:rsidP="00204E76">
                      <w:pPr>
                        <w:pStyle w:val="Ttulo1"/>
                        <w:rPr>
                          <w:lang w:val="en-US"/>
                        </w:rPr>
                      </w:pPr>
                    </w:p>
                    <w:p w14:paraId="1F87A3EA" w14:textId="77777777" w:rsidR="00150824" w:rsidRPr="00B94674" w:rsidRDefault="00150824">
                      <w:pPr>
                        <w:rPr>
                          <w:lang w:val="en-US"/>
                        </w:rPr>
                      </w:pPr>
                    </w:p>
                    <w:p w14:paraId="31A80959" w14:textId="77777777" w:rsidR="00150824" w:rsidRPr="00B94674" w:rsidRDefault="00150824" w:rsidP="00204E76">
                      <w:pPr>
                        <w:pStyle w:val="Ttulo1"/>
                        <w:rPr>
                          <w:lang w:val="en-US"/>
                        </w:rPr>
                      </w:pPr>
                    </w:p>
                    <w:p w14:paraId="167B5DCC" w14:textId="77777777" w:rsidR="00150824" w:rsidRPr="00B94674" w:rsidRDefault="00150824">
                      <w:pPr>
                        <w:rPr>
                          <w:lang w:val="en-US"/>
                        </w:rPr>
                      </w:pPr>
                    </w:p>
                    <w:p w14:paraId="15CA1302" w14:textId="77777777" w:rsidR="00150824" w:rsidRPr="00B94674" w:rsidRDefault="00150824" w:rsidP="00204E76">
                      <w:pPr>
                        <w:pStyle w:val="Ttulo1"/>
                        <w:rPr>
                          <w:lang w:val="en-US"/>
                        </w:rPr>
                      </w:pPr>
                    </w:p>
                    <w:p w14:paraId="0447FA8A" w14:textId="77777777" w:rsidR="00150824" w:rsidRPr="00B94674" w:rsidRDefault="00150824">
                      <w:pPr>
                        <w:rPr>
                          <w:lang w:val="en-US"/>
                        </w:rPr>
                      </w:pPr>
                    </w:p>
                    <w:p w14:paraId="58632632" w14:textId="77777777" w:rsidR="00150824" w:rsidRPr="00B94674" w:rsidRDefault="00150824" w:rsidP="00204E76">
                      <w:pPr>
                        <w:pStyle w:val="Ttulo1"/>
                        <w:rPr>
                          <w:lang w:val="en-US"/>
                        </w:rPr>
                      </w:pPr>
                    </w:p>
                    <w:p w14:paraId="6EBD307E" w14:textId="77777777" w:rsidR="00150824" w:rsidRPr="00B94674" w:rsidRDefault="00150824">
                      <w:pPr>
                        <w:rPr>
                          <w:lang w:val="en-US"/>
                        </w:rPr>
                      </w:pPr>
                    </w:p>
                    <w:p w14:paraId="6AFA33ED" w14:textId="77777777" w:rsidR="00150824" w:rsidRPr="00B94674" w:rsidRDefault="00150824" w:rsidP="00204E76">
                      <w:pPr>
                        <w:pStyle w:val="Ttulo1"/>
                        <w:rPr>
                          <w:lang w:val="en-US"/>
                        </w:rPr>
                      </w:pPr>
                    </w:p>
                    <w:p w14:paraId="1BA70981" w14:textId="77777777" w:rsidR="00150824" w:rsidRPr="00B94674" w:rsidRDefault="00150824">
                      <w:pPr>
                        <w:rPr>
                          <w:lang w:val="en-US"/>
                        </w:rPr>
                      </w:pPr>
                    </w:p>
                    <w:p w14:paraId="72245DD2" w14:textId="77777777" w:rsidR="00150824" w:rsidRPr="00B94674" w:rsidRDefault="00150824" w:rsidP="00204E76">
                      <w:pPr>
                        <w:pStyle w:val="Ttulo1"/>
                        <w:rPr>
                          <w:lang w:val="en-US"/>
                        </w:rPr>
                      </w:pPr>
                    </w:p>
                    <w:p w14:paraId="783037D3" w14:textId="77777777" w:rsidR="00150824" w:rsidRPr="00B94674" w:rsidRDefault="00150824">
                      <w:pPr>
                        <w:rPr>
                          <w:lang w:val="en-US"/>
                        </w:rPr>
                      </w:pPr>
                    </w:p>
                    <w:p w14:paraId="6CDA8147" w14:textId="77777777" w:rsidR="00150824" w:rsidRPr="00B94674" w:rsidRDefault="00150824" w:rsidP="00204E76">
                      <w:pPr>
                        <w:pStyle w:val="Ttulo1"/>
                        <w:rPr>
                          <w:lang w:val="en-US"/>
                        </w:rPr>
                      </w:pPr>
                    </w:p>
                    <w:p w14:paraId="159E62BA" w14:textId="77777777" w:rsidR="00150824" w:rsidRPr="00B94674" w:rsidRDefault="00150824">
                      <w:pPr>
                        <w:rPr>
                          <w:lang w:val="en-US"/>
                        </w:rPr>
                      </w:pPr>
                    </w:p>
                    <w:p w14:paraId="783E3CA1" w14:textId="77777777" w:rsidR="00150824" w:rsidRPr="00B94674" w:rsidRDefault="00150824" w:rsidP="00204E76">
                      <w:pPr>
                        <w:pStyle w:val="Ttulo1"/>
                        <w:rPr>
                          <w:lang w:val="en-US"/>
                        </w:rPr>
                      </w:pPr>
                    </w:p>
                    <w:p w14:paraId="06A8DC23" w14:textId="77777777" w:rsidR="00150824" w:rsidRPr="00B94674" w:rsidRDefault="00150824">
                      <w:pPr>
                        <w:rPr>
                          <w:lang w:val="en-US"/>
                        </w:rPr>
                      </w:pPr>
                    </w:p>
                    <w:p w14:paraId="1711D0B5" w14:textId="77777777" w:rsidR="00150824" w:rsidRPr="00B94674" w:rsidRDefault="00150824" w:rsidP="00204E76">
                      <w:pPr>
                        <w:pStyle w:val="Ttulo1"/>
                        <w:rPr>
                          <w:lang w:val="en-US"/>
                        </w:rPr>
                      </w:pPr>
                    </w:p>
                    <w:p w14:paraId="218066C1" w14:textId="77777777" w:rsidR="00150824" w:rsidRPr="00B94674" w:rsidRDefault="00150824">
                      <w:pPr>
                        <w:rPr>
                          <w:lang w:val="en-US"/>
                        </w:rPr>
                      </w:pPr>
                    </w:p>
                    <w:p w14:paraId="55F2BA07" w14:textId="77777777" w:rsidR="00150824" w:rsidRPr="00B94674" w:rsidRDefault="00150824" w:rsidP="00204E76">
                      <w:pPr>
                        <w:pStyle w:val="Ttulo1"/>
                        <w:rPr>
                          <w:lang w:val="en-US"/>
                        </w:rPr>
                      </w:pPr>
                    </w:p>
                    <w:p w14:paraId="5BD7760F" w14:textId="77777777" w:rsidR="00150824" w:rsidRPr="00B94674" w:rsidRDefault="00150824">
                      <w:pPr>
                        <w:rPr>
                          <w:lang w:val="en-US"/>
                        </w:rPr>
                      </w:pPr>
                    </w:p>
                    <w:p w14:paraId="73D8FD48" w14:textId="77777777" w:rsidR="00150824" w:rsidRPr="00B94674" w:rsidRDefault="00150824" w:rsidP="00204E76">
                      <w:pPr>
                        <w:pStyle w:val="Ttulo1"/>
                        <w:rPr>
                          <w:lang w:val="en-US"/>
                        </w:rPr>
                      </w:pPr>
                    </w:p>
                    <w:p w14:paraId="66799935" w14:textId="77777777" w:rsidR="00150824" w:rsidRPr="00B94674" w:rsidRDefault="00150824">
                      <w:pPr>
                        <w:rPr>
                          <w:lang w:val="en-US"/>
                        </w:rPr>
                      </w:pPr>
                    </w:p>
                    <w:p w14:paraId="61F76F60" w14:textId="77777777" w:rsidR="00150824" w:rsidRPr="00B94674" w:rsidRDefault="00150824" w:rsidP="00204E76">
                      <w:pPr>
                        <w:pStyle w:val="Ttulo1"/>
                        <w:rPr>
                          <w:lang w:val="en-US"/>
                        </w:rPr>
                      </w:pPr>
                    </w:p>
                    <w:p w14:paraId="6C78B001" w14:textId="77777777" w:rsidR="00150824" w:rsidRPr="00B94674" w:rsidRDefault="00150824">
                      <w:pPr>
                        <w:rPr>
                          <w:lang w:val="en-US"/>
                        </w:rPr>
                      </w:pPr>
                    </w:p>
                    <w:p w14:paraId="6D051969" w14:textId="77777777" w:rsidR="00150824" w:rsidRPr="00B94674" w:rsidRDefault="00150824" w:rsidP="00204E76">
                      <w:pPr>
                        <w:pStyle w:val="Ttulo1"/>
                        <w:rPr>
                          <w:lang w:val="en-US"/>
                        </w:rPr>
                      </w:pPr>
                    </w:p>
                    <w:p w14:paraId="77ACC581" w14:textId="77777777" w:rsidR="00150824" w:rsidRPr="00B94674" w:rsidRDefault="00150824">
                      <w:pPr>
                        <w:rPr>
                          <w:lang w:val="en-US"/>
                        </w:rPr>
                      </w:pPr>
                    </w:p>
                    <w:p w14:paraId="3A21E983" w14:textId="77777777" w:rsidR="00150824" w:rsidRPr="00B94674" w:rsidRDefault="00150824" w:rsidP="00204E76">
                      <w:pPr>
                        <w:pStyle w:val="Ttulo1"/>
                        <w:rPr>
                          <w:lang w:val="en-US"/>
                        </w:rPr>
                      </w:pPr>
                    </w:p>
                    <w:p w14:paraId="420825F9" w14:textId="77777777" w:rsidR="00150824" w:rsidRPr="00B94674" w:rsidRDefault="00150824">
                      <w:pPr>
                        <w:rPr>
                          <w:lang w:val="en-US"/>
                        </w:rPr>
                      </w:pPr>
                    </w:p>
                    <w:p w14:paraId="4DA5A410" w14:textId="77777777" w:rsidR="00150824" w:rsidRPr="00B94674" w:rsidRDefault="00150824" w:rsidP="00204E76">
                      <w:pPr>
                        <w:pStyle w:val="Ttulo1"/>
                        <w:rPr>
                          <w:lang w:val="en-US"/>
                        </w:rPr>
                      </w:pPr>
                    </w:p>
                    <w:p w14:paraId="6693D526" w14:textId="77777777" w:rsidR="00150824" w:rsidRPr="00B94674" w:rsidRDefault="00150824">
                      <w:pPr>
                        <w:rPr>
                          <w:lang w:val="en-US"/>
                        </w:rPr>
                      </w:pPr>
                    </w:p>
                    <w:p w14:paraId="5064FCC1" w14:textId="77777777" w:rsidR="00150824" w:rsidRPr="00B94674" w:rsidRDefault="00150824" w:rsidP="00204E76">
                      <w:pPr>
                        <w:pStyle w:val="Ttulo1"/>
                        <w:rPr>
                          <w:lang w:val="en-US"/>
                        </w:rPr>
                      </w:pPr>
                    </w:p>
                    <w:p w14:paraId="4D414BCF" w14:textId="77777777" w:rsidR="00150824" w:rsidRPr="00B94674" w:rsidRDefault="00150824">
                      <w:pPr>
                        <w:rPr>
                          <w:lang w:val="en-US"/>
                        </w:rPr>
                      </w:pPr>
                    </w:p>
                    <w:p w14:paraId="5D0619EA" w14:textId="77777777" w:rsidR="00150824" w:rsidRPr="00B94674" w:rsidRDefault="00150824" w:rsidP="00204E76">
                      <w:pPr>
                        <w:pStyle w:val="Ttulo1"/>
                        <w:rPr>
                          <w:lang w:val="en-US"/>
                        </w:rPr>
                      </w:pPr>
                    </w:p>
                    <w:p w14:paraId="4E1D1E6B" w14:textId="77777777" w:rsidR="00150824" w:rsidRPr="00B94674" w:rsidRDefault="00150824">
                      <w:pPr>
                        <w:rPr>
                          <w:lang w:val="en-US"/>
                        </w:rPr>
                      </w:pPr>
                    </w:p>
                    <w:p w14:paraId="4E24C4BD" w14:textId="77777777" w:rsidR="00150824" w:rsidRPr="00B94674" w:rsidRDefault="00150824" w:rsidP="00204E76">
                      <w:pPr>
                        <w:pStyle w:val="Ttulo1"/>
                        <w:rPr>
                          <w:lang w:val="en-US"/>
                        </w:rPr>
                      </w:pPr>
                    </w:p>
                    <w:p w14:paraId="739C66A4" w14:textId="77777777" w:rsidR="00150824" w:rsidRPr="00B94674" w:rsidRDefault="00150824">
                      <w:pPr>
                        <w:rPr>
                          <w:lang w:val="en-US"/>
                        </w:rPr>
                      </w:pPr>
                    </w:p>
                    <w:p w14:paraId="521A9591" w14:textId="77777777" w:rsidR="00150824" w:rsidRPr="00B94674" w:rsidRDefault="00150824" w:rsidP="00204E76">
                      <w:pPr>
                        <w:pStyle w:val="Ttulo1"/>
                        <w:rPr>
                          <w:lang w:val="en-US"/>
                        </w:rPr>
                      </w:pPr>
                    </w:p>
                    <w:p w14:paraId="60E8BC68" w14:textId="77777777" w:rsidR="00150824" w:rsidRPr="00B94674" w:rsidRDefault="00150824">
                      <w:pPr>
                        <w:rPr>
                          <w:lang w:val="en-US"/>
                        </w:rPr>
                      </w:pPr>
                    </w:p>
                    <w:p w14:paraId="5B90CEBA" w14:textId="77777777" w:rsidR="00150824" w:rsidRPr="00B94674" w:rsidRDefault="00150824" w:rsidP="00204E76">
                      <w:pPr>
                        <w:pStyle w:val="Ttulo1"/>
                        <w:rPr>
                          <w:lang w:val="en-US"/>
                        </w:rPr>
                      </w:pPr>
                    </w:p>
                    <w:p w14:paraId="5D579374" w14:textId="77777777" w:rsidR="00150824" w:rsidRPr="00B94674" w:rsidRDefault="00150824">
                      <w:pPr>
                        <w:rPr>
                          <w:lang w:val="en-US"/>
                        </w:rPr>
                      </w:pPr>
                    </w:p>
                    <w:p w14:paraId="03C0B9D6" w14:textId="77777777" w:rsidR="00150824" w:rsidRPr="00B94674" w:rsidRDefault="00150824" w:rsidP="00204E76">
                      <w:pPr>
                        <w:pStyle w:val="Ttulo1"/>
                        <w:rPr>
                          <w:lang w:val="en-US"/>
                        </w:rPr>
                      </w:pPr>
                    </w:p>
                    <w:p w14:paraId="13A6016A" w14:textId="77777777" w:rsidR="00150824" w:rsidRPr="00B94674" w:rsidRDefault="00150824">
                      <w:pPr>
                        <w:rPr>
                          <w:lang w:val="en-US"/>
                        </w:rPr>
                      </w:pPr>
                    </w:p>
                    <w:p w14:paraId="6290FB99" w14:textId="77777777" w:rsidR="00150824" w:rsidRPr="00B94674" w:rsidRDefault="00150824" w:rsidP="00204E76">
                      <w:pPr>
                        <w:pStyle w:val="Ttulo1"/>
                        <w:rPr>
                          <w:lang w:val="en-US"/>
                        </w:rPr>
                      </w:pPr>
                    </w:p>
                    <w:p w14:paraId="6F111058" w14:textId="77777777" w:rsidR="00150824" w:rsidRPr="00B94674" w:rsidRDefault="00150824">
                      <w:pPr>
                        <w:rPr>
                          <w:lang w:val="en-US"/>
                        </w:rPr>
                      </w:pPr>
                    </w:p>
                    <w:p w14:paraId="7CACF228" w14:textId="77777777" w:rsidR="00150824" w:rsidRPr="00B94674" w:rsidRDefault="00150824" w:rsidP="00204E76">
                      <w:pPr>
                        <w:pStyle w:val="Ttulo1"/>
                        <w:rPr>
                          <w:lang w:val="en-US"/>
                        </w:rPr>
                      </w:pPr>
                    </w:p>
                    <w:p w14:paraId="11D2E1D8" w14:textId="77777777" w:rsidR="00150824" w:rsidRPr="00B94674" w:rsidRDefault="00150824">
                      <w:pPr>
                        <w:rPr>
                          <w:lang w:val="en-US"/>
                        </w:rPr>
                      </w:pPr>
                    </w:p>
                    <w:p w14:paraId="622ED1F1" w14:textId="77777777" w:rsidR="00150824" w:rsidRPr="00B94674" w:rsidRDefault="00150824" w:rsidP="00204E76">
                      <w:pPr>
                        <w:pStyle w:val="Ttulo1"/>
                        <w:rPr>
                          <w:lang w:val="en-US"/>
                        </w:rPr>
                      </w:pPr>
                    </w:p>
                    <w:p w14:paraId="3938E66A" w14:textId="77777777" w:rsidR="00150824" w:rsidRPr="00B94674" w:rsidRDefault="00150824">
                      <w:pPr>
                        <w:rPr>
                          <w:lang w:val="en-US"/>
                        </w:rPr>
                      </w:pPr>
                    </w:p>
                    <w:p w14:paraId="56EC3E82" w14:textId="77777777" w:rsidR="00150824" w:rsidRPr="00B94674" w:rsidRDefault="00150824" w:rsidP="00204E76">
                      <w:pPr>
                        <w:pStyle w:val="Ttulo1"/>
                        <w:rPr>
                          <w:lang w:val="en-US"/>
                        </w:rPr>
                      </w:pPr>
                    </w:p>
                    <w:p w14:paraId="4026DE70" w14:textId="77777777" w:rsidR="00150824" w:rsidRPr="00B94674" w:rsidRDefault="00150824">
                      <w:pPr>
                        <w:rPr>
                          <w:lang w:val="en-US"/>
                        </w:rPr>
                      </w:pPr>
                    </w:p>
                    <w:p w14:paraId="2E304708" w14:textId="77777777" w:rsidR="00150824" w:rsidRPr="00B94674" w:rsidRDefault="00150824" w:rsidP="00204E76">
                      <w:pPr>
                        <w:pStyle w:val="Ttulo1"/>
                        <w:rPr>
                          <w:lang w:val="en-US"/>
                        </w:rPr>
                      </w:pPr>
                    </w:p>
                    <w:p w14:paraId="0D21B74E" w14:textId="77777777" w:rsidR="00150824" w:rsidRPr="00B94674" w:rsidRDefault="00150824">
                      <w:pPr>
                        <w:rPr>
                          <w:lang w:val="en-US"/>
                        </w:rPr>
                      </w:pPr>
                    </w:p>
                    <w:p w14:paraId="6181E40E" w14:textId="77777777" w:rsidR="00150824" w:rsidRPr="00B94674" w:rsidRDefault="00150824" w:rsidP="00204E76">
                      <w:pPr>
                        <w:pStyle w:val="Ttulo1"/>
                        <w:rPr>
                          <w:lang w:val="en-US"/>
                        </w:rPr>
                      </w:pPr>
                    </w:p>
                    <w:p w14:paraId="4F16DA2E" w14:textId="77777777" w:rsidR="00150824" w:rsidRPr="00B94674" w:rsidRDefault="00150824">
                      <w:pPr>
                        <w:rPr>
                          <w:lang w:val="en-US"/>
                        </w:rPr>
                      </w:pPr>
                    </w:p>
                    <w:p w14:paraId="3ABD0289" w14:textId="77777777" w:rsidR="00150824" w:rsidRPr="00B94674" w:rsidRDefault="00150824" w:rsidP="00204E76">
                      <w:pPr>
                        <w:pStyle w:val="Ttulo1"/>
                        <w:rPr>
                          <w:lang w:val="en-US"/>
                        </w:rPr>
                      </w:pPr>
                    </w:p>
                    <w:p w14:paraId="001703DC" w14:textId="77777777" w:rsidR="00150824" w:rsidRPr="00B94674" w:rsidRDefault="00150824">
                      <w:pPr>
                        <w:rPr>
                          <w:lang w:val="en-US"/>
                        </w:rPr>
                      </w:pPr>
                    </w:p>
                    <w:p w14:paraId="0DFBCA58" w14:textId="77777777" w:rsidR="00150824" w:rsidRPr="00B94674" w:rsidRDefault="00150824" w:rsidP="00204E76">
                      <w:pPr>
                        <w:pStyle w:val="Ttulo1"/>
                        <w:rPr>
                          <w:lang w:val="en-US"/>
                        </w:rPr>
                      </w:pPr>
                    </w:p>
                    <w:p w14:paraId="0F8E4706" w14:textId="77777777" w:rsidR="00150824" w:rsidRPr="00B94674" w:rsidRDefault="00150824">
                      <w:pPr>
                        <w:rPr>
                          <w:lang w:val="en-US"/>
                        </w:rPr>
                      </w:pPr>
                    </w:p>
                    <w:p w14:paraId="60476306" w14:textId="77777777" w:rsidR="00150824" w:rsidRPr="00B94674" w:rsidRDefault="00150824" w:rsidP="00204E76">
                      <w:pPr>
                        <w:pStyle w:val="Ttulo1"/>
                        <w:rPr>
                          <w:lang w:val="en-US"/>
                        </w:rPr>
                      </w:pPr>
                    </w:p>
                    <w:p w14:paraId="2DAECD84" w14:textId="77777777" w:rsidR="00150824" w:rsidRPr="00B94674" w:rsidRDefault="00150824">
                      <w:pPr>
                        <w:rPr>
                          <w:lang w:val="en-US"/>
                        </w:rPr>
                      </w:pPr>
                    </w:p>
                    <w:p w14:paraId="260F1DA4" w14:textId="77777777" w:rsidR="00150824" w:rsidRPr="00B94674" w:rsidRDefault="00150824" w:rsidP="00204E76">
                      <w:pPr>
                        <w:pStyle w:val="Ttulo1"/>
                        <w:rPr>
                          <w:lang w:val="en-US"/>
                        </w:rPr>
                      </w:pPr>
                    </w:p>
                    <w:p w14:paraId="2CF0EA81" w14:textId="77777777" w:rsidR="00150824" w:rsidRPr="00B94674" w:rsidRDefault="00150824">
                      <w:pPr>
                        <w:rPr>
                          <w:lang w:val="en-US"/>
                        </w:rPr>
                      </w:pPr>
                    </w:p>
                    <w:p w14:paraId="31612D1B" w14:textId="77777777" w:rsidR="00150824" w:rsidRPr="00B94674" w:rsidRDefault="00150824" w:rsidP="00204E76">
                      <w:pPr>
                        <w:pStyle w:val="Ttulo1"/>
                        <w:rPr>
                          <w:lang w:val="en-US"/>
                        </w:rPr>
                      </w:pPr>
                    </w:p>
                    <w:p w14:paraId="780C4144" w14:textId="77777777" w:rsidR="00150824" w:rsidRPr="00B94674" w:rsidRDefault="00150824">
                      <w:pPr>
                        <w:rPr>
                          <w:lang w:val="en-US"/>
                        </w:rPr>
                      </w:pPr>
                    </w:p>
                    <w:p w14:paraId="0930D374" w14:textId="77777777" w:rsidR="00150824" w:rsidRPr="00B94674" w:rsidRDefault="00150824" w:rsidP="00204E76">
                      <w:pPr>
                        <w:pStyle w:val="Ttulo1"/>
                        <w:rPr>
                          <w:lang w:val="en-US"/>
                        </w:rPr>
                      </w:pPr>
                    </w:p>
                    <w:p w14:paraId="312CC576" w14:textId="77777777" w:rsidR="00150824" w:rsidRPr="00B94674" w:rsidRDefault="00150824">
                      <w:pPr>
                        <w:rPr>
                          <w:lang w:val="en-US"/>
                        </w:rPr>
                      </w:pPr>
                    </w:p>
                    <w:p w14:paraId="1D9FFBD0" w14:textId="77777777" w:rsidR="00150824" w:rsidRPr="00B94674" w:rsidRDefault="00150824" w:rsidP="00204E76">
                      <w:pPr>
                        <w:pStyle w:val="Ttulo1"/>
                        <w:rPr>
                          <w:lang w:val="en-US"/>
                        </w:rPr>
                      </w:pPr>
                    </w:p>
                    <w:p w14:paraId="1D8C1A07" w14:textId="77777777" w:rsidR="00150824" w:rsidRPr="00B94674" w:rsidRDefault="00150824">
                      <w:pPr>
                        <w:rPr>
                          <w:lang w:val="en-US"/>
                        </w:rPr>
                      </w:pPr>
                    </w:p>
                    <w:p w14:paraId="22CF529D" w14:textId="77777777" w:rsidR="00150824" w:rsidRPr="00B94674" w:rsidRDefault="00150824" w:rsidP="00204E76">
                      <w:pPr>
                        <w:pStyle w:val="Ttulo1"/>
                        <w:rPr>
                          <w:lang w:val="en-US"/>
                        </w:rPr>
                      </w:pPr>
                    </w:p>
                    <w:p w14:paraId="06A1233C" w14:textId="77777777" w:rsidR="00150824" w:rsidRPr="00B94674" w:rsidRDefault="00150824">
                      <w:pPr>
                        <w:rPr>
                          <w:lang w:val="en-US"/>
                        </w:rPr>
                      </w:pPr>
                    </w:p>
                    <w:p w14:paraId="6ED1723C" w14:textId="77777777" w:rsidR="00150824" w:rsidRPr="00B94674" w:rsidRDefault="00150824" w:rsidP="00204E76">
                      <w:pPr>
                        <w:pStyle w:val="Ttulo1"/>
                        <w:rPr>
                          <w:lang w:val="en-US"/>
                        </w:rPr>
                      </w:pPr>
                    </w:p>
                    <w:p w14:paraId="741865E6" w14:textId="77777777" w:rsidR="00150824" w:rsidRPr="00B94674" w:rsidRDefault="00150824">
                      <w:pPr>
                        <w:rPr>
                          <w:lang w:val="en-US"/>
                        </w:rPr>
                      </w:pPr>
                    </w:p>
                    <w:p w14:paraId="670A1D5E" w14:textId="77777777" w:rsidR="00150824" w:rsidRPr="00B94674" w:rsidRDefault="00150824" w:rsidP="00204E76">
                      <w:pPr>
                        <w:pStyle w:val="Ttulo1"/>
                        <w:rPr>
                          <w:lang w:val="en-US"/>
                        </w:rPr>
                      </w:pPr>
                    </w:p>
                    <w:p w14:paraId="0A157FE2" w14:textId="77777777" w:rsidR="00150824" w:rsidRPr="00B94674" w:rsidRDefault="00150824">
                      <w:pPr>
                        <w:rPr>
                          <w:lang w:val="en-US"/>
                        </w:rPr>
                      </w:pPr>
                    </w:p>
                    <w:p w14:paraId="75D7C7AE" w14:textId="77777777" w:rsidR="00150824" w:rsidRPr="00B94674" w:rsidRDefault="00150824" w:rsidP="00204E76">
                      <w:pPr>
                        <w:pStyle w:val="Ttulo1"/>
                        <w:rPr>
                          <w:lang w:val="en-US"/>
                        </w:rPr>
                      </w:pPr>
                    </w:p>
                    <w:p w14:paraId="72146275" w14:textId="77777777" w:rsidR="00150824" w:rsidRPr="00B94674" w:rsidRDefault="00150824">
                      <w:pPr>
                        <w:rPr>
                          <w:lang w:val="en-US"/>
                        </w:rPr>
                      </w:pPr>
                    </w:p>
                    <w:p w14:paraId="13121346" w14:textId="77777777" w:rsidR="00150824" w:rsidRPr="00B94674" w:rsidRDefault="00150824" w:rsidP="00204E76">
                      <w:pPr>
                        <w:pStyle w:val="Ttulo1"/>
                        <w:rPr>
                          <w:lang w:val="en-US"/>
                        </w:rPr>
                      </w:pPr>
                    </w:p>
                    <w:p w14:paraId="377A2625" w14:textId="77777777" w:rsidR="00150824" w:rsidRPr="00B94674" w:rsidRDefault="00150824">
                      <w:pPr>
                        <w:rPr>
                          <w:lang w:val="en-US"/>
                        </w:rPr>
                      </w:pPr>
                    </w:p>
                    <w:p w14:paraId="64161861" w14:textId="77777777" w:rsidR="00150824" w:rsidRPr="00B94674" w:rsidRDefault="00150824" w:rsidP="00204E76">
                      <w:pPr>
                        <w:pStyle w:val="Ttulo1"/>
                        <w:rPr>
                          <w:lang w:val="en-US"/>
                        </w:rPr>
                      </w:pPr>
                    </w:p>
                    <w:p w14:paraId="3EB23142" w14:textId="77777777" w:rsidR="00150824" w:rsidRPr="00B94674" w:rsidRDefault="00150824">
                      <w:pPr>
                        <w:rPr>
                          <w:lang w:val="en-US"/>
                        </w:rPr>
                      </w:pPr>
                    </w:p>
                    <w:p w14:paraId="551879A8" w14:textId="77777777" w:rsidR="00150824" w:rsidRPr="00B94674" w:rsidRDefault="00150824" w:rsidP="00204E76">
                      <w:pPr>
                        <w:pStyle w:val="Ttulo1"/>
                        <w:rPr>
                          <w:lang w:val="en-US"/>
                        </w:rPr>
                      </w:pPr>
                    </w:p>
                    <w:p w14:paraId="27000337" w14:textId="77777777" w:rsidR="00150824" w:rsidRPr="00B94674" w:rsidRDefault="00150824">
                      <w:pPr>
                        <w:rPr>
                          <w:lang w:val="en-US"/>
                        </w:rPr>
                      </w:pPr>
                    </w:p>
                    <w:p w14:paraId="46881F02" w14:textId="77777777" w:rsidR="00150824" w:rsidRPr="00B94674" w:rsidRDefault="00150824" w:rsidP="00204E76">
                      <w:pPr>
                        <w:pStyle w:val="Ttulo1"/>
                        <w:rPr>
                          <w:lang w:val="en-US"/>
                        </w:rPr>
                      </w:pPr>
                    </w:p>
                    <w:p w14:paraId="6F1A7B3F" w14:textId="77777777" w:rsidR="00150824" w:rsidRPr="00B94674" w:rsidRDefault="00150824">
                      <w:pPr>
                        <w:rPr>
                          <w:lang w:val="en-US"/>
                        </w:rPr>
                      </w:pPr>
                    </w:p>
                    <w:p w14:paraId="65F712D3" w14:textId="77777777" w:rsidR="00150824" w:rsidRPr="00B94674" w:rsidRDefault="00150824" w:rsidP="00204E76">
                      <w:pPr>
                        <w:pStyle w:val="Ttulo1"/>
                        <w:rPr>
                          <w:lang w:val="en-US"/>
                        </w:rPr>
                      </w:pPr>
                    </w:p>
                    <w:p w14:paraId="529A1B11" w14:textId="77777777" w:rsidR="00150824" w:rsidRPr="00B94674" w:rsidRDefault="00150824">
                      <w:pPr>
                        <w:rPr>
                          <w:lang w:val="en-US"/>
                        </w:rPr>
                      </w:pPr>
                    </w:p>
                    <w:p w14:paraId="7D0D4306" w14:textId="77777777" w:rsidR="00150824" w:rsidRPr="00B94674" w:rsidRDefault="00150824" w:rsidP="00204E76">
                      <w:pPr>
                        <w:pStyle w:val="Ttulo1"/>
                        <w:rPr>
                          <w:lang w:val="en-US"/>
                        </w:rPr>
                      </w:pPr>
                    </w:p>
                    <w:p w14:paraId="00D133F2" w14:textId="77777777" w:rsidR="00150824" w:rsidRPr="00B94674" w:rsidRDefault="00150824">
                      <w:pPr>
                        <w:rPr>
                          <w:lang w:val="en-US"/>
                        </w:rPr>
                      </w:pPr>
                    </w:p>
                    <w:p w14:paraId="74C27AA4" w14:textId="77777777" w:rsidR="00150824" w:rsidRPr="00B94674" w:rsidRDefault="00150824" w:rsidP="00204E76">
                      <w:pPr>
                        <w:pStyle w:val="Ttulo1"/>
                        <w:rPr>
                          <w:lang w:val="en-US"/>
                        </w:rPr>
                      </w:pPr>
                    </w:p>
                    <w:p w14:paraId="63E7DA77" w14:textId="77777777" w:rsidR="00150824" w:rsidRPr="00B94674" w:rsidRDefault="00150824">
                      <w:pPr>
                        <w:rPr>
                          <w:lang w:val="en-US"/>
                        </w:rPr>
                      </w:pPr>
                    </w:p>
                    <w:p w14:paraId="50B4FA65" w14:textId="77777777" w:rsidR="00150824" w:rsidRPr="00B94674" w:rsidRDefault="00150824" w:rsidP="00204E76">
                      <w:pPr>
                        <w:pStyle w:val="Ttulo1"/>
                        <w:rPr>
                          <w:lang w:val="en-US"/>
                        </w:rPr>
                      </w:pPr>
                    </w:p>
                    <w:p w14:paraId="49F6D580" w14:textId="77777777" w:rsidR="00150824" w:rsidRPr="00B94674" w:rsidRDefault="00150824">
                      <w:pPr>
                        <w:rPr>
                          <w:lang w:val="en-US"/>
                        </w:rPr>
                      </w:pPr>
                    </w:p>
                    <w:p w14:paraId="1D695D0E" w14:textId="77777777" w:rsidR="00150824" w:rsidRPr="00B94674" w:rsidRDefault="00150824" w:rsidP="00204E76">
                      <w:pPr>
                        <w:pStyle w:val="Ttulo1"/>
                        <w:rPr>
                          <w:lang w:val="en-US"/>
                        </w:rPr>
                      </w:pPr>
                    </w:p>
                    <w:p w14:paraId="6E23957C" w14:textId="77777777" w:rsidR="00150824" w:rsidRPr="00B94674" w:rsidRDefault="00150824">
                      <w:pPr>
                        <w:rPr>
                          <w:lang w:val="en-US"/>
                        </w:rPr>
                      </w:pPr>
                    </w:p>
                    <w:p w14:paraId="662AA71D" w14:textId="77777777" w:rsidR="00150824" w:rsidRPr="00B94674" w:rsidRDefault="00150824" w:rsidP="00204E76">
                      <w:pPr>
                        <w:pStyle w:val="Ttulo1"/>
                        <w:rPr>
                          <w:lang w:val="en-US"/>
                        </w:rPr>
                      </w:pPr>
                    </w:p>
                    <w:p w14:paraId="0D59E120" w14:textId="77777777" w:rsidR="00150824" w:rsidRPr="00B94674" w:rsidRDefault="00150824">
                      <w:pPr>
                        <w:rPr>
                          <w:lang w:val="en-US"/>
                        </w:rPr>
                      </w:pPr>
                    </w:p>
                    <w:p w14:paraId="4C1E3715" w14:textId="77777777" w:rsidR="00150824" w:rsidRPr="00B94674" w:rsidRDefault="00150824" w:rsidP="00204E76">
                      <w:pPr>
                        <w:pStyle w:val="Ttulo1"/>
                        <w:rPr>
                          <w:lang w:val="en-US"/>
                        </w:rPr>
                      </w:pPr>
                    </w:p>
                    <w:p w14:paraId="3E33EBC8" w14:textId="77777777" w:rsidR="00150824" w:rsidRPr="00B94674" w:rsidRDefault="00150824">
                      <w:pPr>
                        <w:rPr>
                          <w:lang w:val="en-US"/>
                        </w:rPr>
                      </w:pPr>
                    </w:p>
                    <w:p w14:paraId="68E9389C" w14:textId="77777777" w:rsidR="00150824" w:rsidRPr="00B94674" w:rsidRDefault="00150824" w:rsidP="00204E76">
                      <w:pPr>
                        <w:pStyle w:val="Ttulo1"/>
                        <w:rPr>
                          <w:lang w:val="en-US"/>
                        </w:rPr>
                      </w:pPr>
                    </w:p>
                    <w:p w14:paraId="562DBA86" w14:textId="77777777" w:rsidR="00150824" w:rsidRPr="00B94674" w:rsidRDefault="00150824">
                      <w:pPr>
                        <w:rPr>
                          <w:lang w:val="en-US"/>
                        </w:rPr>
                      </w:pPr>
                    </w:p>
                    <w:p w14:paraId="33597834" w14:textId="77777777" w:rsidR="00150824" w:rsidRPr="00B94674" w:rsidRDefault="00150824" w:rsidP="00204E76">
                      <w:pPr>
                        <w:pStyle w:val="Ttulo1"/>
                        <w:rPr>
                          <w:lang w:val="en-US"/>
                        </w:rPr>
                      </w:pPr>
                    </w:p>
                    <w:p w14:paraId="0A652E59" w14:textId="77777777" w:rsidR="00150824" w:rsidRPr="00B94674" w:rsidRDefault="00150824">
                      <w:pPr>
                        <w:rPr>
                          <w:lang w:val="en-US"/>
                        </w:rPr>
                      </w:pPr>
                    </w:p>
                    <w:p w14:paraId="66AFBC6F" w14:textId="77777777" w:rsidR="00150824" w:rsidRPr="00B94674" w:rsidRDefault="00150824" w:rsidP="00204E76">
                      <w:pPr>
                        <w:pStyle w:val="Ttulo1"/>
                        <w:rPr>
                          <w:lang w:val="en-US"/>
                        </w:rPr>
                      </w:pPr>
                    </w:p>
                    <w:p w14:paraId="7EDCDFB0" w14:textId="77777777" w:rsidR="00150824" w:rsidRPr="00B94674" w:rsidRDefault="00150824">
                      <w:pPr>
                        <w:rPr>
                          <w:lang w:val="en-US"/>
                        </w:rPr>
                      </w:pPr>
                    </w:p>
                    <w:p w14:paraId="7A7E5C51" w14:textId="77777777" w:rsidR="00150824" w:rsidRPr="00B94674" w:rsidRDefault="00150824" w:rsidP="00204E76">
                      <w:pPr>
                        <w:pStyle w:val="Ttulo1"/>
                        <w:rPr>
                          <w:lang w:val="en-US"/>
                        </w:rPr>
                      </w:pPr>
                    </w:p>
                    <w:p w14:paraId="5CA89984" w14:textId="77777777" w:rsidR="00150824" w:rsidRPr="00B94674" w:rsidRDefault="00150824">
                      <w:pPr>
                        <w:rPr>
                          <w:lang w:val="en-US"/>
                        </w:rPr>
                      </w:pPr>
                    </w:p>
                    <w:p w14:paraId="4B16542A" w14:textId="77777777" w:rsidR="00150824" w:rsidRPr="00B94674" w:rsidRDefault="00150824" w:rsidP="00204E76">
                      <w:pPr>
                        <w:pStyle w:val="Ttulo1"/>
                        <w:rPr>
                          <w:lang w:val="en-US"/>
                        </w:rPr>
                      </w:pPr>
                    </w:p>
                    <w:p w14:paraId="32A7A8B9" w14:textId="77777777" w:rsidR="00150824" w:rsidRPr="00B94674" w:rsidRDefault="00150824">
                      <w:pPr>
                        <w:rPr>
                          <w:lang w:val="en-US"/>
                        </w:rPr>
                      </w:pPr>
                    </w:p>
                    <w:p w14:paraId="65009666" w14:textId="77777777" w:rsidR="00150824" w:rsidRPr="00B94674" w:rsidRDefault="00150824" w:rsidP="00204E76">
                      <w:pPr>
                        <w:pStyle w:val="Ttulo1"/>
                        <w:rPr>
                          <w:lang w:val="en-US"/>
                        </w:rPr>
                      </w:pPr>
                    </w:p>
                    <w:p w14:paraId="6296B50C" w14:textId="77777777" w:rsidR="00150824" w:rsidRPr="00B94674" w:rsidRDefault="00150824">
                      <w:pPr>
                        <w:rPr>
                          <w:lang w:val="en-US"/>
                        </w:rPr>
                      </w:pPr>
                    </w:p>
                    <w:p w14:paraId="4AAC8013" w14:textId="77777777" w:rsidR="00150824" w:rsidRPr="00B94674" w:rsidRDefault="00150824" w:rsidP="00204E76">
                      <w:pPr>
                        <w:pStyle w:val="Ttulo1"/>
                        <w:rPr>
                          <w:lang w:val="en-US"/>
                        </w:rPr>
                      </w:pPr>
                    </w:p>
                    <w:p w14:paraId="56BA3643" w14:textId="77777777" w:rsidR="00150824" w:rsidRPr="00B94674" w:rsidRDefault="00150824">
                      <w:pPr>
                        <w:rPr>
                          <w:lang w:val="en-US"/>
                        </w:rPr>
                      </w:pPr>
                    </w:p>
                    <w:p w14:paraId="40C08E9E" w14:textId="77777777" w:rsidR="00150824" w:rsidRPr="00B94674" w:rsidRDefault="00150824" w:rsidP="00204E76">
                      <w:pPr>
                        <w:pStyle w:val="Ttulo1"/>
                        <w:rPr>
                          <w:lang w:val="en-US"/>
                        </w:rPr>
                      </w:pPr>
                    </w:p>
                    <w:p w14:paraId="362C1AEA" w14:textId="77777777" w:rsidR="00150824" w:rsidRPr="00B94674" w:rsidRDefault="00150824">
                      <w:pPr>
                        <w:rPr>
                          <w:lang w:val="en-US"/>
                        </w:rPr>
                      </w:pPr>
                    </w:p>
                    <w:p w14:paraId="551162D7" w14:textId="77777777" w:rsidR="00150824" w:rsidRPr="00B94674" w:rsidRDefault="00150824" w:rsidP="00204E76">
                      <w:pPr>
                        <w:pStyle w:val="Ttulo1"/>
                        <w:rPr>
                          <w:lang w:val="en-US"/>
                        </w:rPr>
                      </w:pPr>
                    </w:p>
                    <w:p w14:paraId="1709B829" w14:textId="77777777" w:rsidR="00150824" w:rsidRPr="00B94674" w:rsidRDefault="00150824">
                      <w:pPr>
                        <w:rPr>
                          <w:lang w:val="en-US"/>
                        </w:rPr>
                      </w:pPr>
                    </w:p>
                    <w:p w14:paraId="6AEABF81" w14:textId="77777777" w:rsidR="00150824" w:rsidRPr="00B94674" w:rsidRDefault="00150824" w:rsidP="00204E76">
                      <w:pPr>
                        <w:pStyle w:val="Ttulo1"/>
                        <w:rPr>
                          <w:lang w:val="en-US"/>
                        </w:rPr>
                      </w:pPr>
                    </w:p>
                    <w:p w14:paraId="4AC1A40F" w14:textId="77777777" w:rsidR="00A5206C" w:rsidRDefault="00A5206C"/>
                    <w:p w14:paraId="01BFB862" w14:textId="77777777" w:rsidR="00150824" w:rsidRPr="00B94674" w:rsidRDefault="00150824" w:rsidP="00204E76">
                      <w:pPr>
                        <w:pStyle w:val="Ttulo1"/>
                        <w:rPr>
                          <w:lang w:val="en-US"/>
                        </w:rPr>
                      </w:pPr>
                    </w:p>
                    <w:p w14:paraId="33112E6A" w14:textId="77777777" w:rsidR="00150824" w:rsidRPr="00B94674" w:rsidRDefault="00150824">
                      <w:pPr>
                        <w:rPr>
                          <w:lang w:val="en-US"/>
                        </w:rPr>
                      </w:pPr>
                    </w:p>
                    <w:p w14:paraId="352E75CC" w14:textId="77777777" w:rsidR="00150824" w:rsidRPr="00B94674" w:rsidRDefault="00150824" w:rsidP="00204E76">
                      <w:pPr>
                        <w:pStyle w:val="Ttulo1"/>
                        <w:rPr>
                          <w:lang w:val="en-US"/>
                        </w:rPr>
                      </w:pPr>
                    </w:p>
                    <w:p w14:paraId="5269E30F" w14:textId="77777777" w:rsidR="00150824" w:rsidRPr="00B94674" w:rsidRDefault="00150824">
                      <w:pPr>
                        <w:rPr>
                          <w:lang w:val="en-US"/>
                        </w:rPr>
                      </w:pPr>
                    </w:p>
                    <w:p w14:paraId="43388905" w14:textId="77777777" w:rsidR="00150824" w:rsidRPr="00B94674" w:rsidRDefault="00150824" w:rsidP="00204E76">
                      <w:pPr>
                        <w:pStyle w:val="Ttulo1"/>
                        <w:rPr>
                          <w:lang w:val="en-US"/>
                        </w:rPr>
                      </w:pPr>
                    </w:p>
                    <w:p w14:paraId="6AED6519" w14:textId="77777777" w:rsidR="00150824" w:rsidRPr="00B94674" w:rsidRDefault="00150824">
                      <w:pPr>
                        <w:rPr>
                          <w:lang w:val="en-US"/>
                        </w:rPr>
                      </w:pPr>
                    </w:p>
                    <w:p w14:paraId="304C5995" w14:textId="77777777" w:rsidR="00150824" w:rsidRPr="00B94674" w:rsidRDefault="00150824" w:rsidP="00204E76">
                      <w:pPr>
                        <w:pStyle w:val="Ttulo1"/>
                        <w:rPr>
                          <w:lang w:val="en-US"/>
                        </w:rPr>
                      </w:pPr>
                    </w:p>
                    <w:p w14:paraId="7C157960" w14:textId="77777777" w:rsidR="00150824" w:rsidRPr="00B94674" w:rsidRDefault="00150824">
                      <w:pPr>
                        <w:rPr>
                          <w:lang w:val="en-US"/>
                        </w:rPr>
                      </w:pPr>
                    </w:p>
                    <w:p w14:paraId="5EDE4651" w14:textId="77777777" w:rsidR="00150824" w:rsidRPr="00B94674" w:rsidRDefault="00150824" w:rsidP="00204E76">
                      <w:pPr>
                        <w:pStyle w:val="Ttulo1"/>
                        <w:rPr>
                          <w:lang w:val="en-US"/>
                        </w:rPr>
                      </w:pPr>
                    </w:p>
                    <w:p w14:paraId="103C87BE" w14:textId="77777777" w:rsidR="00150824" w:rsidRPr="00B94674" w:rsidRDefault="00150824">
                      <w:pPr>
                        <w:rPr>
                          <w:lang w:val="en-US"/>
                        </w:rPr>
                      </w:pPr>
                    </w:p>
                    <w:p w14:paraId="7D30303A" w14:textId="77777777" w:rsidR="00150824" w:rsidRPr="00B94674" w:rsidRDefault="00150824" w:rsidP="00204E76">
                      <w:pPr>
                        <w:pStyle w:val="Ttulo1"/>
                        <w:rPr>
                          <w:lang w:val="en-US"/>
                        </w:rPr>
                      </w:pPr>
                    </w:p>
                    <w:p w14:paraId="3CB727B8" w14:textId="77777777" w:rsidR="00150824" w:rsidRPr="00B94674" w:rsidRDefault="00150824">
                      <w:pPr>
                        <w:rPr>
                          <w:lang w:val="en-US"/>
                        </w:rPr>
                      </w:pPr>
                    </w:p>
                    <w:p w14:paraId="597B810E" w14:textId="77777777" w:rsidR="00150824" w:rsidRPr="00B94674" w:rsidRDefault="00150824" w:rsidP="00204E76">
                      <w:pPr>
                        <w:pStyle w:val="Ttulo1"/>
                        <w:rPr>
                          <w:lang w:val="en-US"/>
                        </w:rPr>
                      </w:pPr>
                    </w:p>
                    <w:p w14:paraId="7212CD4D" w14:textId="77777777" w:rsidR="00150824" w:rsidRPr="00B94674" w:rsidRDefault="00150824">
                      <w:pPr>
                        <w:rPr>
                          <w:lang w:val="en-US"/>
                        </w:rPr>
                      </w:pPr>
                    </w:p>
                    <w:p w14:paraId="565AED4B" w14:textId="77777777" w:rsidR="00150824" w:rsidRPr="00B94674" w:rsidRDefault="00150824" w:rsidP="00204E76">
                      <w:pPr>
                        <w:pStyle w:val="Ttulo1"/>
                        <w:rPr>
                          <w:lang w:val="en-US"/>
                        </w:rPr>
                      </w:pPr>
                    </w:p>
                    <w:p w14:paraId="794E4CDB" w14:textId="77777777" w:rsidR="00150824" w:rsidRPr="00B94674" w:rsidRDefault="00150824">
                      <w:pPr>
                        <w:rPr>
                          <w:lang w:val="en-US"/>
                        </w:rPr>
                      </w:pPr>
                    </w:p>
                    <w:p w14:paraId="4BE75C01" w14:textId="77777777" w:rsidR="00150824" w:rsidRPr="00B94674" w:rsidRDefault="00150824" w:rsidP="00204E76">
                      <w:pPr>
                        <w:pStyle w:val="Ttulo1"/>
                        <w:rPr>
                          <w:lang w:val="en-US"/>
                        </w:rPr>
                      </w:pPr>
                    </w:p>
                    <w:p w14:paraId="05C16251" w14:textId="77777777" w:rsidR="00150824" w:rsidRPr="00B94674" w:rsidRDefault="00150824">
                      <w:pPr>
                        <w:rPr>
                          <w:lang w:val="en-US"/>
                        </w:rPr>
                      </w:pPr>
                    </w:p>
                    <w:p w14:paraId="66E569A2" w14:textId="77777777" w:rsidR="00150824" w:rsidRPr="00B94674" w:rsidRDefault="00150824" w:rsidP="00204E76">
                      <w:pPr>
                        <w:pStyle w:val="Ttulo1"/>
                        <w:rPr>
                          <w:lang w:val="en-US"/>
                        </w:rPr>
                      </w:pPr>
                    </w:p>
                    <w:p w14:paraId="0A124C23" w14:textId="77777777" w:rsidR="00150824" w:rsidRPr="00B94674" w:rsidRDefault="00150824">
                      <w:pPr>
                        <w:rPr>
                          <w:lang w:val="en-US"/>
                        </w:rPr>
                      </w:pPr>
                    </w:p>
                    <w:p w14:paraId="7AFF9DD9" w14:textId="77777777" w:rsidR="00150824" w:rsidRPr="00B94674" w:rsidRDefault="00150824" w:rsidP="00204E76">
                      <w:pPr>
                        <w:pStyle w:val="Ttulo1"/>
                        <w:rPr>
                          <w:lang w:val="en-US"/>
                        </w:rPr>
                      </w:pPr>
                    </w:p>
                    <w:p w14:paraId="3B578472" w14:textId="77777777" w:rsidR="00150824" w:rsidRPr="00B94674" w:rsidRDefault="00150824">
                      <w:pPr>
                        <w:rPr>
                          <w:lang w:val="en-US"/>
                        </w:rPr>
                      </w:pPr>
                    </w:p>
                    <w:p w14:paraId="2780D192" w14:textId="77777777" w:rsidR="00150824" w:rsidRPr="00B94674" w:rsidRDefault="00150824" w:rsidP="00204E76">
                      <w:pPr>
                        <w:pStyle w:val="Ttulo1"/>
                        <w:rPr>
                          <w:lang w:val="en-US"/>
                        </w:rPr>
                      </w:pPr>
                    </w:p>
                    <w:p w14:paraId="13F4A4CF" w14:textId="77777777" w:rsidR="00150824" w:rsidRPr="00B94674" w:rsidRDefault="00150824">
                      <w:pPr>
                        <w:rPr>
                          <w:lang w:val="en-US"/>
                        </w:rPr>
                      </w:pPr>
                    </w:p>
                    <w:p w14:paraId="2B6359B7" w14:textId="77777777" w:rsidR="00150824" w:rsidRPr="00B94674" w:rsidRDefault="00150824" w:rsidP="00204E76">
                      <w:pPr>
                        <w:pStyle w:val="Ttulo1"/>
                        <w:rPr>
                          <w:lang w:val="en-US"/>
                        </w:rPr>
                      </w:pPr>
                    </w:p>
                    <w:p w14:paraId="1D758405" w14:textId="77777777" w:rsidR="00150824" w:rsidRPr="00B94674" w:rsidRDefault="00150824">
                      <w:pPr>
                        <w:rPr>
                          <w:lang w:val="en-US"/>
                        </w:rPr>
                      </w:pPr>
                    </w:p>
                    <w:p w14:paraId="405672AE" w14:textId="77777777" w:rsidR="00150824" w:rsidRPr="00B94674" w:rsidRDefault="00150824" w:rsidP="00204E76">
                      <w:pPr>
                        <w:pStyle w:val="Ttulo1"/>
                        <w:rPr>
                          <w:lang w:val="en-US"/>
                        </w:rPr>
                      </w:pPr>
                    </w:p>
                    <w:p w14:paraId="4F7A6643" w14:textId="77777777" w:rsidR="00150824" w:rsidRPr="00B94674" w:rsidRDefault="00150824">
                      <w:pPr>
                        <w:rPr>
                          <w:lang w:val="en-US"/>
                        </w:rPr>
                      </w:pPr>
                    </w:p>
                    <w:p w14:paraId="25B1E525" w14:textId="77777777" w:rsidR="00150824" w:rsidRPr="00B94674" w:rsidRDefault="00150824" w:rsidP="00204E76">
                      <w:pPr>
                        <w:pStyle w:val="Ttulo1"/>
                        <w:rPr>
                          <w:lang w:val="en-US"/>
                        </w:rPr>
                      </w:pPr>
                    </w:p>
                    <w:p w14:paraId="34B076E3" w14:textId="77777777" w:rsidR="00150824" w:rsidRPr="00B94674" w:rsidRDefault="00150824">
                      <w:pPr>
                        <w:rPr>
                          <w:lang w:val="en-US"/>
                        </w:rPr>
                      </w:pPr>
                    </w:p>
                    <w:p w14:paraId="70CDB003" w14:textId="77777777" w:rsidR="00150824" w:rsidRPr="00B94674" w:rsidRDefault="00150824" w:rsidP="00204E76">
                      <w:pPr>
                        <w:pStyle w:val="Ttulo1"/>
                        <w:rPr>
                          <w:lang w:val="en-US"/>
                        </w:rPr>
                      </w:pPr>
                    </w:p>
                    <w:p w14:paraId="1DE66338" w14:textId="77777777" w:rsidR="00150824" w:rsidRPr="00B94674" w:rsidRDefault="00150824">
                      <w:pPr>
                        <w:rPr>
                          <w:lang w:val="en-US"/>
                        </w:rPr>
                      </w:pPr>
                    </w:p>
                    <w:p w14:paraId="2A792633" w14:textId="77777777" w:rsidR="00150824" w:rsidRPr="00B94674" w:rsidRDefault="00150824" w:rsidP="00204E76">
                      <w:pPr>
                        <w:pStyle w:val="Ttulo1"/>
                        <w:rPr>
                          <w:lang w:val="en-US"/>
                        </w:rPr>
                      </w:pPr>
                    </w:p>
                    <w:p w14:paraId="04BB379D" w14:textId="77777777" w:rsidR="00150824" w:rsidRPr="00B94674" w:rsidRDefault="00150824">
                      <w:pPr>
                        <w:rPr>
                          <w:lang w:val="en-US"/>
                        </w:rPr>
                      </w:pPr>
                    </w:p>
                    <w:p w14:paraId="1D5147A5" w14:textId="77777777" w:rsidR="00150824" w:rsidRPr="00B94674" w:rsidRDefault="00150824" w:rsidP="00204E76">
                      <w:pPr>
                        <w:pStyle w:val="Ttulo1"/>
                        <w:rPr>
                          <w:lang w:val="en-US"/>
                        </w:rPr>
                      </w:pPr>
                    </w:p>
                    <w:p w14:paraId="523654F7" w14:textId="77777777" w:rsidR="00150824" w:rsidRPr="00B94674" w:rsidRDefault="00150824">
                      <w:pPr>
                        <w:rPr>
                          <w:lang w:val="en-US"/>
                        </w:rPr>
                      </w:pPr>
                    </w:p>
                    <w:p w14:paraId="09666146" w14:textId="77777777" w:rsidR="00150824" w:rsidRPr="00B94674" w:rsidRDefault="00150824" w:rsidP="00204E76">
                      <w:pPr>
                        <w:pStyle w:val="Ttulo1"/>
                        <w:rPr>
                          <w:lang w:val="en-US"/>
                        </w:rPr>
                      </w:pPr>
                    </w:p>
                    <w:p w14:paraId="37AE703B" w14:textId="77777777" w:rsidR="00150824" w:rsidRPr="00B94674" w:rsidRDefault="00150824">
                      <w:pPr>
                        <w:rPr>
                          <w:lang w:val="en-US"/>
                        </w:rPr>
                      </w:pPr>
                    </w:p>
                    <w:p w14:paraId="3A144AF2" w14:textId="77777777" w:rsidR="00150824" w:rsidRPr="00B94674" w:rsidRDefault="00150824" w:rsidP="00204E76">
                      <w:pPr>
                        <w:pStyle w:val="Ttulo1"/>
                        <w:rPr>
                          <w:lang w:val="en-US"/>
                        </w:rPr>
                      </w:pPr>
                    </w:p>
                    <w:p w14:paraId="378BF2A4" w14:textId="77777777" w:rsidR="00150824" w:rsidRPr="00B94674" w:rsidRDefault="00150824">
                      <w:pPr>
                        <w:rPr>
                          <w:lang w:val="en-US"/>
                        </w:rPr>
                      </w:pPr>
                    </w:p>
                    <w:p w14:paraId="0EE8576C" w14:textId="77777777" w:rsidR="00150824" w:rsidRPr="00B94674" w:rsidRDefault="00150824" w:rsidP="00204E76">
                      <w:pPr>
                        <w:pStyle w:val="Ttulo1"/>
                        <w:rPr>
                          <w:lang w:val="en-US"/>
                        </w:rPr>
                      </w:pPr>
                    </w:p>
                    <w:p w14:paraId="026E758C" w14:textId="77777777" w:rsidR="00150824" w:rsidRPr="00B94674" w:rsidRDefault="00150824">
                      <w:pPr>
                        <w:rPr>
                          <w:lang w:val="en-US"/>
                        </w:rPr>
                      </w:pPr>
                    </w:p>
                    <w:p w14:paraId="62A02EE2" w14:textId="77777777" w:rsidR="00150824" w:rsidRPr="00B94674" w:rsidRDefault="00150824" w:rsidP="00204E76">
                      <w:pPr>
                        <w:pStyle w:val="Ttulo1"/>
                        <w:rPr>
                          <w:lang w:val="en-US"/>
                        </w:rPr>
                      </w:pPr>
                    </w:p>
                    <w:p w14:paraId="363388B1" w14:textId="77777777" w:rsidR="00150824" w:rsidRPr="00B94674" w:rsidRDefault="00150824">
                      <w:pPr>
                        <w:rPr>
                          <w:lang w:val="en-US"/>
                        </w:rPr>
                      </w:pPr>
                    </w:p>
                    <w:p w14:paraId="720FD10E" w14:textId="77777777" w:rsidR="00150824" w:rsidRPr="00B94674" w:rsidRDefault="00150824" w:rsidP="00204E76">
                      <w:pPr>
                        <w:pStyle w:val="Ttulo1"/>
                        <w:rPr>
                          <w:lang w:val="en-US"/>
                        </w:rPr>
                      </w:pPr>
                    </w:p>
                    <w:p w14:paraId="63D3EF5C" w14:textId="77777777" w:rsidR="00150824" w:rsidRPr="00B94674" w:rsidRDefault="00150824">
                      <w:pPr>
                        <w:rPr>
                          <w:lang w:val="en-US"/>
                        </w:rPr>
                      </w:pPr>
                    </w:p>
                    <w:p w14:paraId="54927E34" w14:textId="77777777" w:rsidR="00150824" w:rsidRPr="00B94674" w:rsidRDefault="00150824" w:rsidP="00204E76">
                      <w:pPr>
                        <w:pStyle w:val="Ttulo1"/>
                        <w:rPr>
                          <w:lang w:val="en-US"/>
                        </w:rPr>
                      </w:pPr>
                    </w:p>
                    <w:p w14:paraId="13006C4E" w14:textId="77777777" w:rsidR="00150824" w:rsidRPr="00B94674" w:rsidRDefault="00150824">
                      <w:pPr>
                        <w:rPr>
                          <w:lang w:val="en-US"/>
                        </w:rPr>
                      </w:pPr>
                    </w:p>
                    <w:p w14:paraId="1247B6E5" w14:textId="77777777" w:rsidR="00150824" w:rsidRPr="00B94674" w:rsidRDefault="00150824" w:rsidP="00204E76">
                      <w:pPr>
                        <w:pStyle w:val="Ttulo1"/>
                        <w:rPr>
                          <w:lang w:val="en-US"/>
                        </w:rPr>
                      </w:pPr>
                    </w:p>
                    <w:p w14:paraId="64401866" w14:textId="77777777" w:rsidR="00150824" w:rsidRPr="00B94674" w:rsidRDefault="00150824">
                      <w:pPr>
                        <w:rPr>
                          <w:lang w:val="en-US"/>
                        </w:rPr>
                      </w:pPr>
                    </w:p>
                    <w:p w14:paraId="09F4FD84" w14:textId="77777777" w:rsidR="00150824" w:rsidRPr="00B94674" w:rsidRDefault="00150824" w:rsidP="00204E76">
                      <w:pPr>
                        <w:pStyle w:val="Ttulo1"/>
                        <w:rPr>
                          <w:lang w:val="en-US"/>
                        </w:rPr>
                      </w:pPr>
                    </w:p>
                    <w:p w14:paraId="16AE591E" w14:textId="77777777" w:rsidR="00150824" w:rsidRPr="00B94674" w:rsidRDefault="00150824">
                      <w:pPr>
                        <w:rPr>
                          <w:lang w:val="en-US"/>
                        </w:rPr>
                      </w:pPr>
                    </w:p>
                    <w:p w14:paraId="399D9529" w14:textId="77777777" w:rsidR="00150824" w:rsidRPr="00B94674" w:rsidRDefault="00150824" w:rsidP="00204E76">
                      <w:pPr>
                        <w:pStyle w:val="Ttulo1"/>
                        <w:rPr>
                          <w:lang w:val="en-US"/>
                        </w:rPr>
                      </w:pPr>
                    </w:p>
                    <w:p w14:paraId="6D7027C0" w14:textId="77777777" w:rsidR="00150824" w:rsidRPr="00B94674" w:rsidRDefault="00150824">
                      <w:pPr>
                        <w:rPr>
                          <w:lang w:val="en-US"/>
                        </w:rPr>
                      </w:pPr>
                    </w:p>
                    <w:p w14:paraId="02B1D323" w14:textId="77777777" w:rsidR="00150824" w:rsidRPr="00B94674" w:rsidRDefault="00150824" w:rsidP="00204E76">
                      <w:pPr>
                        <w:pStyle w:val="Ttulo1"/>
                        <w:rPr>
                          <w:lang w:val="en-US"/>
                        </w:rPr>
                      </w:pPr>
                    </w:p>
                    <w:p w14:paraId="7AFD85DB" w14:textId="77777777" w:rsidR="00150824" w:rsidRPr="00B94674" w:rsidRDefault="00150824">
                      <w:pPr>
                        <w:rPr>
                          <w:lang w:val="en-US"/>
                        </w:rPr>
                      </w:pPr>
                    </w:p>
                    <w:p w14:paraId="6B051FD7" w14:textId="77777777" w:rsidR="00150824" w:rsidRPr="00B94674" w:rsidRDefault="00150824" w:rsidP="00204E76">
                      <w:pPr>
                        <w:pStyle w:val="Ttulo1"/>
                        <w:rPr>
                          <w:lang w:val="en-US"/>
                        </w:rPr>
                      </w:pPr>
                    </w:p>
                    <w:p w14:paraId="3EA360A2" w14:textId="77777777" w:rsidR="00150824" w:rsidRPr="00B94674" w:rsidRDefault="00150824">
                      <w:pPr>
                        <w:rPr>
                          <w:lang w:val="en-US"/>
                        </w:rPr>
                      </w:pPr>
                    </w:p>
                    <w:p w14:paraId="1CBF057D" w14:textId="77777777" w:rsidR="00150824" w:rsidRPr="00B94674" w:rsidRDefault="00150824" w:rsidP="00204E76">
                      <w:pPr>
                        <w:pStyle w:val="Ttulo1"/>
                        <w:rPr>
                          <w:lang w:val="en-US"/>
                        </w:rPr>
                      </w:pPr>
                    </w:p>
                    <w:p w14:paraId="67424FB2" w14:textId="77777777" w:rsidR="00150824" w:rsidRPr="00B94674" w:rsidRDefault="00150824">
                      <w:pPr>
                        <w:rPr>
                          <w:lang w:val="en-US"/>
                        </w:rPr>
                      </w:pPr>
                    </w:p>
                    <w:p w14:paraId="75F83DD9" w14:textId="77777777" w:rsidR="00150824" w:rsidRPr="00B94674" w:rsidRDefault="00150824" w:rsidP="00204E76">
                      <w:pPr>
                        <w:pStyle w:val="Ttulo1"/>
                        <w:rPr>
                          <w:lang w:val="en-US"/>
                        </w:rPr>
                      </w:pPr>
                    </w:p>
                    <w:p w14:paraId="4F699409" w14:textId="77777777" w:rsidR="00150824" w:rsidRPr="00B94674" w:rsidRDefault="00150824">
                      <w:pPr>
                        <w:rPr>
                          <w:lang w:val="en-US"/>
                        </w:rPr>
                      </w:pPr>
                    </w:p>
                    <w:p w14:paraId="2060EDD2" w14:textId="77777777" w:rsidR="00150824" w:rsidRPr="00B94674" w:rsidRDefault="00150824" w:rsidP="00204E76">
                      <w:pPr>
                        <w:pStyle w:val="Ttulo1"/>
                        <w:rPr>
                          <w:lang w:val="en-US"/>
                        </w:rPr>
                      </w:pPr>
                    </w:p>
                    <w:p w14:paraId="41904EE1" w14:textId="77777777" w:rsidR="00150824" w:rsidRPr="00B94674" w:rsidRDefault="00150824">
                      <w:pPr>
                        <w:rPr>
                          <w:lang w:val="en-US"/>
                        </w:rPr>
                      </w:pPr>
                    </w:p>
                    <w:p w14:paraId="582EF36A" w14:textId="77777777" w:rsidR="00150824" w:rsidRPr="00B94674" w:rsidRDefault="00150824" w:rsidP="00204E76">
                      <w:pPr>
                        <w:pStyle w:val="Ttulo1"/>
                        <w:rPr>
                          <w:lang w:val="en-US"/>
                        </w:rPr>
                      </w:pPr>
                    </w:p>
                    <w:p w14:paraId="1C3D1602" w14:textId="77777777" w:rsidR="00150824" w:rsidRPr="00B94674" w:rsidRDefault="00150824">
                      <w:pPr>
                        <w:rPr>
                          <w:lang w:val="en-US"/>
                        </w:rPr>
                      </w:pPr>
                    </w:p>
                    <w:p w14:paraId="6E81FECD" w14:textId="77777777" w:rsidR="00150824" w:rsidRPr="00B94674" w:rsidRDefault="00150824" w:rsidP="00204E76">
                      <w:pPr>
                        <w:pStyle w:val="Ttulo1"/>
                        <w:rPr>
                          <w:lang w:val="en-US"/>
                        </w:rPr>
                      </w:pPr>
                    </w:p>
                    <w:p w14:paraId="0C18E188" w14:textId="77777777" w:rsidR="00150824" w:rsidRPr="00B94674" w:rsidRDefault="00150824">
                      <w:pPr>
                        <w:rPr>
                          <w:lang w:val="en-US"/>
                        </w:rPr>
                      </w:pPr>
                    </w:p>
                    <w:p w14:paraId="3190D6FA" w14:textId="77777777" w:rsidR="00150824" w:rsidRPr="00B94674" w:rsidRDefault="00150824" w:rsidP="00204E76">
                      <w:pPr>
                        <w:pStyle w:val="Ttulo1"/>
                        <w:rPr>
                          <w:lang w:val="en-US"/>
                        </w:rPr>
                      </w:pPr>
                    </w:p>
                    <w:p w14:paraId="1C9413FB" w14:textId="77777777" w:rsidR="00150824" w:rsidRPr="00B94674" w:rsidRDefault="00150824">
                      <w:pPr>
                        <w:rPr>
                          <w:lang w:val="en-US"/>
                        </w:rPr>
                      </w:pPr>
                    </w:p>
                    <w:p w14:paraId="77CF51E2" w14:textId="77777777" w:rsidR="00150824" w:rsidRPr="00B94674" w:rsidRDefault="00150824" w:rsidP="00204E76">
                      <w:pPr>
                        <w:pStyle w:val="Ttulo1"/>
                        <w:rPr>
                          <w:lang w:val="en-US"/>
                        </w:rPr>
                      </w:pPr>
                    </w:p>
                    <w:p w14:paraId="678532CD" w14:textId="77777777" w:rsidR="00150824" w:rsidRPr="00B94674" w:rsidRDefault="00150824">
                      <w:pPr>
                        <w:rPr>
                          <w:lang w:val="en-US"/>
                        </w:rPr>
                      </w:pPr>
                    </w:p>
                    <w:p w14:paraId="7BFACB4B" w14:textId="77777777" w:rsidR="00150824" w:rsidRPr="00B94674" w:rsidRDefault="00150824" w:rsidP="00204E76">
                      <w:pPr>
                        <w:pStyle w:val="Ttulo1"/>
                        <w:rPr>
                          <w:lang w:val="en-US"/>
                        </w:rPr>
                      </w:pPr>
                    </w:p>
                    <w:p w14:paraId="5F5600DE" w14:textId="77777777" w:rsidR="00150824" w:rsidRPr="00B94674" w:rsidRDefault="00150824">
                      <w:pPr>
                        <w:rPr>
                          <w:lang w:val="en-US"/>
                        </w:rPr>
                      </w:pPr>
                    </w:p>
                    <w:p w14:paraId="016C31F9" w14:textId="77777777" w:rsidR="00150824" w:rsidRPr="00B94674" w:rsidRDefault="00150824" w:rsidP="00204E76">
                      <w:pPr>
                        <w:pStyle w:val="Ttulo1"/>
                        <w:rPr>
                          <w:lang w:val="en-US"/>
                        </w:rPr>
                      </w:pPr>
                    </w:p>
                    <w:p w14:paraId="2EC5D175" w14:textId="77777777" w:rsidR="00150824" w:rsidRPr="00B94674" w:rsidRDefault="00150824">
                      <w:pPr>
                        <w:rPr>
                          <w:lang w:val="en-US"/>
                        </w:rPr>
                      </w:pPr>
                    </w:p>
                    <w:p w14:paraId="76015197" w14:textId="77777777" w:rsidR="00150824" w:rsidRPr="00B94674" w:rsidRDefault="00150824" w:rsidP="00204E76">
                      <w:pPr>
                        <w:pStyle w:val="Ttulo1"/>
                        <w:rPr>
                          <w:lang w:val="en-US"/>
                        </w:rPr>
                      </w:pPr>
                    </w:p>
                    <w:p w14:paraId="2BA3FC44" w14:textId="77777777" w:rsidR="00150824" w:rsidRPr="00B94674" w:rsidRDefault="00150824">
                      <w:pPr>
                        <w:rPr>
                          <w:lang w:val="en-US"/>
                        </w:rPr>
                      </w:pPr>
                    </w:p>
                    <w:p w14:paraId="4D1175DF" w14:textId="77777777" w:rsidR="00150824" w:rsidRPr="00B94674" w:rsidRDefault="00150824" w:rsidP="00204E76">
                      <w:pPr>
                        <w:pStyle w:val="Ttulo1"/>
                        <w:rPr>
                          <w:lang w:val="en-US"/>
                        </w:rPr>
                      </w:pPr>
                    </w:p>
                    <w:p w14:paraId="31E3DC8E" w14:textId="77777777" w:rsidR="00150824" w:rsidRPr="00B94674" w:rsidRDefault="00150824">
                      <w:pPr>
                        <w:rPr>
                          <w:lang w:val="en-US"/>
                        </w:rPr>
                      </w:pPr>
                    </w:p>
                    <w:p w14:paraId="0D9106AF" w14:textId="77777777" w:rsidR="00150824" w:rsidRPr="00B94674" w:rsidRDefault="00150824" w:rsidP="00204E76">
                      <w:pPr>
                        <w:pStyle w:val="Ttulo1"/>
                        <w:rPr>
                          <w:lang w:val="en-US"/>
                        </w:rPr>
                      </w:pPr>
                    </w:p>
                    <w:p w14:paraId="0FBA2BE9" w14:textId="77777777" w:rsidR="00150824" w:rsidRPr="00B94674" w:rsidRDefault="00150824">
                      <w:pPr>
                        <w:rPr>
                          <w:lang w:val="en-US"/>
                        </w:rPr>
                      </w:pPr>
                    </w:p>
                    <w:p w14:paraId="7433564B" w14:textId="77777777" w:rsidR="00150824" w:rsidRPr="00B94674" w:rsidRDefault="00150824" w:rsidP="00204E76">
                      <w:pPr>
                        <w:pStyle w:val="Ttulo1"/>
                        <w:rPr>
                          <w:lang w:val="en-US"/>
                        </w:rPr>
                      </w:pPr>
                    </w:p>
                    <w:p w14:paraId="7082747A" w14:textId="77777777" w:rsidR="00150824" w:rsidRPr="00B94674" w:rsidRDefault="00150824">
                      <w:pPr>
                        <w:rPr>
                          <w:lang w:val="en-US"/>
                        </w:rPr>
                      </w:pPr>
                    </w:p>
                    <w:p w14:paraId="57BB68A0" w14:textId="77777777" w:rsidR="00150824" w:rsidRPr="00B94674" w:rsidRDefault="00150824" w:rsidP="00204E76">
                      <w:pPr>
                        <w:pStyle w:val="Ttulo1"/>
                        <w:rPr>
                          <w:lang w:val="en-US"/>
                        </w:rPr>
                      </w:pPr>
                    </w:p>
                    <w:p w14:paraId="4BA9A927" w14:textId="77777777" w:rsidR="00150824" w:rsidRPr="00B94674" w:rsidRDefault="00150824">
                      <w:pPr>
                        <w:rPr>
                          <w:lang w:val="en-US"/>
                        </w:rPr>
                      </w:pPr>
                    </w:p>
                    <w:p w14:paraId="46CB0DA4" w14:textId="77777777" w:rsidR="00150824" w:rsidRPr="00B94674" w:rsidRDefault="00150824" w:rsidP="00204E76">
                      <w:pPr>
                        <w:pStyle w:val="Ttulo1"/>
                        <w:rPr>
                          <w:lang w:val="en-US"/>
                        </w:rPr>
                      </w:pPr>
                    </w:p>
                    <w:p w14:paraId="76D72990" w14:textId="77777777" w:rsidR="00150824" w:rsidRPr="00B94674" w:rsidRDefault="00150824">
                      <w:pPr>
                        <w:rPr>
                          <w:lang w:val="en-US"/>
                        </w:rPr>
                      </w:pPr>
                    </w:p>
                    <w:p w14:paraId="3762631D" w14:textId="77777777" w:rsidR="00150824" w:rsidRPr="00B94674" w:rsidRDefault="00150824" w:rsidP="00204E76">
                      <w:pPr>
                        <w:pStyle w:val="Ttulo1"/>
                        <w:rPr>
                          <w:lang w:val="en-US"/>
                        </w:rPr>
                      </w:pPr>
                    </w:p>
                    <w:p w14:paraId="5481154B" w14:textId="77777777" w:rsidR="00150824" w:rsidRPr="00B94674" w:rsidRDefault="00150824">
                      <w:pPr>
                        <w:rPr>
                          <w:lang w:val="en-US"/>
                        </w:rPr>
                      </w:pPr>
                    </w:p>
                    <w:p w14:paraId="771ABC34" w14:textId="77777777" w:rsidR="00150824" w:rsidRPr="00B94674" w:rsidRDefault="00150824" w:rsidP="00204E76">
                      <w:pPr>
                        <w:pStyle w:val="Ttulo1"/>
                        <w:rPr>
                          <w:lang w:val="en-US"/>
                        </w:rPr>
                      </w:pPr>
                    </w:p>
                    <w:p w14:paraId="57B30E8D" w14:textId="77777777" w:rsidR="00150824" w:rsidRPr="00B94674" w:rsidRDefault="00150824">
                      <w:pPr>
                        <w:rPr>
                          <w:lang w:val="en-US"/>
                        </w:rPr>
                      </w:pPr>
                    </w:p>
                    <w:p w14:paraId="0B421436" w14:textId="77777777" w:rsidR="00150824" w:rsidRPr="00B94674" w:rsidRDefault="00150824" w:rsidP="00204E76">
                      <w:pPr>
                        <w:pStyle w:val="Ttulo1"/>
                        <w:rPr>
                          <w:lang w:val="en-US"/>
                        </w:rPr>
                      </w:pPr>
                    </w:p>
                    <w:p w14:paraId="010E1F0F" w14:textId="77777777" w:rsidR="00150824" w:rsidRPr="00B94674" w:rsidRDefault="00150824">
                      <w:pPr>
                        <w:rPr>
                          <w:lang w:val="en-US"/>
                        </w:rPr>
                      </w:pPr>
                    </w:p>
                    <w:p w14:paraId="15CA21D9" w14:textId="77777777" w:rsidR="00150824" w:rsidRPr="00B94674" w:rsidRDefault="00150824" w:rsidP="00204E76">
                      <w:pPr>
                        <w:pStyle w:val="Ttulo1"/>
                        <w:rPr>
                          <w:lang w:val="en-US"/>
                        </w:rPr>
                      </w:pPr>
                    </w:p>
                    <w:p w14:paraId="0681396F" w14:textId="77777777" w:rsidR="00150824" w:rsidRPr="00B94674" w:rsidRDefault="00150824">
                      <w:pPr>
                        <w:rPr>
                          <w:lang w:val="en-US"/>
                        </w:rPr>
                      </w:pPr>
                    </w:p>
                    <w:p w14:paraId="26850DC3" w14:textId="77777777" w:rsidR="00150824" w:rsidRPr="00B94674" w:rsidRDefault="00150824" w:rsidP="00204E76">
                      <w:pPr>
                        <w:pStyle w:val="Ttulo1"/>
                        <w:rPr>
                          <w:lang w:val="en-US"/>
                        </w:rPr>
                      </w:pPr>
                    </w:p>
                    <w:p w14:paraId="596DB709" w14:textId="77777777" w:rsidR="00150824" w:rsidRPr="00B94674" w:rsidRDefault="00150824">
                      <w:pPr>
                        <w:rPr>
                          <w:lang w:val="en-US"/>
                        </w:rPr>
                      </w:pPr>
                    </w:p>
                    <w:p w14:paraId="6113B783" w14:textId="77777777" w:rsidR="00150824" w:rsidRPr="00B94674" w:rsidRDefault="00150824" w:rsidP="00204E76">
                      <w:pPr>
                        <w:pStyle w:val="Ttulo1"/>
                        <w:rPr>
                          <w:lang w:val="en-US"/>
                        </w:rPr>
                      </w:pPr>
                    </w:p>
                    <w:p w14:paraId="4C73F9A6" w14:textId="77777777" w:rsidR="00150824" w:rsidRPr="00B94674" w:rsidRDefault="00150824">
                      <w:pPr>
                        <w:rPr>
                          <w:lang w:val="en-US"/>
                        </w:rPr>
                      </w:pPr>
                    </w:p>
                    <w:p w14:paraId="183D4613" w14:textId="77777777" w:rsidR="00150824" w:rsidRPr="00B94674" w:rsidRDefault="00150824" w:rsidP="00204E76">
                      <w:pPr>
                        <w:pStyle w:val="Ttulo1"/>
                        <w:rPr>
                          <w:lang w:val="en-US"/>
                        </w:rPr>
                      </w:pPr>
                    </w:p>
                    <w:p w14:paraId="01B6088B" w14:textId="77777777" w:rsidR="00150824" w:rsidRPr="00B94674" w:rsidRDefault="00150824">
                      <w:pPr>
                        <w:rPr>
                          <w:lang w:val="en-US"/>
                        </w:rPr>
                      </w:pPr>
                    </w:p>
                    <w:p w14:paraId="3F727478" w14:textId="77777777" w:rsidR="00150824" w:rsidRPr="00B94674" w:rsidRDefault="00150824" w:rsidP="00204E76">
                      <w:pPr>
                        <w:pStyle w:val="Ttulo1"/>
                        <w:rPr>
                          <w:lang w:val="en-US"/>
                        </w:rPr>
                      </w:pPr>
                    </w:p>
                    <w:p w14:paraId="24EAED60" w14:textId="77777777" w:rsidR="00150824" w:rsidRPr="00B94674" w:rsidRDefault="00150824">
                      <w:pPr>
                        <w:rPr>
                          <w:lang w:val="en-US"/>
                        </w:rPr>
                      </w:pPr>
                    </w:p>
                    <w:p w14:paraId="63A134D2" w14:textId="77777777" w:rsidR="00150824" w:rsidRPr="00B94674" w:rsidRDefault="00150824" w:rsidP="00204E76">
                      <w:pPr>
                        <w:pStyle w:val="Ttulo1"/>
                        <w:rPr>
                          <w:lang w:val="en-US"/>
                        </w:rPr>
                      </w:pPr>
                    </w:p>
                    <w:p w14:paraId="3A7437ED" w14:textId="77777777" w:rsidR="00150824" w:rsidRPr="00B94674" w:rsidRDefault="00150824">
                      <w:pPr>
                        <w:rPr>
                          <w:lang w:val="en-US"/>
                        </w:rPr>
                      </w:pPr>
                    </w:p>
                    <w:p w14:paraId="17925E8F" w14:textId="77777777" w:rsidR="00150824" w:rsidRPr="00B94674" w:rsidRDefault="00150824" w:rsidP="00204E76">
                      <w:pPr>
                        <w:pStyle w:val="Ttulo1"/>
                        <w:rPr>
                          <w:lang w:val="en-US"/>
                        </w:rPr>
                      </w:pPr>
                    </w:p>
                    <w:p w14:paraId="65425728" w14:textId="77777777" w:rsidR="00150824" w:rsidRPr="00B94674" w:rsidRDefault="00150824">
                      <w:pPr>
                        <w:rPr>
                          <w:lang w:val="en-US"/>
                        </w:rPr>
                      </w:pPr>
                    </w:p>
                    <w:p w14:paraId="3D16971D" w14:textId="77777777" w:rsidR="00150824" w:rsidRPr="00B94674" w:rsidRDefault="00150824" w:rsidP="00204E76">
                      <w:pPr>
                        <w:pStyle w:val="Ttulo1"/>
                        <w:rPr>
                          <w:lang w:val="en-US"/>
                        </w:rPr>
                      </w:pPr>
                    </w:p>
                    <w:p w14:paraId="26AFF77F" w14:textId="77777777" w:rsidR="00150824" w:rsidRPr="00B94674" w:rsidRDefault="00150824">
                      <w:pPr>
                        <w:rPr>
                          <w:lang w:val="en-US"/>
                        </w:rPr>
                      </w:pPr>
                    </w:p>
                    <w:p w14:paraId="47B6934F" w14:textId="77777777" w:rsidR="00150824" w:rsidRPr="00B94674" w:rsidRDefault="00150824" w:rsidP="00204E76">
                      <w:pPr>
                        <w:pStyle w:val="Ttulo1"/>
                        <w:rPr>
                          <w:lang w:val="en-US"/>
                        </w:rPr>
                      </w:pPr>
                    </w:p>
                    <w:p w14:paraId="423E252D" w14:textId="77777777" w:rsidR="00150824" w:rsidRPr="00B94674" w:rsidRDefault="00150824">
                      <w:pPr>
                        <w:rPr>
                          <w:lang w:val="en-US"/>
                        </w:rPr>
                      </w:pPr>
                    </w:p>
                    <w:p w14:paraId="65250344" w14:textId="77777777" w:rsidR="00150824" w:rsidRPr="00B94674" w:rsidRDefault="00150824" w:rsidP="00204E76">
                      <w:pPr>
                        <w:pStyle w:val="Ttulo1"/>
                        <w:rPr>
                          <w:lang w:val="en-US"/>
                        </w:rPr>
                      </w:pPr>
                    </w:p>
                    <w:p w14:paraId="57FB3253" w14:textId="77777777" w:rsidR="00150824" w:rsidRPr="00B94674" w:rsidRDefault="00150824">
                      <w:pPr>
                        <w:rPr>
                          <w:lang w:val="en-US"/>
                        </w:rPr>
                      </w:pPr>
                    </w:p>
                    <w:p w14:paraId="5AC68633" w14:textId="77777777" w:rsidR="00150824" w:rsidRPr="00B94674" w:rsidRDefault="00150824" w:rsidP="00204E76">
                      <w:pPr>
                        <w:pStyle w:val="Ttulo1"/>
                        <w:rPr>
                          <w:lang w:val="en-US"/>
                        </w:rPr>
                      </w:pPr>
                    </w:p>
                    <w:p w14:paraId="0D172986" w14:textId="77777777" w:rsidR="00150824" w:rsidRPr="00B94674" w:rsidRDefault="00150824">
                      <w:pPr>
                        <w:rPr>
                          <w:lang w:val="en-US"/>
                        </w:rPr>
                      </w:pPr>
                    </w:p>
                    <w:p w14:paraId="4CA0A8BC" w14:textId="77777777" w:rsidR="00150824" w:rsidRPr="00B94674" w:rsidRDefault="00150824" w:rsidP="00204E76">
                      <w:pPr>
                        <w:pStyle w:val="Ttulo1"/>
                        <w:rPr>
                          <w:lang w:val="en-US"/>
                        </w:rPr>
                      </w:pPr>
                    </w:p>
                    <w:p w14:paraId="4A7610D5" w14:textId="77777777" w:rsidR="00150824" w:rsidRPr="00B94674" w:rsidRDefault="00150824">
                      <w:pPr>
                        <w:rPr>
                          <w:lang w:val="en-US"/>
                        </w:rPr>
                      </w:pPr>
                    </w:p>
                    <w:p w14:paraId="2E70A1BB" w14:textId="77777777" w:rsidR="00150824" w:rsidRPr="00B94674" w:rsidRDefault="00150824" w:rsidP="00204E76">
                      <w:pPr>
                        <w:pStyle w:val="Ttulo1"/>
                        <w:rPr>
                          <w:lang w:val="en-US"/>
                        </w:rPr>
                      </w:pPr>
                    </w:p>
                    <w:p w14:paraId="31F9616B" w14:textId="77777777" w:rsidR="00150824" w:rsidRPr="00B94674" w:rsidRDefault="00150824">
                      <w:pPr>
                        <w:rPr>
                          <w:lang w:val="en-US"/>
                        </w:rPr>
                      </w:pPr>
                    </w:p>
                    <w:p w14:paraId="471B2195" w14:textId="77777777" w:rsidR="00150824" w:rsidRPr="00B94674" w:rsidRDefault="00150824" w:rsidP="00204E76">
                      <w:pPr>
                        <w:pStyle w:val="Ttulo1"/>
                        <w:rPr>
                          <w:lang w:val="en-US"/>
                        </w:rPr>
                      </w:pPr>
                    </w:p>
                    <w:p w14:paraId="76E4378E" w14:textId="77777777" w:rsidR="00150824" w:rsidRPr="00B94674" w:rsidRDefault="00150824">
                      <w:pPr>
                        <w:rPr>
                          <w:lang w:val="en-US"/>
                        </w:rPr>
                      </w:pPr>
                    </w:p>
                    <w:p w14:paraId="2C34280A" w14:textId="77777777" w:rsidR="00150824" w:rsidRPr="00B94674" w:rsidRDefault="00150824" w:rsidP="00204E76">
                      <w:pPr>
                        <w:pStyle w:val="Ttulo1"/>
                        <w:rPr>
                          <w:lang w:val="en-US"/>
                        </w:rPr>
                      </w:pPr>
                    </w:p>
                    <w:p w14:paraId="67F0DF5F" w14:textId="77777777" w:rsidR="00150824" w:rsidRPr="00B94674" w:rsidRDefault="00150824">
                      <w:pPr>
                        <w:rPr>
                          <w:lang w:val="en-US"/>
                        </w:rPr>
                      </w:pPr>
                    </w:p>
                    <w:p w14:paraId="1EB63441" w14:textId="77777777" w:rsidR="00150824" w:rsidRPr="00B94674" w:rsidRDefault="00150824" w:rsidP="00204E76">
                      <w:pPr>
                        <w:pStyle w:val="Ttulo1"/>
                        <w:rPr>
                          <w:lang w:val="en-US"/>
                        </w:rPr>
                      </w:pPr>
                    </w:p>
                    <w:p w14:paraId="4EFF54F0" w14:textId="77777777" w:rsidR="00150824" w:rsidRPr="00B94674" w:rsidRDefault="00150824">
                      <w:pPr>
                        <w:rPr>
                          <w:lang w:val="en-US"/>
                        </w:rPr>
                      </w:pPr>
                    </w:p>
                    <w:p w14:paraId="346A6549" w14:textId="77777777" w:rsidR="00150824" w:rsidRPr="00B94674" w:rsidRDefault="00150824" w:rsidP="00204E76">
                      <w:pPr>
                        <w:pStyle w:val="Ttulo1"/>
                        <w:rPr>
                          <w:lang w:val="en-US"/>
                        </w:rPr>
                      </w:pPr>
                    </w:p>
                    <w:p w14:paraId="70BC8326" w14:textId="77777777" w:rsidR="00A5206C" w:rsidRDefault="00A5206C"/>
                    <w:p w14:paraId="0B003CA6" w14:textId="77777777" w:rsidR="00150824" w:rsidRPr="00B94674" w:rsidRDefault="00150824" w:rsidP="00204E76">
                      <w:pPr>
                        <w:pStyle w:val="Ttulo1"/>
                        <w:rPr>
                          <w:lang w:val="en-US"/>
                        </w:rPr>
                      </w:pPr>
                    </w:p>
                    <w:p w14:paraId="232358E4" w14:textId="77777777" w:rsidR="00150824" w:rsidRPr="00B94674" w:rsidRDefault="00150824">
                      <w:pPr>
                        <w:rPr>
                          <w:lang w:val="en-US"/>
                        </w:rPr>
                      </w:pPr>
                    </w:p>
                    <w:p w14:paraId="1E15D93A" w14:textId="77777777" w:rsidR="00150824" w:rsidRPr="00B94674" w:rsidRDefault="00150824" w:rsidP="00204E76">
                      <w:pPr>
                        <w:pStyle w:val="Ttulo1"/>
                        <w:rPr>
                          <w:lang w:val="en-US"/>
                        </w:rPr>
                      </w:pPr>
                    </w:p>
                    <w:p w14:paraId="473B5AF7" w14:textId="77777777" w:rsidR="00150824" w:rsidRPr="00B94674" w:rsidRDefault="00150824">
                      <w:pPr>
                        <w:rPr>
                          <w:lang w:val="en-US"/>
                        </w:rPr>
                      </w:pPr>
                    </w:p>
                    <w:p w14:paraId="4B1D87DA" w14:textId="77777777" w:rsidR="00150824" w:rsidRPr="00B94674" w:rsidRDefault="00150824" w:rsidP="00204E76">
                      <w:pPr>
                        <w:pStyle w:val="Ttulo1"/>
                        <w:rPr>
                          <w:lang w:val="en-US"/>
                        </w:rPr>
                      </w:pPr>
                    </w:p>
                    <w:p w14:paraId="46F19308" w14:textId="77777777" w:rsidR="00150824" w:rsidRPr="00B94674" w:rsidRDefault="00150824">
                      <w:pPr>
                        <w:rPr>
                          <w:lang w:val="en-US"/>
                        </w:rPr>
                      </w:pPr>
                    </w:p>
                    <w:p w14:paraId="3CA275C5" w14:textId="77777777" w:rsidR="00150824" w:rsidRPr="00B94674" w:rsidRDefault="00150824" w:rsidP="00204E76">
                      <w:pPr>
                        <w:pStyle w:val="Ttulo1"/>
                        <w:rPr>
                          <w:lang w:val="en-US"/>
                        </w:rPr>
                      </w:pPr>
                    </w:p>
                    <w:p w14:paraId="3F8CD491" w14:textId="77777777" w:rsidR="00150824" w:rsidRPr="00B94674" w:rsidRDefault="00150824">
                      <w:pPr>
                        <w:rPr>
                          <w:lang w:val="en-US"/>
                        </w:rPr>
                      </w:pPr>
                    </w:p>
                    <w:p w14:paraId="18C39BE4" w14:textId="77777777" w:rsidR="00150824" w:rsidRPr="00B94674" w:rsidRDefault="00150824" w:rsidP="00204E76">
                      <w:pPr>
                        <w:pStyle w:val="Ttulo1"/>
                        <w:rPr>
                          <w:lang w:val="en-US"/>
                        </w:rPr>
                      </w:pPr>
                    </w:p>
                    <w:p w14:paraId="23402BCF" w14:textId="77777777" w:rsidR="00150824" w:rsidRPr="00B94674" w:rsidRDefault="00150824">
                      <w:pPr>
                        <w:rPr>
                          <w:lang w:val="en-US"/>
                        </w:rPr>
                      </w:pPr>
                    </w:p>
                    <w:p w14:paraId="6FDD5D97" w14:textId="77777777" w:rsidR="00150824" w:rsidRPr="00B94674" w:rsidRDefault="00150824" w:rsidP="00204E76">
                      <w:pPr>
                        <w:pStyle w:val="Ttulo1"/>
                        <w:rPr>
                          <w:lang w:val="en-US"/>
                        </w:rPr>
                      </w:pPr>
                    </w:p>
                    <w:p w14:paraId="1A5C6F4E" w14:textId="77777777" w:rsidR="00150824" w:rsidRPr="00B94674" w:rsidRDefault="00150824">
                      <w:pPr>
                        <w:rPr>
                          <w:lang w:val="en-US"/>
                        </w:rPr>
                      </w:pPr>
                    </w:p>
                    <w:p w14:paraId="6726CA24" w14:textId="77777777" w:rsidR="00150824" w:rsidRPr="00B94674" w:rsidRDefault="00150824" w:rsidP="00204E76">
                      <w:pPr>
                        <w:pStyle w:val="Ttulo1"/>
                        <w:rPr>
                          <w:lang w:val="en-US"/>
                        </w:rPr>
                      </w:pPr>
                    </w:p>
                    <w:p w14:paraId="5625B9DE" w14:textId="77777777" w:rsidR="00150824" w:rsidRPr="00B94674" w:rsidRDefault="00150824">
                      <w:pPr>
                        <w:rPr>
                          <w:lang w:val="en-US"/>
                        </w:rPr>
                      </w:pPr>
                    </w:p>
                    <w:p w14:paraId="00585DFB" w14:textId="77777777" w:rsidR="00150824" w:rsidRPr="00B94674" w:rsidRDefault="00150824" w:rsidP="00204E76">
                      <w:pPr>
                        <w:pStyle w:val="Ttulo1"/>
                        <w:rPr>
                          <w:lang w:val="en-US"/>
                        </w:rPr>
                      </w:pPr>
                    </w:p>
                    <w:p w14:paraId="591A21FA" w14:textId="77777777" w:rsidR="00150824" w:rsidRPr="00B94674" w:rsidRDefault="00150824">
                      <w:pPr>
                        <w:rPr>
                          <w:lang w:val="en-US"/>
                        </w:rPr>
                      </w:pPr>
                    </w:p>
                    <w:p w14:paraId="5A964BB6" w14:textId="77777777" w:rsidR="00150824" w:rsidRPr="00B94674" w:rsidRDefault="00150824" w:rsidP="00204E76">
                      <w:pPr>
                        <w:pStyle w:val="Ttulo1"/>
                        <w:rPr>
                          <w:lang w:val="en-US"/>
                        </w:rPr>
                      </w:pPr>
                    </w:p>
                    <w:p w14:paraId="52E36FD0" w14:textId="77777777" w:rsidR="00150824" w:rsidRPr="00B94674" w:rsidRDefault="00150824">
                      <w:pPr>
                        <w:rPr>
                          <w:lang w:val="en-US"/>
                        </w:rPr>
                      </w:pPr>
                    </w:p>
                    <w:p w14:paraId="7A457193" w14:textId="77777777" w:rsidR="00150824" w:rsidRPr="00B94674" w:rsidRDefault="00150824" w:rsidP="00204E76">
                      <w:pPr>
                        <w:pStyle w:val="Ttulo1"/>
                        <w:rPr>
                          <w:lang w:val="en-US"/>
                        </w:rPr>
                      </w:pPr>
                    </w:p>
                    <w:p w14:paraId="55230DA3" w14:textId="77777777" w:rsidR="00150824" w:rsidRPr="00B94674" w:rsidRDefault="00150824">
                      <w:pPr>
                        <w:rPr>
                          <w:lang w:val="en-US"/>
                        </w:rPr>
                      </w:pPr>
                    </w:p>
                    <w:p w14:paraId="3CCEFC28" w14:textId="77777777" w:rsidR="00150824" w:rsidRPr="00B94674" w:rsidRDefault="00150824" w:rsidP="00204E76">
                      <w:pPr>
                        <w:pStyle w:val="Ttulo1"/>
                        <w:rPr>
                          <w:lang w:val="en-US"/>
                        </w:rPr>
                      </w:pPr>
                    </w:p>
                    <w:p w14:paraId="6BAC717B" w14:textId="77777777" w:rsidR="00150824" w:rsidRPr="00B94674" w:rsidRDefault="00150824">
                      <w:pPr>
                        <w:rPr>
                          <w:lang w:val="en-US"/>
                        </w:rPr>
                      </w:pPr>
                    </w:p>
                    <w:p w14:paraId="518A6B8D" w14:textId="77777777" w:rsidR="00150824" w:rsidRPr="00B94674" w:rsidRDefault="00150824" w:rsidP="00204E76">
                      <w:pPr>
                        <w:pStyle w:val="Ttulo1"/>
                        <w:rPr>
                          <w:lang w:val="en-US"/>
                        </w:rPr>
                      </w:pPr>
                    </w:p>
                    <w:p w14:paraId="464CE168" w14:textId="77777777" w:rsidR="00150824" w:rsidRPr="00B94674" w:rsidRDefault="00150824">
                      <w:pPr>
                        <w:rPr>
                          <w:lang w:val="en-US"/>
                        </w:rPr>
                      </w:pPr>
                    </w:p>
                    <w:p w14:paraId="0E701CD0" w14:textId="77777777" w:rsidR="00150824" w:rsidRPr="00B94674" w:rsidRDefault="00150824" w:rsidP="00204E76">
                      <w:pPr>
                        <w:pStyle w:val="Ttulo1"/>
                        <w:rPr>
                          <w:lang w:val="en-US"/>
                        </w:rPr>
                      </w:pPr>
                    </w:p>
                    <w:p w14:paraId="7E0E1CB8" w14:textId="77777777" w:rsidR="00150824" w:rsidRPr="00B94674" w:rsidRDefault="00150824">
                      <w:pPr>
                        <w:rPr>
                          <w:lang w:val="en-US"/>
                        </w:rPr>
                      </w:pPr>
                    </w:p>
                    <w:p w14:paraId="7E70B1C8" w14:textId="77777777" w:rsidR="00150824" w:rsidRPr="00B94674" w:rsidRDefault="00150824" w:rsidP="00204E76">
                      <w:pPr>
                        <w:pStyle w:val="Ttulo1"/>
                        <w:rPr>
                          <w:lang w:val="en-US"/>
                        </w:rPr>
                      </w:pPr>
                    </w:p>
                    <w:p w14:paraId="44613812" w14:textId="77777777" w:rsidR="00150824" w:rsidRPr="00B94674" w:rsidRDefault="00150824">
                      <w:pPr>
                        <w:rPr>
                          <w:lang w:val="en-US"/>
                        </w:rPr>
                      </w:pPr>
                    </w:p>
                    <w:p w14:paraId="60B0F277" w14:textId="77777777" w:rsidR="00150824" w:rsidRPr="00B94674" w:rsidRDefault="00150824" w:rsidP="00204E76">
                      <w:pPr>
                        <w:pStyle w:val="Ttulo1"/>
                        <w:rPr>
                          <w:lang w:val="en-US"/>
                        </w:rPr>
                      </w:pPr>
                    </w:p>
                    <w:p w14:paraId="7F529698" w14:textId="77777777" w:rsidR="00150824" w:rsidRPr="00B94674" w:rsidRDefault="00150824">
                      <w:pPr>
                        <w:rPr>
                          <w:lang w:val="en-US"/>
                        </w:rPr>
                      </w:pPr>
                    </w:p>
                    <w:p w14:paraId="1E683D7B" w14:textId="77777777" w:rsidR="00150824" w:rsidRPr="00B94674" w:rsidRDefault="00150824" w:rsidP="00204E76">
                      <w:pPr>
                        <w:pStyle w:val="Ttulo1"/>
                        <w:rPr>
                          <w:lang w:val="en-US"/>
                        </w:rPr>
                      </w:pPr>
                    </w:p>
                    <w:p w14:paraId="200B5FB1" w14:textId="77777777" w:rsidR="00150824" w:rsidRPr="00B94674" w:rsidRDefault="00150824">
                      <w:pPr>
                        <w:rPr>
                          <w:lang w:val="en-US"/>
                        </w:rPr>
                      </w:pPr>
                    </w:p>
                    <w:p w14:paraId="6F62D221" w14:textId="77777777" w:rsidR="00150824" w:rsidRPr="00B94674" w:rsidRDefault="00150824" w:rsidP="00204E76">
                      <w:pPr>
                        <w:pStyle w:val="Ttulo1"/>
                        <w:rPr>
                          <w:lang w:val="en-US"/>
                        </w:rPr>
                      </w:pPr>
                    </w:p>
                    <w:p w14:paraId="3D242B1C" w14:textId="77777777" w:rsidR="00150824" w:rsidRPr="00B94674" w:rsidRDefault="00150824">
                      <w:pPr>
                        <w:rPr>
                          <w:lang w:val="en-US"/>
                        </w:rPr>
                      </w:pPr>
                    </w:p>
                    <w:p w14:paraId="2F969309" w14:textId="77777777" w:rsidR="00150824" w:rsidRPr="00B94674" w:rsidRDefault="00150824" w:rsidP="00204E76">
                      <w:pPr>
                        <w:pStyle w:val="Ttulo1"/>
                        <w:rPr>
                          <w:lang w:val="en-US"/>
                        </w:rPr>
                      </w:pPr>
                    </w:p>
                    <w:p w14:paraId="3E938D25" w14:textId="77777777" w:rsidR="00150824" w:rsidRPr="00B94674" w:rsidRDefault="00150824">
                      <w:pPr>
                        <w:rPr>
                          <w:lang w:val="en-US"/>
                        </w:rPr>
                      </w:pPr>
                    </w:p>
                    <w:p w14:paraId="3D9AAC38" w14:textId="77777777" w:rsidR="00150824" w:rsidRPr="00B94674" w:rsidRDefault="00150824" w:rsidP="00204E76">
                      <w:pPr>
                        <w:pStyle w:val="Ttulo1"/>
                        <w:rPr>
                          <w:lang w:val="en-US"/>
                        </w:rPr>
                      </w:pPr>
                    </w:p>
                    <w:p w14:paraId="71CDA9C5" w14:textId="77777777" w:rsidR="00150824" w:rsidRPr="00B94674" w:rsidRDefault="00150824">
                      <w:pPr>
                        <w:rPr>
                          <w:lang w:val="en-US"/>
                        </w:rPr>
                      </w:pPr>
                    </w:p>
                    <w:p w14:paraId="79F6EB11" w14:textId="77777777" w:rsidR="00150824" w:rsidRPr="00B94674" w:rsidRDefault="00150824" w:rsidP="00204E76">
                      <w:pPr>
                        <w:pStyle w:val="Ttulo1"/>
                        <w:rPr>
                          <w:lang w:val="en-US"/>
                        </w:rPr>
                      </w:pPr>
                    </w:p>
                    <w:p w14:paraId="10A4D8CD" w14:textId="77777777" w:rsidR="00150824" w:rsidRPr="00B94674" w:rsidRDefault="00150824">
                      <w:pPr>
                        <w:rPr>
                          <w:lang w:val="en-US"/>
                        </w:rPr>
                      </w:pPr>
                    </w:p>
                    <w:p w14:paraId="1F1DDA0F" w14:textId="77777777" w:rsidR="00150824" w:rsidRPr="00B94674" w:rsidRDefault="00150824" w:rsidP="00204E76">
                      <w:pPr>
                        <w:pStyle w:val="Ttulo1"/>
                        <w:rPr>
                          <w:lang w:val="en-US"/>
                        </w:rPr>
                      </w:pPr>
                    </w:p>
                    <w:p w14:paraId="57434405" w14:textId="77777777" w:rsidR="00150824" w:rsidRPr="00B94674" w:rsidRDefault="00150824">
                      <w:pPr>
                        <w:rPr>
                          <w:lang w:val="en-US"/>
                        </w:rPr>
                      </w:pPr>
                    </w:p>
                    <w:p w14:paraId="4A955419" w14:textId="77777777" w:rsidR="00150824" w:rsidRPr="00B94674" w:rsidRDefault="00150824" w:rsidP="00204E76">
                      <w:pPr>
                        <w:pStyle w:val="Ttulo1"/>
                        <w:rPr>
                          <w:lang w:val="en-US"/>
                        </w:rPr>
                      </w:pPr>
                    </w:p>
                    <w:p w14:paraId="5DC82C94" w14:textId="77777777" w:rsidR="00150824" w:rsidRPr="00B94674" w:rsidRDefault="00150824">
                      <w:pPr>
                        <w:rPr>
                          <w:lang w:val="en-US"/>
                        </w:rPr>
                      </w:pPr>
                    </w:p>
                    <w:p w14:paraId="63632060" w14:textId="77777777" w:rsidR="00150824" w:rsidRPr="00B94674" w:rsidRDefault="00150824" w:rsidP="00204E76">
                      <w:pPr>
                        <w:pStyle w:val="Ttulo1"/>
                        <w:rPr>
                          <w:lang w:val="en-US"/>
                        </w:rPr>
                      </w:pPr>
                    </w:p>
                    <w:p w14:paraId="6CDDF151" w14:textId="77777777" w:rsidR="00150824" w:rsidRPr="00B94674" w:rsidRDefault="00150824">
                      <w:pPr>
                        <w:rPr>
                          <w:lang w:val="en-US"/>
                        </w:rPr>
                      </w:pPr>
                    </w:p>
                    <w:p w14:paraId="197FA697" w14:textId="77777777" w:rsidR="00150824" w:rsidRPr="00B94674" w:rsidRDefault="00150824" w:rsidP="00204E76">
                      <w:pPr>
                        <w:pStyle w:val="Ttulo1"/>
                        <w:rPr>
                          <w:lang w:val="en-US"/>
                        </w:rPr>
                      </w:pPr>
                    </w:p>
                    <w:p w14:paraId="5126B390" w14:textId="77777777" w:rsidR="00150824" w:rsidRPr="00B94674" w:rsidRDefault="00150824">
                      <w:pPr>
                        <w:rPr>
                          <w:lang w:val="en-US"/>
                        </w:rPr>
                      </w:pPr>
                    </w:p>
                    <w:p w14:paraId="54C38ACE" w14:textId="77777777" w:rsidR="00150824" w:rsidRPr="00B94674" w:rsidRDefault="00150824" w:rsidP="00204E76">
                      <w:pPr>
                        <w:pStyle w:val="Ttulo1"/>
                        <w:rPr>
                          <w:lang w:val="en-US"/>
                        </w:rPr>
                      </w:pPr>
                    </w:p>
                    <w:p w14:paraId="6CB0E576" w14:textId="77777777" w:rsidR="00150824" w:rsidRPr="00B94674" w:rsidRDefault="00150824">
                      <w:pPr>
                        <w:rPr>
                          <w:lang w:val="en-US"/>
                        </w:rPr>
                      </w:pPr>
                    </w:p>
                    <w:p w14:paraId="595FDDE5" w14:textId="77777777" w:rsidR="00150824" w:rsidRPr="00B94674" w:rsidRDefault="00150824" w:rsidP="00204E76">
                      <w:pPr>
                        <w:pStyle w:val="Ttulo1"/>
                        <w:rPr>
                          <w:lang w:val="en-US"/>
                        </w:rPr>
                      </w:pPr>
                    </w:p>
                    <w:p w14:paraId="4DD0881C" w14:textId="77777777" w:rsidR="00150824" w:rsidRPr="00B94674" w:rsidRDefault="00150824">
                      <w:pPr>
                        <w:rPr>
                          <w:lang w:val="en-US"/>
                        </w:rPr>
                      </w:pPr>
                    </w:p>
                    <w:p w14:paraId="540285EB" w14:textId="77777777" w:rsidR="00150824" w:rsidRPr="00B94674" w:rsidRDefault="00150824" w:rsidP="00204E76">
                      <w:pPr>
                        <w:pStyle w:val="Ttulo1"/>
                        <w:rPr>
                          <w:lang w:val="en-US"/>
                        </w:rPr>
                      </w:pPr>
                    </w:p>
                    <w:p w14:paraId="7FD869D9" w14:textId="77777777" w:rsidR="00150824" w:rsidRPr="00B94674" w:rsidRDefault="00150824">
                      <w:pPr>
                        <w:rPr>
                          <w:lang w:val="en-US"/>
                        </w:rPr>
                      </w:pPr>
                    </w:p>
                    <w:p w14:paraId="2C61B619" w14:textId="77777777" w:rsidR="00150824" w:rsidRPr="00B94674" w:rsidRDefault="00150824" w:rsidP="00204E76">
                      <w:pPr>
                        <w:pStyle w:val="Ttulo1"/>
                        <w:rPr>
                          <w:lang w:val="en-US"/>
                        </w:rPr>
                      </w:pPr>
                    </w:p>
                    <w:p w14:paraId="3B93B81F" w14:textId="77777777" w:rsidR="00150824" w:rsidRPr="00B94674" w:rsidRDefault="00150824">
                      <w:pPr>
                        <w:rPr>
                          <w:lang w:val="en-US"/>
                        </w:rPr>
                      </w:pPr>
                    </w:p>
                    <w:p w14:paraId="2D0B4B57" w14:textId="77777777" w:rsidR="00150824" w:rsidRPr="00B94674" w:rsidRDefault="00150824" w:rsidP="00204E76">
                      <w:pPr>
                        <w:pStyle w:val="Ttulo1"/>
                        <w:rPr>
                          <w:lang w:val="en-US"/>
                        </w:rPr>
                      </w:pPr>
                    </w:p>
                    <w:p w14:paraId="2556066C" w14:textId="77777777" w:rsidR="00150824" w:rsidRPr="00B94674" w:rsidRDefault="00150824">
                      <w:pPr>
                        <w:rPr>
                          <w:lang w:val="en-US"/>
                        </w:rPr>
                      </w:pPr>
                    </w:p>
                    <w:p w14:paraId="70413173" w14:textId="77777777" w:rsidR="00150824" w:rsidRPr="00B94674" w:rsidRDefault="00150824" w:rsidP="00204E76">
                      <w:pPr>
                        <w:pStyle w:val="Ttulo1"/>
                        <w:rPr>
                          <w:lang w:val="en-US"/>
                        </w:rPr>
                      </w:pPr>
                    </w:p>
                    <w:p w14:paraId="10130F47" w14:textId="77777777" w:rsidR="00150824" w:rsidRPr="00B94674" w:rsidRDefault="00150824">
                      <w:pPr>
                        <w:rPr>
                          <w:lang w:val="en-US"/>
                        </w:rPr>
                      </w:pPr>
                    </w:p>
                    <w:p w14:paraId="463DCC11" w14:textId="77777777" w:rsidR="00150824" w:rsidRPr="00B94674" w:rsidRDefault="00150824" w:rsidP="00204E76">
                      <w:pPr>
                        <w:pStyle w:val="Ttulo1"/>
                        <w:rPr>
                          <w:lang w:val="en-US"/>
                        </w:rPr>
                      </w:pPr>
                    </w:p>
                    <w:p w14:paraId="4BCA87A2" w14:textId="77777777" w:rsidR="00150824" w:rsidRPr="00B94674" w:rsidRDefault="00150824">
                      <w:pPr>
                        <w:rPr>
                          <w:lang w:val="en-US"/>
                        </w:rPr>
                      </w:pPr>
                    </w:p>
                    <w:p w14:paraId="33C23B6D" w14:textId="77777777" w:rsidR="00150824" w:rsidRPr="00B94674" w:rsidRDefault="00150824" w:rsidP="00204E76">
                      <w:pPr>
                        <w:pStyle w:val="Ttulo1"/>
                        <w:rPr>
                          <w:lang w:val="en-US"/>
                        </w:rPr>
                      </w:pPr>
                    </w:p>
                    <w:p w14:paraId="3D6E9BD1" w14:textId="77777777" w:rsidR="00150824" w:rsidRPr="00B94674" w:rsidRDefault="00150824">
                      <w:pPr>
                        <w:rPr>
                          <w:lang w:val="en-US"/>
                        </w:rPr>
                      </w:pPr>
                    </w:p>
                    <w:p w14:paraId="575C64E2" w14:textId="77777777" w:rsidR="00150824" w:rsidRPr="00B94674" w:rsidRDefault="00150824" w:rsidP="00204E76">
                      <w:pPr>
                        <w:pStyle w:val="Ttulo1"/>
                        <w:rPr>
                          <w:lang w:val="en-US"/>
                        </w:rPr>
                      </w:pPr>
                    </w:p>
                    <w:p w14:paraId="0E9728A4" w14:textId="77777777" w:rsidR="00150824" w:rsidRPr="00B94674" w:rsidRDefault="00150824">
                      <w:pPr>
                        <w:rPr>
                          <w:lang w:val="en-US"/>
                        </w:rPr>
                      </w:pPr>
                    </w:p>
                    <w:p w14:paraId="57FEDCB1" w14:textId="77777777" w:rsidR="00150824" w:rsidRPr="00B94674" w:rsidRDefault="00150824" w:rsidP="00204E76">
                      <w:pPr>
                        <w:pStyle w:val="Ttulo1"/>
                        <w:rPr>
                          <w:lang w:val="en-US"/>
                        </w:rPr>
                      </w:pPr>
                    </w:p>
                    <w:p w14:paraId="67654638" w14:textId="77777777" w:rsidR="00150824" w:rsidRPr="00B94674" w:rsidRDefault="00150824">
                      <w:pPr>
                        <w:rPr>
                          <w:lang w:val="en-US"/>
                        </w:rPr>
                      </w:pPr>
                    </w:p>
                    <w:p w14:paraId="3343BCF8" w14:textId="77777777" w:rsidR="00150824" w:rsidRPr="00B94674" w:rsidRDefault="00150824" w:rsidP="00204E76">
                      <w:pPr>
                        <w:pStyle w:val="Ttulo1"/>
                        <w:rPr>
                          <w:lang w:val="en-US"/>
                        </w:rPr>
                      </w:pPr>
                    </w:p>
                    <w:p w14:paraId="48B53BC7" w14:textId="77777777" w:rsidR="00150824" w:rsidRPr="00B94674" w:rsidRDefault="00150824">
                      <w:pPr>
                        <w:rPr>
                          <w:lang w:val="en-US"/>
                        </w:rPr>
                      </w:pPr>
                    </w:p>
                    <w:p w14:paraId="6BC31848" w14:textId="77777777" w:rsidR="00150824" w:rsidRPr="00B94674" w:rsidRDefault="00150824" w:rsidP="00204E76">
                      <w:pPr>
                        <w:pStyle w:val="Ttulo1"/>
                        <w:rPr>
                          <w:lang w:val="en-US"/>
                        </w:rPr>
                      </w:pPr>
                    </w:p>
                    <w:p w14:paraId="36877DF0" w14:textId="77777777" w:rsidR="00150824" w:rsidRPr="00B94674" w:rsidRDefault="00150824">
                      <w:pPr>
                        <w:rPr>
                          <w:lang w:val="en-US"/>
                        </w:rPr>
                      </w:pPr>
                    </w:p>
                    <w:p w14:paraId="06F73CBA" w14:textId="77777777" w:rsidR="00150824" w:rsidRPr="00B94674" w:rsidRDefault="00150824" w:rsidP="00204E76">
                      <w:pPr>
                        <w:pStyle w:val="Ttulo1"/>
                        <w:rPr>
                          <w:lang w:val="en-US"/>
                        </w:rPr>
                      </w:pPr>
                    </w:p>
                    <w:p w14:paraId="55E16B8F" w14:textId="77777777" w:rsidR="00150824" w:rsidRPr="00B94674" w:rsidRDefault="00150824">
                      <w:pPr>
                        <w:rPr>
                          <w:lang w:val="en-US"/>
                        </w:rPr>
                      </w:pPr>
                    </w:p>
                    <w:p w14:paraId="43E82B6F" w14:textId="77777777" w:rsidR="00150824" w:rsidRPr="00B94674" w:rsidRDefault="00150824" w:rsidP="00204E76">
                      <w:pPr>
                        <w:pStyle w:val="Ttulo1"/>
                        <w:rPr>
                          <w:lang w:val="en-US"/>
                        </w:rPr>
                      </w:pPr>
                    </w:p>
                    <w:p w14:paraId="3CD71D09" w14:textId="77777777" w:rsidR="00150824" w:rsidRPr="00B94674" w:rsidRDefault="00150824">
                      <w:pPr>
                        <w:rPr>
                          <w:lang w:val="en-US"/>
                        </w:rPr>
                      </w:pPr>
                    </w:p>
                    <w:p w14:paraId="2381C8B3" w14:textId="77777777" w:rsidR="00150824" w:rsidRPr="00B94674" w:rsidRDefault="00150824" w:rsidP="00204E76">
                      <w:pPr>
                        <w:pStyle w:val="Ttulo1"/>
                        <w:rPr>
                          <w:lang w:val="en-US"/>
                        </w:rPr>
                      </w:pPr>
                    </w:p>
                    <w:p w14:paraId="44FD3A1E" w14:textId="77777777" w:rsidR="00150824" w:rsidRPr="00B94674" w:rsidRDefault="00150824">
                      <w:pPr>
                        <w:rPr>
                          <w:lang w:val="en-US"/>
                        </w:rPr>
                      </w:pPr>
                    </w:p>
                    <w:p w14:paraId="41AB687D" w14:textId="77777777" w:rsidR="00150824" w:rsidRPr="00B94674" w:rsidRDefault="00150824" w:rsidP="00204E76">
                      <w:pPr>
                        <w:pStyle w:val="Ttulo1"/>
                        <w:rPr>
                          <w:lang w:val="en-US"/>
                        </w:rPr>
                      </w:pPr>
                    </w:p>
                    <w:p w14:paraId="67D46A36" w14:textId="77777777" w:rsidR="00150824" w:rsidRPr="00B94674" w:rsidRDefault="00150824">
                      <w:pPr>
                        <w:rPr>
                          <w:lang w:val="en-US"/>
                        </w:rPr>
                      </w:pPr>
                    </w:p>
                    <w:p w14:paraId="5AFB7B8C" w14:textId="77777777" w:rsidR="00150824" w:rsidRPr="00B94674" w:rsidRDefault="00150824" w:rsidP="00204E76">
                      <w:pPr>
                        <w:pStyle w:val="Ttulo1"/>
                        <w:rPr>
                          <w:lang w:val="en-US"/>
                        </w:rPr>
                      </w:pPr>
                    </w:p>
                    <w:p w14:paraId="7CBF9335" w14:textId="77777777" w:rsidR="00150824" w:rsidRPr="00B94674" w:rsidRDefault="00150824">
                      <w:pPr>
                        <w:rPr>
                          <w:lang w:val="en-US"/>
                        </w:rPr>
                      </w:pPr>
                    </w:p>
                    <w:p w14:paraId="5C7F40ED" w14:textId="77777777" w:rsidR="00150824" w:rsidRPr="00B94674" w:rsidRDefault="00150824" w:rsidP="00204E76">
                      <w:pPr>
                        <w:pStyle w:val="Ttulo1"/>
                        <w:rPr>
                          <w:lang w:val="en-US"/>
                        </w:rPr>
                      </w:pPr>
                    </w:p>
                    <w:p w14:paraId="18EABADD" w14:textId="77777777" w:rsidR="00150824" w:rsidRPr="00B94674" w:rsidRDefault="00150824">
                      <w:pPr>
                        <w:rPr>
                          <w:lang w:val="en-US"/>
                        </w:rPr>
                      </w:pPr>
                    </w:p>
                    <w:p w14:paraId="000F5FF2" w14:textId="77777777" w:rsidR="00150824" w:rsidRPr="00B94674" w:rsidRDefault="00150824" w:rsidP="00204E76">
                      <w:pPr>
                        <w:pStyle w:val="Ttulo1"/>
                        <w:rPr>
                          <w:lang w:val="en-US"/>
                        </w:rPr>
                      </w:pPr>
                    </w:p>
                    <w:p w14:paraId="68E0681B" w14:textId="77777777" w:rsidR="00150824" w:rsidRPr="00B94674" w:rsidRDefault="00150824">
                      <w:pPr>
                        <w:rPr>
                          <w:lang w:val="en-US"/>
                        </w:rPr>
                      </w:pPr>
                    </w:p>
                    <w:p w14:paraId="0406BF90" w14:textId="77777777" w:rsidR="00150824" w:rsidRPr="00B94674" w:rsidRDefault="00150824" w:rsidP="00204E76">
                      <w:pPr>
                        <w:pStyle w:val="Ttulo1"/>
                        <w:rPr>
                          <w:lang w:val="en-US"/>
                        </w:rPr>
                      </w:pPr>
                    </w:p>
                    <w:p w14:paraId="11EF99B5" w14:textId="77777777" w:rsidR="00150824" w:rsidRPr="00B94674" w:rsidRDefault="00150824">
                      <w:pPr>
                        <w:rPr>
                          <w:lang w:val="en-US"/>
                        </w:rPr>
                      </w:pPr>
                    </w:p>
                    <w:p w14:paraId="2FE8768B" w14:textId="77777777" w:rsidR="00150824" w:rsidRPr="00B94674" w:rsidRDefault="00150824" w:rsidP="00204E76">
                      <w:pPr>
                        <w:pStyle w:val="Ttulo1"/>
                        <w:rPr>
                          <w:lang w:val="en-US"/>
                        </w:rPr>
                      </w:pPr>
                    </w:p>
                    <w:p w14:paraId="04187868" w14:textId="77777777" w:rsidR="00150824" w:rsidRPr="00B94674" w:rsidRDefault="00150824">
                      <w:pPr>
                        <w:rPr>
                          <w:lang w:val="en-US"/>
                        </w:rPr>
                      </w:pPr>
                    </w:p>
                    <w:p w14:paraId="39CFF351" w14:textId="77777777" w:rsidR="00150824" w:rsidRPr="00B94674" w:rsidRDefault="00150824" w:rsidP="00204E76">
                      <w:pPr>
                        <w:pStyle w:val="Ttulo1"/>
                        <w:rPr>
                          <w:lang w:val="en-US"/>
                        </w:rPr>
                      </w:pPr>
                    </w:p>
                    <w:p w14:paraId="79B6337A" w14:textId="77777777" w:rsidR="00150824" w:rsidRPr="00B94674" w:rsidRDefault="00150824">
                      <w:pPr>
                        <w:rPr>
                          <w:lang w:val="en-US"/>
                        </w:rPr>
                      </w:pPr>
                    </w:p>
                    <w:p w14:paraId="5DE1D358" w14:textId="77777777" w:rsidR="00150824" w:rsidRPr="00B94674" w:rsidRDefault="00150824" w:rsidP="00204E76">
                      <w:pPr>
                        <w:pStyle w:val="Ttulo1"/>
                        <w:rPr>
                          <w:lang w:val="en-US"/>
                        </w:rPr>
                      </w:pPr>
                    </w:p>
                    <w:p w14:paraId="3B75B2E8" w14:textId="77777777" w:rsidR="00150824" w:rsidRPr="00B94674" w:rsidRDefault="00150824">
                      <w:pPr>
                        <w:rPr>
                          <w:lang w:val="en-US"/>
                        </w:rPr>
                      </w:pPr>
                    </w:p>
                    <w:p w14:paraId="2D5D4340" w14:textId="77777777" w:rsidR="00150824" w:rsidRPr="00B94674" w:rsidRDefault="00150824" w:rsidP="00204E76">
                      <w:pPr>
                        <w:pStyle w:val="Ttulo1"/>
                        <w:rPr>
                          <w:lang w:val="en-US"/>
                        </w:rPr>
                      </w:pPr>
                    </w:p>
                    <w:p w14:paraId="6DE9C756" w14:textId="77777777" w:rsidR="00150824" w:rsidRPr="00B94674" w:rsidRDefault="00150824">
                      <w:pPr>
                        <w:rPr>
                          <w:lang w:val="en-US"/>
                        </w:rPr>
                      </w:pPr>
                    </w:p>
                    <w:p w14:paraId="3C912D52" w14:textId="77777777" w:rsidR="00150824" w:rsidRPr="00B94674" w:rsidRDefault="00150824" w:rsidP="00204E76">
                      <w:pPr>
                        <w:pStyle w:val="Ttulo1"/>
                        <w:rPr>
                          <w:lang w:val="en-US"/>
                        </w:rPr>
                      </w:pPr>
                    </w:p>
                    <w:p w14:paraId="28847F07" w14:textId="77777777" w:rsidR="00150824" w:rsidRPr="00B94674" w:rsidRDefault="00150824">
                      <w:pPr>
                        <w:rPr>
                          <w:lang w:val="en-US"/>
                        </w:rPr>
                      </w:pPr>
                    </w:p>
                    <w:p w14:paraId="7E09FA05" w14:textId="77777777" w:rsidR="00150824" w:rsidRPr="00B94674" w:rsidRDefault="00150824" w:rsidP="00204E76">
                      <w:pPr>
                        <w:pStyle w:val="Ttulo1"/>
                        <w:rPr>
                          <w:lang w:val="en-US"/>
                        </w:rPr>
                      </w:pPr>
                    </w:p>
                    <w:p w14:paraId="5FC980C9" w14:textId="77777777" w:rsidR="00150824" w:rsidRPr="00B94674" w:rsidRDefault="00150824">
                      <w:pPr>
                        <w:rPr>
                          <w:lang w:val="en-US"/>
                        </w:rPr>
                      </w:pPr>
                    </w:p>
                    <w:p w14:paraId="505E794F" w14:textId="77777777" w:rsidR="00150824" w:rsidRPr="00B94674" w:rsidRDefault="00150824" w:rsidP="00204E76">
                      <w:pPr>
                        <w:pStyle w:val="Ttulo1"/>
                        <w:rPr>
                          <w:lang w:val="en-US"/>
                        </w:rPr>
                      </w:pPr>
                    </w:p>
                    <w:p w14:paraId="5360A0D1" w14:textId="77777777" w:rsidR="00150824" w:rsidRPr="00B94674" w:rsidRDefault="00150824">
                      <w:pPr>
                        <w:rPr>
                          <w:lang w:val="en-US"/>
                        </w:rPr>
                      </w:pPr>
                    </w:p>
                    <w:p w14:paraId="3D0658F4" w14:textId="77777777" w:rsidR="00150824" w:rsidRPr="00B94674" w:rsidRDefault="00150824" w:rsidP="00204E76">
                      <w:pPr>
                        <w:pStyle w:val="Ttulo1"/>
                        <w:rPr>
                          <w:lang w:val="en-US"/>
                        </w:rPr>
                      </w:pPr>
                    </w:p>
                    <w:p w14:paraId="378F591D" w14:textId="77777777" w:rsidR="00150824" w:rsidRPr="00B94674" w:rsidRDefault="00150824">
                      <w:pPr>
                        <w:rPr>
                          <w:lang w:val="en-US"/>
                        </w:rPr>
                      </w:pPr>
                    </w:p>
                    <w:p w14:paraId="115A8A86" w14:textId="77777777" w:rsidR="00150824" w:rsidRPr="00B94674" w:rsidRDefault="00150824" w:rsidP="00204E76">
                      <w:pPr>
                        <w:pStyle w:val="Ttulo1"/>
                        <w:rPr>
                          <w:lang w:val="en-US"/>
                        </w:rPr>
                      </w:pPr>
                    </w:p>
                    <w:p w14:paraId="5980FA1D" w14:textId="77777777" w:rsidR="00150824" w:rsidRPr="00B94674" w:rsidRDefault="00150824">
                      <w:pPr>
                        <w:rPr>
                          <w:lang w:val="en-US"/>
                        </w:rPr>
                      </w:pPr>
                    </w:p>
                    <w:p w14:paraId="440816A8" w14:textId="77777777" w:rsidR="00150824" w:rsidRPr="00B94674" w:rsidRDefault="00150824" w:rsidP="00204E76">
                      <w:pPr>
                        <w:pStyle w:val="Ttulo1"/>
                        <w:rPr>
                          <w:lang w:val="en-US"/>
                        </w:rPr>
                      </w:pPr>
                    </w:p>
                    <w:p w14:paraId="055A08FF" w14:textId="77777777" w:rsidR="00150824" w:rsidRPr="00B94674" w:rsidRDefault="00150824">
                      <w:pPr>
                        <w:rPr>
                          <w:lang w:val="en-US"/>
                        </w:rPr>
                      </w:pPr>
                    </w:p>
                    <w:p w14:paraId="6A17C992" w14:textId="77777777" w:rsidR="00150824" w:rsidRPr="00B94674" w:rsidRDefault="00150824" w:rsidP="00204E76">
                      <w:pPr>
                        <w:pStyle w:val="Ttulo1"/>
                        <w:rPr>
                          <w:lang w:val="en-US"/>
                        </w:rPr>
                      </w:pPr>
                    </w:p>
                    <w:p w14:paraId="2D9CC2F4" w14:textId="77777777" w:rsidR="00150824" w:rsidRPr="00B94674" w:rsidRDefault="00150824">
                      <w:pPr>
                        <w:rPr>
                          <w:lang w:val="en-US"/>
                        </w:rPr>
                      </w:pPr>
                    </w:p>
                    <w:p w14:paraId="71EFC71B" w14:textId="77777777" w:rsidR="00150824" w:rsidRPr="00B94674" w:rsidRDefault="00150824" w:rsidP="00204E76">
                      <w:pPr>
                        <w:pStyle w:val="Ttulo1"/>
                        <w:rPr>
                          <w:lang w:val="en-US"/>
                        </w:rPr>
                      </w:pPr>
                    </w:p>
                    <w:p w14:paraId="16B6470E" w14:textId="77777777" w:rsidR="00150824" w:rsidRPr="00B94674" w:rsidRDefault="00150824">
                      <w:pPr>
                        <w:rPr>
                          <w:lang w:val="en-US"/>
                        </w:rPr>
                      </w:pPr>
                    </w:p>
                    <w:p w14:paraId="69D09B75" w14:textId="77777777" w:rsidR="00150824" w:rsidRPr="00B94674" w:rsidRDefault="00150824" w:rsidP="00204E76">
                      <w:pPr>
                        <w:pStyle w:val="Ttulo1"/>
                        <w:rPr>
                          <w:lang w:val="en-US"/>
                        </w:rPr>
                      </w:pPr>
                    </w:p>
                    <w:p w14:paraId="02E8BA43" w14:textId="77777777" w:rsidR="00150824" w:rsidRPr="00B94674" w:rsidRDefault="00150824">
                      <w:pPr>
                        <w:rPr>
                          <w:lang w:val="en-US"/>
                        </w:rPr>
                      </w:pPr>
                    </w:p>
                    <w:p w14:paraId="353E5F40" w14:textId="77777777" w:rsidR="00150824" w:rsidRPr="00B94674" w:rsidRDefault="00150824" w:rsidP="00204E76">
                      <w:pPr>
                        <w:pStyle w:val="Ttulo1"/>
                        <w:rPr>
                          <w:lang w:val="en-US"/>
                        </w:rPr>
                      </w:pPr>
                    </w:p>
                    <w:p w14:paraId="34D8FBF6" w14:textId="77777777" w:rsidR="00150824" w:rsidRPr="00B94674" w:rsidRDefault="00150824">
                      <w:pPr>
                        <w:rPr>
                          <w:lang w:val="en-US"/>
                        </w:rPr>
                      </w:pPr>
                    </w:p>
                    <w:p w14:paraId="0346D175" w14:textId="77777777" w:rsidR="00150824" w:rsidRPr="00B94674" w:rsidRDefault="00150824" w:rsidP="00204E76">
                      <w:pPr>
                        <w:pStyle w:val="Ttulo1"/>
                        <w:rPr>
                          <w:lang w:val="en-US"/>
                        </w:rPr>
                      </w:pPr>
                    </w:p>
                    <w:p w14:paraId="4EDE14C0" w14:textId="77777777" w:rsidR="00150824" w:rsidRPr="00B94674" w:rsidRDefault="00150824">
                      <w:pPr>
                        <w:rPr>
                          <w:lang w:val="en-US"/>
                        </w:rPr>
                      </w:pPr>
                    </w:p>
                    <w:p w14:paraId="38CED9C7" w14:textId="77777777" w:rsidR="00150824" w:rsidRPr="00B94674" w:rsidRDefault="00150824" w:rsidP="00204E76">
                      <w:pPr>
                        <w:pStyle w:val="Ttulo1"/>
                        <w:rPr>
                          <w:lang w:val="en-US"/>
                        </w:rPr>
                      </w:pPr>
                    </w:p>
                    <w:p w14:paraId="72857178" w14:textId="77777777" w:rsidR="00150824" w:rsidRPr="00B94674" w:rsidRDefault="00150824">
                      <w:pPr>
                        <w:rPr>
                          <w:lang w:val="en-US"/>
                        </w:rPr>
                      </w:pPr>
                    </w:p>
                    <w:p w14:paraId="045F020E" w14:textId="77777777" w:rsidR="00150824" w:rsidRPr="00B94674" w:rsidRDefault="00150824" w:rsidP="00204E76">
                      <w:pPr>
                        <w:pStyle w:val="Ttulo1"/>
                        <w:rPr>
                          <w:lang w:val="en-US"/>
                        </w:rPr>
                      </w:pPr>
                    </w:p>
                    <w:p w14:paraId="4BDE977F" w14:textId="77777777" w:rsidR="00150824" w:rsidRPr="00B94674" w:rsidRDefault="00150824">
                      <w:pPr>
                        <w:rPr>
                          <w:lang w:val="en-US"/>
                        </w:rPr>
                      </w:pPr>
                    </w:p>
                    <w:p w14:paraId="3566B6C2" w14:textId="77777777" w:rsidR="00150824" w:rsidRPr="00B94674" w:rsidRDefault="00150824" w:rsidP="00204E76">
                      <w:pPr>
                        <w:pStyle w:val="Ttulo1"/>
                        <w:rPr>
                          <w:lang w:val="en-US"/>
                        </w:rPr>
                      </w:pPr>
                    </w:p>
                    <w:p w14:paraId="407DFF3A" w14:textId="77777777" w:rsidR="00150824" w:rsidRPr="00B94674" w:rsidRDefault="00150824">
                      <w:pPr>
                        <w:rPr>
                          <w:lang w:val="en-US"/>
                        </w:rPr>
                      </w:pPr>
                    </w:p>
                    <w:p w14:paraId="3CB52A3D" w14:textId="77777777" w:rsidR="00150824" w:rsidRPr="00B94674" w:rsidRDefault="00150824" w:rsidP="00204E76">
                      <w:pPr>
                        <w:pStyle w:val="Ttulo1"/>
                        <w:rPr>
                          <w:lang w:val="en-US"/>
                        </w:rPr>
                      </w:pPr>
                    </w:p>
                    <w:p w14:paraId="0D223BA8" w14:textId="77777777" w:rsidR="00150824" w:rsidRPr="00B94674" w:rsidRDefault="00150824">
                      <w:pPr>
                        <w:rPr>
                          <w:lang w:val="en-US"/>
                        </w:rPr>
                      </w:pPr>
                    </w:p>
                    <w:p w14:paraId="7557592B" w14:textId="77777777" w:rsidR="00150824" w:rsidRPr="00B94674" w:rsidRDefault="00150824" w:rsidP="00204E76">
                      <w:pPr>
                        <w:pStyle w:val="Ttulo1"/>
                        <w:rPr>
                          <w:lang w:val="en-US"/>
                        </w:rPr>
                      </w:pPr>
                    </w:p>
                    <w:p w14:paraId="3304CF37" w14:textId="77777777" w:rsidR="00A5206C" w:rsidRDefault="00A5206C"/>
                    <w:p w14:paraId="5A8E4FEA" w14:textId="77777777" w:rsidR="00150824" w:rsidRPr="00B94674" w:rsidRDefault="00150824" w:rsidP="00204E76">
                      <w:pPr>
                        <w:pStyle w:val="Ttulo1"/>
                        <w:rPr>
                          <w:lang w:val="en-US"/>
                        </w:rPr>
                      </w:pPr>
                    </w:p>
                    <w:p w14:paraId="209CA32B" w14:textId="77777777" w:rsidR="00150824" w:rsidRPr="00B94674" w:rsidRDefault="00150824">
                      <w:pPr>
                        <w:rPr>
                          <w:lang w:val="en-US"/>
                        </w:rPr>
                      </w:pPr>
                    </w:p>
                    <w:p w14:paraId="342C7653" w14:textId="77777777" w:rsidR="00150824" w:rsidRPr="00B94674" w:rsidRDefault="00150824" w:rsidP="00204E76">
                      <w:pPr>
                        <w:pStyle w:val="Ttulo1"/>
                        <w:rPr>
                          <w:lang w:val="en-US"/>
                        </w:rPr>
                      </w:pPr>
                    </w:p>
                    <w:p w14:paraId="28C40F7E" w14:textId="77777777" w:rsidR="00150824" w:rsidRPr="00B94674" w:rsidRDefault="00150824">
                      <w:pPr>
                        <w:rPr>
                          <w:lang w:val="en-US"/>
                        </w:rPr>
                      </w:pPr>
                    </w:p>
                    <w:p w14:paraId="0493173D" w14:textId="77777777" w:rsidR="00150824" w:rsidRPr="00B94674" w:rsidRDefault="00150824" w:rsidP="00204E76">
                      <w:pPr>
                        <w:pStyle w:val="Ttulo1"/>
                        <w:rPr>
                          <w:lang w:val="en-US"/>
                        </w:rPr>
                      </w:pPr>
                    </w:p>
                    <w:p w14:paraId="19EF370F" w14:textId="77777777" w:rsidR="00150824" w:rsidRPr="00B94674" w:rsidRDefault="00150824">
                      <w:pPr>
                        <w:rPr>
                          <w:lang w:val="en-US"/>
                        </w:rPr>
                      </w:pPr>
                    </w:p>
                    <w:p w14:paraId="09200143" w14:textId="77777777" w:rsidR="00150824" w:rsidRPr="00B94674" w:rsidRDefault="00150824" w:rsidP="00204E76">
                      <w:pPr>
                        <w:pStyle w:val="Ttulo1"/>
                        <w:rPr>
                          <w:lang w:val="en-US"/>
                        </w:rPr>
                      </w:pPr>
                    </w:p>
                    <w:p w14:paraId="2BDD0D68" w14:textId="77777777" w:rsidR="00150824" w:rsidRPr="00B94674" w:rsidRDefault="00150824">
                      <w:pPr>
                        <w:rPr>
                          <w:lang w:val="en-US"/>
                        </w:rPr>
                      </w:pPr>
                    </w:p>
                    <w:p w14:paraId="5A580CBF" w14:textId="77777777" w:rsidR="00150824" w:rsidRPr="00B94674" w:rsidRDefault="00150824" w:rsidP="00204E76">
                      <w:pPr>
                        <w:pStyle w:val="Ttulo1"/>
                        <w:rPr>
                          <w:lang w:val="en-US"/>
                        </w:rPr>
                      </w:pPr>
                    </w:p>
                    <w:p w14:paraId="7EEDDD8A" w14:textId="77777777" w:rsidR="00150824" w:rsidRPr="00B94674" w:rsidRDefault="00150824">
                      <w:pPr>
                        <w:rPr>
                          <w:lang w:val="en-US"/>
                        </w:rPr>
                      </w:pPr>
                    </w:p>
                    <w:p w14:paraId="0658F564" w14:textId="77777777" w:rsidR="00150824" w:rsidRPr="00B94674" w:rsidRDefault="00150824" w:rsidP="00204E76">
                      <w:pPr>
                        <w:pStyle w:val="Ttulo1"/>
                        <w:rPr>
                          <w:lang w:val="en-US"/>
                        </w:rPr>
                      </w:pPr>
                    </w:p>
                    <w:p w14:paraId="1DCAB35B" w14:textId="77777777" w:rsidR="00150824" w:rsidRPr="00B94674" w:rsidRDefault="00150824">
                      <w:pPr>
                        <w:rPr>
                          <w:lang w:val="en-US"/>
                        </w:rPr>
                      </w:pPr>
                    </w:p>
                    <w:p w14:paraId="044F5C1D" w14:textId="77777777" w:rsidR="00150824" w:rsidRPr="00B94674" w:rsidRDefault="00150824" w:rsidP="00204E76">
                      <w:pPr>
                        <w:pStyle w:val="Ttulo1"/>
                        <w:rPr>
                          <w:lang w:val="en-US"/>
                        </w:rPr>
                      </w:pPr>
                    </w:p>
                    <w:p w14:paraId="738D84E5" w14:textId="77777777" w:rsidR="00150824" w:rsidRPr="00B94674" w:rsidRDefault="00150824">
                      <w:pPr>
                        <w:rPr>
                          <w:lang w:val="en-US"/>
                        </w:rPr>
                      </w:pPr>
                    </w:p>
                    <w:p w14:paraId="17304685" w14:textId="77777777" w:rsidR="00150824" w:rsidRPr="00B94674" w:rsidRDefault="00150824" w:rsidP="00204E76">
                      <w:pPr>
                        <w:pStyle w:val="Ttulo1"/>
                        <w:rPr>
                          <w:lang w:val="en-US"/>
                        </w:rPr>
                      </w:pPr>
                    </w:p>
                    <w:p w14:paraId="320E2393" w14:textId="77777777" w:rsidR="00150824" w:rsidRPr="00B94674" w:rsidRDefault="00150824">
                      <w:pPr>
                        <w:rPr>
                          <w:lang w:val="en-US"/>
                        </w:rPr>
                      </w:pPr>
                    </w:p>
                    <w:p w14:paraId="63778E46" w14:textId="77777777" w:rsidR="00150824" w:rsidRPr="00B94674" w:rsidRDefault="00150824" w:rsidP="00204E76">
                      <w:pPr>
                        <w:pStyle w:val="Ttulo1"/>
                        <w:rPr>
                          <w:lang w:val="en-US"/>
                        </w:rPr>
                      </w:pPr>
                    </w:p>
                    <w:p w14:paraId="7C9A0564" w14:textId="77777777" w:rsidR="00150824" w:rsidRPr="00B94674" w:rsidRDefault="00150824">
                      <w:pPr>
                        <w:rPr>
                          <w:lang w:val="en-US"/>
                        </w:rPr>
                      </w:pPr>
                    </w:p>
                    <w:p w14:paraId="3BCDD819" w14:textId="77777777" w:rsidR="00150824" w:rsidRPr="00B94674" w:rsidRDefault="00150824" w:rsidP="00204E76">
                      <w:pPr>
                        <w:pStyle w:val="Ttulo1"/>
                        <w:rPr>
                          <w:lang w:val="en-US"/>
                        </w:rPr>
                      </w:pPr>
                    </w:p>
                    <w:p w14:paraId="62E7F9D7" w14:textId="77777777" w:rsidR="00150824" w:rsidRPr="00B94674" w:rsidRDefault="00150824">
                      <w:pPr>
                        <w:rPr>
                          <w:lang w:val="en-US"/>
                        </w:rPr>
                      </w:pPr>
                    </w:p>
                    <w:p w14:paraId="7868A73C" w14:textId="77777777" w:rsidR="00150824" w:rsidRPr="00B94674" w:rsidRDefault="00150824" w:rsidP="00204E76">
                      <w:pPr>
                        <w:pStyle w:val="Ttulo1"/>
                        <w:rPr>
                          <w:lang w:val="en-US"/>
                        </w:rPr>
                      </w:pPr>
                    </w:p>
                    <w:p w14:paraId="61E4ABD8" w14:textId="77777777" w:rsidR="00150824" w:rsidRPr="00B94674" w:rsidRDefault="00150824">
                      <w:pPr>
                        <w:rPr>
                          <w:lang w:val="en-US"/>
                        </w:rPr>
                      </w:pPr>
                    </w:p>
                    <w:p w14:paraId="1CA171D6" w14:textId="77777777" w:rsidR="00150824" w:rsidRPr="00B94674" w:rsidRDefault="00150824" w:rsidP="00204E76">
                      <w:pPr>
                        <w:pStyle w:val="Ttulo1"/>
                        <w:rPr>
                          <w:lang w:val="en-US"/>
                        </w:rPr>
                      </w:pPr>
                    </w:p>
                    <w:p w14:paraId="7898D596" w14:textId="77777777" w:rsidR="00150824" w:rsidRPr="00B94674" w:rsidRDefault="00150824">
                      <w:pPr>
                        <w:rPr>
                          <w:lang w:val="en-US"/>
                        </w:rPr>
                      </w:pPr>
                    </w:p>
                    <w:p w14:paraId="1A46DA33" w14:textId="77777777" w:rsidR="00150824" w:rsidRPr="00B94674" w:rsidRDefault="00150824" w:rsidP="00204E76">
                      <w:pPr>
                        <w:pStyle w:val="Ttulo1"/>
                        <w:rPr>
                          <w:lang w:val="en-US"/>
                        </w:rPr>
                      </w:pPr>
                    </w:p>
                    <w:p w14:paraId="2B2D9000" w14:textId="77777777" w:rsidR="00150824" w:rsidRPr="00B94674" w:rsidRDefault="00150824">
                      <w:pPr>
                        <w:rPr>
                          <w:lang w:val="en-US"/>
                        </w:rPr>
                      </w:pPr>
                    </w:p>
                    <w:p w14:paraId="0DFA0FB1" w14:textId="77777777" w:rsidR="00150824" w:rsidRPr="00B94674" w:rsidRDefault="00150824" w:rsidP="00204E76">
                      <w:pPr>
                        <w:pStyle w:val="Ttulo1"/>
                        <w:rPr>
                          <w:lang w:val="en-US"/>
                        </w:rPr>
                      </w:pPr>
                    </w:p>
                    <w:p w14:paraId="4D38BBE9" w14:textId="77777777" w:rsidR="00150824" w:rsidRPr="00B94674" w:rsidRDefault="00150824">
                      <w:pPr>
                        <w:rPr>
                          <w:lang w:val="en-US"/>
                        </w:rPr>
                      </w:pPr>
                    </w:p>
                    <w:p w14:paraId="148DC5D8" w14:textId="77777777" w:rsidR="00150824" w:rsidRPr="00B94674" w:rsidRDefault="00150824" w:rsidP="00204E76">
                      <w:pPr>
                        <w:pStyle w:val="Ttulo1"/>
                        <w:rPr>
                          <w:lang w:val="en-US"/>
                        </w:rPr>
                      </w:pPr>
                    </w:p>
                    <w:p w14:paraId="1DEBAE09" w14:textId="77777777" w:rsidR="00150824" w:rsidRPr="00B94674" w:rsidRDefault="00150824">
                      <w:pPr>
                        <w:rPr>
                          <w:lang w:val="en-US"/>
                        </w:rPr>
                      </w:pPr>
                    </w:p>
                    <w:p w14:paraId="75805C71" w14:textId="77777777" w:rsidR="00150824" w:rsidRPr="00B94674" w:rsidRDefault="00150824" w:rsidP="00204E76">
                      <w:pPr>
                        <w:pStyle w:val="Ttulo1"/>
                        <w:rPr>
                          <w:lang w:val="en-US"/>
                        </w:rPr>
                      </w:pPr>
                    </w:p>
                    <w:p w14:paraId="58675EB3" w14:textId="77777777" w:rsidR="00150824" w:rsidRPr="00B94674" w:rsidRDefault="00150824">
                      <w:pPr>
                        <w:rPr>
                          <w:lang w:val="en-US"/>
                        </w:rPr>
                      </w:pPr>
                    </w:p>
                    <w:p w14:paraId="10A8D86A" w14:textId="77777777" w:rsidR="00150824" w:rsidRPr="00B94674" w:rsidRDefault="00150824" w:rsidP="00204E76">
                      <w:pPr>
                        <w:pStyle w:val="Ttulo1"/>
                        <w:rPr>
                          <w:lang w:val="en-US"/>
                        </w:rPr>
                      </w:pPr>
                    </w:p>
                    <w:p w14:paraId="388316C0" w14:textId="77777777" w:rsidR="00150824" w:rsidRPr="00B94674" w:rsidRDefault="00150824">
                      <w:pPr>
                        <w:rPr>
                          <w:lang w:val="en-US"/>
                        </w:rPr>
                      </w:pPr>
                    </w:p>
                    <w:p w14:paraId="180C9F17" w14:textId="77777777" w:rsidR="00150824" w:rsidRPr="00B94674" w:rsidRDefault="00150824" w:rsidP="00204E76">
                      <w:pPr>
                        <w:pStyle w:val="Ttulo1"/>
                        <w:rPr>
                          <w:lang w:val="en-US"/>
                        </w:rPr>
                      </w:pPr>
                    </w:p>
                    <w:p w14:paraId="373FF8F1" w14:textId="77777777" w:rsidR="00150824" w:rsidRPr="00B94674" w:rsidRDefault="00150824">
                      <w:pPr>
                        <w:rPr>
                          <w:lang w:val="en-US"/>
                        </w:rPr>
                      </w:pPr>
                    </w:p>
                    <w:p w14:paraId="2C3E093F" w14:textId="77777777" w:rsidR="00150824" w:rsidRPr="00B94674" w:rsidRDefault="00150824" w:rsidP="00204E76">
                      <w:pPr>
                        <w:pStyle w:val="Ttulo1"/>
                        <w:rPr>
                          <w:lang w:val="en-US"/>
                        </w:rPr>
                      </w:pPr>
                    </w:p>
                    <w:p w14:paraId="62F58B9A" w14:textId="77777777" w:rsidR="00150824" w:rsidRPr="00B94674" w:rsidRDefault="00150824">
                      <w:pPr>
                        <w:rPr>
                          <w:lang w:val="en-US"/>
                        </w:rPr>
                      </w:pPr>
                    </w:p>
                    <w:p w14:paraId="00F98B5C" w14:textId="77777777" w:rsidR="00150824" w:rsidRPr="00B94674" w:rsidRDefault="00150824" w:rsidP="00204E76">
                      <w:pPr>
                        <w:pStyle w:val="Ttulo1"/>
                        <w:rPr>
                          <w:lang w:val="en-US"/>
                        </w:rPr>
                      </w:pPr>
                    </w:p>
                    <w:p w14:paraId="0063F7EE" w14:textId="77777777" w:rsidR="00150824" w:rsidRPr="00B94674" w:rsidRDefault="00150824">
                      <w:pPr>
                        <w:rPr>
                          <w:lang w:val="en-US"/>
                        </w:rPr>
                      </w:pPr>
                    </w:p>
                    <w:p w14:paraId="162B1F16" w14:textId="77777777" w:rsidR="00150824" w:rsidRPr="00B94674" w:rsidRDefault="00150824" w:rsidP="00204E76">
                      <w:pPr>
                        <w:pStyle w:val="Ttulo1"/>
                        <w:rPr>
                          <w:lang w:val="en-US"/>
                        </w:rPr>
                      </w:pPr>
                    </w:p>
                    <w:p w14:paraId="0F5441C2" w14:textId="77777777" w:rsidR="00150824" w:rsidRPr="00B94674" w:rsidRDefault="00150824">
                      <w:pPr>
                        <w:rPr>
                          <w:lang w:val="en-US"/>
                        </w:rPr>
                      </w:pPr>
                    </w:p>
                    <w:p w14:paraId="2E6B6461" w14:textId="77777777" w:rsidR="00150824" w:rsidRPr="00B94674" w:rsidRDefault="00150824" w:rsidP="00204E76">
                      <w:pPr>
                        <w:pStyle w:val="Ttulo1"/>
                        <w:rPr>
                          <w:lang w:val="en-US"/>
                        </w:rPr>
                      </w:pPr>
                    </w:p>
                    <w:p w14:paraId="68F699DA" w14:textId="77777777" w:rsidR="00150824" w:rsidRPr="00B94674" w:rsidRDefault="00150824">
                      <w:pPr>
                        <w:rPr>
                          <w:lang w:val="en-US"/>
                        </w:rPr>
                      </w:pPr>
                    </w:p>
                    <w:p w14:paraId="57793E60" w14:textId="77777777" w:rsidR="00150824" w:rsidRPr="00B94674" w:rsidRDefault="00150824" w:rsidP="00204E76">
                      <w:pPr>
                        <w:pStyle w:val="Ttulo1"/>
                        <w:rPr>
                          <w:lang w:val="en-US"/>
                        </w:rPr>
                      </w:pPr>
                    </w:p>
                    <w:p w14:paraId="615ABE37" w14:textId="77777777" w:rsidR="00150824" w:rsidRPr="00B94674" w:rsidRDefault="00150824">
                      <w:pPr>
                        <w:rPr>
                          <w:lang w:val="en-US"/>
                        </w:rPr>
                      </w:pPr>
                    </w:p>
                    <w:p w14:paraId="71403FE9" w14:textId="77777777" w:rsidR="00150824" w:rsidRPr="00B94674" w:rsidRDefault="00150824" w:rsidP="00204E76">
                      <w:pPr>
                        <w:pStyle w:val="Ttulo1"/>
                        <w:rPr>
                          <w:lang w:val="en-US"/>
                        </w:rPr>
                      </w:pPr>
                    </w:p>
                    <w:p w14:paraId="48E0B81E" w14:textId="77777777" w:rsidR="00150824" w:rsidRPr="00B94674" w:rsidRDefault="00150824">
                      <w:pPr>
                        <w:rPr>
                          <w:lang w:val="en-US"/>
                        </w:rPr>
                      </w:pPr>
                    </w:p>
                    <w:p w14:paraId="70043515" w14:textId="77777777" w:rsidR="00150824" w:rsidRPr="00B94674" w:rsidRDefault="00150824" w:rsidP="00204E76">
                      <w:pPr>
                        <w:pStyle w:val="Ttulo1"/>
                        <w:rPr>
                          <w:lang w:val="en-US"/>
                        </w:rPr>
                      </w:pPr>
                    </w:p>
                    <w:p w14:paraId="6C754CD4" w14:textId="77777777" w:rsidR="00150824" w:rsidRPr="00B94674" w:rsidRDefault="00150824">
                      <w:pPr>
                        <w:rPr>
                          <w:lang w:val="en-US"/>
                        </w:rPr>
                      </w:pPr>
                    </w:p>
                    <w:p w14:paraId="6B1157ED" w14:textId="77777777" w:rsidR="00150824" w:rsidRPr="00B94674" w:rsidRDefault="00150824" w:rsidP="00204E76">
                      <w:pPr>
                        <w:pStyle w:val="Ttulo1"/>
                        <w:rPr>
                          <w:lang w:val="en-US"/>
                        </w:rPr>
                      </w:pPr>
                    </w:p>
                    <w:p w14:paraId="13670321" w14:textId="77777777" w:rsidR="00150824" w:rsidRPr="00B94674" w:rsidRDefault="00150824">
                      <w:pPr>
                        <w:rPr>
                          <w:lang w:val="en-US"/>
                        </w:rPr>
                      </w:pPr>
                    </w:p>
                    <w:p w14:paraId="71EFCF58" w14:textId="77777777" w:rsidR="00150824" w:rsidRPr="00B94674" w:rsidRDefault="00150824" w:rsidP="00204E76">
                      <w:pPr>
                        <w:pStyle w:val="Ttulo1"/>
                        <w:rPr>
                          <w:lang w:val="en-US"/>
                        </w:rPr>
                      </w:pPr>
                    </w:p>
                    <w:p w14:paraId="17F25251" w14:textId="77777777" w:rsidR="00150824" w:rsidRPr="00B94674" w:rsidRDefault="00150824">
                      <w:pPr>
                        <w:rPr>
                          <w:lang w:val="en-US"/>
                        </w:rPr>
                      </w:pPr>
                    </w:p>
                    <w:p w14:paraId="464C9DE8" w14:textId="77777777" w:rsidR="00150824" w:rsidRPr="00B94674" w:rsidRDefault="00150824" w:rsidP="00204E76">
                      <w:pPr>
                        <w:pStyle w:val="Ttulo1"/>
                        <w:rPr>
                          <w:lang w:val="en-US"/>
                        </w:rPr>
                      </w:pPr>
                    </w:p>
                    <w:p w14:paraId="045294C4" w14:textId="77777777" w:rsidR="00150824" w:rsidRPr="00B94674" w:rsidRDefault="00150824">
                      <w:pPr>
                        <w:rPr>
                          <w:lang w:val="en-US"/>
                        </w:rPr>
                      </w:pPr>
                    </w:p>
                    <w:p w14:paraId="6F21E19E" w14:textId="77777777" w:rsidR="00150824" w:rsidRPr="00B94674" w:rsidRDefault="00150824" w:rsidP="00204E76">
                      <w:pPr>
                        <w:pStyle w:val="Ttulo1"/>
                        <w:rPr>
                          <w:lang w:val="en-US"/>
                        </w:rPr>
                      </w:pPr>
                    </w:p>
                    <w:p w14:paraId="01D95001" w14:textId="77777777" w:rsidR="00150824" w:rsidRPr="00B94674" w:rsidRDefault="00150824">
                      <w:pPr>
                        <w:rPr>
                          <w:lang w:val="en-US"/>
                        </w:rPr>
                      </w:pPr>
                    </w:p>
                    <w:p w14:paraId="08DEF588" w14:textId="77777777" w:rsidR="00150824" w:rsidRPr="00B94674" w:rsidRDefault="00150824" w:rsidP="00204E76">
                      <w:pPr>
                        <w:pStyle w:val="Ttulo1"/>
                        <w:rPr>
                          <w:lang w:val="en-US"/>
                        </w:rPr>
                      </w:pPr>
                    </w:p>
                    <w:p w14:paraId="6C7E1A9A" w14:textId="77777777" w:rsidR="00150824" w:rsidRPr="00B94674" w:rsidRDefault="00150824">
                      <w:pPr>
                        <w:rPr>
                          <w:lang w:val="en-US"/>
                        </w:rPr>
                      </w:pPr>
                    </w:p>
                    <w:p w14:paraId="3CCF7F9F" w14:textId="77777777" w:rsidR="00150824" w:rsidRPr="00B94674" w:rsidRDefault="00150824" w:rsidP="00204E76">
                      <w:pPr>
                        <w:pStyle w:val="Ttulo1"/>
                        <w:rPr>
                          <w:lang w:val="en-US"/>
                        </w:rPr>
                      </w:pPr>
                    </w:p>
                    <w:p w14:paraId="7F5FC0DD" w14:textId="77777777" w:rsidR="00150824" w:rsidRPr="00B94674" w:rsidRDefault="00150824">
                      <w:pPr>
                        <w:rPr>
                          <w:lang w:val="en-US"/>
                        </w:rPr>
                      </w:pPr>
                    </w:p>
                    <w:p w14:paraId="1776D0C7" w14:textId="77777777" w:rsidR="00150824" w:rsidRPr="00B94674" w:rsidRDefault="00150824" w:rsidP="00204E76">
                      <w:pPr>
                        <w:pStyle w:val="Ttulo1"/>
                        <w:rPr>
                          <w:lang w:val="en-US"/>
                        </w:rPr>
                      </w:pPr>
                    </w:p>
                    <w:p w14:paraId="44342AC0" w14:textId="77777777" w:rsidR="00150824" w:rsidRPr="00B94674" w:rsidRDefault="00150824">
                      <w:pPr>
                        <w:rPr>
                          <w:lang w:val="en-US"/>
                        </w:rPr>
                      </w:pPr>
                    </w:p>
                    <w:p w14:paraId="2058D407" w14:textId="77777777" w:rsidR="00150824" w:rsidRPr="00B94674" w:rsidRDefault="00150824" w:rsidP="00204E76">
                      <w:pPr>
                        <w:pStyle w:val="Ttulo1"/>
                        <w:rPr>
                          <w:lang w:val="en-US"/>
                        </w:rPr>
                      </w:pPr>
                    </w:p>
                    <w:p w14:paraId="0ACAE6F0" w14:textId="77777777" w:rsidR="00150824" w:rsidRPr="00B94674" w:rsidRDefault="00150824">
                      <w:pPr>
                        <w:rPr>
                          <w:lang w:val="en-US"/>
                        </w:rPr>
                      </w:pPr>
                    </w:p>
                    <w:p w14:paraId="250A4939" w14:textId="77777777" w:rsidR="00150824" w:rsidRPr="00B94674" w:rsidRDefault="00150824" w:rsidP="00204E76">
                      <w:pPr>
                        <w:pStyle w:val="Ttulo1"/>
                        <w:rPr>
                          <w:lang w:val="en-US"/>
                        </w:rPr>
                      </w:pPr>
                    </w:p>
                    <w:p w14:paraId="16A7E6DA" w14:textId="77777777" w:rsidR="00150824" w:rsidRPr="00B94674" w:rsidRDefault="00150824">
                      <w:pPr>
                        <w:rPr>
                          <w:lang w:val="en-US"/>
                        </w:rPr>
                      </w:pPr>
                    </w:p>
                    <w:p w14:paraId="424FF630" w14:textId="77777777" w:rsidR="00150824" w:rsidRPr="00B94674" w:rsidRDefault="00150824" w:rsidP="00204E76">
                      <w:pPr>
                        <w:pStyle w:val="Ttulo1"/>
                        <w:rPr>
                          <w:lang w:val="en-US"/>
                        </w:rPr>
                      </w:pPr>
                    </w:p>
                    <w:p w14:paraId="10A463BC" w14:textId="77777777" w:rsidR="00150824" w:rsidRPr="00B94674" w:rsidRDefault="00150824">
                      <w:pPr>
                        <w:rPr>
                          <w:lang w:val="en-US"/>
                        </w:rPr>
                      </w:pPr>
                    </w:p>
                    <w:p w14:paraId="0D92E40A" w14:textId="77777777" w:rsidR="00150824" w:rsidRPr="00B94674" w:rsidRDefault="00150824" w:rsidP="00204E76">
                      <w:pPr>
                        <w:pStyle w:val="Ttulo1"/>
                        <w:rPr>
                          <w:lang w:val="en-US"/>
                        </w:rPr>
                      </w:pPr>
                    </w:p>
                    <w:p w14:paraId="574304B6" w14:textId="77777777" w:rsidR="00150824" w:rsidRPr="00B94674" w:rsidRDefault="00150824">
                      <w:pPr>
                        <w:rPr>
                          <w:lang w:val="en-US"/>
                        </w:rPr>
                      </w:pPr>
                    </w:p>
                    <w:p w14:paraId="411892FB" w14:textId="77777777" w:rsidR="00150824" w:rsidRPr="00B94674" w:rsidRDefault="00150824" w:rsidP="00204E76">
                      <w:pPr>
                        <w:pStyle w:val="Ttulo1"/>
                        <w:rPr>
                          <w:lang w:val="en-US"/>
                        </w:rPr>
                      </w:pPr>
                    </w:p>
                    <w:p w14:paraId="66CB915B" w14:textId="77777777" w:rsidR="00150824" w:rsidRPr="00B94674" w:rsidRDefault="00150824">
                      <w:pPr>
                        <w:rPr>
                          <w:lang w:val="en-US"/>
                        </w:rPr>
                      </w:pPr>
                    </w:p>
                    <w:p w14:paraId="2A9438A9" w14:textId="77777777" w:rsidR="00150824" w:rsidRPr="00B94674" w:rsidRDefault="00150824" w:rsidP="00204E76">
                      <w:pPr>
                        <w:pStyle w:val="Ttulo1"/>
                        <w:rPr>
                          <w:lang w:val="en-US"/>
                        </w:rPr>
                      </w:pPr>
                    </w:p>
                    <w:p w14:paraId="134E74C1" w14:textId="77777777" w:rsidR="00150824" w:rsidRPr="00B94674" w:rsidRDefault="00150824">
                      <w:pPr>
                        <w:rPr>
                          <w:lang w:val="en-US"/>
                        </w:rPr>
                      </w:pPr>
                    </w:p>
                    <w:p w14:paraId="43E1BCEC" w14:textId="77777777" w:rsidR="00150824" w:rsidRPr="00B94674" w:rsidRDefault="00150824" w:rsidP="00204E76">
                      <w:pPr>
                        <w:pStyle w:val="Ttulo1"/>
                        <w:rPr>
                          <w:lang w:val="en-US"/>
                        </w:rPr>
                      </w:pPr>
                    </w:p>
                    <w:p w14:paraId="4619750A" w14:textId="77777777" w:rsidR="00150824" w:rsidRPr="00B94674" w:rsidRDefault="00150824">
                      <w:pPr>
                        <w:rPr>
                          <w:lang w:val="en-US"/>
                        </w:rPr>
                      </w:pPr>
                    </w:p>
                    <w:p w14:paraId="59ABC92A" w14:textId="77777777" w:rsidR="00150824" w:rsidRPr="00B94674" w:rsidRDefault="00150824" w:rsidP="00204E76">
                      <w:pPr>
                        <w:pStyle w:val="Ttulo1"/>
                        <w:rPr>
                          <w:lang w:val="en-US"/>
                        </w:rPr>
                      </w:pPr>
                    </w:p>
                    <w:p w14:paraId="2E512381" w14:textId="77777777" w:rsidR="00150824" w:rsidRPr="00B94674" w:rsidRDefault="00150824">
                      <w:pPr>
                        <w:rPr>
                          <w:lang w:val="en-US"/>
                        </w:rPr>
                      </w:pPr>
                    </w:p>
                    <w:p w14:paraId="79CBDE22" w14:textId="77777777" w:rsidR="00150824" w:rsidRPr="00B94674" w:rsidRDefault="00150824" w:rsidP="00204E76">
                      <w:pPr>
                        <w:pStyle w:val="Ttulo1"/>
                        <w:rPr>
                          <w:lang w:val="en-US"/>
                        </w:rPr>
                      </w:pPr>
                    </w:p>
                    <w:p w14:paraId="1D15A920" w14:textId="77777777" w:rsidR="00150824" w:rsidRPr="00B94674" w:rsidRDefault="00150824">
                      <w:pPr>
                        <w:rPr>
                          <w:lang w:val="en-US"/>
                        </w:rPr>
                      </w:pPr>
                    </w:p>
                    <w:p w14:paraId="63060451" w14:textId="77777777" w:rsidR="00150824" w:rsidRPr="00B94674" w:rsidRDefault="00150824" w:rsidP="00204E76">
                      <w:pPr>
                        <w:pStyle w:val="Ttulo1"/>
                        <w:rPr>
                          <w:lang w:val="en-US"/>
                        </w:rPr>
                      </w:pPr>
                    </w:p>
                    <w:p w14:paraId="78E09381" w14:textId="77777777" w:rsidR="00150824" w:rsidRPr="00B94674" w:rsidRDefault="00150824">
                      <w:pPr>
                        <w:rPr>
                          <w:lang w:val="en-US"/>
                        </w:rPr>
                      </w:pPr>
                    </w:p>
                    <w:p w14:paraId="5A87B446" w14:textId="77777777" w:rsidR="00150824" w:rsidRPr="00B94674" w:rsidRDefault="00150824" w:rsidP="00204E76">
                      <w:pPr>
                        <w:pStyle w:val="Ttulo1"/>
                        <w:rPr>
                          <w:lang w:val="en-US"/>
                        </w:rPr>
                      </w:pPr>
                    </w:p>
                    <w:p w14:paraId="231BB760" w14:textId="77777777" w:rsidR="00150824" w:rsidRPr="00B94674" w:rsidRDefault="00150824">
                      <w:pPr>
                        <w:rPr>
                          <w:lang w:val="en-US"/>
                        </w:rPr>
                      </w:pPr>
                    </w:p>
                    <w:p w14:paraId="79569E76" w14:textId="77777777" w:rsidR="00150824" w:rsidRPr="00B94674" w:rsidRDefault="00150824" w:rsidP="00204E76">
                      <w:pPr>
                        <w:pStyle w:val="Ttulo1"/>
                        <w:rPr>
                          <w:lang w:val="en-US"/>
                        </w:rPr>
                      </w:pPr>
                    </w:p>
                    <w:p w14:paraId="0B0A04BD" w14:textId="77777777" w:rsidR="00150824" w:rsidRPr="00B94674" w:rsidRDefault="00150824">
                      <w:pPr>
                        <w:rPr>
                          <w:lang w:val="en-US"/>
                        </w:rPr>
                      </w:pPr>
                    </w:p>
                    <w:p w14:paraId="1A64817B" w14:textId="77777777" w:rsidR="00150824" w:rsidRPr="00B94674" w:rsidRDefault="00150824" w:rsidP="00204E76">
                      <w:pPr>
                        <w:pStyle w:val="Ttulo1"/>
                        <w:rPr>
                          <w:lang w:val="en-US"/>
                        </w:rPr>
                      </w:pPr>
                    </w:p>
                    <w:p w14:paraId="1CC815B7" w14:textId="77777777" w:rsidR="00150824" w:rsidRPr="00B94674" w:rsidRDefault="00150824">
                      <w:pPr>
                        <w:rPr>
                          <w:lang w:val="en-US"/>
                        </w:rPr>
                      </w:pPr>
                    </w:p>
                    <w:p w14:paraId="42F5D2A4" w14:textId="77777777" w:rsidR="00150824" w:rsidRPr="00B94674" w:rsidRDefault="00150824" w:rsidP="00204E76">
                      <w:pPr>
                        <w:pStyle w:val="Ttulo1"/>
                        <w:rPr>
                          <w:lang w:val="en-US"/>
                        </w:rPr>
                      </w:pPr>
                    </w:p>
                    <w:p w14:paraId="6B9EAA27" w14:textId="77777777" w:rsidR="00150824" w:rsidRPr="00B94674" w:rsidRDefault="00150824">
                      <w:pPr>
                        <w:rPr>
                          <w:lang w:val="en-US"/>
                        </w:rPr>
                      </w:pPr>
                    </w:p>
                    <w:p w14:paraId="40F28C6F" w14:textId="77777777" w:rsidR="00150824" w:rsidRPr="00B94674" w:rsidRDefault="00150824" w:rsidP="00204E76">
                      <w:pPr>
                        <w:pStyle w:val="Ttulo1"/>
                        <w:rPr>
                          <w:lang w:val="en-US"/>
                        </w:rPr>
                      </w:pPr>
                    </w:p>
                    <w:p w14:paraId="34025850" w14:textId="77777777" w:rsidR="00150824" w:rsidRPr="00B94674" w:rsidRDefault="00150824">
                      <w:pPr>
                        <w:rPr>
                          <w:lang w:val="en-US"/>
                        </w:rPr>
                      </w:pPr>
                    </w:p>
                    <w:p w14:paraId="5902D4AB" w14:textId="77777777" w:rsidR="00150824" w:rsidRPr="00B94674" w:rsidRDefault="00150824" w:rsidP="00204E76">
                      <w:pPr>
                        <w:pStyle w:val="Ttulo1"/>
                        <w:rPr>
                          <w:lang w:val="en-US"/>
                        </w:rPr>
                      </w:pPr>
                    </w:p>
                    <w:p w14:paraId="5CA59BA1" w14:textId="77777777" w:rsidR="00150824" w:rsidRPr="00B94674" w:rsidRDefault="00150824">
                      <w:pPr>
                        <w:rPr>
                          <w:lang w:val="en-US"/>
                        </w:rPr>
                      </w:pPr>
                    </w:p>
                    <w:p w14:paraId="585064D3" w14:textId="77777777" w:rsidR="00150824" w:rsidRPr="00B94674" w:rsidRDefault="00150824" w:rsidP="00204E76">
                      <w:pPr>
                        <w:pStyle w:val="Ttulo1"/>
                        <w:rPr>
                          <w:lang w:val="en-US"/>
                        </w:rPr>
                      </w:pPr>
                    </w:p>
                    <w:p w14:paraId="1F38DDBA" w14:textId="77777777" w:rsidR="00150824" w:rsidRPr="00B94674" w:rsidRDefault="00150824">
                      <w:pPr>
                        <w:rPr>
                          <w:lang w:val="en-US"/>
                        </w:rPr>
                      </w:pPr>
                    </w:p>
                    <w:p w14:paraId="639EF1B3" w14:textId="77777777" w:rsidR="00150824" w:rsidRPr="00B94674" w:rsidRDefault="00150824" w:rsidP="00204E76">
                      <w:pPr>
                        <w:pStyle w:val="Ttulo1"/>
                        <w:rPr>
                          <w:lang w:val="en-US"/>
                        </w:rPr>
                      </w:pPr>
                    </w:p>
                    <w:p w14:paraId="63AB44A7" w14:textId="77777777" w:rsidR="00150824" w:rsidRPr="00B94674" w:rsidRDefault="00150824">
                      <w:pPr>
                        <w:rPr>
                          <w:lang w:val="en-US"/>
                        </w:rPr>
                      </w:pPr>
                    </w:p>
                    <w:p w14:paraId="3C75B8B3" w14:textId="77777777" w:rsidR="00150824" w:rsidRPr="00B94674" w:rsidRDefault="00150824" w:rsidP="00204E76">
                      <w:pPr>
                        <w:pStyle w:val="Ttulo1"/>
                        <w:rPr>
                          <w:lang w:val="en-US"/>
                        </w:rPr>
                      </w:pPr>
                    </w:p>
                    <w:p w14:paraId="0B3B7270" w14:textId="77777777" w:rsidR="00150824" w:rsidRPr="00B94674" w:rsidRDefault="00150824">
                      <w:pPr>
                        <w:rPr>
                          <w:lang w:val="en-US"/>
                        </w:rPr>
                      </w:pPr>
                    </w:p>
                    <w:p w14:paraId="02A1EA23" w14:textId="77777777" w:rsidR="00150824" w:rsidRPr="00B94674" w:rsidRDefault="00150824" w:rsidP="00204E76">
                      <w:pPr>
                        <w:pStyle w:val="Ttulo1"/>
                        <w:rPr>
                          <w:lang w:val="en-US"/>
                        </w:rPr>
                      </w:pPr>
                    </w:p>
                    <w:p w14:paraId="18A00414" w14:textId="77777777" w:rsidR="00150824" w:rsidRPr="00B94674" w:rsidRDefault="00150824">
                      <w:pPr>
                        <w:rPr>
                          <w:lang w:val="en-US"/>
                        </w:rPr>
                      </w:pPr>
                    </w:p>
                    <w:p w14:paraId="4DC9320F" w14:textId="77777777" w:rsidR="00150824" w:rsidRPr="00B94674" w:rsidRDefault="00150824" w:rsidP="00204E76">
                      <w:pPr>
                        <w:pStyle w:val="Ttulo1"/>
                        <w:rPr>
                          <w:lang w:val="en-US"/>
                        </w:rPr>
                      </w:pPr>
                    </w:p>
                    <w:p w14:paraId="3A923C2C" w14:textId="77777777" w:rsidR="00150824" w:rsidRPr="00B94674" w:rsidRDefault="00150824">
                      <w:pPr>
                        <w:rPr>
                          <w:lang w:val="en-US"/>
                        </w:rPr>
                      </w:pPr>
                    </w:p>
                    <w:p w14:paraId="171B2BD8" w14:textId="77777777" w:rsidR="00150824" w:rsidRPr="00B94674" w:rsidRDefault="00150824" w:rsidP="00204E76">
                      <w:pPr>
                        <w:pStyle w:val="Ttulo1"/>
                        <w:rPr>
                          <w:lang w:val="en-US"/>
                        </w:rPr>
                      </w:pPr>
                    </w:p>
                    <w:p w14:paraId="086DB85E" w14:textId="77777777" w:rsidR="00150824" w:rsidRPr="00B94674" w:rsidRDefault="00150824">
                      <w:pPr>
                        <w:rPr>
                          <w:lang w:val="en-US"/>
                        </w:rPr>
                      </w:pPr>
                    </w:p>
                    <w:p w14:paraId="744698C8" w14:textId="77777777" w:rsidR="00150824" w:rsidRPr="00B94674" w:rsidRDefault="00150824" w:rsidP="00204E76">
                      <w:pPr>
                        <w:pStyle w:val="Ttulo1"/>
                        <w:rPr>
                          <w:lang w:val="en-US"/>
                        </w:rPr>
                      </w:pPr>
                    </w:p>
                    <w:p w14:paraId="5360180E" w14:textId="77777777" w:rsidR="00150824" w:rsidRPr="00B94674" w:rsidRDefault="00150824">
                      <w:pPr>
                        <w:rPr>
                          <w:lang w:val="en-US"/>
                        </w:rPr>
                      </w:pPr>
                    </w:p>
                    <w:p w14:paraId="2887C467" w14:textId="77777777" w:rsidR="00150824" w:rsidRPr="00B94674" w:rsidRDefault="00150824" w:rsidP="00204E76">
                      <w:pPr>
                        <w:pStyle w:val="Ttulo1"/>
                        <w:rPr>
                          <w:lang w:val="en-US"/>
                        </w:rPr>
                      </w:pPr>
                    </w:p>
                    <w:p w14:paraId="7B866BCC" w14:textId="77777777" w:rsidR="00150824" w:rsidRPr="00B94674" w:rsidRDefault="00150824">
                      <w:pPr>
                        <w:rPr>
                          <w:lang w:val="en-US"/>
                        </w:rPr>
                      </w:pPr>
                    </w:p>
                    <w:p w14:paraId="6EE25CC7" w14:textId="77777777" w:rsidR="00150824" w:rsidRPr="00B94674" w:rsidRDefault="00150824" w:rsidP="00204E76">
                      <w:pPr>
                        <w:pStyle w:val="Ttulo1"/>
                        <w:rPr>
                          <w:lang w:val="en-US"/>
                        </w:rPr>
                      </w:pPr>
                    </w:p>
                    <w:p w14:paraId="7D0E3F3E" w14:textId="77777777" w:rsidR="00150824" w:rsidRPr="00B94674" w:rsidRDefault="00150824">
                      <w:pPr>
                        <w:rPr>
                          <w:lang w:val="en-US"/>
                        </w:rPr>
                      </w:pPr>
                    </w:p>
                    <w:p w14:paraId="269D1E98" w14:textId="77777777" w:rsidR="00150824" w:rsidRPr="00B94674" w:rsidRDefault="00150824" w:rsidP="00204E76">
                      <w:pPr>
                        <w:pStyle w:val="Ttulo1"/>
                        <w:rPr>
                          <w:lang w:val="en-US"/>
                        </w:rPr>
                      </w:pPr>
                    </w:p>
                    <w:p w14:paraId="74AB6470" w14:textId="77777777" w:rsidR="00150824" w:rsidRPr="00B94674" w:rsidRDefault="00150824">
                      <w:pPr>
                        <w:rPr>
                          <w:lang w:val="en-US"/>
                        </w:rPr>
                      </w:pPr>
                    </w:p>
                    <w:p w14:paraId="6E3917DE" w14:textId="77777777" w:rsidR="00150824" w:rsidRPr="00B94674" w:rsidRDefault="00150824" w:rsidP="00204E76">
                      <w:pPr>
                        <w:pStyle w:val="Ttulo1"/>
                        <w:rPr>
                          <w:lang w:val="en-US"/>
                        </w:rPr>
                      </w:pPr>
                    </w:p>
                    <w:p w14:paraId="1F55912B" w14:textId="77777777" w:rsidR="00150824" w:rsidRPr="00B94674" w:rsidRDefault="00150824">
                      <w:pPr>
                        <w:rPr>
                          <w:lang w:val="en-US"/>
                        </w:rPr>
                      </w:pPr>
                    </w:p>
                    <w:p w14:paraId="30AED94B" w14:textId="77777777" w:rsidR="00150824" w:rsidRPr="00B94674" w:rsidRDefault="00150824" w:rsidP="00204E76">
                      <w:pPr>
                        <w:pStyle w:val="Ttulo1"/>
                        <w:rPr>
                          <w:lang w:val="en-US"/>
                        </w:rPr>
                      </w:pPr>
                    </w:p>
                    <w:p w14:paraId="3ED2CE57" w14:textId="77777777" w:rsidR="00150824" w:rsidRPr="00B94674" w:rsidRDefault="00150824">
                      <w:pPr>
                        <w:rPr>
                          <w:lang w:val="en-US"/>
                        </w:rPr>
                      </w:pPr>
                    </w:p>
                    <w:p w14:paraId="3842AD02" w14:textId="77777777" w:rsidR="00150824" w:rsidRPr="00B94674" w:rsidRDefault="00150824" w:rsidP="00204E76">
                      <w:pPr>
                        <w:pStyle w:val="Ttulo1"/>
                        <w:rPr>
                          <w:lang w:val="en-US"/>
                        </w:rPr>
                      </w:pPr>
                    </w:p>
                    <w:p w14:paraId="70F3F18D" w14:textId="77777777" w:rsidR="00150824" w:rsidRPr="00B94674" w:rsidRDefault="00150824">
                      <w:pPr>
                        <w:rPr>
                          <w:lang w:val="en-US"/>
                        </w:rPr>
                      </w:pPr>
                    </w:p>
                    <w:p w14:paraId="5986A788" w14:textId="77777777" w:rsidR="00150824" w:rsidRPr="00B94674" w:rsidRDefault="00150824" w:rsidP="00204E76">
                      <w:pPr>
                        <w:pStyle w:val="Ttulo1"/>
                        <w:rPr>
                          <w:lang w:val="en-US"/>
                        </w:rPr>
                      </w:pPr>
                    </w:p>
                    <w:p w14:paraId="1DD5E93F" w14:textId="77777777" w:rsidR="00150824" w:rsidRPr="00B94674" w:rsidRDefault="00150824">
                      <w:pPr>
                        <w:rPr>
                          <w:lang w:val="en-US"/>
                        </w:rPr>
                      </w:pPr>
                    </w:p>
                    <w:p w14:paraId="3261CB63" w14:textId="77777777" w:rsidR="00150824" w:rsidRPr="00B94674" w:rsidRDefault="00150824" w:rsidP="00204E76">
                      <w:pPr>
                        <w:pStyle w:val="Ttulo1"/>
                        <w:rPr>
                          <w:lang w:val="en-US"/>
                        </w:rPr>
                      </w:pPr>
                    </w:p>
                    <w:p w14:paraId="6CC462F6" w14:textId="77777777" w:rsidR="00150824" w:rsidRPr="00B94674" w:rsidRDefault="00150824">
                      <w:pPr>
                        <w:rPr>
                          <w:lang w:val="en-US"/>
                        </w:rPr>
                      </w:pPr>
                    </w:p>
                    <w:p w14:paraId="45157AF1" w14:textId="77777777" w:rsidR="00150824" w:rsidRPr="00B94674" w:rsidRDefault="00150824" w:rsidP="00204E76">
                      <w:pPr>
                        <w:pStyle w:val="Ttulo1"/>
                        <w:rPr>
                          <w:lang w:val="en-US"/>
                        </w:rPr>
                      </w:pPr>
                    </w:p>
                    <w:p w14:paraId="641A47E4" w14:textId="77777777" w:rsidR="00A5206C" w:rsidRDefault="00A5206C"/>
                    <w:p w14:paraId="5F44D596" w14:textId="77777777" w:rsidR="00150824" w:rsidRPr="00B94674" w:rsidRDefault="00150824" w:rsidP="00204E76">
                      <w:pPr>
                        <w:pStyle w:val="Ttulo1"/>
                        <w:rPr>
                          <w:lang w:val="en-US"/>
                        </w:rPr>
                      </w:pPr>
                    </w:p>
                    <w:p w14:paraId="6EC2BA93" w14:textId="77777777" w:rsidR="00150824" w:rsidRPr="00B94674" w:rsidRDefault="00150824">
                      <w:pPr>
                        <w:rPr>
                          <w:lang w:val="en-US"/>
                        </w:rPr>
                      </w:pPr>
                    </w:p>
                    <w:p w14:paraId="3F7C8680" w14:textId="77777777" w:rsidR="00150824" w:rsidRPr="00B94674" w:rsidRDefault="00150824" w:rsidP="00204E76">
                      <w:pPr>
                        <w:pStyle w:val="Ttulo1"/>
                        <w:rPr>
                          <w:lang w:val="en-US"/>
                        </w:rPr>
                      </w:pPr>
                    </w:p>
                    <w:p w14:paraId="2740A1F6" w14:textId="77777777" w:rsidR="00150824" w:rsidRPr="00B94674" w:rsidRDefault="00150824">
                      <w:pPr>
                        <w:rPr>
                          <w:lang w:val="en-US"/>
                        </w:rPr>
                      </w:pPr>
                    </w:p>
                    <w:p w14:paraId="75921C73" w14:textId="77777777" w:rsidR="00150824" w:rsidRPr="00B94674" w:rsidRDefault="00150824" w:rsidP="00204E76">
                      <w:pPr>
                        <w:pStyle w:val="Ttulo1"/>
                        <w:rPr>
                          <w:lang w:val="en-US"/>
                        </w:rPr>
                      </w:pPr>
                    </w:p>
                    <w:p w14:paraId="015A6FED" w14:textId="77777777" w:rsidR="00150824" w:rsidRPr="00B94674" w:rsidRDefault="00150824">
                      <w:pPr>
                        <w:rPr>
                          <w:lang w:val="en-US"/>
                        </w:rPr>
                      </w:pPr>
                    </w:p>
                    <w:p w14:paraId="05848C3A" w14:textId="77777777" w:rsidR="00150824" w:rsidRPr="00B94674" w:rsidRDefault="00150824" w:rsidP="00204E76">
                      <w:pPr>
                        <w:pStyle w:val="Ttulo1"/>
                        <w:rPr>
                          <w:lang w:val="en-US"/>
                        </w:rPr>
                      </w:pPr>
                    </w:p>
                    <w:p w14:paraId="4904383B" w14:textId="77777777" w:rsidR="00150824" w:rsidRPr="00B94674" w:rsidRDefault="00150824">
                      <w:pPr>
                        <w:rPr>
                          <w:lang w:val="en-US"/>
                        </w:rPr>
                      </w:pPr>
                    </w:p>
                    <w:p w14:paraId="41EE0662" w14:textId="77777777" w:rsidR="00150824" w:rsidRPr="00B94674" w:rsidRDefault="00150824" w:rsidP="00204E76">
                      <w:pPr>
                        <w:pStyle w:val="Ttulo1"/>
                        <w:rPr>
                          <w:lang w:val="en-US"/>
                        </w:rPr>
                      </w:pPr>
                    </w:p>
                    <w:p w14:paraId="6377BB1C" w14:textId="77777777" w:rsidR="00150824" w:rsidRPr="00B94674" w:rsidRDefault="00150824">
                      <w:pPr>
                        <w:rPr>
                          <w:lang w:val="en-US"/>
                        </w:rPr>
                      </w:pPr>
                    </w:p>
                    <w:p w14:paraId="03521564" w14:textId="77777777" w:rsidR="00150824" w:rsidRPr="00B94674" w:rsidRDefault="00150824" w:rsidP="00204E76">
                      <w:pPr>
                        <w:pStyle w:val="Ttulo1"/>
                        <w:rPr>
                          <w:lang w:val="en-US"/>
                        </w:rPr>
                      </w:pPr>
                    </w:p>
                    <w:p w14:paraId="7F0B463C" w14:textId="77777777" w:rsidR="00150824" w:rsidRPr="00B94674" w:rsidRDefault="00150824">
                      <w:pPr>
                        <w:rPr>
                          <w:lang w:val="en-US"/>
                        </w:rPr>
                      </w:pPr>
                    </w:p>
                    <w:p w14:paraId="6E9272BE" w14:textId="77777777" w:rsidR="00150824" w:rsidRPr="00B94674" w:rsidRDefault="00150824" w:rsidP="00204E76">
                      <w:pPr>
                        <w:pStyle w:val="Ttulo1"/>
                        <w:rPr>
                          <w:lang w:val="en-US"/>
                        </w:rPr>
                      </w:pPr>
                    </w:p>
                    <w:p w14:paraId="0348D90A" w14:textId="77777777" w:rsidR="00150824" w:rsidRPr="00B94674" w:rsidRDefault="00150824">
                      <w:pPr>
                        <w:rPr>
                          <w:lang w:val="en-US"/>
                        </w:rPr>
                      </w:pPr>
                    </w:p>
                    <w:p w14:paraId="1CBB0B68" w14:textId="77777777" w:rsidR="00150824" w:rsidRPr="00B94674" w:rsidRDefault="00150824" w:rsidP="00204E76">
                      <w:pPr>
                        <w:pStyle w:val="Ttulo1"/>
                        <w:rPr>
                          <w:lang w:val="en-US"/>
                        </w:rPr>
                      </w:pPr>
                    </w:p>
                    <w:p w14:paraId="4EB16628" w14:textId="77777777" w:rsidR="00150824" w:rsidRPr="00B94674" w:rsidRDefault="00150824">
                      <w:pPr>
                        <w:rPr>
                          <w:lang w:val="en-US"/>
                        </w:rPr>
                      </w:pPr>
                    </w:p>
                    <w:p w14:paraId="06A8E10E" w14:textId="77777777" w:rsidR="00150824" w:rsidRPr="00B94674" w:rsidRDefault="00150824" w:rsidP="00204E76">
                      <w:pPr>
                        <w:pStyle w:val="Ttulo1"/>
                        <w:rPr>
                          <w:lang w:val="en-US"/>
                        </w:rPr>
                      </w:pPr>
                    </w:p>
                    <w:p w14:paraId="17CE855E" w14:textId="77777777" w:rsidR="00150824" w:rsidRPr="00B94674" w:rsidRDefault="00150824">
                      <w:pPr>
                        <w:rPr>
                          <w:lang w:val="en-US"/>
                        </w:rPr>
                      </w:pPr>
                    </w:p>
                    <w:p w14:paraId="68DF3239" w14:textId="77777777" w:rsidR="00150824" w:rsidRPr="00B94674" w:rsidRDefault="00150824" w:rsidP="00204E76">
                      <w:pPr>
                        <w:pStyle w:val="Ttulo1"/>
                        <w:rPr>
                          <w:lang w:val="en-US"/>
                        </w:rPr>
                      </w:pPr>
                    </w:p>
                    <w:p w14:paraId="5596B50F" w14:textId="77777777" w:rsidR="00150824" w:rsidRPr="00B94674" w:rsidRDefault="00150824">
                      <w:pPr>
                        <w:rPr>
                          <w:lang w:val="en-US"/>
                        </w:rPr>
                      </w:pPr>
                    </w:p>
                    <w:p w14:paraId="11ACE010" w14:textId="77777777" w:rsidR="00150824" w:rsidRPr="00B94674" w:rsidRDefault="00150824" w:rsidP="00204E76">
                      <w:pPr>
                        <w:pStyle w:val="Ttulo1"/>
                        <w:rPr>
                          <w:lang w:val="en-US"/>
                        </w:rPr>
                      </w:pPr>
                    </w:p>
                    <w:p w14:paraId="301C7099" w14:textId="77777777" w:rsidR="00150824" w:rsidRPr="00B94674" w:rsidRDefault="00150824">
                      <w:pPr>
                        <w:rPr>
                          <w:lang w:val="en-US"/>
                        </w:rPr>
                      </w:pPr>
                    </w:p>
                    <w:p w14:paraId="4E186C8E" w14:textId="77777777" w:rsidR="00150824" w:rsidRPr="00B94674" w:rsidRDefault="00150824" w:rsidP="00204E76">
                      <w:pPr>
                        <w:pStyle w:val="Ttulo1"/>
                        <w:rPr>
                          <w:lang w:val="en-US"/>
                        </w:rPr>
                      </w:pPr>
                    </w:p>
                    <w:p w14:paraId="1A096EA9" w14:textId="77777777" w:rsidR="00150824" w:rsidRPr="00B94674" w:rsidRDefault="00150824">
                      <w:pPr>
                        <w:rPr>
                          <w:lang w:val="en-US"/>
                        </w:rPr>
                      </w:pPr>
                    </w:p>
                    <w:p w14:paraId="76E71286" w14:textId="77777777" w:rsidR="00150824" w:rsidRPr="00B94674" w:rsidRDefault="00150824" w:rsidP="00204E76">
                      <w:pPr>
                        <w:pStyle w:val="Ttulo1"/>
                        <w:rPr>
                          <w:lang w:val="en-US"/>
                        </w:rPr>
                      </w:pPr>
                    </w:p>
                    <w:p w14:paraId="19BE8350" w14:textId="77777777" w:rsidR="00150824" w:rsidRPr="00B94674" w:rsidRDefault="00150824">
                      <w:pPr>
                        <w:rPr>
                          <w:lang w:val="en-US"/>
                        </w:rPr>
                      </w:pPr>
                    </w:p>
                    <w:p w14:paraId="3CC04571" w14:textId="77777777" w:rsidR="00150824" w:rsidRPr="00B94674" w:rsidRDefault="00150824" w:rsidP="00204E76">
                      <w:pPr>
                        <w:pStyle w:val="Ttulo1"/>
                        <w:rPr>
                          <w:lang w:val="en-US"/>
                        </w:rPr>
                      </w:pPr>
                    </w:p>
                    <w:p w14:paraId="3734CE6D" w14:textId="77777777" w:rsidR="00150824" w:rsidRPr="00B94674" w:rsidRDefault="00150824">
                      <w:pPr>
                        <w:rPr>
                          <w:lang w:val="en-US"/>
                        </w:rPr>
                      </w:pPr>
                    </w:p>
                    <w:p w14:paraId="7FE00549" w14:textId="77777777" w:rsidR="00150824" w:rsidRPr="00B94674" w:rsidRDefault="00150824" w:rsidP="00204E76">
                      <w:pPr>
                        <w:pStyle w:val="Ttulo1"/>
                        <w:rPr>
                          <w:lang w:val="en-US"/>
                        </w:rPr>
                      </w:pPr>
                    </w:p>
                    <w:p w14:paraId="5037AB9E" w14:textId="77777777" w:rsidR="00150824" w:rsidRPr="00B94674" w:rsidRDefault="00150824">
                      <w:pPr>
                        <w:rPr>
                          <w:lang w:val="en-US"/>
                        </w:rPr>
                      </w:pPr>
                    </w:p>
                    <w:p w14:paraId="02BFAE09" w14:textId="77777777" w:rsidR="00150824" w:rsidRPr="00B94674" w:rsidRDefault="00150824" w:rsidP="00204E76">
                      <w:pPr>
                        <w:pStyle w:val="Ttulo1"/>
                        <w:rPr>
                          <w:lang w:val="en-US"/>
                        </w:rPr>
                      </w:pPr>
                    </w:p>
                    <w:p w14:paraId="0E843663" w14:textId="77777777" w:rsidR="00150824" w:rsidRPr="00B94674" w:rsidRDefault="00150824">
                      <w:pPr>
                        <w:rPr>
                          <w:lang w:val="en-US"/>
                        </w:rPr>
                      </w:pPr>
                    </w:p>
                    <w:p w14:paraId="01272067" w14:textId="77777777" w:rsidR="00150824" w:rsidRPr="00B94674" w:rsidRDefault="00150824" w:rsidP="00204E76">
                      <w:pPr>
                        <w:pStyle w:val="Ttulo1"/>
                        <w:rPr>
                          <w:lang w:val="en-US"/>
                        </w:rPr>
                      </w:pPr>
                    </w:p>
                    <w:p w14:paraId="5512CEE2" w14:textId="77777777" w:rsidR="00150824" w:rsidRPr="00B94674" w:rsidRDefault="00150824">
                      <w:pPr>
                        <w:rPr>
                          <w:lang w:val="en-US"/>
                        </w:rPr>
                      </w:pPr>
                    </w:p>
                    <w:p w14:paraId="4D97882C" w14:textId="77777777" w:rsidR="00150824" w:rsidRPr="00B94674" w:rsidRDefault="00150824" w:rsidP="00204E76">
                      <w:pPr>
                        <w:pStyle w:val="Ttulo1"/>
                        <w:rPr>
                          <w:lang w:val="en-US"/>
                        </w:rPr>
                      </w:pPr>
                    </w:p>
                    <w:p w14:paraId="494FDDA5" w14:textId="77777777" w:rsidR="00150824" w:rsidRPr="00B94674" w:rsidRDefault="00150824">
                      <w:pPr>
                        <w:rPr>
                          <w:lang w:val="en-US"/>
                        </w:rPr>
                      </w:pPr>
                    </w:p>
                    <w:p w14:paraId="17F6DEBB" w14:textId="77777777" w:rsidR="00150824" w:rsidRPr="00B94674" w:rsidRDefault="00150824" w:rsidP="00204E76">
                      <w:pPr>
                        <w:pStyle w:val="Ttulo1"/>
                        <w:rPr>
                          <w:lang w:val="en-US"/>
                        </w:rPr>
                      </w:pPr>
                    </w:p>
                    <w:p w14:paraId="74CB72F6" w14:textId="77777777" w:rsidR="00150824" w:rsidRPr="00B94674" w:rsidRDefault="00150824">
                      <w:pPr>
                        <w:rPr>
                          <w:lang w:val="en-US"/>
                        </w:rPr>
                      </w:pPr>
                    </w:p>
                    <w:p w14:paraId="3C064F10" w14:textId="77777777" w:rsidR="00150824" w:rsidRPr="00B94674" w:rsidRDefault="00150824" w:rsidP="00204E76">
                      <w:pPr>
                        <w:pStyle w:val="Ttulo1"/>
                        <w:rPr>
                          <w:lang w:val="en-US"/>
                        </w:rPr>
                      </w:pPr>
                    </w:p>
                    <w:p w14:paraId="5913F0DA" w14:textId="77777777" w:rsidR="00150824" w:rsidRPr="00B94674" w:rsidRDefault="00150824">
                      <w:pPr>
                        <w:rPr>
                          <w:lang w:val="en-US"/>
                        </w:rPr>
                      </w:pPr>
                    </w:p>
                    <w:p w14:paraId="6D0BC571" w14:textId="77777777" w:rsidR="00150824" w:rsidRPr="00B94674" w:rsidRDefault="00150824" w:rsidP="00204E76">
                      <w:pPr>
                        <w:pStyle w:val="Ttulo1"/>
                        <w:rPr>
                          <w:lang w:val="en-US"/>
                        </w:rPr>
                      </w:pPr>
                    </w:p>
                    <w:p w14:paraId="77A26F9E" w14:textId="77777777" w:rsidR="00150824" w:rsidRPr="00B94674" w:rsidRDefault="00150824">
                      <w:pPr>
                        <w:rPr>
                          <w:lang w:val="en-US"/>
                        </w:rPr>
                      </w:pPr>
                    </w:p>
                    <w:p w14:paraId="2DA0EC12" w14:textId="77777777" w:rsidR="00150824" w:rsidRPr="00B94674" w:rsidRDefault="00150824" w:rsidP="00204E76">
                      <w:pPr>
                        <w:pStyle w:val="Ttulo1"/>
                        <w:rPr>
                          <w:lang w:val="en-US"/>
                        </w:rPr>
                      </w:pPr>
                    </w:p>
                    <w:p w14:paraId="118D4921" w14:textId="77777777" w:rsidR="00150824" w:rsidRPr="00B94674" w:rsidRDefault="00150824">
                      <w:pPr>
                        <w:rPr>
                          <w:lang w:val="en-US"/>
                        </w:rPr>
                      </w:pPr>
                    </w:p>
                    <w:p w14:paraId="743B419D" w14:textId="77777777" w:rsidR="00150824" w:rsidRPr="00B94674" w:rsidRDefault="00150824" w:rsidP="00204E76">
                      <w:pPr>
                        <w:pStyle w:val="Ttulo1"/>
                        <w:rPr>
                          <w:lang w:val="en-US"/>
                        </w:rPr>
                      </w:pPr>
                    </w:p>
                    <w:p w14:paraId="205120F1" w14:textId="77777777" w:rsidR="00150824" w:rsidRPr="00B94674" w:rsidRDefault="00150824">
                      <w:pPr>
                        <w:rPr>
                          <w:lang w:val="en-US"/>
                        </w:rPr>
                      </w:pPr>
                    </w:p>
                    <w:p w14:paraId="63698F98" w14:textId="77777777" w:rsidR="00150824" w:rsidRPr="00B94674" w:rsidRDefault="00150824" w:rsidP="00204E76">
                      <w:pPr>
                        <w:pStyle w:val="Ttulo1"/>
                        <w:rPr>
                          <w:lang w:val="en-US"/>
                        </w:rPr>
                      </w:pPr>
                    </w:p>
                    <w:p w14:paraId="63B6B673" w14:textId="77777777" w:rsidR="00150824" w:rsidRPr="00B94674" w:rsidRDefault="00150824">
                      <w:pPr>
                        <w:rPr>
                          <w:lang w:val="en-US"/>
                        </w:rPr>
                      </w:pPr>
                    </w:p>
                    <w:p w14:paraId="738239C2" w14:textId="77777777" w:rsidR="00150824" w:rsidRPr="00B94674" w:rsidRDefault="00150824" w:rsidP="00204E76">
                      <w:pPr>
                        <w:pStyle w:val="Ttulo1"/>
                        <w:rPr>
                          <w:lang w:val="en-US"/>
                        </w:rPr>
                      </w:pPr>
                    </w:p>
                    <w:p w14:paraId="65EEBB77" w14:textId="77777777" w:rsidR="00150824" w:rsidRPr="00B94674" w:rsidRDefault="00150824">
                      <w:pPr>
                        <w:rPr>
                          <w:lang w:val="en-US"/>
                        </w:rPr>
                      </w:pPr>
                    </w:p>
                    <w:p w14:paraId="129AA4F7" w14:textId="77777777" w:rsidR="00150824" w:rsidRPr="00B94674" w:rsidRDefault="00150824" w:rsidP="00204E76">
                      <w:pPr>
                        <w:pStyle w:val="Ttulo1"/>
                        <w:rPr>
                          <w:lang w:val="en-US"/>
                        </w:rPr>
                      </w:pPr>
                    </w:p>
                    <w:p w14:paraId="51B75E50" w14:textId="77777777" w:rsidR="00150824" w:rsidRPr="00B94674" w:rsidRDefault="00150824">
                      <w:pPr>
                        <w:rPr>
                          <w:lang w:val="en-US"/>
                        </w:rPr>
                      </w:pPr>
                    </w:p>
                    <w:p w14:paraId="02AA00F4" w14:textId="77777777" w:rsidR="00150824" w:rsidRPr="00B94674" w:rsidRDefault="00150824" w:rsidP="00204E76">
                      <w:pPr>
                        <w:pStyle w:val="Ttulo1"/>
                        <w:rPr>
                          <w:lang w:val="en-US"/>
                        </w:rPr>
                      </w:pPr>
                    </w:p>
                    <w:p w14:paraId="4EF3349B" w14:textId="77777777" w:rsidR="00150824" w:rsidRPr="00B94674" w:rsidRDefault="00150824">
                      <w:pPr>
                        <w:rPr>
                          <w:lang w:val="en-US"/>
                        </w:rPr>
                      </w:pPr>
                    </w:p>
                    <w:p w14:paraId="6335FF57" w14:textId="77777777" w:rsidR="00150824" w:rsidRPr="00B94674" w:rsidRDefault="00150824" w:rsidP="00204E76">
                      <w:pPr>
                        <w:pStyle w:val="Ttulo1"/>
                        <w:rPr>
                          <w:lang w:val="en-US"/>
                        </w:rPr>
                      </w:pPr>
                    </w:p>
                    <w:p w14:paraId="2991A611" w14:textId="77777777" w:rsidR="00150824" w:rsidRPr="00B94674" w:rsidRDefault="00150824">
                      <w:pPr>
                        <w:rPr>
                          <w:lang w:val="en-US"/>
                        </w:rPr>
                      </w:pPr>
                    </w:p>
                    <w:p w14:paraId="539C9E82" w14:textId="77777777" w:rsidR="00150824" w:rsidRPr="00B94674" w:rsidRDefault="00150824" w:rsidP="00204E76">
                      <w:pPr>
                        <w:pStyle w:val="Ttulo1"/>
                        <w:rPr>
                          <w:lang w:val="en-US"/>
                        </w:rPr>
                      </w:pPr>
                    </w:p>
                    <w:p w14:paraId="3A79D43E" w14:textId="77777777" w:rsidR="00150824" w:rsidRPr="00B94674" w:rsidRDefault="00150824">
                      <w:pPr>
                        <w:rPr>
                          <w:lang w:val="en-US"/>
                        </w:rPr>
                      </w:pPr>
                    </w:p>
                    <w:p w14:paraId="6ED02164" w14:textId="77777777" w:rsidR="00150824" w:rsidRPr="00B94674" w:rsidRDefault="00150824" w:rsidP="00204E76">
                      <w:pPr>
                        <w:pStyle w:val="Ttulo1"/>
                        <w:rPr>
                          <w:lang w:val="en-US"/>
                        </w:rPr>
                      </w:pPr>
                    </w:p>
                    <w:p w14:paraId="419DF57C" w14:textId="77777777" w:rsidR="00150824" w:rsidRPr="00B94674" w:rsidRDefault="00150824">
                      <w:pPr>
                        <w:rPr>
                          <w:lang w:val="en-US"/>
                        </w:rPr>
                      </w:pPr>
                    </w:p>
                    <w:p w14:paraId="63DF6F22" w14:textId="77777777" w:rsidR="00150824" w:rsidRPr="00B94674" w:rsidRDefault="00150824" w:rsidP="00204E76">
                      <w:pPr>
                        <w:pStyle w:val="Ttulo1"/>
                        <w:rPr>
                          <w:lang w:val="en-US"/>
                        </w:rPr>
                      </w:pPr>
                    </w:p>
                    <w:p w14:paraId="0DB76A6F" w14:textId="77777777" w:rsidR="00150824" w:rsidRPr="00B94674" w:rsidRDefault="00150824">
                      <w:pPr>
                        <w:rPr>
                          <w:lang w:val="en-US"/>
                        </w:rPr>
                      </w:pPr>
                    </w:p>
                    <w:p w14:paraId="507ADA32" w14:textId="77777777" w:rsidR="00150824" w:rsidRPr="00B94674" w:rsidRDefault="00150824" w:rsidP="00204E76">
                      <w:pPr>
                        <w:pStyle w:val="Ttulo1"/>
                        <w:rPr>
                          <w:lang w:val="en-US"/>
                        </w:rPr>
                      </w:pPr>
                    </w:p>
                    <w:p w14:paraId="1411A102" w14:textId="77777777" w:rsidR="00150824" w:rsidRPr="00B94674" w:rsidRDefault="00150824">
                      <w:pPr>
                        <w:rPr>
                          <w:lang w:val="en-US"/>
                        </w:rPr>
                      </w:pPr>
                    </w:p>
                    <w:p w14:paraId="035A9256" w14:textId="77777777" w:rsidR="00150824" w:rsidRPr="00B94674" w:rsidRDefault="00150824" w:rsidP="00204E76">
                      <w:pPr>
                        <w:pStyle w:val="Ttulo1"/>
                        <w:rPr>
                          <w:lang w:val="en-US"/>
                        </w:rPr>
                      </w:pPr>
                    </w:p>
                    <w:p w14:paraId="44ACA118" w14:textId="77777777" w:rsidR="00150824" w:rsidRPr="00B94674" w:rsidRDefault="00150824">
                      <w:pPr>
                        <w:rPr>
                          <w:lang w:val="en-US"/>
                        </w:rPr>
                      </w:pPr>
                    </w:p>
                    <w:p w14:paraId="2DACE3DF" w14:textId="77777777" w:rsidR="00150824" w:rsidRPr="00B94674" w:rsidRDefault="00150824" w:rsidP="00204E76">
                      <w:pPr>
                        <w:pStyle w:val="Ttulo1"/>
                        <w:rPr>
                          <w:lang w:val="en-US"/>
                        </w:rPr>
                      </w:pPr>
                    </w:p>
                    <w:p w14:paraId="5CAEA6CB" w14:textId="77777777" w:rsidR="00150824" w:rsidRPr="00B94674" w:rsidRDefault="00150824">
                      <w:pPr>
                        <w:rPr>
                          <w:lang w:val="en-US"/>
                        </w:rPr>
                      </w:pPr>
                    </w:p>
                    <w:p w14:paraId="3341B035" w14:textId="77777777" w:rsidR="00150824" w:rsidRPr="00B94674" w:rsidRDefault="00150824" w:rsidP="00204E76">
                      <w:pPr>
                        <w:pStyle w:val="Ttulo1"/>
                        <w:rPr>
                          <w:lang w:val="en-US"/>
                        </w:rPr>
                      </w:pPr>
                    </w:p>
                    <w:p w14:paraId="7A11C1C2" w14:textId="77777777" w:rsidR="00150824" w:rsidRPr="00B94674" w:rsidRDefault="00150824">
                      <w:pPr>
                        <w:rPr>
                          <w:lang w:val="en-US"/>
                        </w:rPr>
                      </w:pPr>
                    </w:p>
                    <w:p w14:paraId="16432DE2" w14:textId="77777777" w:rsidR="00150824" w:rsidRPr="00B94674" w:rsidRDefault="00150824" w:rsidP="00204E76">
                      <w:pPr>
                        <w:pStyle w:val="Ttulo1"/>
                        <w:rPr>
                          <w:lang w:val="en-US"/>
                        </w:rPr>
                      </w:pPr>
                    </w:p>
                    <w:p w14:paraId="2A43FB10" w14:textId="77777777" w:rsidR="00150824" w:rsidRPr="00B94674" w:rsidRDefault="00150824">
                      <w:pPr>
                        <w:rPr>
                          <w:lang w:val="en-US"/>
                        </w:rPr>
                      </w:pPr>
                    </w:p>
                    <w:p w14:paraId="0D0364FD" w14:textId="77777777" w:rsidR="00150824" w:rsidRPr="00B94674" w:rsidRDefault="00150824" w:rsidP="00204E76">
                      <w:pPr>
                        <w:pStyle w:val="Ttulo1"/>
                        <w:rPr>
                          <w:lang w:val="en-US"/>
                        </w:rPr>
                      </w:pPr>
                    </w:p>
                    <w:p w14:paraId="5645FF06" w14:textId="77777777" w:rsidR="00150824" w:rsidRPr="00B94674" w:rsidRDefault="00150824">
                      <w:pPr>
                        <w:rPr>
                          <w:lang w:val="en-US"/>
                        </w:rPr>
                      </w:pPr>
                    </w:p>
                    <w:p w14:paraId="56555D19" w14:textId="77777777" w:rsidR="00150824" w:rsidRPr="00B94674" w:rsidRDefault="00150824" w:rsidP="00204E76">
                      <w:pPr>
                        <w:pStyle w:val="Ttulo1"/>
                        <w:rPr>
                          <w:lang w:val="en-US"/>
                        </w:rPr>
                      </w:pPr>
                    </w:p>
                    <w:p w14:paraId="23E172B5" w14:textId="77777777" w:rsidR="00150824" w:rsidRPr="00B94674" w:rsidRDefault="00150824">
                      <w:pPr>
                        <w:rPr>
                          <w:lang w:val="en-US"/>
                        </w:rPr>
                      </w:pPr>
                    </w:p>
                    <w:p w14:paraId="1AFA4F71" w14:textId="77777777" w:rsidR="00150824" w:rsidRPr="00B94674" w:rsidRDefault="00150824" w:rsidP="00204E76">
                      <w:pPr>
                        <w:pStyle w:val="Ttulo1"/>
                        <w:rPr>
                          <w:lang w:val="en-US"/>
                        </w:rPr>
                      </w:pPr>
                    </w:p>
                    <w:p w14:paraId="0FC652AF" w14:textId="77777777" w:rsidR="00150824" w:rsidRPr="00B94674" w:rsidRDefault="00150824">
                      <w:pPr>
                        <w:rPr>
                          <w:lang w:val="en-US"/>
                        </w:rPr>
                      </w:pPr>
                    </w:p>
                    <w:p w14:paraId="465EB2A1" w14:textId="77777777" w:rsidR="00150824" w:rsidRPr="00B94674" w:rsidRDefault="00150824" w:rsidP="00204E76">
                      <w:pPr>
                        <w:pStyle w:val="Ttulo1"/>
                        <w:rPr>
                          <w:lang w:val="en-US"/>
                        </w:rPr>
                      </w:pPr>
                    </w:p>
                    <w:p w14:paraId="39F7A707" w14:textId="77777777" w:rsidR="00150824" w:rsidRPr="00B94674" w:rsidRDefault="00150824">
                      <w:pPr>
                        <w:rPr>
                          <w:lang w:val="en-US"/>
                        </w:rPr>
                      </w:pPr>
                    </w:p>
                    <w:p w14:paraId="6CCF7788" w14:textId="77777777" w:rsidR="00150824" w:rsidRPr="00B94674" w:rsidRDefault="00150824" w:rsidP="00204E76">
                      <w:pPr>
                        <w:pStyle w:val="Ttulo1"/>
                        <w:rPr>
                          <w:lang w:val="en-US"/>
                        </w:rPr>
                      </w:pPr>
                    </w:p>
                    <w:p w14:paraId="6E297AE3" w14:textId="77777777" w:rsidR="00150824" w:rsidRPr="00B94674" w:rsidRDefault="00150824">
                      <w:pPr>
                        <w:rPr>
                          <w:lang w:val="en-US"/>
                        </w:rPr>
                      </w:pPr>
                    </w:p>
                    <w:p w14:paraId="485C589D" w14:textId="77777777" w:rsidR="00150824" w:rsidRPr="00B94674" w:rsidRDefault="00150824" w:rsidP="00204E76">
                      <w:pPr>
                        <w:pStyle w:val="Ttulo1"/>
                        <w:rPr>
                          <w:lang w:val="en-US"/>
                        </w:rPr>
                      </w:pPr>
                    </w:p>
                    <w:p w14:paraId="19C06C82" w14:textId="77777777" w:rsidR="00150824" w:rsidRPr="00B94674" w:rsidRDefault="00150824">
                      <w:pPr>
                        <w:rPr>
                          <w:lang w:val="en-US"/>
                        </w:rPr>
                      </w:pPr>
                    </w:p>
                    <w:p w14:paraId="060F792B" w14:textId="77777777" w:rsidR="00150824" w:rsidRPr="00B94674" w:rsidRDefault="00150824" w:rsidP="00204E76">
                      <w:pPr>
                        <w:pStyle w:val="Ttulo1"/>
                        <w:rPr>
                          <w:lang w:val="en-US"/>
                        </w:rPr>
                      </w:pPr>
                    </w:p>
                    <w:p w14:paraId="1AA8141B" w14:textId="77777777" w:rsidR="00150824" w:rsidRPr="00B94674" w:rsidRDefault="00150824">
                      <w:pPr>
                        <w:rPr>
                          <w:lang w:val="en-US"/>
                        </w:rPr>
                      </w:pPr>
                    </w:p>
                    <w:p w14:paraId="3D180D1A" w14:textId="77777777" w:rsidR="00150824" w:rsidRPr="00B94674" w:rsidRDefault="00150824" w:rsidP="00204E76">
                      <w:pPr>
                        <w:pStyle w:val="Ttulo1"/>
                        <w:rPr>
                          <w:lang w:val="en-US"/>
                        </w:rPr>
                      </w:pPr>
                    </w:p>
                    <w:p w14:paraId="5EBB6840" w14:textId="77777777" w:rsidR="00150824" w:rsidRPr="00B94674" w:rsidRDefault="00150824">
                      <w:pPr>
                        <w:rPr>
                          <w:lang w:val="en-US"/>
                        </w:rPr>
                      </w:pPr>
                    </w:p>
                    <w:p w14:paraId="569B35DE" w14:textId="77777777" w:rsidR="00150824" w:rsidRPr="00B94674" w:rsidRDefault="00150824" w:rsidP="00204E76">
                      <w:pPr>
                        <w:pStyle w:val="Ttulo1"/>
                        <w:rPr>
                          <w:lang w:val="en-US"/>
                        </w:rPr>
                      </w:pPr>
                    </w:p>
                    <w:p w14:paraId="1B6E5E97" w14:textId="77777777" w:rsidR="00150824" w:rsidRPr="00B94674" w:rsidRDefault="00150824">
                      <w:pPr>
                        <w:rPr>
                          <w:lang w:val="en-US"/>
                        </w:rPr>
                      </w:pPr>
                    </w:p>
                    <w:p w14:paraId="742F91A2" w14:textId="77777777" w:rsidR="00150824" w:rsidRPr="00B94674" w:rsidRDefault="00150824" w:rsidP="00204E76">
                      <w:pPr>
                        <w:pStyle w:val="Ttulo1"/>
                        <w:rPr>
                          <w:lang w:val="en-US"/>
                        </w:rPr>
                      </w:pPr>
                    </w:p>
                    <w:p w14:paraId="5FF2D854" w14:textId="77777777" w:rsidR="00150824" w:rsidRPr="00B94674" w:rsidRDefault="00150824">
                      <w:pPr>
                        <w:rPr>
                          <w:lang w:val="en-US"/>
                        </w:rPr>
                      </w:pPr>
                    </w:p>
                    <w:p w14:paraId="0261FEB0" w14:textId="77777777" w:rsidR="00150824" w:rsidRPr="00B94674" w:rsidRDefault="00150824" w:rsidP="00204E76">
                      <w:pPr>
                        <w:pStyle w:val="Ttulo1"/>
                        <w:rPr>
                          <w:lang w:val="en-US"/>
                        </w:rPr>
                      </w:pPr>
                    </w:p>
                    <w:p w14:paraId="04745632" w14:textId="77777777" w:rsidR="00150824" w:rsidRPr="00B94674" w:rsidRDefault="00150824">
                      <w:pPr>
                        <w:rPr>
                          <w:lang w:val="en-US"/>
                        </w:rPr>
                      </w:pPr>
                    </w:p>
                    <w:p w14:paraId="7E1B6EBD" w14:textId="77777777" w:rsidR="00150824" w:rsidRPr="00B94674" w:rsidRDefault="00150824" w:rsidP="00204E76">
                      <w:pPr>
                        <w:pStyle w:val="Ttulo1"/>
                        <w:rPr>
                          <w:lang w:val="en-US"/>
                        </w:rPr>
                      </w:pPr>
                    </w:p>
                    <w:p w14:paraId="7D7450CB" w14:textId="77777777" w:rsidR="00150824" w:rsidRPr="00B94674" w:rsidRDefault="00150824">
                      <w:pPr>
                        <w:rPr>
                          <w:lang w:val="en-US"/>
                        </w:rPr>
                      </w:pPr>
                    </w:p>
                    <w:p w14:paraId="724C6E4F" w14:textId="77777777" w:rsidR="00150824" w:rsidRPr="00B94674" w:rsidRDefault="00150824" w:rsidP="00204E76">
                      <w:pPr>
                        <w:pStyle w:val="Ttulo1"/>
                        <w:rPr>
                          <w:lang w:val="en-US"/>
                        </w:rPr>
                      </w:pPr>
                    </w:p>
                    <w:p w14:paraId="7930C28F" w14:textId="77777777" w:rsidR="00150824" w:rsidRPr="00B94674" w:rsidRDefault="00150824">
                      <w:pPr>
                        <w:rPr>
                          <w:lang w:val="en-US"/>
                        </w:rPr>
                      </w:pPr>
                    </w:p>
                    <w:p w14:paraId="5EA4DD83" w14:textId="77777777" w:rsidR="00150824" w:rsidRPr="00B94674" w:rsidRDefault="00150824" w:rsidP="00204E76">
                      <w:pPr>
                        <w:pStyle w:val="Ttulo1"/>
                        <w:rPr>
                          <w:lang w:val="en-US"/>
                        </w:rPr>
                      </w:pPr>
                    </w:p>
                    <w:p w14:paraId="75D2C447" w14:textId="77777777" w:rsidR="00150824" w:rsidRPr="00B94674" w:rsidRDefault="00150824">
                      <w:pPr>
                        <w:rPr>
                          <w:lang w:val="en-US"/>
                        </w:rPr>
                      </w:pPr>
                    </w:p>
                    <w:p w14:paraId="31C0C1E5" w14:textId="77777777" w:rsidR="00150824" w:rsidRPr="00B94674" w:rsidRDefault="00150824" w:rsidP="00204E76">
                      <w:pPr>
                        <w:pStyle w:val="Ttulo1"/>
                        <w:rPr>
                          <w:lang w:val="en-US"/>
                        </w:rPr>
                      </w:pPr>
                    </w:p>
                    <w:p w14:paraId="4ADB2976" w14:textId="77777777" w:rsidR="00150824" w:rsidRPr="00B94674" w:rsidRDefault="00150824">
                      <w:pPr>
                        <w:rPr>
                          <w:lang w:val="en-US"/>
                        </w:rPr>
                      </w:pPr>
                    </w:p>
                    <w:p w14:paraId="54D26158" w14:textId="77777777" w:rsidR="00150824" w:rsidRPr="00B94674" w:rsidRDefault="00150824" w:rsidP="00204E76">
                      <w:pPr>
                        <w:pStyle w:val="Ttulo1"/>
                        <w:rPr>
                          <w:lang w:val="en-US"/>
                        </w:rPr>
                      </w:pPr>
                    </w:p>
                    <w:p w14:paraId="25ED3FC4" w14:textId="77777777" w:rsidR="00150824" w:rsidRPr="00B94674" w:rsidRDefault="00150824">
                      <w:pPr>
                        <w:rPr>
                          <w:lang w:val="en-US"/>
                        </w:rPr>
                      </w:pPr>
                    </w:p>
                    <w:p w14:paraId="19B41108" w14:textId="77777777" w:rsidR="00150824" w:rsidRPr="00B94674" w:rsidRDefault="00150824" w:rsidP="00204E76">
                      <w:pPr>
                        <w:pStyle w:val="Ttulo1"/>
                        <w:rPr>
                          <w:lang w:val="en-US"/>
                        </w:rPr>
                      </w:pPr>
                    </w:p>
                    <w:p w14:paraId="2BFE16AE" w14:textId="77777777" w:rsidR="00150824" w:rsidRPr="00B94674" w:rsidRDefault="00150824">
                      <w:pPr>
                        <w:rPr>
                          <w:lang w:val="en-US"/>
                        </w:rPr>
                      </w:pPr>
                    </w:p>
                    <w:p w14:paraId="4DB8E295" w14:textId="77777777" w:rsidR="00150824" w:rsidRPr="00B94674" w:rsidRDefault="00150824" w:rsidP="00204E76">
                      <w:pPr>
                        <w:pStyle w:val="Ttulo1"/>
                        <w:rPr>
                          <w:lang w:val="en-US"/>
                        </w:rPr>
                      </w:pPr>
                    </w:p>
                    <w:p w14:paraId="48D95202" w14:textId="77777777" w:rsidR="00150824" w:rsidRPr="00B94674" w:rsidRDefault="00150824">
                      <w:pPr>
                        <w:rPr>
                          <w:lang w:val="en-US"/>
                        </w:rPr>
                      </w:pPr>
                    </w:p>
                    <w:p w14:paraId="542BF56F" w14:textId="77777777" w:rsidR="00150824" w:rsidRPr="00B94674" w:rsidRDefault="00150824" w:rsidP="00204E76">
                      <w:pPr>
                        <w:pStyle w:val="Ttulo1"/>
                        <w:rPr>
                          <w:lang w:val="en-US"/>
                        </w:rPr>
                      </w:pPr>
                    </w:p>
                    <w:p w14:paraId="357393F1" w14:textId="77777777" w:rsidR="00150824" w:rsidRPr="00B94674" w:rsidRDefault="00150824">
                      <w:pPr>
                        <w:rPr>
                          <w:lang w:val="en-US"/>
                        </w:rPr>
                      </w:pPr>
                    </w:p>
                    <w:p w14:paraId="2DFF5E9E" w14:textId="77777777" w:rsidR="00150824" w:rsidRPr="00B94674" w:rsidRDefault="00150824" w:rsidP="00204E76">
                      <w:pPr>
                        <w:pStyle w:val="Ttulo1"/>
                        <w:rPr>
                          <w:lang w:val="en-US"/>
                        </w:rPr>
                      </w:pPr>
                    </w:p>
                    <w:p w14:paraId="38DD939D" w14:textId="77777777" w:rsidR="00150824" w:rsidRPr="00B94674" w:rsidRDefault="00150824">
                      <w:pPr>
                        <w:rPr>
                          <w:lang w:val="en-US"/>
                        </w:rPr>
                      </w:pPr>
                    </w:p>
                    <w:p w14:paraId="2774BB10" w14:textId="77777777" w:rsidR="00150824" w:rsidRPr="00B94674" w:rsidRDefault="00150824" w:rsidP="00204E76">
                      <w:pPr>
                        <w:pStyle w:val="Ttulo1"/>
                        <w:rPr>
                          <w:lang w:val="en-US"/>
                        </w:rPr>
                      </w:pPr>
                    </w:p>
                    <w:p w14:paraId="44392429" w14:textId="77777777" w:rsidR="00150824" w:rsidRPr="00B94674" w:rsidRDefault="00150824">
                      <w:pPr>
                        <w:rPr>
                          <w:lang w:val="en-US"/>
                        </w:rPr>
                      </w:pPr>
                    </w:p>
                    <w:p w14:paraId="5F2D2072" w14:textId="77777777" w:rsidR="00150824" w:rsidRPr="00B94674" w:rsidRDefault="00150824" w:rsidP="00204E76">
                      <w:pPr>
                        <w:pStyle w:val="Ttulo1"/>
                        <w:rPr>
                          <w:lang w:val="en-US"/>
                        </w:rPr>
                      </w:pPr>
                    </w:p>
                    <w:p w14:paraId="6142904D" w14:textId="77777777" w:rsidR="00150824" w:rsidRPr="00B94674" w:rsidRDefault="00150824">
                      <w:pPr>
                        <w:rPr>
                          <w:lang w:val="en-US"/>
                        </w:rPr>
                      </w:pPr>
                    </w:p>
                    <w:p w14:paraId="51A6C079" w14:textId="77777777" w:rsidR="00150824" w:rsidRPr="00B94674" w:rsidRDefault="00150824" w:rsidP="00204E76">
                      <w:pPr>
                        <w:pStyle w:val="Ttulo1"/>
                        <w:rPr>
                          <w:lang w:val="en-US"/>
                        </w:rPr>
                      </w:pPr>
                    </w:p>
                    <w:p w14:paraId="0532CE62" w14:textId="77777777" w:rsidR="00150824" w:rsidRPr="00B94674" w:rsidRDefault="00150824">
                      <w:pPr>
                        <w:rPr>
                          <w:lang w:val="en-US"/>
                        </w:rPr>
                      </w:pPr>
                    </w:p>
                    <w:p w14:paraId="092432B6" w14:textId="77777777" w:rsidR="00150824" w:rsidRPr="00B94674" w:rsidRDefault="00150824" w:rsidP="00204E76">
                      <w:pPr>
                        <w:pStyle w:val="Ttulo1"/>
                        <w:rPr>
                          <w:lang w:val="en-US"/>
                        </w:rPr>
                      </w:pPr>
                    </w:p>
                    <w:p w14:paraId="4CBA30EE" w14:textId="77777777" w:rsidR="00150824" w:rsidRPr="00B94674" w:rsidRDefault="00150824">
                      <w:pPr>
                        <w:rPr>
                          <w:lang w:val="en-US"/>
                        </w:rPr>
                      </w:pPr>
                    </w:p>
                    <w:p w14:paraId="1DF3F8DF" w14:textId="77777777" w:rsidR="00150824" w:rsidRPr="00B94674" w:rsidRDefault="00150824" w:rsidP="00204E76">
                      <w:pPr>
                        <w:pStyle w:val="Ttulo1"/>
                        <w:rPr>
                          <w:lang w:val="en-US"/>
                        </w:rPr>
                      </w:pPr>
                    </w:p>
                    <w:p w14:paraId="339F57C2" w14:textId="77777777" w:rsidR="00150824" w:rsidRPr="00B94674" w:rsidRDefault="00150824">
                      <w:pPr>
                        <w:rPr>
                          <w:lang w:val="en-US"/>
                        </w:rPr>
                      </w:pPr>
                    </w:p>
                    <w:p w14:paraId="02F671AA" w14:textId="77777777" w:rsidR="00150824" w:rsidRPr="00B94674" w:rsidRDefault="00150824" w:rsidP="00204E76">
                      <w:pPr>
                        <w:pStyle w:val="Ttulo1"/>
                        <w:rPr>
                          <w:lang w:val="en-US"/>
                        </w:rPr>
                      </w:pPr>
                    </w:p>
                    <w:p w14:paraId="43734579" w14:textId="77777777" w:rsidR="00150824" w:rsidRPr="00B94674" w:rsidRDefault="00150824">
                      <w:pPr>
                        <w:rPr>
                          <w:lang w:val="en-US"/>
                        </w:rPr>
                      </w:pPr>
                    </w:p>
                    <w:p w14:paraId="383D0E13" w14:textId="77777777" w:rsidR="00150824" w:rsidRPr="00B94674" w:rsidRDefault="00150824" w:rsidP="00204E76">
                      <w:pPr>
                        <w:pStyle w:val="Ttulo1"/>
                        <w:rPr>
                          <w:lang w:val="en-US"/>
                        </w:rPr>
                      </w:pPr>
                    </w:p>
                    <w:p w14:paraId="1951B497" w14:textId="77777777" w:rsidR="00150824" w:rsidRPr="00B94674" w:rsidRDefault="00150824">
                      <w:pPr>
                        <w:rPr>
                          <w:lang w:val="en-US"/>
                        </w:rPr>
                      </w:pPr>
                    </w:p>
                    <w:p w14:paraId="6E89B57B" w14:textId="77777777" w:rsidR="00150824" w:rsidRPr="00B94674" w:rsidRDefault="00150824" w:rsidP="00204E76">
                      <w:pPr>
                        <w:pStyle w:val="Ttulo1"/>
                        <w:rPr>
                          <w:lang w:val="en-US"/>
                        </w:rPr>
                      </w:pPr>
                    </w:p>
                    <w:p w14:paraId="34042B77" w14:textId="77777777" w:rsidR="00A5206C" w:rsidRDefault="00A5206C"/>
                    <w:p w14:paraId="2AFB83CE" w14:textId="1F0450C5" w:rsidR="00150824" w:rsidRPr="00B94674" w:rsidRDefault="00150824" w:rsidP="00204E76">
                      <w:pPr>
                        <w:pStyle w:val="Ttulo1"/>
                        <w:rPr>
                          <w:lang w:val="en-US"/>
                        </w:rPr>
                      </w:pPr>
                    </w:p>
                    <w:p w14:paraId="0DFC42F1" w14:textId="77777777" w:rsidR="00150824" w:rsidRPr="00B94674" w:rsidRDefault="00150824">
                      <w:pPr>
                        <w:rPr>
                          <w:lang w:val="en-US"/>
                        </w:rPr>
                      </w:pPr>
                    </w:p>
                    <w:p w14:paraId="21A0C782" w14:textId="77777777" w:rsidR="00150824" w:rsidRPr="00B94674" w:rsidRDefault="00150824" w:rsidP="00204E76">
                      <w:pPr>
                        <w:pStyle w:val="Ttulo1"/>
                        <w:rPr>
                          <w:lang w:val="en-US"/>
                        </w:rPr>
                      </w:pPr>
                    </w:p>
                    <w:p w14:paraId="3012834B" w14:textId="77777777" w:rsidR="00150824" w:rsidRPr="00B94674" w:rsidRDefault="00150824">
                      <w:pPr>
                        <w:rPr>
                          <w:lang w:val="en-US"/>
                        </w:rPr>
                      </w:pPr>
                    </w:p>
                    <w:p w14:paraId="5143AF82" w14:textId="77777777" w:rsidR="00150824" w:rsidRPr="00B94674" w:rsidRDefault="00150824" w:rsidP="00204E76">
                      <w:pPr>
                        <w:pStyle w:val="Ttulo1"/>
                        <w:rPr>
                          <w:lang w:val="en-US"/>
                        </w:rPr>
                      </w:pPr>
                    </w:p>
                    <w:p w14:paraId="2CB0F135" w14:textId="77777777" w:rsidR="00150824" w:rsidRPr="00B94674" w:rsidRDefault="00150824">
                      <w:pPr>
                        <w:rPr>
                          <w:lang w:val="en-US"/>
                        </w:rPr>
                      </w:pPr>
                    </w:p>
                    <w:p w14:paraId="1B225613" w14:textId="77777777" w:rsidR="00150824" w:rsidRPr="00B94674" w:rsidRDefault="00150824" w:rsidP="00204E76">
                      <w:pPr>
                        <w:pStyle w:val="Ttulo1"/>
                        <w:rPr>
                          <w:lang w:val="en-US"/>
                        </w:rPr>
                      </w:pPr>
                    </w:p>
                    <w:p w14:paraId="0F4CC5E3" w14:textId="77777777" w:rsidR="00150824" w:rsidRPr="00B94674" w:rsidRDefault="00150824">
                      <w:pPr>
                        <w:rPr>
                          <w:lang w:val="en-US"/>
                        </w:rPr>
                      </w:pPr>
                    </w:p>
                    <w:p w14:paraId="0F5044AC" w14:textId="77777777" w:rsidR="00150824" w:rsidRPr="00B94674" w:rsidRDefault="00150824" w:rsidP="00204E76">
                      <w:pPr>
                        <w:pStyle w:val="Ttulo1"/>
                        <w:rPr>
                          <w:lang w:val="en-US"/>
                        </w:rPr>
                      </w:pPr>
                    </w:p>
                    <w:p w14:paraId="15673E99" w14:textId="77777777" w:rsidR="00150824" w:rsidRPr="00B94674" w:rsidRDefault="00150824">
                      <w:pPr>
                        <w:rPr>
                          <w:lang w:val="en-US"/>
                        </w:rPr>
                      </w:pPr>
                    </w:p>
                    <w:p w14:paraId="34D92B54" w14:textId="77777777" w:rsidR="00150824" w:rsidRPr="00B94674" w:rsidRDefault="00150824" w:rsidP="00204E76">
                      <w:pPr>
                        <w:pStyle w:val="Ttulo1"/>
                        <w:rPr>
                          <w:lang w:val="en-US"/>
                        </w:rPr>
                      </w:pPr>
                    </w:p>
                    <w:p w14:paraId="0A6014C1" w14:textId="77777777" w:rsidR="00150824" w:rsidRPr="00B94674" w:rsidRDefault="00150824">
                      <w:pPr>
                        <w:rPr>
                          <w:lang w:val="en-US"/>
                        </w:rPr>
                      </w:pPr>
                    </w:p>
                    <w:p w14:paraId="2308DE6C" w14:textId="77777777" w:rsidR="00150824" w:rsidRPr="00B94674" w:rsidRDefault="00150824" w:rsidP="00204E76">
                      <w:pPr>
                        <w:pStyle w:val="Ttulo1"/>
                        <w:rPr>
                          <w:lang w:val="en-US"/>
                        </w:rPr>
                      </w:pPr>
                    </w:p>
                    <w:p w14:paraId="26499274" w14:textId="77777777" w:rsidR="00150824" w:rsidRPr="00B94674" w:rsidRDefault="00150824">
                      <w:pPr>
                        <w:rPr>
                          <w:lang w:val="en-US"/>
                        </w:rPr>
                      </w:pPr>
                    </w:p>
                    <w:p w14:paraId="6F842EF9" w14:textId="77777777" w:rsidR="00150824" w:rsidRPr="00B94674" w:rsidRDefault="00150824" w:rsidP="00204E76">
                      <w:pPr>
                        <w:pStyle w:val="Ttulo1"/>
                        <w:rPr>
                          <w:lang w:val="en-US"/>
                        </w:rPr>
                      </w:pPr>
                    </w:p>
                    <w:p w14:paraId="3D0B078F" w14:textId="77777777" w:rsidR="00150824" w:rsidRPr="00B94674" w:rsidRDefault="00150824">
                      <w:pPr>
                        <w:rPr>
                          <w:lang w:val="en-US"/>
                        </w:rPr>
                      </w:pPr>
                    </w:p>
                    <w:p w14:paraId="6B2DD196" w14:textId="77777777" w:rsidR="00150824" w:rsidRPr="00B94674" w:rsidRDefault="00150824" w:rsidP="00204E76">
                      <w:pPr>
                        <w:pStyle w:val="Ttulo1"/>
                        <w:rPr>
                          <w:lang w:val="en-US"/>
                        </w:rPr>
                      </w:pPr>
                    </w:p>
                    <w:p w14:paraId="57CE631F" w14:textId="77777777" w:rsidR="00150824" w:rsidRPr="00B94674" w:rsidRDefault="00150824">
                      <w:pPr>
                        <w:rPr>
                          <w:lang w:val="en-US"/>
                        </w:rPr>
                      </w:pPr>
                    </w:p>
                    <w:p w14:paraId="23BD9160" w14:textId="77777777" w:rsidR="00150824" w:rsidRPr="00B94674" w:rsidRDefault="00150824" w:rsidP="00204E76">
                      <w:pPr>
                        <w:pStyle w:val="Ttulo1"/>
                        <w:rPr>
                          <w:lang w:val="en-US"/>
                        </w:rPr>
                      </w:pPr>
                    </w:p>
                    <w:p w14:paraId="3A7EE60B" w14:textId="77777777" w:rsidR="00150824" w:rsidRPr="00B94674" w:rsidRDefault="00150824">
                      <w:pPr>
                        <w:rPr>
                          <w:lang w:val="en-US"/>
                        </w:rPr>
                      </w:pPr>
                    </w:p>
                    <w:p w14:paraId="314C097E" w14:textId="77777777" w:rsidR="00150824" w:rsidRPr="00B94674" w:rsidRDefault="00150824" w:rsidP="00204E76">
                      <w:pPr>
                        <w:pStyle w:val="Ttulo1"/>
                        <w:rPr>
                          <w:lang w:val="en-US"/>
                        </w:rPr>
                      </w:pPr>
                    </w:p>
                    <w:p w14:paraId="4D14E3EA" w14:textId="77777777" w:rsidR="00150824" w:rsidRPr="00B94674" w:rsidRDefault="00150824">
                      <w:pPr>
                        <w:rPr>
                          <w:lang w:val="en-US"/>
                        </w:rPr>
                      </w:pPr>
                    </w:p>
                    <w:p w14:paraId="35786A3D" w14:textId="77777777" w:rsidR="00150824" w:rsidRPr="00B94674" w:rsidRDefault="00150824" w:rsidP="00204E76">
                      <w:pPr>
                        <w:pStyle w:val="Ttulo1"/>
                        <w:rPr>
                          <w:lang w:val="en-US"/>
                        </w:rPr>
                      </w:pPr>
                    </w:p>
                    <w:p w14:paraId="67908504" w14:textId="77777777" w:rsidR="00150824" w:rsidRPr="00B94674" w:rsidRDefault="00150824">
                      <w:pPr>
                        <w:rPr>
                          <w:lang w:val="en-US"/>
                        </w:rPr>
                      </w:pPr>
                    </w:p>
                    <w:p w14:paraId="2E4BE902" w14:textId="77777777" w:rsidR="00150824" w:rsidRPr="00B94674" w:rsidRDefault="00150824" w:rsidP="00204E76">
                      <w:pPr>
                        <w:pStyle w:val="Ttulo1"/>
                        <w:rPr>
                          <w:lang w:val="en-US"/>
                        </w:rPr>
                      </w:pPr>
                    </w:p>
                    <w:p w14:paraId="3136C38D" w14:textId="77777777" w:rsidR="00150824" w:rsidRPr="00B94674" w:rsidRDefault="00150824">
                      <w:pPr>
                        <w:rPr>
                          <w:lang w:val="en-US"/>
                        </w:rPr>
                      </w:pPr>
                    </w:p>
                    <w:p w14:paraId="1CF8B930" w14:textId="77777777" w:rsidR="00150824" w:rsidRPr="00B94674" w:rsidRDefault="00150824" w:rsidP="00204E76">
                      <w:pPr>
                        <w:pStyle w:val="Ttulo1"/>
                        <w:rPr>
                          <w:lang w:val="en-US"/>
                        </w:rPr>
                      </w:pPr>
                    </w:p>
                    <w:p w14:paraId="0CE52C6D" w14:textId="77777777" w:rsidR="00150824" w:rsidRPr="00B94674" w:rsidRDefault="00150824">
                      <w:pPr>
                        <w:rPr>
                          <w:lang w:val="en-US"/>
                        </w:rPr>
                      </w:pPr>
                    </w:p>
                    <w:p w14:paraId="4EE5F7BC" w14:textId="77777777" w:rsidR="00150824" w:rsidRPr="00B94674" w:rsidRDefault="00150824" w:rsidP="00204E76">
                      <w:pPr>
                        <w:pStyle w:val="Ttulo1"/>
                        <w:rPr>
                          <w:lang w:val="en-US"/>
                        </w:rPr>
                      </w:pPr>
                    </w:p>
                    <w:p w14:paraId="675DD298" w14:textId="77777777" w:rsidR="00150824" w:rsidRPr="00B94674" w:rsidRDefault="00150824">
                      <w:pPr>
                        <w:rPr>
                          <w:lang w:val="en-US"/>
                        </w:rPr>
                      </w:pPr>
                    </w:p>
                    <w:p w14:paraId="1564EF42" w14:textId="77777777" w:rsidR="00150824" w:rsidRPr="00B94674" w:rsidRDefault="00150824" w:rsidP="00204E76">
                      <w:pPr>
                        <w:pStyle w:val="Ttulo1"/>
                        <w:rPr>
                          <w:lang w:val="en-US"/>
                        </w:rPr>
                      </w:pPr>
                    </w:p>
                    <w:p w14:paraId="5C3B68E1" w14:textId="77777777" w:rsidR="00150824" w:rsidRPr="00B94674" w:rsidRDefault="00150824">
                      <w:pPr>
                        <w:rPr>
                          <w:lang w:val="en-US"/>
                        </w:rPr>
                      </w:pPr>
                    </w:p>
                    <w:p w14:paraId="6E335887" w14:textId="77777777" w:rsidR="00150824" w:rsidRPr="00B94674" w:rsidRDefault="00150824" w:rsidP="00204E76">
                      <w:pPr>
                        <w:pStyle w:val="Ttulo1"/>
                        <w:rPr>
                          <w:lang w:val="en-US"/>
                        </w:rPr>
                      </w:pPr>
                    </w:p>
                    <w:p w14:paraId="42D81640" w14:textId="77777777" w:rsidR="00150824" w:rsidRPr="00B94674" w:rsidRDefault="00150824">
                      <w:pPr>
                        <w:rPr>
                          <w:lang w:val="en-US"/>
                        </w:rPr>
                      </w:pPr>
                    </w:p>
                    <w:p w14:paraId="76DA5B9B" w14:textId="77777777" w:rsidR="00150824" w:rsidRPr="00B94674" w:rsidRDefault="00150824" w:rsidP="00204E76">
                      <w:pPr>
                        <w:pStyle w:val="Ttulo1"/>
                        <w:rPr>
                          <w:lang w:val="en-US"/>
                        </w:rPr>
                      </w:pPr>
                    </w:p>
                    <w:p w14:paraId="31F938A7" w14:textId="77777777" w:rsidR="00150824" w:rsidRPr="00B94674" w:rsidRDefault="00150824">
                      <w:pPr>
                        <w:rPr>
                          <w:lang w:val="en-US"/>
                        </w:rPr>
                      </w:pPr>
                    </w:p>
                    <w:p w14:paraId="40FF3583" w14:textId="77777777" w:rsidR="00150824" w:rsidRPr="00B94674" w:rsidRDefault="00150824" w:rsidP="00204E76">
                      <w:pPr>
                        <w:pStyle w:val="Ttulo1"/>
                        <w:rPr>
                          <w:lang w:val="en-US"/>
                        </w:rPr>
                      </w:pPr>
                    </w:p>
                    <w:p w14:paraId="19B4AA13" w14:textId="77777777" w:rsidR="00150824" w:rsidRPr="00B94674" w:rsidRDefault="00150824">
                      <w:pPr>
                        <w:rPr>
                          <w:lang w:val="en-US"/>
                        </w:rPr>
                      </w:pPr>
                    </w:p>
                    <w:p w14:paraId="42ED5951" w14:textId="77777777" w:rsidR="00150824" w:rsidRPr="00B94674" w:rsidRDefault="00150824" w:rsidP="00204E76">
                      <w:pPr>
                        <w:pStyle w:val="Ttulo1"/>
                        <w:rPr>
                          <w:lang w:val="en-US"/>
                        </w:rPr>
                      </w:pPr>
                    </w:p>
                    <w:p w14:paraId="26885E08" w14:textId="77777777" w:rsidR="00150824" w:rsidRPr="00B94674" w:rsidRDefault="00150824">
                      <w:pPr>
                        <w:rPr>
                          <w:lang w:val="en-US"/>
                        </w:rPr>
                      </w:pPr>
                    </w:p>
                    <w:p w14:paraId="588C1812" w14:textId="77777777" w:rsidR="00150824" w:rsidRPr="00B94674" w:rsidRDefault="00150824" w:rsidP="00204E76">
                      <w:pPr>
                        <w:pStyle w:val="Ttulo1"/>
                        <w:rPr>
                          <w:lang w:val="en-US"/>
                        </w:rPr>
                      </w:pPr>
                    </w:p>
                    <w:p w14:paraId="1184491A" w14:textId="77777777" w:rsidR="00150824" w:rsidRPr="00B94674" w:rsidRDefault="00150824">
                      <w:pPr>
                        <w:rPr>
                          <w:lang w:val="en-US"/>
                        </w:rPr>
                      </w:pPr>
                    </w:p>
                    <w:p w14:paraId="1AF526C4" w14:textId="77777777" w:rsidR="00150824" w:rsidRPr="00B94674" w:rsidRDefault="00150824" w:rsidP="00204E76">
                      <w:pPr>
                        <w:pStyle w:val="Ttulo1"/>
                        <w:rPr>
                          <w:lang w:val="en-US"/>
                        </w:rPr>
                      </w:pPr>
                    </w:p>
                    <w:p w14:paraId="49DCE925" w14:textId="77777777" w:rsidR="00150824" w:rsidRPr="00B94674" w:rsidRDefault="00150824">
                      <w:pPr>
                        <w:rPr>
                          <w:lang w:val="en-US"/>
                        </w:rPr>
                      </w:pPr>
                    </w:p>
                    <w:p w14:paraId="3AE91645" w14:textId="77777777" w:rsidR="00150824" w:rsidRPr="00B94674" w:rsidRDefault="00150824" w:rsidP="00204E76">
                      <w:pPr>
                        <w:pStyle w:val="Ttulo1"/>
                        <w:rPr>
                          <w:lang w:val="en-US"/>
                        </w:rPr>
                      </w:pPr>
                    </w:p>
                    <w:p w14:paraId="1B082923" w14:textId="77777777" w:rsidR="00150824" w:rsidRPr="00B94674" w:rsidRDefault="00150824">
                      <w:pPr>
                        <w:rPr>
                          <w:lang w:val="en-US"/>
                        </w:rPr>
                      </w:pPr>
                    </w:p>
                    <w:p w14:paraId="231EF5EA" w14:textId="77777777" w:rsidR="00150824" w:rsidRPr="00B94674" w:rsidRDefault="00150824" w:rsidP="00204E76">
                      <w:pPr>
                        <w:pStyle w:val="Ttulo1"/>
                        <w:rPr>
                          <w:lang w:val="en-US"/>
                        </w:rPr>
                      </w:pPr>
                    </w:p>
                    <w:p w14:paraId="75CCCF72" w14:textId="77777777" w:rsidR="00150824" w:rsidRPr="00B94674" w:rsidRDefault="00150824">
                      <w:pPr>
                        <w:rPr>
                          <w:lang w:val="en-US"/>
                        </w:rPr>
                      </w:pPr>
                    </w:p>
                    <w:p w14:paraId="4D3F4685" w14:textId="77777777" w:rsidR="00150824" w:rsidRPr="00B94674" w:rsidRDefault="00150824" w:rsidP="00204E76">
                      <w:pPr>
                        <w:pStyle w:val="Ttulo1"/>
                        <w:rPr>
                          <w:lang w:val="en-US"/>
                        </w:rPr>
                      </w:pPr>
                    </w:p>
                    <w:p w14:paraId="0F812AC5" w14:textId="77777777" w:rsidR="00150824" w:rsidRPr="00B94674" w:rsidRDefault="00150824">
                      <w:pPr>
                        <w:rPr>
                          <w:lang w:val="en-US"/>
                        </w:rPr>
                      </w:pPr>
                    </w:p>
                    <w:p w14:paraId="695281DC" w14:textId="77777777" w:rsidR="00150824" w:rsidRPr="00B94674" w:rsidRDefault="00150824" w:rsidP="00204E76">
                      <w:pPr>
                        <w:pStyle w:val="Ttulo1"/>
                        <w:rPr>
                          <w:lang w:val="en-US"/>
                        </w:rPr>
                      </w:pPr>
                    </w:p>
                    <w:p w14:paraId="1D4CBAE7" w14:textId="77777777" w:rsidR="00150824" w:rsidRPr="00B94674" w:rsidRDefault="00150824">
                      <w:pPr>
                        <w:rPr>
                          <w:lang w:val="en-US"/>
                        </w:rPr>
                      </w:pPr>
                    </w:p>
                    <w:p w14:paraId="23AAEB90" w14:textId="77777777" w:rsidR="00150824" w:rsidRPr="00B94674" w:rsidRDefault="00150824" w:rsidP="00204E76">
                      <w:pPr>
                        <w:pStyle w:val="Ttulo1"/>
                        <w:rPr>
                          <w:lang w:val="en-US"/>
                        </w:rPr>
                      </w:pPr>
                    </w:p>
                    <w:p w14:paraId="6F1BBD44" w14:textId="77777777" w:rsidR="00150824" w:rsidRPr="00B94674" w:rsidRDefault="00150824">
                      <w:pPr>
                        <w:rPr>
                          <w:lang w:val="en-US"/>
                        </w:rPr>
                      </w:pPr>
                    </w:p>
                    <w:p w14:paraId="1638BE43" w14:textId="77777777" w:rsidR="00150824" w:rsidRPr="00B94674" w:rsidRDefault="00150824" w:rsidP="00204E76">
                      <w:pPr>
                        <w:pStyle w:val="Ttulo1"/>
                        <w:rPr>
                          <w:lang w:val="en-US"/>
                        </w:rPr>
                      </w:pPr>
                    </w:p>
                    <w:p w14:paraId="19E7BAD4" w14:textId="77777777" w:rsidR="00150824" w:rsidRPr="00B94674" w:rsidRDefault="00150824">
                      <w:pPr>
                        <w:rPr>
                          <w:lang w:val="en-US"/>
                        </w:rPr>
                      </w:pPr>
                    </w:p>
                    <w:p w14:paraId="69F70A1D" w14:textId="77777777" w:rsidR="00150824" w:rsidRPr="00B94674" w:rsidRDefault="00150824" w:rsidP="00204E76">
                      <w:pPr>
                        <w:pStyle w:val="Ttulo1"/>
                        <w:rPr>
                          <w:lang w:val="en-US"/>
                        </w:rPr>
                      </w:pPr>
                    </w:p>
                    <w:p w14:paraId="454BF618" w14:textId="77777777" w:rsidR="00150824" w:rsidRPr="00B94674" w:rsidRDefault="00150824">
                      <w:pPr>
                        <w:rPr>
                          <w:lang w:val="en-US"/>
                        </w:rPr>
                      </w:pPr>
                    </w:p>
                    <w:p w14:paraId="0E2CBE5B" w14:textId="77777777" w:rsidR="00150824" w:rsidRPr="00B94674" w:rsidRDefault="00150824" w:rsidP="00204E76">
                      <w:pPr>
                        <w:pStyle w:val="Ttulo1"/>
                        <w:rPr>
                          <w:lang w:val="en-US"/>
                        </w:rPr>
                      </w:pPr>
                    </w:p>
                    <w:p w14:paraId="658F4F0C" w14:textId="77777777" w:rsidR="00150824" w:rsidRPr="00B94674" w:rsidRDefault="00150824">
                      <w:pPr>
                        <w:rPr>
                          <w:lang w:val="en-US"/>
                        </w:rPr>
                      </w:pPr>
                    </w:p>
                    <w:p w14:paraId="45D85CB8" w14:textId="77777777" w:rsidR="00150824" w:rsidRPr="00B94674" w:rsidRDefault="00150824" w:rsidP="00204E76">
                      <w:pPr>
                        <w:pStyle w:val="Ttulo1"/>
                        <w:rPr>
                          <w:lang w:val="en-US"/>
                        </w:rPr>
                      </w:pPr>
                    </w:p>
                    <w:p w14:paraId="1869E520" w14:textId="77777777" w:rsidR="00150824" w:rsidRPr="00B94674" w:rsidRDefault="00150824">
                      <w:pPr>
                        <w:rPr>
                          <w:lang w:val="en-US"/>
                        </w:rPr>
                      </w:pPr>
                    </w:p>
                    <w:p w14:paraId="3187ADC7" w14:textId="77777777" w:rsidR="00150824" w:rsidRPr="00B94674" w:rsidRDefault="00150824" w:rsidP="00204E76">
                      <w:pPr>
                        <w:pStyle w:val="Ttulo1"/>
                        <w:rPr>
                          <w:lang w:val="en-US"/>
                        </w:rPr>
                      </w:pPr>
                    </w:p>
                    <w:p w14:paraId="3D228B20" w14:textId="77777777" w:rsidR="00150824" w:rsidRPr="00B94674" w:rsidRDefault="00150824">
                      <w:pPr>
                        <w:rPr>
                          <w:lang w:val="en-US"/>
                        </w:rPr>
                      </w:pPr>
                    </w:p>
                    <w:p w14:paraId="714030AD" w14:textId="77777777" w:rsidR="00150824" w:rsidRPr="00B94674" w:rsidRDefault="00150824" w:rsidP="00204E76">
                      <w:pPr>
                        <w:pStyle w:val="Ttulo1"/>
                        <w:rPr>
                          <w:lang w:val="en-US"/>
                        </w:rPr>
                      </w:pPr>
                    </w:p>
                    <w:p w14:paraId="469845D2" w14:textId="77777777" w:rsidR="00150824" w:rsidRPr="00B94674" w:rsidRDefault="00150824">
                      <w:pPr>
                        <w:rPr>
                          <w:lang w:val="en-US"/>
                        </w:rPr>
                      </w:pPr>
                    </w:p>
                    <w:p w14:paraId="5ABB758F" w14:textId="77777777" w:rsidR="00150824" w:rsidRPr="00B94674" w:rsidRDefault="00150824" w:rsidP="00204E76">
                      <w:pPr>
                        <w:pStyle w:val="Ttulo1"/>
                        <w:rPr>
                          <w:lang w:val="en-US"/>
                        </w:rPr>
                      </w:pPr>
                    </w:p>
                    <w:p w14:paraId="6499DAD8" w14:textId="77777777" w:rsidR="00150824" w:rsidRPr="00B94674" w:rsidRDefault="00150824">
                      <w:pPr>
                        <w:rPr>
                          <w:lang w:val="en-US"/>
                        </w:rPr>
                      </w:pPr>
                    </w:p>
                    <w:p w14:paraId="7D6D7FE2" w14:textId="77777777" w:rsidR="00150824" w:rsidRPr="00B94674" w:rsidRDefault="00150824" w:rsidP="00204E76">
                      <w:pPr>
                        <w:pStyle w:val="Ttulo1"/>
                        <w:rPr>
                          <w:lang w:val="en-US"/>
                        </w:rPr>
                      </w:pPr>
                    </w:p>
                    <w:p w14:paraId="6CD0051F" w14:textId="77777777" w:rsidR="00150824" w:rsidRPr="00B94674" w:rsidRDefault="00150824">
                      <w:pPr>
                        <w:rPr>
                          <w:lang w:val="en-US"/>
                        </w:rPr>
                      </w:pPr>
                    </w:p>
                    <w:p w14:paraId="03617891" w14:textId="77777777" w:rsidR="00150824" w:rsidRPr="00B94674" w:rsidRDefault="00150824" w:rsidP="00204E76">
                      <w:pPr>
                        <w:pStyle w:val="Ttulo1"/>
                        <w:rPr>
                          <w:lang w:val="en-US"/>
                        </w:rPr>
                      </w:pPr>
                    </w:p>
                    <w:p w14:paraId="4D5B015B" w14:textId="77777777" w:rsidR="00150824" w:rsidRPr="00B94674" w:rsidRDefault="00150824">
                      <w:pPr>
                        <w:rPr>
                          <w:lang w:val="en-US"/>
                        </w:rPr>
                      </w:pPr>
                    </w:p>
                    <w:p w14:paraId="374FE01E" w14:textId="77777777" w:rsidR="00150824" w:rsidRPr="00B94674" w:rsidRDefault="00150824" w:rsidP="00204E76">
                      <w:pPr>
                        <w:pStyle w:val="Ttulo1"/>
                        <w:rPr>
                          <w:lang w:val="en-US"/>
                        </w:rPr>
                      </w:pPr>
                    </w:p>
                    <w:p w14:paraId="0E55B37F" w14:textId="77777777" w:rsidR="00150824" w:rsidRPr="00B94674" w:rsidRDefault="00150824">
                      <w:pPr>
                        <w:rPr>
                          <w:lang w:val="en-US"/>
                        </w:rPr>
                      </w:pPr>
                    </w:p>
                    <w:p w14:paraId="08D3C563" w14:textId="77777777" w:rsidR="00150824" w:rsidRPr="00B94674" w:rsidRDefault="00150824" w:rsidP="00204E76">
                      <w:pPr>
                        <w:pStyle w:val="Ttulo1"/>
                        <w:rPr>
                          <w:lang w:val="en-US"/>
                        </w:rPr>
                      </w:pPr>
                    </w:p>
                    <w:p w14:paraId="3F482DEC" w14:textId="77777777" w:rsidR="00150824" w:rsidRPr="00B94674" w:rsidRDefault="00150824">
                      <w:pPr>
                        <w:rPr>
                          <w:lang w:val="en-US"/>
                        </w:rPr>
                      </w:pPr>
                    </w:p>
                    <w:p w14:paraId="4F169119" w14:textId="77777777" w:rsidR="00150824" w:rsidRPr="00B94674" w:rsidRDefault="00150824" w:rsidP="00204E76">
                      <w:pPr>
                        <w:pStyle w:val="Ttulo1"/>
                        <w:rPr>
                          <w:lang w:val="en-US"/>
                        </w:rPr>
                      </w:pPr>
                    </w:p>
                    <w:p w14:paraId="2FC9482C" w14:textId="77777777" w:rsidR="00150824" w:rsidRPr="00B94674" w:rsidRDefault="00150824">
                      <w:pPr>
                        <w:rPr>
                          <w:lang w:val="en-US"/>
                        </w:rPr>
                      </w:pPr>
                    </w:p>
                    <w:p w14:paraId="57E27C86" w14:textId="77777777" w:rsidR="00150824" w:rsidRPr="00B94674" w:rsidRDefault="00150824" w:rsidP="00204E76">
                      <w:pPr>
                        <w:pStyle w:val="Ttulo1"/>
                        <w:rPr>
                          <w:lang w:val="en-US"/>
                        </w:rPr>
                      </w:pPr>
                    </w:p>
                    <w:p w14:paraId="26D017E4" w14:textId="77777777" w:rsidR="00150824" w:rsidRPr="00B94674" w:rsidRDefault="00150824">
                      <w:pPr>
                        <w:rPr>
                          <w:lang w:val="en-US"/>
                        </w:rPr>
                      </w:pPr>
                    </w:p>
                    <w:p w14:paraId="18315F4C" w14:textId="77777777" w:rsidR="00150824" w:rsidRPr="00B94674" w:rsidRDefault="00150824" w:rsidP="00204E76">
                      <w:pPr>
                        <w:pStyle w:val="Ttulo1"/>
                        <w:rPr>
                          <w:lang w:val="en-US"/>
                        </w:rPr>
                      </w:pPr>
                    </w:p>
                    <w:p w14:paraId="39219571" w14:textId="77777777" w:rsidR="00150824" w:rsidRPr="00B94674" w:rsidRDefault="00150824">
                      <w:pPr>
                        <w:rPr>
                          <w:lang w:val="en-US"/>
                        </w:rPr>
                      </w:pPr>
                    </w:p>
                    <w:p w14:paraId="586ED7AE" w14:textId="77777777" w:rsidR="00150824" w:rsidRPr="00B94674" w:rsidRDefault="00150824" w:rsidP="00204E76">
                      <w:pPr>
                        <w:pStyle w:val="Ttulo1"/>
                        <w:rPr>
                          <w:lang w:val="en-US"/>
                        </w:rPr>
                      </w:pPr>
                    </w:p>
                    <w:p w14:paraId="2F5520ED" w14:textId="77777777" w:rsidR="00150824" w:rsidRPr="00B94674" w:rsidRDefault="00150824">
                      <w:pPr>
                        <w:rPr>
                          <w:lang w:val="en-US"/>
                        </w:rPr>
                      </w:pPr>
                    </w:p>
                    <w:p w14:paraId="6FDD0175" w14:textId="77777777" w:rsidR="00150824" w:rsidRPr="00B94674" w:rsidRDefault="00150824" w:rsidP="00204E76">
                      <w:pPr>
                        <w:pStyle w:val="Ttulo1"/>
                        <w:rPr>
                          <w:lang w:val="en-US"/>
                        </w:rPr>
                      </w:pPr>
                    </w:p>
                    <w:p w14:paraId="0C8DCBC9" w14:textId="77777777" w:rsidR="00150824" w:rsidRPr="00B94674" w:rsidRDefault="00150824">
                      <w:pPr>
                        <w:rPr>
                          <w:lang w:val="en-US"/>
                        </w:rPr>
                      </w:pPr>
                    </w:p>
                    <w:p w14:paraId="36CF8F40" w14:textId="77777777" w:rsidR="00150824" w:rsidRPr="00B94674" w:rsidRDefault="00150824" w:rsidP="00204E76">
                      <w:pPr>
                        <w:pStyle w:val="Ttulo1"/>
                        <w:rPr>
                          <w:lang w:val="en-US"/>
                        </w:rPr>
                      </w:pPr>
                    </w:p>
                    <w:p w14:paraId="53B74AB0" w14:textId="77777777" w:rsidR="00150824" w:rsidRPr="00B94674" w:rsidRDefault="00150824">
                      <w:pPr>
                        <w:rPr>
                          <w:lang w:val="en-US"/>
                        </w:rPr>
                      </w:pPr>
                    </w:p>
                    <w:p w14:paraId="39B923DF" w14:textId="77777777" w:rsidR="00150824" w:rsidRPr="00B94674" w:rsidRDefault="00150824" w:rsidP="00204E76">
                      <w:pPr>
                        <w:pStyle w:val="Ttulo1"/>
                        <w:rPr>
                          <w:lang w:val="en-US"/>
                        </w:rPr>
                      </w:pPr>
                    </w:p>
                    <w:p w14:paraId="0EA1E500" w14:textId="77777777" w:rsidR="00150824" w:rsidRPr="00B94674" w:rsidRDefault="00150824">
                      <w:pPr>
                        <w:rPr>
                          <w:lang w:val="en-US"/>
                        </w:rPr>
                      </w:pPr>
                    </w:p>
                    <w:p w14:paraId="73DAF34F" w14:textId="77777777" w:rsidR="00150824" w:rsidRPr="00B94674" w:rsidRDefault="00150824" w:rsidP="00204E76">
                      <w:pPr>
                        <w:pStyle w:val="Ttulo1"/>
                        <w:rPr>
                          <w:lang w:val="en-US"/>
                        </w:rPr>
                      </w:pPr>
                    </w:p>
                    <w:p w14:paraId="31B51463" w14:textId="77777777" w:rsidR="00150824" w:rsidRPr="00B94674" w:rsidRDefault="00150824">
                      <w:pPr>
                        <w:rPr>
                          <w:lang w:val="en-US"/>
                        </w:rPr>
                      </w:pPr>
                    </w:p>
                    <w:p w14:paraId="0ADBE905" w14:textId="77777777" w:rsidR="00150824" w:rsidRPr="00B94674" w:rsidRDefault="00150824" w:rsidP="00204E76">
                      <w:pPr>
                        <w:pStyle w:val="Ttulo1"/>
                        <w:rPr>
                          <w:lang w:val="en-US"/>
                        </w:rPr>
                      </w:pPr>
                    </w:p>
                    <w:p w14:paraId="31870A22" w14:textId="77777777" w:rsidR="00150824" w:rsidRPr="00B94674" w:rsidRDefault="00150824">
                      <w:pPr>
                        <w:rPr>
                          <w:lang w:val="en-US"/>
                        </w:rPr>
                      </w:pPr>
                    </w:p>
                    <w:p w14:paraId="249C7F5D" w14:textId="77777777" w:rsidR="00150824" w:rsidRPr="00B94674" w:rsidRDefault="00150824" w:rsidP="00204E76">
                      <w:pPr>
                        <w:pStyle w:val="Ttulo1"/>
                        <w:rPr>
                          <w:lang w:val="en-US"/>
                        </w:rPr>
                      </w:pPr>
                    </w:p>
                    <w:p w14:paraId="22CED16D" w14:textId="77777777" w:rsidR="00150824" w:rsidRPr="00B94674" w:rsidRDefault="00150824">
                      <w:pPr>
                        <w:rPr>
                          <w:lang w:val="en-US"/>
                        </w:rPr>
                      </w:pPr>
                    </w:p>
                    <w:p w14:paraId="734516BD" w14:textId="77777777" w:rsidR="00150824" w:rsidRPr="00B94674" w:rsidRDefault="00150824" w:rsidP="00204E76">
                      <w:pPr>
                        <w:pStyle w:val="Ttulo1"/>
                        <w:rPr>
                          <w:lang w:val="en-US"/>
                        </w:rPr>
                      </w:pPr>
                    </w:p>
                    <w:p w14:paraId="3C865030" w14:textId="77777777" w:rsidR="00150824" w:rsidRPr="00B94674" w:rsidRDefault="00150824">
                      <w:pPr>
                        <w:rPr>
                          <w:lang w:val="en-US"/>
                        </w:rPr>
                      </w:pPr>
                    </w:p>
                    <w:p w14:paraId="07BF2146" w14:textId="77777777" w:rsidR="00150824" w:rsidRPr="00B94674" w:rsidRDefault="00150824" w:rsidP="00204E76">
                      <w:pPr>
                        <w:pStyle w:val="Ttulo1"/>
                        <w:rPr>
                          <w:lang w:val="en-US"/>
                        </w:rPr>
                      </w:pPr>
                    </w:p>
                    <w:p w14:paraId="4A6C3A1E" w14:textId="77777777" w:rsidR="00150824" w:rsidRPr="00B94674" w:rsidRDefault="00150824">
                      <w:pPr>
                        <w:rPr>
                          <w:lang w:val="en-US"/>
                        </w:rPr>
                      </w:pPr>
                    </w:p>
                    <w:p w14:paraId="34FE79E0" w14:textId="77777777" w:rsidR="00150824" w:rsidRPr="00B94674" w:rsidRDefault="00150824" w:rsidP="00204E76">
                      <w:pPr>
                        <w:pStyle w:val="Ttulo1"/>
                        <w:rPr>
                          <w:lang w:val="en-US"/>
                        </w:rPr>
                      </w:pPr>
                    </w:p>
                    <w:p w14:paraId="21964C36" w14:textId="77777777" w:rsidR="00150824" w:rsidRPr="00B94674" w:rsidRDefault="00150824">
                      <w:pPr>
                        <w:rPr>
                          <w:lang w:val="en-US"/>
                        </w:rPr>
                      </w:pPr>
                    </w:p>
                    <w:p w14:paraId="1DF6722F" w14:textId="77777777" w:rsidR="00150824" w:rsidRPr="00B94674" w:rsidRDefault="00150824" w:rsidP="00204E76">
                      <w:pPr>
                        <w:pStyle w:val="Ttulo1"/>
                        <w:rPr>
                          <w:lang w:val="en-US"/>
                        </w:rPr>
                      </w:pPr>
                    </w:p>
                    <w:p w14:paraId="12874241" w14:textId="77777777" w:rsidR="00150824" w:rsidRPr="00B94674" w:rsidRDefault="00150824">
                      <w:pPr>
                        <w:rPr>
                          <w:lang w:val="en-US"/>
                        </w:rPr>
                      </w:pPr>
                    </w:p>
                    <w:p w14:paraId="6A056E89" w14:textId="77777777" w:rsidR="00150824" w:rsidRPr="00B94674" w:rsidRDefault="00150824" w:rsidP="00204E76">
                      <w:pPr>
                        <w:pStyle w:val="Ttulo1"/>
                        <w:rPr>
                          <w:lang w:val="en-US"/>
                        </w:rPr>
                      </w:pPr>
                    </w:p>
                    <w:p w14:paraId="6D6E5D13" w14:textId="77777777" w:rsidR="00150824" w:rsidRPr="00B94674" w:rsidRDefault="00150824">
                      <w:pPr>
                        <w:rPr>
                          <w:lang w:val="en-US"/>
                        </w:rPr>
                      </w:pPr>
                    </w:p>
                    <w:p w14:paraId="3DF5A3E7" w14:textId="77777777" w:rsidR="00150824" w:rsidRPr="00B94674" w:rsidRDefault="00150824" w:rsidP="00204E76">
                      <w:pPr>
                        <w:pStyle w:val="Ttulo1"/>
                        <w:rPr>
                          <w:lang w:val="en-US"/>
                        </w:rPr>
                      </w:pPr>
                    </w:p>
                    <w:p w14:paraId="139DB474" w14:textId="77777777" w:rsidR="00150824" w:rsidRPr="00B94674" w:rsidRDefault="00150824">
                      <w:pPr>
                        <w:rPr>
                          <w:lang w:val="en-US"/>
                        </w:rPr>
                      </w:pPr>
                    </w:p>
                    <w:p w14:paraId="24209052" w14:textId="77777777" w:rsidR="00150824" w:rsidRPr="00B94674" w:rsidRDefault="00150824" w:rsidP="00204E76">
                      <w:pPr>
                        <w:pStyle w:val="Ttulo1"/>
                        <w:rPr>
                          <w:lang w:val="en-US"/>
                        </w:rPr>
                      </w:pPr>
                    </w:p>
                    <w:p w14:paraId="104D6CE3" w14:textId="77777777" w:rsidR="00150824" w:rsidRPr="00B94674" w:rsidRDefault="00150824">
                      <w:pPr>
                        <w:rPr>
                          <w:lang w:val="en-US"/>
                        </w:rPr>
                      </w:pPr>
                    </w:p>
                    <w:p w14:paraId="055704CE" w14:textId="77777777" w:rsidR="00150824" w:rsidRPr="00B94674" w:rsidRDefault="00150824" w:rsidP="00204E76">
                      <w:pPr>
                        <w:pStyle w:val="Ttulo1"/>
                        <w:rPr>
                          <w:lang w:val="en-US"/>
                        </w:rPr>
                      </w:pPr>
                    </w:p>
                    <w:p w14:paraId="765FF91F" w14:textId="77777777" w:rsidR="00150824" w:rsidRPr="00B94674" w:rsidRDefault="00150824">
                      <w:pPr>
                        <w:rPr>
                          <w:lang w:val="en-US"/>
                        </w:rPr>
                      </w:pPr>
                    </w:p>
                    <w:p w14:paraId="5AE5137F" w14:textId="77777777" w:rsidR="00150824" w:rsidRPr="00B94674" w:rsidRDefault="00150824" w:rsidP="00204E76">
                      <w:pPr>
                        <w:pStyle w:val="Ttulo1"/>
                        <w:rPr>
                          <w:lang w:val="en-US"/>
                        </w:rPr>
                      </w:pPr>
                    </w:p>
                    <w:p w14:paraId="2129C515" w14:textId="77777777" w:rsidR="00150824" w:rsidRPr="00B94674" w:rsidRDefault="00150824">
                      <w:pPr>
                        <w:rPr>
                          <w:lang w:val="en-US"/>
                        </w:rPr>
                      </w:pPr>
                    </w:p>
                    <w:p w14:paraId="5A7A7737" w14:textId="77777777" w:rsidR="00150824" w:rsidRPr="00B94674" w:rsidRDefault="00150824" w:rsidP="00204E76">
                      <w:pPr>
                        <w:pStyle w:val="Ttulo1"/>
                        <w:rPr>
                          <w:lang w:val="en-US"/>
                        </w:rPr>
                      </w:pPr>
                    </w:p>
                    <w:p w14:paraId="273C68DA" w14:textId="77777777" w:rsidR="00150824" w:rsidRPr="00B94674" w:rsidRDefault="00150824">
                      <w:pPr>
                        <w:rPr>
                          <w:lang w:val="en-US"/>
                        </w:rPr>
                      </w:pPr>
                    </w:p>
                    <w:p w14:paraId="538F2DF0" w14:textId="77777777" w:rsidR="00150824" w:rsidRPr="00B94674" w:rsidRDefault="00150824" w:rsidP="00204E76">
                      <w:pPr>
                        <w:pStyle w:val="Ttulo1"/>
                        <w:rPr>
                          <w:lang w:val="en-US"/>
                        </w:rPr>
                      </w:pPr>
                    </w:p>
                    <w:p w14:paraId="36E2399D" w14:textId="77777777" w:rsidR="00150824" w:rsidRPr="00B94674" w:rsidRDefault="00150824">
                      <w:pPr>
                        <w:rPr>
                          <w:lang w:val="en-US"/>
                        </w:rPr>
                      </w:pPr>
                    </w:p>
                    <w:p w14:paraId="1FC90551" w14:textId="77777777" w:rsidR="00150824" w:rsidRPr="00B94674" w:rsidRDefault="00150824" w:rsidP="00204E76">
                      <w:pPr>
                        <w:pStyle w:val="Ttulo1"/>
                        <w:rPr>
                          <w:lang w:val="en-US"/>
                        </w:rPr>
                      </w:pPr>
                    </w:p>
                    <w:p w14:paraId="7DDDC0A0" w14:textId="77777777" w:rsidR="00150824" w:rsidRPr="00B94674" w:rsidRDefault="00150824">
                      <w:pPr>
                        <w:rPr>
                          <w:lang w:val="en-US"/>
                        </w:rPr>
                      </w:pPr>
                    </w:p>
                    <w:p w14:paraId="3F33AFEA" w14:textId="77777777" w:rsidR="00150824" w:rsidRPr="00B94674" w:rsidRDefault="00150824" w:rsidP="00204E76">
                      <w:pPr>
                        <w:pStyle w:val="Ttulo1"/>
                        <w:rPr>
                          <w:lang w:val="en-US"/>
                        </w:rPr>
                      </w:pPr>
                    </w:p>
                    <w:p w14:paraId="3CF06C2A" w14:textId="77777777" w:rsidR="00150824" w:rsidRPr="00B94674" w:rsidRDefault="00150824">
                      <w:pPr>
                        <w:rPr>
                          <w:lang w:val="en-US"/>
                        </w:rPr>
                      </w:pPr>
                    </w:p>
                    <w:p w14:paraId="6E725E06" w14:textId="77777777" w:rsidR="00150824" w:rsidRPr="00B94674" w:rsidRDefault="00150824" w:rsidP="00204E76">
                      <w:pPr>
                        <w:pStyle w:val="Ttulo1"/>
                        <w:rPr>
                          <w:lang w:val="en-US"/>
                        </w:rPr>
                      </w:pPr>
                    </w:p>
                    <w:p w14:paraId="348DF30F" w14:textId="77777777" w:rsidR="00150824" w:rsidRPr="00B94674" w:rsidRDefault="00150824">
                      <w:pPr>
                        <w:rPr>
                          <w:lang w:val="en-US"/>
                        </w:rPr>
                      </w:pPr>
                    </w:p>
                    <w:p w14:paraId="44B2490F" w14:textId="77777777" w:rsidR="00150824" w:rsidRPr="00B94674" w:rsidRDefault="00150824" w:rsidP="00204E76">
                      <w:pPr>
                        <w:pStyle w:val="Ttulo1"/>
                        <w:rPr>
                          <w:lang w:val="en-US"/>
                        </w:rPr>
                      </w:pPr>
                    </w:p>
                    <w:p w14:paraId="06A9B0A6" w14:textId="77777777" w:rsidR="00150824" w:rsidRPr="00B94674" w:rsidRDefault="00150824">
                      <w:pPr>
                        <w:rPr>
                          <w:lang w:val="en-US"/>
                        </w:rPr>
                      </w:pPr>
                    </w:p>
                    <w:p w14:paraId="36EA8EDF" w14:textId="77777777" w:rsidR="00150824" w:rsidRPr="00B94674" w:rsidRDefault="00150824" w:rsidP="00204E76">
                      <w:pPr>
                        <w:pStyle w:val="Ttulo1"/>
                        <w:rPr>
                          <w:lang w:val="en-US"/>
                        </w:rPr>
                      </w:pPr>
                    </w:p>
                    <w:p w14:paraId="5F77CE30" w14:textId="77777777" w:rsidR="00A5206C" w:rsidRDefault="00A5206C"/>
                    <w:p w14:paraId="122DE4BA" w14:textId="77777777" w:rsidR="00150824" w:rsidRPr="00B94674" w:rsidRDefault="00150824" w:rsidP="00204E76">
                      <w:pPr>
                        <w:pStyle w:val="Ttulo1"/>
                        <w:rPr>
                          <w:lang w:val="en-US"/>
                        </w:rPr>
                      </w:pPr>
                    </w:p>
                    <w:p w14:paraId="05AC6C85" w14:textId="77777777" w:rsidR="00150824" w:rsidRPr="00B94674" w:rsidRDefault="00150824">
                      <w:pPr>
                        <w:rPr>
                          <w:lang w:val="en-US"/>
                        </w:rPr>
                      </w:pPr>
                    </w:p>
                    <w:p w14:paraId="42CBDF97" w14:textId="77777777" w:rsidR="00150824" w:rsidRPr="00B94674" w:rsidRDefault="00150824" w:rsidP="00204E76">
                      <w:pPr>
                        <w:pStyle w:val="Ttulo1"/>
                        <w:rPr>
                          <w:lang w:val="en-US"/>
                        </w:rPr>
                      </w:pPr>
                    </w:p>
                    <w:p w14:paraId="224D8351" w14:textId="77777777" w:rsidR="00150824" w:rsidRPr="00B94674" w:rsidRDefault="00150824">
                      <w:pPr>
                        <w:rPr>
                          <w:lang w:val="en-US"/>
                        </w:rPr>
                      </w:pPr>
                    </w:p>
                    <w:p w14:paraId="12B37DA4" w14:textId="77777777" w:rsidR="00150824" w:rsidRPr="00B94674" w:rsidRDefault="00150824" w:rsidP="00204E76">
                      <w:pPr>
                        <w:pStyle w:val="Ttulo1"/>
                        <w:rPr>
                          <w:lang w:val="en-US"/>
                        </w:rPr>
                      </w:pPr>
                    </w:p>
                    <w:p w14:paraId="0AE7AD6F" w14:textId="77777777" w:rsidR="00150824" w:rsidRPr="00B94674" w:rsidRDefault="00150824">
                      <w:pPr>
                        <w:rPr>
                          <w:lang w:val="en-US"/>
                        </w:rPr>
                      </w:pPr>
                    </w:p>
                    <w:p w14:paraId="74F53F48" w14:textId="77777777" w:rsidR="00150824" w:rsidRPr="00B94674" w:rsidRDefault="00150824" w:rsidP="00204E76">
                      <w:pPr>
                        <w:pStyle w:val="Ttulo1"/>
                        <w:rPr>
                          <w:lang w:val="en-US"/>
                        </w:rPr>
                      </w:pPr>
                    </w:p>
                    <w:p w14:paraId="7F89A3B0" w14:textId="77777777" w:rsidR="00150824" w:rsidRPr="00B94674" w:rsidRDefault="00150824">
                      <w:pPr>
                        <w:rPr>
                          <w:lang w:val="en-US"/>
                        </w:rPr>
                      </w:pPr>
                    </w:p>
                    <w:p w14:paraId="5E59A4ED" w14:textId="77777777" w:rsidR="00150824" w:rsidRPr="00B94674" w:rsidRDefault="00150824" w:rsidP="00204E76">
                      <w:pPr>
                        <w:pStyle w:val="Ttulo1"/>
                        <w:rPr>
                          <w:lang w:val="en-US"/>
                        </w:rPr>
                      </w:pPr>
                    </w:p>
                    <w:p w14:paraId="3018FA08" w14:textId="77777777" w:rsidR="00150824" w:rsidRPr="00B94674" w:rsidRDefault="00150824">
                      <w:pPr>
                        <w:rPr>
                          <w:lang w:val="en-US"/>
                        </w:rPr>
                      </w:pPr>
                    </w:p>
                    <w:p w14:paraId="493CC7E4" w14:textId="77777777" w:rsidR="00150824" w:rsidRPr="00B94674" w:rsidRDefault="00150824" w:rsidP="00204E76">
                      <w:pPr>
                        <w:pStyle w:val="Ttulo1"/>
                        <w:rPr>
                          <w:lang w:val="en-US"/>
                        </w:rPr>
                      </w:pPr>
                    </w:p>
                    <w:p w14:paraId="3BCD5E81" w14:textId="77777777" w:rsidR="00150824" w:rsidRPr="00B94674" w:rsidRDefault="00150824">
                      <w:pPr>
                        <w:rPr>
                          <w:lang w:val="en-US"/>
                        </w:rPr>
                      </w:pPr>
                    </w:p>
                    <w:p w14:paraId="50AF4B30" w14:textId="77777777" w:rsidR="00150824" w:rsidRPr="00B94674" w:rsidRDefault="00150824" w:rsidP="00204E76">
                      <w:pPr>
                        <w:pStyle w:val="Ttulo1"/>
                        <w:rPr>
                          <w:lang w:val="en-US"/>
                        </w:rPr>
                      </w:pPr>
                    </w:p>
                    <w:p w14:paraId="6FE43F7C" w14:textId="77777777" w:rsidR="00150824" w:rsidRPr="00B94674" w:rsidRDefault="00150824">
                      <w:pPr>
                        <w:rPr>
                          <w:lang w:val="en-US"/>
                        </w:rPr>
                      </w:pPr>
                    </w:p>
                    <w:p w14:paraId="22646A17" w14:textId="77777777" w:rsidR="00150824" w:rsidRPr="00B94674" w:rsidRDefault="00150824" w:rsidP="00204E76">
                      <w:pPr>
                        <w:pStyle w:val="Ttulo1"/>
                        <w:rPr>
                          <w:lang w:val="en-US"/>
                        </w:rPr>
                      </w:pPr>
                    </w:p>
                    <w:p w14:paraId="0146B985" w14:textId="77777777" w:rsidR="00150824" w:rsidRPr="00B94674" w:rsidRDefault="00150824">
                      <w:pPr>
                        <w:rPr>
                          <w:lang w:val="en-US"/>
                        </w:rPr>
                      </w:pPr>
                    </w:p>
                    <w:p w14:paraId="1147C988" w14:textId="77777777" w:rsidR="00150824" w:rsidRPr="00B94674" w:rsidRDefault="00150824" w:rsidP="00204E76">
                      <w:pPr>
                        <w:pStyle w:val="Ttulo1"/>
                        <w:rPr>
                          <w:lang w:val="en-US"/>
                        </w:rPr>
                      </w:pPr>
                    </w:p>
                    <w:p w14:paraId="0A0B3250" w14:textId="77777777" w:rsidR="00150824" w:rsidRPr="00B94674" w:rsidRDefault="00150824">
                      <w:pPr>
                        <w:rPr>
                          <w:lang w:val="en-US"/>
                        </w:rPr>
                      </w:pPr>
                    </w:p>
                    <w:p w14:paraId="6A95E61D" w14:textId="77777777" w:rsidR="00150824" w:rsidRPr="00B94674" w:rsidRDefault="00150824" w:rsidP="00204E76">
                      <w:pPr>
                        <w:pStyle w:val="Ttulo1"/>
                        <w:rPr>
                          <w:lang w:val="en-US"/>
                        </w:rPr>
                      </w:pPr>
                    </w:p>
                    <w:p w14:paraId="13A9CDD4" w14:textId="77777777" w:rsidR="00150824" w:rsidRPr="00B94674" w:rsidRDefault="00150824">
                      <w:pPr>
                        <w:rPr>
                          <w:lang w:val="en-US"/>
                        </w:rPr>
                      </w:pPr>
                    </w:p>
                    <w:p w14:paraId="7449ED5E" w14:textId="77777777" w:rsidR="00150824" w:rsidRPr="00B94674" w:rsidRDefault="00150824" w:rsidP="00204E76">
                      <w:pPr>
                        <w:pStyle w:val="Ttulo1"/>
                        <w:rPr>
                          <w:lang w:val="en-US"/>
                        </w:rPr>
                      </w:pPr>
                    </w:p>
                    <w:p w14:paraId="5324278F" w14:textId="77777777" w:rsidR="00150824" w:rsidRPr="00B94674" w:rsidRDefault="00150824">
                      <w:pPr>
                        <w:rPr>
                          <w:lang w:val="en-US"/>
                        </w:rPr>
                      </w:pPr>
                    </w:p>
                    <w:p w14:paraId="2D0E6EE5" w14:textId="77777777" w:rsidR="00150824" w:rsidRPr="00B94674" w:rsidRDefault="00150824" w:rsidP="00204E76">
                      <w:pPr>
                        <w:pStyle w:val="Ttulo1"/>
                        <w:rPr>
                          <w:lang w:val="en-US"/>
                        </w:rPr>
                      </w:pPr>
                    </w:p>
                    <w:p w14:paraId="1DC107C8" w14:textId="77777777" w:rsidR="00150824" w:rsidRPr="00B94674" w:rsidRDefault="00150824">
                      <w:pPr>
                        <w:rPr>
                          <w:lang w:val="en-US"/>
                        </w:rPr>
                      </w:pPr>
                    </w:p>
                    <w:p w14:paraId="11544D2A" w14:textId="77777777" w:rsidR="00150824" w:rsidRPr="00B94674" w:rsidRDefault="00150824" w:rsidP="00204E76">
                      <w:pPr>
                        <w:pStyle w:val="Ttulo1"/>
                        <w:rPr>
                          <w:lang w:val="en-US"/>
                        </w:rPr>
                      </w:pPr>
                    </w:p>
                    <w:p w14:paraId="6A20FF00" w14:textId="77777777" w:rsidR="00150824" w:rsidRPr="00B94674" w:rsidRDefault="00150824">
                      <w:pPr>
                        <w:rPr>
                          <w:lang w:val="en-US"/>
                        </w:rPr>
                      </w:pPr>
                    </w:p>
                    <w:p w14:paraId="0EE38C6D" w14:textId="77777777" w:rsidR="00150824" w:rsidRPr="00B94674" w:rsidRDefault="00150824" w:rsidP="00204E76">
                      <w:pPr>
                        <w:pStyle w:val="Ttulo1"/>
                        <w:rPr>
                          <w:lang w:val="en-US"/>
                        </w:rPr>
                      </w:pPr>
                    </w:p>
                    <w:p w14:paraId="4A8EFAE1" w14:textId="77777777" w:rsidR="00150824" w:rsidRPr="00B94674" w:rsidRDefault="00150824">
                      <w:pPr>
                        <w:rPr>
                          <w:lang w:val="en-US"/>
                        </w:rPr>
                      </w:pPr>
                    </w:p>
                    <w:p w14:paraId="6A3B55F0" w14:textId="77777777" w:rsidR="00150824" w:rsidRPr="00B94674" w:rsidRDefault="00150824" w:rsidP="00204E76">
                      <w:pPr>
                        <w:pStyle w:val="Ttulo1"/>
                        <w:rPr>
                          <w:lang w:val="en-US"/>
                        </w:rPr>
                      </w:pPr>
                    </w:p>
                    <w:p w14:paraId="015CCDFB" w14:textId="77777777" w:rsidR="00150824" w:rsidRPr="00B94674" w:rsidRDefault="00150824">
                      <w:pPr>
                        <w:rPr>
                          <w:lang w:val="en-US"/>
                        </w:rPr>
                      </w:pPr>
                    </w:p>
                    <w:p w14:paraId="6056B7FA" w14:textId="77777777" w:rsidR="00150824" w:rsidRPr="00B94674" w:rsidRDefault="00150824" w:rsidP="00204E76">
                      <w:pPr>
                        <w:pStyle w:val="Ttulo1"/>
                        <w:rPr>
                          <w:lang w:val="en-US"/>
                        </w:rPr>
                      </w:pPr>
                    </w:p>
                    <w:p w14:paraId="79DCC896" w14:textId="77777777" w:rsidR="00150824" w:rsidRPr="00B94674" w:rsidRDefault="00150824">
                      <w:pPr>
                        <w:rPr>
                          <w:lang w:val="en-US"/>
                        </w:rPr>
                      </w:pPr>
                    </w:p>
                    <w:p w14:paraId="260814D6" w14:textId="77777777" w:rsidR="00150824" w:rsidRPr="00B94674" w:rsidRDefault="00150824" w:rsidP="00204E76">
                      <w:pPr>
                        <w:pStyle w:val="Ttulo1"/>
                        <w:rPr>
                          <w:lang w:val="en-US"/>
                        </w:rPr>
                      </w:pPr>
                    </w:p>
                    <w:p w14:paraId="1F14106A" w14:textId="77777777" w:rsidR="00150824" w:rsidRPr="00B94674" w:rsidRDefault="00150824">
                      <w:pPr>
                        <w:rPr>
                          <w:lang w:val="en-US"/>
                        </w:rPr>
                      </w:pPr>
                    </w:p>
                    <w:p w14:paraId="5FC66E99" w14:textId="77777777" w:rsidR="00150824" w:rsidRPr="00B94674" w:rsidRDefault="00150824" w:rsidP="00204E76">
                      <w:pPr>
                        <w:pStyle w:val="Ttulo1"/>
                        <w:rPr>
                          <w:lang w:val="en-US"/>
                        </w:rPr>
                      </w:pPr>
                    </w:p>
                    <w:p w14:paraId="5A8DD758" w14:textId="77777777" w:rsidR="00150824" w:rsidRPr="00B94674" w:rsidRDefault="00150824">
                      <w:pPr>
                        <w:rPr>
                          <w:lang w:val="en-US"/>
                        </w:rPr>
                      </w:pPr>
                    </w:p>
                    <w:p w14:paraId="0E8B3D2A" w14:textId="77777777" w:rsidR="00150824" w:rsidRPr="00B94674" w:rsidRDefault="00150824" w:rsidP="00204E76">
                      <w:pPr>
                        <w:pStyle w:val="Ttulo1"/>
                        <w:rPr>
                          <w:lang w:val="en-US"/>
                        </w:rPr>
                      </w:pPr>
                    </w:p>
                    <w:p w14:paraId="0EB620D8" w14:textId="77777777" w:rsidR="00150824" w:rsidRPr="00B94674" w:rsidRDefault="00150824">
                      <w:pPr>
                        <w:rPr>
                          <w:lang w:val="en-US"/>
                        </w:rPr>
                      </w:pPr>
                    </w:p>
                    <w:p w14:paraId="7C16B4DD" w14:textId="77777777" w:rsidR="00150824" w:rsidRPr="00B94674" w:rsidRDefault="00150824" w:rsidP="00204E76">
                      <w:pPr>
                        <w:pStyle w:val="Ttulo1"/>
                        <w:rPr>
                          <w:lang w:val="en-US"/>
                        </w:rPr>
                      </w:pPr>
                    </w:p>
                    <w:p w14:paraId="0E257D8C" w14:textId="77777777" w:rsidR="00150824" w:rsidRPr="00B94674" w:rsidRDefault="00150824">
                      <w:pPr>
                        <w:rPr>
                          <w:lang w:val="en-US"/>
                        </w:rPr>
                      </w:pPr>
                    </w:p>
                    <w:p w14:paraId="4F4E0FB1" w14:textId="77777777" w:rsidR="00150824" w:rsidRPr="00B94674" w:rsidRDefault="00150824" w:rsidP="00204E76">
                      <w:pPr>
                        <w:pStyle w:val="Ttulo1"/>
                        <w:rPr>
                          <w:lang w:val="en-US"/>
                        </w:rPr>
                      </w:pPr>
                    </w:p>
                    <w:p w14:paraId="00BCDD1C" w14:textId="77777777" w:rsidR="00150824" w:rsidRPr="00B94674" w:rsidRDefault="00150824">
                      <w:pPr>
                        <w:rPr>
                          <w:lang w:val="en-US"/>
                        </w:rPr>
                      </w:pPr>
                    </w:p>
                    <w:p w14:paraId="687B2C8C" w14:textId="77777777" w:rsidR="00150824" w:rsidRPr="00B94674" w:rsidRDefault="00150824" w:rsidP="00204E76">
                      <w:pPr>
                        <w:pStyle w:val="Ttulo1"/>
                        <w:rPr>
                          <w:lang w:val="en-US"/>
                        </w:rPr>
                      </w:pPr>
                    </w:p>
                    <w:p w14:paraId="5868EB99" w14:textId="77777777" w:rsidR="00150824" w:rsidRPr="00B94674" w:rsidRDefault="00150824">
                      <w:pPr>
                        <w:rPr>
                          <w:lang w:val="en-US"/>
                        </w:rPr>
                      </w:pPr>
                    </w:p>
                    <w:p w14:paraId="4C2331BC" w14:textId="77777777" w:rsidR="00150824" w:rsidRPr="00B94674" w:rsidRDefault="00150824" w:rsidP="00204E76">
                      <w:pPr>
                        <w:pStyle w:val="Ttulo1"/>
                        <w:rPr>
                          <w:lang w:val="en-US"/>
                        </w:rPr>
                      </w:pPr>
                    </w:p>
                    <w:p w14:paraId="7D37DB60" w14:textId="77777777" w:rsidR="00150824" w:rsidRPr="00B94674" w:rsidRDefault="00150824">
                      <w:pPr>
                        <w:rPr>
                          <w:lang w:val="en-US"/>
                        </w:rPr>
                      </w:pPr>
                    </w:p>
                    <w:p w14:paraId="62E7E929" w14:textId="77777777" w:rsidR="00150824" w:rsidRPr="00B94674" w:rsidRDefault="00150824" w:rsidP="00204E76">
                      <w:pPr>
                        <w:pStyle w:val="Ttulo1"/>
                        <w:rPr>
                          <w:lang w:val="en-US"/>
                        </w:rPr>
                      </w:pPr>
                    </w:p>
                    <w:p w14:paraId="75E8AA53" w14:textId="77777777" w:rsidR="00150824" w:rsidRPr="00B94674" w:rsidRDefault="00150824">
                      <w:pPr>
                        <w:rPr>
                          <w:lang w:val="en-US"/>
                        </w:rPr>
                      </w:pPr>
                    </w:p>
                    <w:p w14:paraId="79DB2996" w14:textId="77777777" w:rsidR="00150824" w:rsidRPr="00B94674" w:rsidRDefault="00150824" w:rsidP="00204E76">
                      <w:pPr>
                        <w:pStyle w:val="Ttulo1"/>
                        <w:rPr>
                          <w:lang w:val="en-US"/>
                        </w:rPr>
                      </w:pPr>
                    </w:p>
                    <w:p w14:paraId="67D74E02" w14:textId="77777777" w:rsidR="00150824" w:rsidRPr="00B94674" w:rsidRDefault="00150824">
                      <w:pPr>
                        <w:rPr>
                          <w:lang w:val="en-US"/>
                        </w:rPr>
                      </w:pPr>
                    </w:p>
                    <w:p w14:paraId="49D89FEE" w14:textId="77777777" w:rsidR="00150824" w:rsidRPr="00B94674" w:rsidRDefault="00150824" w:rsidP="00204E76">
                      <w:pPr>
                        <w:pStyle w:val="Ttulo1"/>
                        <w:rPr>
                          <w:lang w:val="en-US"/>
                        </w:rPr>
                      </w:pPr>
                    </w:p>
                    <w:p w14:paraId="167C5B4F" w14:textId="77777777" w:rsidR="00150824" w:rsidRPr="00B94674" w:rsidRDefault="00150824">
                      <w:pPr>
                        <w:rPr>
                          <w:lang w:val="en-US"/>
                        </w:rPr>
                      </w:pPr>
                    </w:p>
                    <w:p w14:paraId="3BC7A41D" w14:textId="77777777" w:rsidR="00150824" w:rsidRPr="00B94674" w:rsidRDefault="00150824" w:rsidP="00204E76">
                      <w:pPr>
                        <w:pStyle w:val="Ttulo1"/>
                        <w:rPr>
                          <w:lang w:val="en-US"/>
                        </w:rPr>
                      </w:pPr>
                    </w:p>
                    <w:p w14:paraId="74EFD223" w14:textId="77777777" w:rsidR="00150824" w:rsidRPr="00B94674" w:rsidRDefault="00150824">
                      <w:pPr>
                        <w:rPr>
                          <w:lang w:val="en-US"/>
                        </w:rPr>
                      </w:pPr>
                    </w:p>
                    <w:p w14:paraId="2F5D6E3E" w14:textId="77777777" w:rsidR="00150824" w:rsidRPr="00B94674" w:rsidRDefault="00150824" w:rsidP="00204E76">
                      <w:pPr>
                        <w:pStyle w:val="Ttulo1"/>
                        <w:rPr>
                          <w:lang w:val="en-US"/>
                        </w:rPr>
                      </w:pPr>
                    </w:p>
                    <w:p w14:paraId="2E5B1F29" w14:textId="77777777" w:rsidR="00150824" w:rsidRPr="00B94674" w:rsidRDefault="00150824">
                      <w:pPr>
                        <w:rPr>
                          <w:lang w:val="en-US"/>
                        </w:rPr>
                      </w:pPr>
                    </w:p>
                    <w:p w14:paraId="78C72B2D" w14:textId="77777777" w:rsidR="00150824" w:rsidRPr="00B94674" w:rsidRDefault="00150824" w:rsidP="00204E76">
                      <w:pPr>
                        <w:pStyle w:val="Ttulo1"/>
                        <w:rPr>
                          <w:lang w:val="en-US"/>
                        </w:rPr>
                      </w:pPr>
                    </w:p>
                    <w:p w14:paraId="0BD061E6" w14:textId="77777777" w:rsidR="00150824" w:rsidRPr="00B94674" w:rsidRDefault="00150824">
                      <w:pPr>
                        <w:rPr>
                          <w:lang w:val="en-US"/>
                        </w:rPr>
                      </w:pPr>
                    </w:p>
                    <w:p w14:paraId="54487478" w14:textId="77777777" w:rsidR="00150824" w:rsidRPr="00B94674" w:rsidRDefault="00150824" w:rsidP="00204E76">
                      <w:pPr>
                        <w:pStyle w:val="Ttulo1"/>
                        <w:rPr>
                          <w:lang w:val="en-US"/>
                        </w:rPr>
                      </w:pPr>
                    </w:p>
                    <w:p w14:paraId="7AA8F71B" w14:textId="77777777" w:rsidR="00150824" w:rsidRPr="00B94674" w:rsidRDefault="00150824">
                      <w:pPr>
                        <w:rPr>
                          <w:lang w:val="en-US"/>
                        </w:rPr>
                      </w:pPr>
                    </w:p>
                    <w:p w14:paraId="3F1CCD01" w14:textId="77777777" w:rsidR="00150824" w:rsidRPr="00B94674" w:rsidRDefault="00150824" w:rsidP="00204E76">
                      <w:pPr>
                        <w:pStyle w:val="Ttulo1"/>
                        <w:rPr>
                          <w:lang w:val="en-US"/>
                        </w:rPr>
                      </w:pPr>
                    </w:p>
                    <w:p w14:paraId="4EF1857D" w14:textId="77777777" w:rsidR="00150824" w:rsidRPr="00B94674" w:rsidRDefault="00150824">
                      <w:pPr>
                        <w:rPr>
                          <w:lang w:val="en-US"/>
                        </w:rPr>
                      </w:pPr>
                    </w:p>
                    <w:p w14:paraId="229AFC5B" w14:textId="77777777" w:rsidR="00150824" w:rsidRPr="00B94674" w:rsidRDefault="00150824" w:rsidP="00204E76">
                      <w:pPr>
                        <w:pStyle w:val="Ttulo1"/>
                        <w:rPr>
                          <w:lang w:val="en-US"/>
                        </w:rPr>
                      </w:pPr>
                    </w:p>
                    <w:p w14:paraId="2ECFF0C6" w14:textId="77777777" w:rsidR="00150824" w:rsidRPr="00B94674" w:rsidRDefault="00150824">
                      <w:pPr>
                        <w:rPr>
                          <w:lang w:val="en-US"/>
                        </w:rPr>
                      </w:pPr>
                    </w:p>
                    <w:p w14:paraId="7A549ADE" w14:textId="77777777" w:rsidR="00150824" w:rsidRPr="00B94674" w:rsidRDefault="00150824" w:rsidP="00204E76">
                      <w:pPr>
                        <w:pStyle w:val="Ttulo1"/>
                        <w:rPr>
                          <w:lang w:val="en-US"/>
                        </w:rPr>
                      </w:pPr>
                    </w:p>
                    <w:p w14:paraId="1AC626AB" w14:textId="77777777" w:rsidR="00150824" w:rsidRPr="00B94674" w:rsidRDefault="00150824">
                      <w:pPr>
                        <w:rPr>
                          <w:lang w:val="en-US"/>
                        </w:rPr>
                      </w:pPr>
                    </w:p>
                    <w:p w14:paraId="3EC636E0" w14:textId="77777777" w:rsidR="00150824" w:rsidRPr="00B94674" w:rsidRDefault="00150824" w:rsidP="00204E76">
                      <w:pPr>
                        <w:pStyle w:val="Ttulo1"/>
                        <w:rPr>
                          <w:lang w:val="en-US"/>
                        </w:rPr>
                      </w:pPr>
                    </w:p>
                    <w:p w14:paraId="55341786" w14:textId="77777777" w:rsidR="00150824" w:rsidRPr="00B94674" w:rsidRDefault="00150824">
                      <w:pPr>
                        <w:rPr>
                          <w:lang w:val="en-US"/>
                        </w:rPr>
                      </w:pPr>
                    </w:p>
                    <w:p w14:paraId="4A775BF3" w14:textId="77777777" w:rsidR="00150824" w:rsidRPr="00B94674" w:rsidRDefault="00150824" w:rsidP="00204E76">
                      <w:pPr>
                        <w:pStyle w:val="Ttulo1"/>
                        <w:rPr>
                          <w:lang w:val="en-US"/>
                        </w:rPr>
                      </w:pPr>
                    </w:p>
                    <w:p w14:paraId="600F652C" w14:textId="77777777" w:rsidR="00150824" w:rsidRPr="00B94674" w:rsidRDefault="00150824">
                      <w:pPr>
                        <w:rPr>
                          <w:lang w:val="en-US"/>
                        </w:rPr>
                      </w:pPr>
                    </w:p>
                    <w:p w14:paraId="49A93867" w14:textId="77777777" w:rsidR="00150824" w:rsidRPr="00B94674" w:rsidRDefault="00150824" w:rsidP="00204E76">
                      <w:pPr>
                        <w:pStyle w:val="Ttulo1"/>
                        <w:rPr>
                          <w:lang w:val="en-US"/>
                        </w:rPr>
                      </w:pPr>
                    </w:p>
                    <w:p w14:paraId="7BE5A513" w14:textId="77777777" w:rsidR="00150824" w:rsidRPr="00B94674" w:rsidRDefault="00150824">
                      <w:pPr>
                        <w:rPr>
                          <w:lang w:val="en-US"/>
                        </w:rPr>
                      </w:pPr>
                    </w:p>
                    <w:p w14:paraId="33FACC0E" w14:textId="77777777" w:rsidR="00150824" w:rsidRPr="00B94674" w:rsidRDefault="00150824" w:rsidP="00204E76">
                      <w:pPr>
                        <w:pStyle w:val="Ttulo1"/>
                        <w:rPr>
                          <w:lang w:val="en-US"/>
                        </w:rPr>
                      </w:pPr>
                    </w:p>
                    <w:p w14:paraId="3772FC32" w14:textId="77777777" w:rsidR="00150824" w:rsidRPr="00B94674" w:rsidRDefault="00150824">
                      <w:pPr>
                        <w:rPr>
                          <w:lang w:val="en-US"/>
                        </w:rPr>
                      </w:pPr>
                    </w:p>
                    <w:p w14:paraId="5141CC1A" w14:textId="77777777" w:rsidR="00150824" w:rsidRPr="00B94674" w:rsidRDefault="00150824" w:rsidP="00204E76">
                      <w:pPr>
                        <w:pStyle w:val="Ttulo1"/>
                        <w:rPr>
                          <w:lang w:val="en-US"/>
                        </w:rPr>
                      </w:pPr>
                    </w:p>
                    <w:p w14:paraId="643FD54A" w14:textId="77777777" w:rsidR="00150824" w:rsidRPr="00B94674" w:rsidRDefault="00150824">
                      <w:pPr>
                        <w:rPr>
                          <w:lang w:val="en-US"/>
                        </w:rPr>
                      </w:pPr>
                    </w:p>
                    <w:p w14:paraId="7FE65B89" w14:textId="77777777" w:rsidR="00150824" w:rsidRPr="00B94674" w:rsidRDefault="00150824" w:rsidP="00204E76">
                      <w:pPr>
                        <w:pStyle w:val="Ttulo1"/>
                        <w:rPr>
                          <w:lang w:val="en-US"/>
                        </w:rPr>
                      </w:pPr>
                    </w:p>
                    <w:p w14:paraId="435286F0" w14:textId="77777777" w:rsidR="00150824" w:rsidRPr="00B94674" w:rsidRDefault="00150824">
                      <w:pPr>
                        <w:rPr>
                          <w:lang w:val="en-US"/>
                        </w:rPr>
                      </w:pPr>
                    </w:p>
                    <w:p w14:paraId="500F7BE1" w14:textId="77777777" w:rsidR="00150824" w:rsidRPr="00B94674" w:rsidRDefault="00150824" w:rsidP="00204E76">
                      <w:pPr>
                        <w:pStyle w:val="Ttulo1"/>
                        <w:rPr>
                          <w:lang w:val="en-US"/>
                        </w:rPr>
                      </w:pPr>
                    </w:p>
                    <w:p w14:paraId="7D1046A5" w14:textId="77777777" w:rsidR="00150824" w:rsidRPr="00B94674" w:rsidRDefault="00150824">
                      <w:pPr>
                        <w:rPr>
                          <w:lang w:val="en-US"/>
                        </w:rPr>
                      </w:pPr>
                    </w:p>
                    <w:p w14:paraId="747314F6" w14:textId="77777777" w:rsidR="00150824" w:rsidRPr="00B94674" w:rsidRDefault="00150824" w:rsidP="00204E76">
                      <w:pPr>
                        <w:pStyle w:val="Ttulo1"/>
                        <w:rPr>
                          <w:lang w:val="en-US"/>
                        </w:rPr>
                      </w:pPr>
                    </w:p>
                    <w:p w14:paraId="7DF8064B" w14:textId="77777777" w:rsidR="00150824" w:rsidRPr="00B94674" w:rsidRDefault="00150824">
                      <w:pPr>
                        <w:rPr>
                          <w:lang w:val="en-US"/>
                        </w:rPr>
                      </w:pPr>
                    </w:p>
                    <w:p w14:paraId="2F165EDD" w14:textId="77777777" w:rsidR="00150824" w:rsidRPr="00B94674" w:rsidRDefault="00150824" w:rsidP="00204E76">
                      <w:pPr>
                        <w:pStyle w:val="Ttulo1"/>
                        <w:rPr>
                          <w:lang w:val="en-US"/>
                        </w:rPr>
                      </w:pPr>
                    </w:p>
                    <w:p w14:paraId="08420241" w14:textId="77777777" w:rsidR="00150824" w:rsidRPr="00B94674" w:rsidRDefault="00150824">
                      <w:pPr>
                        <w:rPr>
                          <w:lang w:val="en-US"/>
                        </w:rPr>
                      </w:pPr>
                    </w:p>
                    <w:p w14:paraId="675D3367" w14:textId="77777777" w:rsidR="00150824" w:rsidRPr="00B94674" w:rsidRDefault="00150824" w:rsidP="00204E76">
                      <w:pPr>
                        <w:pStyle w:val="Ttulo1"/>
                        <w:rPr>
                          <w:lang w:val="en-US"/>
                        </w:rPr>
                      </w:pPr>
                    </w:p>
                    <w:p w14:paraId="7D89F4AB" w14:textId="77777777" w:rsidR="00150824" w:rsidRPr="00B94674" w:rsidRDefault="00150824">
                      <w:pPr>
                        <w:rPr>
                          <w:lang w:val="en-US"/>
                        </w:rPr>
                      </w:pPr>
                    </w:p>
                    <w:p w14:paraId="307C46CC" w14:textId="77777777" w:rsidR="00150824" w:rsidRPr="00B94674" w:rsidRDefault="00150824" w:rsidP="00204E76">
                      <w:pPr>
                        <w:pStyle w:val="Ttulo1"/>
                        <w:rPr>
                          <w:lang w:val="en-US"/>
                        </w:rPr>
                      </w:pPr>
                    </w:p>
                    <w:p w14:paraId="2AB4D18F" w14:textId="77777777" w:rsidR="00150824" w:rsidRPr="00B94674" w:rsidRDefault="00150824">
                      <w:pPr>
                        <w:rPr>
                          <w:lang w:val="en-US"/>
                        </w:rPr>
                      </w:pPr>
                    </w:p>
                    <w:p w14:paraId="75D81F6E" w14:textId="77777777" w:rsidR="00150824" w:rsidRPr="00B94674" w:rsidRDefault="00150824" w:rsidP="00204E76">
                      <w:pPr>
                        <w:pStyle w:val="Ttulo1"/>
                        <w:rPr>
                          <w:lang w:val="en-US"/>
                        </w:rPr>
                      </w:pPr>
                    </w:p>
                    <w:p w14:paraId="7F3ABFE9" w14:textId="77777777" w:rsidR="00150824" w:rsidRPr="00B94674" w:rsidRDefault="00150824">
                      <w:pPr>
                        <w:rPr>
                          <w:lang w:val="en-US"/>
                        </w:rPr>
                      </w:pPr>
                    </w:p>
                    <w:p w14:paraId="0BE13EB7" w14:textId="77777777" w:rsidR="00150824" w:rsidRPr="00B94674" w:rsidRDefault="00150824" w:rsidP="00204E76">
                      <w:pPr>
                        <w:pStyle w:val="Ttulo1"/>
                        <w:rPr>
                          <w:lang w:val="en-US"/>
                        </w:rPr>
                      </w:pPr>
                    </w:p>
                    <w:p w14:paraId="5B2FA9B4" w14:textId="77777777" w:rsidR="00150824" w:rsidRPr="00B94674" w:rsidRDefault="00150824">
                      <w:pPr>
                        <w:rPr>
                          <w:lang w:val="en-US"/>
                        </w:rPr>
                      </w:pPr>
                    </w:p>
                    <w:p w14:paraId="4E8E3335" w14:textId="77777777" w:rsidR="00150824" w:rsidRPr="00B94674" w:rsidRDefault="00150824" w:rsidP="00204E76">
                      <w:pPr>
                        <w:pStyle w:val="Ttulo1"/>
                        <w:rPr>
                          <w:lang w:val="en-US"/>
                        </w:rPr>
                      </w:pPr>
                    </w:p>
                    <w:p w14:paraId="404F69C5" w14:textId="77777777" w:rsidR="00150824" w:rsidRPr="00B94674" w:rsidRDefault="00150824">
                      <w:pPr>
                        <w:rPr>
                          <w:lang w:val="en-US"/>
                        </w:rPr>
                      </w:pPr>
                    </w:p>
                    <w:p w14:paraId="41998B86" w14:textId="77777777" w:rsidR="00150824" w:rsidRPr="00B94674" w:rsidRDefault="00150824" w:rsidP="00204E76">
                      <w:pPr>
                        <w:pStyle w:val="Ttulo1"/>
                        <w:rPr>
                          <w:lang w:val="en-US"/>
                        </w:rPr>
                      </w:pPr>
                    </w:p>
                    <w:p w14:paraId="3A8A6F2B" w14:textId="77777777" w:rsidR="00150824" w:rsidRPr="00B94674" w:rsidRDefault="00150824">
                      <w:pPr>
                        <w:rPr>
                          <w:lang w:val="en-US"/>
                        </w:rPr>
                      </w:pPr>
                    </w:p>
                    <w:p w14:paraId="6BD79624" w14:textId="77777777" w:rsidR="00150824" w:rsidRPr="00B94674" w:rsidRDefault="00150824" w:rsidP="00204E76">
                      <w:pPr>
                        <w:pStyle w:val="Ttulo1"/>
                        <w:rPr>
                          <w:lang w:val="en-US"/>
                        </w:rPr>
                      </w:pPr>
                    </w:p>
                    <w:p w14:paraId="48A7D4E5" w14:textId="77777777" w:rsidR="00150824" w:rsidRPr="00B94674" w:rsidRDefault="00150824">
                      <w:pPr>
                        <w:rPr>
                          <w:lang w:val="en-US"/>
                        </w:rPr>
                      </w:pPr>
                    </w:p>
                    <w:p w14:paraId="699F2BBB" w14:textId="77777777" w:rsidR="00150824" w:rsidRPr="00B94674" w:rsidRDefault="00150824" w:rsidP="00204E76">
                      <w:pPr>
                        <w:pStyle w:val="Ttulo1"/>
                        <w:rPr>
                          <w:lang w:val="en-US"/>
                        </w:rPr>
                      </w:pPr>
                    </w:p>
                    <w:p w14:paraId="1A5D9D45" w14:textId="77777777" w:rsidR="00150824" w:rsidRPr="00B94674" w:rsidRDefault="00150824">
                      <w:pPr>
                        <w:rPr>
                          <w:lang w:val="en-US"/>
                        </w:rPr>
                      </w:pPr>
                    </w:p>
                    <w:p w14:paraId="14672EF8" w14:textId="77777777" w:rsidR="00150824" w:rsidRPr="00B94674" w:rsidRDefault="00150824" w:rsidP="00204E76">
                      <w:pPr>
                        <w:pStyle w:val="Ttulo1"/>
                        <w:rPr>
                          <w:lang w:val="en-US"/>
                        </w:rPr>
                      </w:pPr>
                    </w:p>
                    <w:p w14:paraId="55819DD5" w14:textId="77777777" w:rsidR="00150824" w:rsidRPr="00B94674" w:rsidRDefault="00150824">
                      <w:pPr>
                        <w:rPr>
                          <w:lang w:val="en-US"/>
                        </w:rPr>
                      </w:pPr>
                    </w:p>
                    <w:p w14:paraId="6890E7FE" w14:textId="77777777" w:rsidR="00150824" w:rsidRPr="00B94674" w:rsidRDefault="00150824" w:rsidP="00204E76">
                      <w:pPr>
                        <w:pStyle w:val="Ttulo1"/>
                        <w:rPr>
                          <w:lang w:val="en-US"/>
                        </w:rPr>
                      </w:pPr>
                    </w:p>
                    <w:p w14:paraId="1A20DF88" w14:textId="77777777" w:rsidR="00150824" w:rsidRPr="00B94674" w:rsidRDefault="00150824">
                      <w:pPr>
                        <w:rPr>
                          <w:lang w:val="en-US"/>
                        </w:rPr>
                      </w:pPr>
                    </w:p>
                    <w:p w14:paraId="7A2C193A" w14:textId="77777777" w:rsidR="00150824" w:rsidRPr="00B94674" w:rsidRDefault="00150824" w:rsidP="00204E76">
                      <w:pPr>
                        <w:pStyle w:val="Ttulo1"/>
                        <w:rPr>
                          <w:lang w:val="en-US"/>
                        </w:rPr>
                      </w:pPr>
                    </w:p>
                    <w:p w14:paraId="08D0C873" w14:textId="77777777" w:rsidR="00150824" w:rsidRPr="00B94674" w:rsidRDefault="00150824">
                      <w:pPr>
                        <w:rPr>
                          <w:lang w:val="en-US"/>
                        </w:rPr>
                      </w:pPr>
                    </w:p>
                    <w:p w14:paraId="4CA6995A" w14:textId="77777777" w:rsidR="00150824" w:rsidRPr="00B94674" w:rsidRDefault="00150824" w:rsidP="00204E76">
                      <w:pPr>
                        <w:pStyle w:val="Ttulo1"/>
                        <w:rPr>
                          <w:lang w:val="en-US"/>
                        </w:rPr>
                      </w:pPr>
                    </w:p>
                    <w:p w14:paraId="2E55E6AA" w14:textId="77777777" w:rsidR="00150824" w:rsidRPr="00B94674" w:rsidRDefault="00150824">
                      <w:pPr>
                        <w:rPr>
                          <w:lang w:val="en-US"/>
                        </w:rPr>
                      </w:pPr>
                    </w:p>
                    <w:p w14:paraId="307EE0D9" w14:textId="77777777" w:rsidR="00150824" w:rsidRPr="00B94674" w:rsidRDefault="00150824" w:rsidP="00204E76">
                      <w:pPr>
                        <w:pStyle w:val="Ttulo1"/>
                        <w:rPr>
                          <w:lang w:val="en-US"/>
                        </w:rPr>
                      </w:pPr>
                    </w:p>
                    <w:p w14:paraId="0E84BD8D" w14:textId="77777777" w:rsidR="00150824" w:rsidRPr="00B94674" w:rsidRDefault="00150824">
                      <w:pPr>
                        <w:rPr>
                          <w:lang w:val="en-US"/>
                        </w:rPr>
                      </w:pPr>
                    </w:p>
                    <w:p w14:paraId="15688019" w14:textId="77777777" w:rsidR="00150824" w:rsidRPr="00B94674" w:rsidRDefault="00150824" w:rsidP="00204E76">
                      <w:pPr>
                        <w:pStyle w:val="Ttulo1"/>
                        <w:rPr>
                          <w:lang w:val="en-US"/>
                        </w:rPr>
                      </w:pPr>
                    </w:p>
                    <w:p w14:paraId="6507098F" w14:textId="77777777" w:rsidR="00150824" w:rsidRPr="00B94674" w:rsidRDefault="00150824">
                      <w:pPr>
                        <w:rPr>
                          <w:lang w:val="en-US"/>
                        </w:rPr>
                      </w:pPr>
                    </w:p>
                    <w:p w14:paraId="5A06A1EB" w14:textId="77777777" w:rsidR="00150824" w:rsidRPr="00B94674" w:rsidRDefault="00150824" w:rsidP="00204E76">
                      <w:pPr>
                        <w:pStyle w:val="Ttulo1"/>
                        <w:rPr>
                          <w:lang w:val="en-US"/>
                        </w:rPr>
                      </w:pPr>
                    </w:p>
                    <w:p w14:paraId="4B7E8E96" w14:textId="77777777" w:rsidR="00150824" w:rsidRPr="00B94674" w:rsidRDefault="00150824">
                      <w:pPr>
                        <w:rPr>
                          <w:lang w:val="en-US"/>
                        </w:rPr>
                      </w:pPr>
                    </w:p>
                    <w:p w14:paraId="5130DEA4" w14:textId="77777777" w:rsidR="00150824" w:rsidRPr="00B94674" w:rsidRDefault="00150824" w:rsidP="00204E76">
                      <w:pPr>
                        <w:pStyle w:val="Ttulo1"/>
                        <w:rPr>
                          <w:lang w:val="en-US"/>
                        </w:rPr>
                      </w:pPr>
                    </w:p>
                    <w:p w14:paraId="5ADA24B9" w14:textId="77777777" w:rsidR="00150824" w:rsidRPr="00B94674" w:rsidRDefault="00150824">
                      <w:pPr>
                        <w:rPr>
                          <w:lang w:val="en-US"/>
                        </w:rPr>
                      </w:pPr>
                    </w:p>
                    <w:p w14:paraId="7DBFC3AA" w14:textId="77777777" w:rsidR="00150824" w:rsidRPr="00B94674" w:rsidRDefault="00150824" w:rsidP="00204E76">
                      <w:pPr>
                        <w:pStyle w:val="Ttulo1"/>
                        <w:rPr>
                          <w:lang w:val="en-US"/>
                        </w:rPr>
                      </w:pPr>
                    </w:p>
                    <w:p w14:paraId="40C257A1" w14:textId="77777777" w:rsidR="00150824" w:rsidRPr="00B94674" w:rsidRDefault="00150824">
                      <w:pPr>
                        <w:rPr>
                          <w:lang w:val="en-US"/>
                        </w:rPr>
                      </w:pPr>
                    </w:p>
                    <w:p w14:paraId="7AA89387" w14:textId="77777777" w:rsidR="00150824" w:rsidRPr="00B94674" w:rsidRDefault="00150824" w:rsidP="00204E76">
                      <w:pPr>
                        <w:pStyle w:val="Ttulo1"/>
                        <w:rPr>
                          <w:lang w:val="en-US"/>
                        </w:rPr>
                      </w:pPr>
                    </w:p>
                    <w:p w14:paraId="30308C4B" w14:textId="77777777" w:rsidR="00150824" w:rsidRPr="00B94674" w:rsidRDefault="00150824">
                      <w:pPr>
                        <w:rPr>
                          <w:lang w:val="en-US"/>
                        </w:rPr>
                      </w:pPr>
                    </w:p>
                    <w:p w14:paraId="5182E29A" w14:textId="77777777" w:rsidR="00150824" w:rsidRPr="00B94674" w:rsidRDefault="00150824" w:rsidP="00204E76">
                      <w:pPr>
                        <w:pStyle w:val="Ttulo1"/>
                        <w:rPr>
                          <w:lang w:val="en-US"/>
                        </w:rPr>
                      </w:pPr>
                    </w:p>
                    <w:p w14:paraId="253C011E" w14:textId="77777777" w:rsidR="00150824" w:rsidRPr="00B94674" w:rsidRDefault="00150824">
                      <w:pPr>
                        <w:rPr>
                          <w:lang w:val="en-US"/>
                        </w:rPr>
                      </w:pPr>
                    </w:p>
                    <w:p w14:paraId="0A03A734" w14:textId="77777777" w:rsidR="00150824" w:rsidRPr="00B94674" w:rsidRDefault="00150824" w:rsidP="00204E76">
                      <w:pPr>
                        <w:pStyle w:val="Ttulo1"/>
                        <w:rPr>
                          <w:lang w:val="en-US"/>
                        </w:rPr>
                      </w:pPr>
                    </w:p>
                    <w:p w14:paraId="49323E6C" w14:textId="77777777" w:rsidR="00150824" w:rsidRPr="00B94674" w:rsidRDefault="00150824">
                      <w:pPr>
                        <w:rPr>
                          <w:lang w:val="en-US"/>
                        </w:rPr>
                      </w:pPr>
                    </w:p>
                    <w:p w14:paraId="2791887B" w14:textId="77777777" w:rsidR="00150824" w:rsidRPr="00B94674" w:rsidRDefault="00150824" w:rsidP="00204E76">
                      <w:pPr>
                        <w:pStyle w:val="Ttulo1"/>
                        <w:rPr>
                          <w:lang w:val="en-US"/>
                        </w:rPr>
                      </w:pPr>
                    </w:p>
                    <w:p w14:paraId="152DA8F5" w14:textId="77777777" w:rsidR="00150824" w:rsidRPr="00B94674" w:rsidRDefault="00150824">
                      <w:pPr>
                        <w:rPr>
                          <w:lang w:val="en-US"/>
                        </w:rPr>
                      </w:pPr>
                    </w:p>
                    <w:p w14:paraId="13B7836B" w14:textId="77777777" w:rsidR="00150824" w:rsidRPr="00B94674" w:rsidRDefault="00150824" w:rsidP="00204E76">
                      <w:pPr>
                        <w:pStyle w:val="Ttulo1"/>
                        <w:rPr>
                          <w:lang w:val="en-US"/>
                        </w:rPr>
                      </w:pPr>
                    </w:p>
                    <w:p w14:paraId="02394D22" w14:textId="77777777" w:rsidR="00A5206C" w:rsidRDefault="00A5206C"/>
                    <w:p w14:paraId="6B50B9BC" w14:textId="77777777" w:rsidR="00150824" w:rsidRPr="00B94674" w:rsidRDefault="00150824" w:rsidP="00204E76">
                      <w:pPr>
                        <w:pStyle w:val="Ttulo1"/>
                        <w:rPr>
                          <w:lang w:val="en-US"/>
                        </w:rPr>
                      </w:pPr>
                    </w:p>
                    <w:p w14:paraId="12F25DD5" w14:textId="77777777" w:rsidR="00150824" w:rsidRPr="00B94674" w:rsidRDefault="00150824">
                      <w:pPr>
                        <w:rPr>
                          <w:lang w:val="en-US"/>
                        </w:rPr>
                      </w:pPr>
                    </w:p>
                    <w:p w14:paraId="77067A95" w14:textId="77777777" w:rsidR="00150824" w:rsidRPr="00B94674" w:rsidRDefault="00150824" w:rsidP="00204E76">
                      <w:pPr>
                        <w:pStyle w:val="Ttulo1"/>
                        <w:rPr>
                          <w:lang w:val="en-US"/>
                        </w:rPr>
                      </w:pPr>
                    </w:p>
                    <w:p w14:paraId="4E99ADE6" w14:textId="77777777" w:rsidR="00150824" w:rsidRPr="00B94674" w:rsidRDefault="00150824">
                      <w:pPr>
                        <w:rPr>
                          <w:lang w:val="en-US"/>
                        </w:rPr>
                      </w:pPr>
                    </w:p>
                    <w:p w14:paraId="78B12F7C" w14:textId="77777777" w:rsidR="00150824" w:rsidRPr="00B94674" w:rsidRDefault="00150824" w:rsidP="00204E76">
                      <w:pPr>
                        <w:pStyle w:val="Ttulo1"/>
                        <w:rPr>
                          <w:lang w:val="en-US"/>
                        </w:rPr>
                      </w:pPr>
                    </w:p>
                    <w:p w14:paraId="4077AD92" w14:textId="77777777" w:rsidR="00150824" w:rsidRPr="00B94674" w:rsidRDefault="00150824">
                      <w:pPr>
                        <w:rPr>
                          <w:lang w:val="en-US"/>
                        </w:rPr>
                      </w:pPr>
                    </w:p>
                    <w:p w14:paraId="4A4A87E4" w14:textId="77777777" w:rsidR="00150824" w:rsidRPr="00B94674" w:rsidRDefault="00150824" w:rsidP="00204E76">
                      <w:pPr>
                        <w:pStyle w:val="Ttulo1"/>
                        <w:rPr>
                          <w:lang w:val="en-US"/>
                        </w:rPr>
                      </w:pPr>
                    </w:p>
                    <w:p w14:paraId="284C051B" w14:textId="77777777" w:rsidR="00150824" w:rsidRPr="00B94674" w:rsidRDefault="00150824">
                      <w:pPr>
                        <w:rPr>
                          <w:lang w:val="en-US"/>
                        </w:rPr>
                      </w:pPr>
                    </w:p>
                    <w:p w14:paraId="076C9708" w14:textId="77777777" w:rsidR="00150824" w:rsidRPr="00B94674" w:rsidRDefault="00150824" w:rsidP="00204E76">
                      <w:pPr>
                        <w:pStyle w:val="Ttulo1"/>
                        <w:rPr>
                          <w:lang w:val="en-US"/>
                        </w:rPr>
                      </w:pPr>
                    </w:p>
                    <w:p w14:paraId="6BEAC68D" w14:textId="77777777" w:rsidR="00150824" w:rsidRPr="00B94674" w:rsidRDefault="00150824">
                      <w:pPr>
                        <w:rPr>
                          <w:lang w:val="en-US"/>
                        </w:rPr>
                      </w:pPr>
                    </w:p>
                    <w:p w14:paraId="28CFF55A" w14:textId="77777777" w:rsidR="00150824" w:rsidRPr="00B94674" w:rsidRDefault="00150824" w:rsidP="00204E76">
                      <w:pPr>
                        <w:pStyle w:val="Ttulo1"/>
                        <w:rPr>
                          <w:lang w:val="en-US"/>
                        </w:rPr>
                      </w:pPr>
                    </w:p>
                    <w:p w14:paraId="4D044759" w14:textId="77777777" w:rsidR="00150824" w:rsidRPr="00B94674" w:rsidRDefault="00150824">
                      <w:pPr>
                        <w:rPr>
                          <w:lang w:val="en-US"/>
                        </w:rPr>
                      </w:pPr>
                    </w:p>
                    <w:p w14:paraId="38321060" w14:textId="77777777" w:rsidR="00150824" w:rsidRPr="00B94674" w:rsidRDefault="00150824" w:rsidP="00204E76">
                      <w:pPr>
                        <w:pStyle w:val="Ttulo1"/>
                        <w:rPr>
                          <w:lang w:val="en-US"/>
                        </w:rPr>
                      </w:pPr>
                    </w:p>
                    <w:p w14:paraId="73AB140E" w14:textId="77777777" w:rsidR="00150824" w:rsidRPr="00B94674" w:rsidRDefault="00150824">
                      <w:pPr>
                        <w:rPr>
                          <w:lang w:val="en-US"/>
                        </w:rPr>
                      </w:pPr>
                    </w:p>
                    <w:p w14:paraId="052D4D7B" w14:textId="77777777" w:rsidR="00150824" w:rsidRPr="00B94674" w:rsidRDefault="00150824" w:rsidP="00204E76">
                      <w:pPr>
                        <w:pStyle w:val="Ttulo1"/>
                        <w:rPr>
                          <w:lang w:val="en-US"/>
                        </w:rPr>
                      </w:pPr>
                    </w:p>
                    <w:p w14:paraId="36022CD8" w14:textId="77777777" w:rsidR="00150824" w:rsidRPr="00B94674" w:rsidRDefault="00150824">
                      <w:pPr>
                        <w:rPr>
                          <w:lang w:val="en-US"/>
                        </w:rPr>
                      </w:pPr>
                    </w:p>
                    <w:p w14:paraId="0C7F270D" w14:textId="77777777" w:rsidR="00150824" w:rsidRPr="00B94674" w:rsidRDefault="00150824" w:rsidP="00204E76">
                      <w:pPr>
                        <w:pStyle w:val="Ttulo1"/>
                        <w:rPr>
                          <w:lang w:val="en-US"/>
                        </w:rPr>
                      </w:pPr>
                    </w:p>
                    <w:p w14:paraId="0509C344" w14:textId="77777777" w:rsidR="00150824" w:rsidRPr="00B94674" w:rsidRDefault="00150824">
                      <w:pPr>
                        <w:rPr>
                          <w:lang w:val="en-US"/>
                        </w:rPr>
                      </w:pPr>
                    </w:p>
                    <w:p w14:paraId="6294BB41" w14:textId="77777777" w:rsidR="00150824" w:rsidRPr="00B94674" w:rsidRDefault="00150824" w:rsidP="00204E76">
                      <w:pPr>
                        <w:pStyle w:val="Ttulo1"/>
                        <w:rPr>
                          <w:lang w:val="en-US"/>
                        </w:rPr>
                      </w:pPr>
                    </w:p>
                    <w:p w14:paraId="7EE08540" w14:textId="77777777" w:rsidR="00150824" w:rsidRPr="00B94674" w:rsidRDefault="00150824">
                      <w:pPr>
                        <w:rPr>
                          <w:lang w:val="en-US"/>
                        </w:rPr>
                      </w:pPr>
                    </w:p>
                    <w:p w14:paraId="0664E3E3" w14:textId="77777777" w:rsidR="00150824" w:rsidRPr="00B94674" w:rsidRDefault="00150824" w:rsidP="00204E76">
                      <w:pPr>
                        <w:pStyle w:val="Ttulo1"/>
                        <w:rPr>
                          <w:lang w:val="en-US"/>
                        </w:rPr>
                      </w:pPr>
                    </w:p>
                    <w:p w14:paraId="678723D9" w14:textId="77777777" w:rsidR="00150824" w:rsidRPr="00B94674" w:rsidRDefault="00150824">
                      <w:pPr>
                        <w:rPr>
                          <w:lang w:val="en-US"/>
                        </w:rPr>
                      </w:pPr>
                    </w:p>
                    <w:p w14:paraId="4677385D" w14:textId="77777777" w:rsidR="00150824" w:rsidRPr="00B94674" w:rsidRDefault="00150824" w:rsidP="00204E76">
                      <w:pPr>
                        <w:pStyle w:val="Ttulo1"/>
                        <w:rPr>
                          <w:lang w:val="en-US"/>
                        </w:rPr>
                      </w:pPr>
                    </w:p>
                    <w:p w14:paraId="66BA1D47" w14:textId="77777777" w:rsidR="00150824" w:rsidRPr="00B94674" w:rsidRDefault="00150824">
                      <w:pPr>
                        <w:rPr>
                          <w:lang w:val="en-US"/>
                        </w:rPr>
                      </w:pPr>
                    </w:p>
                    <w:p w14:paraId="0D02104D" w14:textId="77777777" w:rsidR="00150824" w:rsidRPr="00B94674" w:rsidRDefault="00150824" w:rsidP="00204E76">
                      <w:pPr>
                        <w:pStyle w:val="Ttulo1"/>
                        <w:rPr>
                          <w:lang w:val="en-US"/>
                        </w:rPr>
                      </w:pPr>
                    </w:p>
                    <w:p w14:paraId="233815D8" w14:textId="77777777" w:rsidR="00150824" w:rsidRPr="00B94674" w:rsidRDefault="00150824">
                      <w:pPr>
                        <w:rPr>
                          <w:lang w:val="en-US"/>
                        </w:rPr>
                      </w:pPr>
                    </w:p>
                    <w:p w14:paraId="39AAB7F7" w14:textId="77777777" w:rsidR="00150824" w:rsidRPr="00B94674" w:rsidRDefault="00150824" w:rsidP="00204E76">
                      <w:pPr>
                        <w:pStyle w:val="Ttulo1"/>
                        <w:rPr>
                          <w:lang w:val="en-US"/>
                        </w:rPr>
                      </w:pPr>
                    </w:p>
                    <w:p w14:paraId="656056EB" w14:textId="77777777" w:rsidR="00150824" w:rsidRPr="00B94674" w:rsidRDefault="00150824">
                      <w:pPr>
                        <w:rPr>
                          <w:lang w:val="en-US"/>
                        </w:rPr>
                      </w:pPr>
                    </w:p>
                    <w:p w14:paraId="3BF36D8F" w14:textId="77777777" w:rsidR="00150824" w:rsidRPr="00B94674" w:rsidRDefault="00150824" w:rsidP="00204E76">
                      <w:pPr>
                        <w:pStyle w:val="Ttulo1"/>
                        <w:rPr>
                          <w:lang w:val="en-US"/>
                        </w:rPr>
                      </w:pPr>
                    </w:p>
                    <w:p w14:paraId="04BEC7EA" w14:textId="77777777" w:rsidR="00150824" w:rsidRPr="00B94674" w:rsidRDefault="00150824">
                      <w:pPr>
                        <w:rPr>
                          <w:lang w:val="en-US"/>
                        </w:rPr>
                      </w:pPr>
                    </w:p>
                    <w:p w14:paraId="260821FE" w14:textId="77777777" w:rsidR="00150824" w:rsidRPr="00B94674" w:rsidRDefault="00150824" w:rsidP="00204E76">
                      <w:pPr>
                        <w:pStyle w:val="Ttulo1"/>
                        <w:rPr>
                          <w:lang w:val="en-US"/>
                        </w:rPr>
                      </w:pPr>
                    </w:p>
                    <w:p w14:paraId="210CD9C7" w14:textId="77777777" w:rsidR="00150824" w:rsidRPr="00B94674" w:rsidRDefault="00150824">
                      <w:pPr>
                        <w:rPr>
                          <w:lang w:val="en-US"/>
                        </w:rPr>
                      </w:pPr>
                    </w:p>
                    <w:p w14:paraId="050B6C3B" w14:textId="77777777" w:rsidR="00150824" w:rsidRPr="00B94674" w:rsidRDefault="00150824" w:rsidP="00204E76">
                      <w:pPr>
                        <w:pStyle w:val="Ttulo1"/>
                        <w:rPr>
                          <w:lang w:val="en-US"/>
                        </w:rPr>
                      </w:pPr>
                    </w:p>
                    <w:p w14:paraId="2243CB1C" w14:textId="77777777" w:rsidR="00150824" w:rsidRPr="00B94674" w:rsidRDefault="00150824">
                      <w:pPr>
                        <w:rPr>
                          <w:lang w:val="en-US"/>
                        </w:rPr>
                      </w:pPr>
                    </w:p>
                    <w:p w14:paraId="1DD3A314" w14:textId="77777777" w:rsidR="00150824" w:rsidRPr="00B94674" w:rsidRDefault="00150824" w:rsidP="00204E76">
                      <w:pPr>
                        <w:pStyle w:val="Ttulo1"/>
                        <w:rPr>
                          <w:lang w:val="en-US"/>
                        </w:rPr>
                      </w:pPr>
                    </w:p>
                    <w:p w14:paraId="5B23E8B1" w14:textId="77777777" w:rsidR="00150824" w:rsidRPr="00B94674" w:rsidRDefault="00150824">
                      <w:pPr>
                        <w:rPr>
                          <w:lang w:val="en-US"/>
                        </w:rPr>
                      </w:pPr>
                    </w:p>
                    <w:p w14:paraId="0BA2B182" w14:textId="77777777" w:rsidR="00150824" w:rsidRPr="00B94674" w:rsidRDefault="00150824" w:rsidP="00204E76">
                      <w:pPr>
                        <w:pStyle w:val="Ttulo1"/>
                        <w:rPr>
                          <w:lang w:val="en-US"/>
                        </w:rPr>
                      </w:pPr>
                    </w:p>
                    <w:p w14:paraId="7B808E95" w14:textId="77777777" w:rsidR="00150824" w:rsidRPr="00B94674" w:rsidRDefault="00150824">
                      <w:pPr>
                        <w:rPr>
                          <w:lang w:val="en-US"/>
                        </w:rPr>
                      </w:pPr>
                    </w:p>
                    <w:p w14:paraId="0DEAD97A" w14:textId="77777777" w:rsidR="00150824" w:rsidRPr="00B94674" w:rsidRDefault="00150824" w:rsidP="00204E76">
                      <w:pPr>
                        <w:pStyle w:val="Ttulo1"/>
                        <w:rPr>
                          <w:lang w:val="en-US"/>
                        </w:rPr>
                      </w:pPr>
                    </w:p>
                    <w:p w14:paraId="05A5CDCE" w14:textId="77777777" w:rsidR="00150824" w:rsidRPr="00B94674" w:rsidRDefault="00150824">
                      <w:pPr>
                        <w:rPr>
                          <w:lang w:val="en-US"/>
                        </w:rPr>
                      </w:pPr>
                    </w:p>
                    <w:p w14:paraId="44D4F8F4" w14:textId="77777777" w:rsidR="00150824" w:rsidRPr="00B94674" w:rsidRDefault="00150824" w:rsidP="00204E76">
                      <w:pPr>
                        <w:pStyle w:val="Ttulo1"/>
                        <w:rPr>
                          <w:lang w:val="en-US"/>
                        </w:rPr>
                      </w:pPr>
                    </w:p>
                    <w:p w14:paraId="395F8D6B" w14:textId="77777777" w:rsidR="00150824" w:rsidRPr="00B94674" w:rsidRDefault="00150824">
                      <w:pPr>
                        <w:rPr>
                          <w:lang w:val="en-US"/>
                        </w:rPr>
                      </w:pPr>
                    </w:p>
                    <w:p w14:paraId="21C1277A" w14:textId="77777777" w:rsidR="00150824" w:rsidRPr="00B94674" w:rsidRDefault="00150824" w:rsidP="00204E76">
                      <w:pPr>
                        <w:pStyle w:val="Ttulo1"/>
                        <w:rPr>
                          <w:lang w:val="en-US"/>
                        </w:rPr>
                      </w:pPr>
                    </w:p>
                    <w:p w14:paraId="0A14327D" w14:textId="77777777" w:rsidR="00150824" w:rsidRPr="00B94674" w:rsidRDefault="00150824">
                      <w:pPr>
                        <w:rPr>
                          <w:lang w:val="en-US"/>
                        </w:rPr>
                      </w:pPr>
                    </w:p>
                    <w:p w14:paraId="43E19D9B" w14:textId="77777777" w:rsidR="00150824" w:rsidRPr="00B94674" w:rsidRDefault="00150824" w:rsidP="00204E76">
                      <w:pPr>
                        <w:pStyle w:val="Ttulo1"/>
                        <w:rPr>
                          <w:lang w:val="en-US"/>
                        </w:rPr>
                      </w:pPr>
                    </w:p>
                    <w:p w14:paraId="416825FD" w14:textId="77777777" w:rsidR="00150824" w:rsidRPr="00B94674" w:rsidRDefault="00150824">
                      <w:pPr>
                        <w:rPr>
                          <w:lang w:val="en-US"/>
                        </w:rPr>
                      </w:pPr>
                    </w:p>
                    <w:p w14:paraId="53863D37" w14:textId="77777777" w:rsidR="00150824" w:rsidRPr="00B94674" w:rsidRDefault="00150824" w:rsidP="00204E76">
                      <w:pPr>
                        <w:pStyle w:val="Ttulo1"/>
                        <w:rPr>
                          <w:lang w:val="en-US"/>
                        </w:rPr>
                      </w:pPr>
                    </w:p>
                    <w:p w14:paraId="5FE74CCE" w14:textId="77777777" w:rsidR="00150824" w:rsidRPr="00B94674" w:rsidRDefault="00150824">
                      <w:pPr>
                        <w:rPr>
                          <w:lang w:val="en-US"/>
                        </w:rPr>
                      </w:pPr>
                    </w:p>
                    <w:p w14:paraId="477A7545" w14:textId="77777777" w:rsidR="00150824" w:rsidRPr="00B94674" w:rsidRDefault="00150824" w:rsidP="00204E76">
                      <w:pPr>
                        <w:pStyle w:val="Ttulo1"/>
                        <w:rPr>
                          <w:lang w:val="en-US"/>
                        </w:rPr>
                      </w:pPr>
                    </w:p>
                    <w:p w14:paraId="3FF1AA43" w14:textId="77777777" w:rsidR="00150824" w:rsidRPr="00B94674" w:rsidRDefault="00150824">
                      <w:pPr>
                        <w:rPr>
                          <w:lang w:val="en-US"/>
                        </w:rPr>
                      </w:pPr>
                    </w:p>
                    <w:p w14:paraId="351DB025" w14:textId="77777777" w:rsidR="00150824" w:rsidRPr="00B94674" w:rsidRDefault="00150824" w:rsidP="00204E76">
                      <w:pPr>
                        <w:pStyle w:val="Ttulo1"/>
                        <w:rPr>
                          <w:lang w:val="en-US"/>
                        </w:rPr>
                      </w:pPr>
                    </w:p>
                    <w:p w14:paraId="4EFB532F" w14:textId="77777777" w:rsidR="00150824" w:rsidRPr="00B94674" w:rsidRDefault="00150824">
                      <w:pPr>
                        <w:rPr>
                          <w:lang w:val="en-US"/>
                        </w:rPr>
                      </w:pPr>
                    </w:p>
                    <w:p w14:paraId="1AB30074" w14:textId="77777777" w:rsidR="00150824" w:rsidRPr="00B94674" w:rsidRDefault="00150824" w:rsidP="00204E76">
                      <w:pPr>
                        <w:pStyle w:val="Ttulo1"/>
                        <w:rPr>
                          <w:lang w:val="en-US"/>
                        </w:rPr>
                      </w:pPr>
                    </w:p>
                    <w:p w14:paraId="60251577" w14:textId="77777777" w:rsidR="00150824" w:rsidRPr="00B94674" w:rsidRDefault="00150824">
                      <w:pPr>
                        <w:rPr>
                          <w:lang w:val="en-US"/>
                        </w:rPr>
                      </w:pPr>
                    </w:p>
                    <w:p w14:paraId="09B56055" w14:textId="77777777" w:rsidR="00150824" w:rsidRPr="00B94674" w:rsidRDefault="00150824" w:rsidP="00204E76">
                      <w:pPr>
                        <w:pStyle w:val="Ttulo1"/>
                        <w:rPr>
                          <w:lang w:val="en-US"/>
                        </w:rPr>
                      </w:pPr>
                    </w:p>
                    <w:p w14:paraId="0E3D5827" w14:textId="77777777" w:rsidR="00150824" w:rsidRPr="00B94674" w:rsidRDefault="00150824">
                      <w:pPr>
                        <w:rPr>
                          <w:lang w:val="en-US"/>
                        </w:rPr>
                      </w:pPr>
                    </w:p>
                    <w:p w14:paraId="626B7747" w14:textId="77777777" w:rsidR="00150824" w:rsidRPr="00B94674" w:rsidRDefault="00150824" w:rsidP="00204E76">
                      <w:pPr>
                        <w:pStyle w:val="Ttulo1"/>
                        <w:rPr>
                          <w:lang w:val="en-US"/>
                        </w:rPr>
                      </w:pPr>
                    </w:p>
                    <w:p w14:paraId="4FCBD7F4" w14:textId="77777777" w:rsidR="00150824" w:rsidRPr="00B94674" w:rsidRDefault="00150824">
                      <w:pPr>
                        <w:rPr>
                          <w:lang w:val="en-US"/>
                        </w:rPr>
                      </w:pPr>
                    </w:p>
                    <w:p w14:paraId="5A287A77" w14:textId="77777777" w:rsidR="00150824" w:rsidRPr="00B94674" w:rsidRDefault="00150824" w:rsidP="00204E76">
                      <w:pPr>
                        <w:pStyle w:val="Ttulo1"/>
                        <w:rPr>
                          <w:lang w:val="en-US"/>
                        </w:rPr>
                      </w:pPr>
                    </w:p>
                    <w:p w14:paraId="5DEF045D" w14:textId="77777777" w:rsidR="00150824" w:rsidRPr="00B94674" w:rsidRDefault="00150824">
                      <w:pPr>
                        <w:rPr>
                          <w:lang w:val="en-US"/>
                        </w:rPr>
                      </w:pPr>
                    </w:p>
                    <w:p w14:paraId="35875B86" w14:textId="77777777" w:rsidR="00150824" w:rsidRPr="00B94674" w:rsidRDefault="00150824" w:rsidP="00204E76">
                      <w:pPr>
                        <w:pStyle w:val="Ttulo1"/>
                        <w:rPr>
                          <w:lang w:val="en-US"/>
                        </w:rPr>
                      </w:pPr>
                    </w:p>
                    <w:p w14:paraId="24CEE133" w14:textId="77777777" w:rsidR="00150824" w:rsidRPr="00B94674" w:rsidRDefault="00150824">
                      <w:pPr>
                        <w:rPr>
                          <w:lang w:val="en-US"/>
                        </w:rPr>
                      </w:pPr>
                    </w:p>
                    <w:p w14:paraId="2FA219E0" w14:textId="77777777" w:rsidR="00150824" w:rsidRPr="00B94674" w:rsidRDefault="00150824" w:rsidP="00204E76">
                      <w:pPr>
                        <w:pStyle w:val="Ttulo1"/>
                        <w:rPr>
                          <w:lang w:val="en-US"/>
                        </w:rPr>
                      </w:pPr>
                    </w:p>
                    <w:p w14:paraId="78C770A0" w14:textId="77777777" w:rsidR="00150824" w:rsidRPr="00B94674" w:rsidRDefault="00150824">
                      <w:pPr>
                        <w:rPr>
                          <w:lang w:val="en-US"/>
                        </w:rPr>
                      </w:pPr>
                    </w:p>
                    <w:p w14:paraId="1638AA8E" w14:textId="77777777" w:rsidR="00150824" w:rsidRPr="00B94674" w:rsidRDefault="00150824" w:rsidP="00204E76">
                      <w:pPr>
                        <w:pStyle w:val="Ttulo1"/>
                        <w:rPr>
                          <w:lang w:val="en-US"/>
                        </w:rPr>
                      </w:pPr>
                    </w:p>
                    <w:p w14:paraId="16F3C9F4" w14:textId="77777777" w:rsidR="00150824" w:rsidRPr="00B94674" w:rsidRDefault="00150824">
                      <w:pPr>
                        <w:rPr>
                          <w:lang w:val="en-US"/>
                        </w:rPr>
                      </w:pPr>
                    </w:p>
                    <w:p w14:paraId="21974A3E" w14:textId="77777777" w:rsidR="00150824" w:rsidRPr="00B94674" w:rsidRDefault="00150824" w:rsidP="00204E76">
                      <w:pPr>
                        <w:pStyle w:val="Ttulo1"/>
                        <w:rPr>
                          <w:lang w:val="en-US"/>
                        </w:rPr>
                      </w:pPr>
                    </w:p>
                    <w:p w14:paraId="4407F3A1" w14:textId="77777777" w:rsidR="00150824" w:rsidRPr="00B94674" w:rsidRDefault="00150824">
                      <w:pPr>
                        <w:rPr>
                          <w:lang w:val="en-US"/>
                        </w:rPr>
                      </w:pPr>
                    </w:p>
                    <w:p w14:paraId="001A4FCB" w14:textId="77777777" w:rsidR="00150824" w:rsidRPr="00B94674" w:rsidRDefault="00150824" w:rsidP="00204E76">
                      <w:pPr>
                        <w:pStyle w:val="Ttulo1"/>
                        <w:rPr>
                          <w:lang w:val="en-US"/>
                        </w:rPr>
                      </w:pPr>
                    </w:p>
                    <w:p w14:paraId="0C73CC3B" w14:textId="77777777" w:rsidR="00150824" w:rsidRPr="00B94674" w:rsidRDefault="00150824">
                      <w:pPr>
                        <w:rPr>
                          <w:lang w:val="en-US"/>
                        </w:rPr>
                      </w:pPr>
                    </w:p>
                    <w:p w14:paraId="516EB0BA" w14:textId="77777777" w:rsidR="00150824" w:rsidRPr="00B94674" w:rsidRDefault="00150824" w:rsidP="00204E76">
                      <w:pPr>
                        <w:pStyle w:val="Ttulo1"/>
                        <w:rPr>
                          <w:lang w:val="en-US"/>
                        </w:rPr>
                      </w:pPr>
                    </w:p>
                    <w:p w14:paraId="1E7EA7C1" w14:textId="77777777" w:rsidR="00150824" w:rsidRPr="00B94674" w:rsidRDefault="00150824">
                      <w:pPr>
                        <w:rPr>
                          <w:lang w:val="en-US"/>
                        </w:rPr>
                      </w:pPr>
                    </w:p>
                    <w:p w14:paraId="7BF659A5" w14:textId="77777777" w:rsidR="00150824" w:rsidRPr="00B94674" w:rsidRDefault="00150824" w:rsidP="00204E76">
                      <w:pPr>
                        <w:pStyle w:val="Ttulo1"/>
                        <w:rPr>
                          <w:lang w:val="en-US"/>
                        </w:rPr>
                      </w:pPr>
                    </w:p>
                    <w:p w14:paraId="34DA1A89" w14:textId="77777777" w:rsidR="00150824" w:rsidRPr="00B94674" w:rsidRDefault="00150824">
                      <w:pPr>
                        <w:rPr>
                          <w:lang w:val="en-US"/>
                        </w:rPr>
                      </w:pPr>
                    </w:p>
                    <w:p w14:paraId="2E38BC88" w14:textId="77777777" w:rsidR="00150824" w:rsidRPr="00B94674" w:rsidRDefault="00150824" w:rsidP="00204E76">
                      <w:pPr>
                        <w:pStyle w:val="Ttulo1"/>
                        <w:rPr>
                          <w:lang w:val="en-US"/>
                        </w:rPr>
                      </w:pPr>
                    </w:p>
                    <w:p w14:paraId="51A5812D" w14:textId="77777777" w:rsidR="00150824" w:rsidRPr="00B94674" w:rsidRDefault="00150824">
                      <w:pPr>
                        <w:rPr>
                          <w:lang w:val="en-US"/>
                        </w:rPr>
                      </w:pPr>
                    </w:p>
                    <w:p w14:paraId="55597808" w14:textId="77777777" w:rsidR="00150824" w:rsidRPr="00B94674" w:rsidRDefault="00150824" w:rsidP="00204E76">
                      <w:pPr>
                        <w:pStyle w:val="Ttulo1"/>
                        <w:rPr>
                          <w:lang w:val="en-US"/>
                        </w:rPr>
                      </w:pPr>
                    </w:p>
                    <w:p w14:paraId="645EBF31" w14:textId="77777777" w:rsidR="00150824" w:rsidRPr="00B94674" w:rsidRDefault="00150824">
                      <w:pPr>
                        <w:rPr>
                          <w:lang w:val="en-US"/>
                        </w:rPr>
                      </w:pPr>
                    </w:p>
                    <w:p w14:paraId="21D9B769" w14:textId="77777777" w:rsidR="00150824" w:rsidRPr="00B94674" w:rsidRDefault="00150824" w:rsidP="00204E76">
                      <w:pPr>
                        <w:pStyle w:val="Ttulo1"/>
                        <w:rPr>
                          <w:lang w:val="en-US"/>
                        </w:rPr>
                      </w:pPr>
                    </w:p>
                    <w:p w14:paraId="385DED3E" w14:textId="77777777" w:rsidR="00150824" w:rsidRPr="00B94674" w:rsidRDefault="00150824">
                      <w:pPr>
                        <w:rPr>
                          <w:lang w:val="en-US"/>
                        </w:rPr>
                      </w:pPr>
                    </w:p>
                    <w:p w14:paraId="066342E9" w14:textId="77777777" w:rsidR="00150824" w:rsidRPr="00B94674" w:rsidRDefault="00150824" w:rsidP="00204E76">
                      <w:pPr>
                        <w:pStyle w:val="Ttulo1"/>
                        <w:rPr>
                          <w:lang w:val="en-US"/>
                        </w:rPr>
                      </w:pPr>
                    </w:p>
                    <w:p w14:paraId="290AA0E3" w14:textId="77777777" w:rsidR="00150824" w:rsidRPr="00B94674" w:rsidRDefault="00150824">
                      <w:pPr>
                        <w:rPr>
                          <w:lang w:val="en-US"/>
                        </w:rPr>
                      </w:pPr>
                    </w:p>
                    <w:p w14:paraId="17CAFFCE" w14:textId="77777777" w:rsidR="00150824" w:rsidRPr="00B94674" w:rsidRDefault="00150824" w:rsidP="00204E76">
                      <w:pPr>
                        <w:pStyle w:val="Ttulo1"/>
                        <w:rPr>
                          <w:lang w:val="en-US"/>
                        </w:rPr>
                      </w:pPr>
                    </w:p>
                    <w:p w14:paraId="61C4456B" w14:textId="77777777" w:rsidR="00150824" w:rsidRPr="00B94674" w:rsidRDefault="00150824">
                      <w:pPr>
                        <w:rPr>
                          <w:lang w:val="en-US"/>
                        </w:rPr>
                      </w:pPr>
                    </w:p>
                    <w:p w14:paraId="41A813EE" w14:textId="77777777" w:rsidR="00150824" w:rsidRPr="00B94674" w:rsidRDefault="00150824" w:rsidP="00204E76">
                      <w:pPr>
                        <w:pStyle w:val="Ttulo1"/>
                        <w:rPr>
                          <w:lang w:val="en-US"/>
                        </w:rPr>
                      </w:pPr>
                    </w:p>
                    <w:p w14:paraId="6811672D" w14:textId="77777777" w:rsidR="00150824" w:rsidRPr="00B94674" w:rsidRDefault="00150824">
                      <w:pPr>
                        <w:rPr>
                          <w:lang w:val="en-US"/>
                        </w:rPr>
                      </w:pPr>
                    </w:p>
                    <w:p w14:paraId="7EB021C1" w14:textId="77777777" w:rsidR="00150824" w:rsidRPr="00B94674" w:rsidRDefault="00150824" w:rsidP="00204E76">
                      <w:pPr>
                        <w:pStyle w:val="Ttulo1"/>
                        <w:rPr>
                          <w:lang w:val="en-US"/>
                        </w:rPr>
                      </w:pPr>
                    </w:p>
                    <w:p w14:paraId="460BE558" w14:textId="77777777" w:rsidR="00150824" w:rsidRPr="00B94674" w:rsidRDefault="00150824">
                      <w:pPr>
                        <w:rPr>
                          <w:lang w:val="en-US"/>
                        </w:rPr>
                      </w:pPr>
                    </w:p>
                    <w:p w14:paraId="516A411A" w14:textId="77777777" w:rsidR="00150824" w:rsidRPr="00B94674" w:rsidRDefault="00150824" w:rsidP="00204E76">
                      <w:pPr>
                        <w:pStyle w:val="Ttulo1"/>
                        <w:rPr>
                          <w:lang w:val="en-US"/>
                        </w:rPr>
                      </w:pPr>
                    </w:p>
                    <w:p w14:paraId="74505E01" w14:textId="77777777" w:rsidR="00150824" w:rsidRPr="00B94674" w:rsidRDefault="00150824">
                      <w:pPr>
                        <w:rPr>
                          <w:lang w:val="en-US"/>
                        </w:rPr>
                      </w:pPr>
                    </w:p>
                    <w:p w14:paraId="4A334B37" w14:textId="77777777" w:rsidR="00150824" w:rsidRPr="00B94674" w:rsidRDefault="00150824" w:rsidP="00204E76">
                      <w:pPr>
                        <w:pStyle w:val="Ttulo1"/>
                        <w:rPr>
                          <w:lang w:val="en-US"/>
                        </w:rPr>
                      </w:pPr>
                    </w:p>
                    <w:p w14:paraId="2CD96AC0" w14:textId="77777777" w:rsidR="00150824" w:rsidRPr="00B94674" w:rsidRDefault="00150824">
                      <w:pPr>
                        <w:rPr>
                          <w:lang w:val="en-US"/>
                        </w:rPr>
                      </w:pPr>
                    </w:p>
                    <w:p w14:paraId="2BE12590" w14:textId="77777777" w:rsidR="00150824" w:rsidRPr="00B94674" w:rsidRDefault="00150824" w:rsidP="00204E76">
                      <w:pPr>
                        <w:pStyle w:val="Ttulo1"/>
                        <w:rPr>
                          <w:lang w:val="en-US"/>
                        </w:rPr>
                      </w:pPr>
                    </w:p>
                    <w:p w14:paraId="776AC8AC" w14:textId="77777777" w:rsidR="00150824" w:rsidRPr="00B94674" w:rsidRDefault="00150824">
                      <w:pPr>
                        <w:rPr>
                          <w:lang w:val="en-US"/>
                        </w:rPr>
                      </w:pPr>
                    </w:p>
                    <w:p w14:paraId="56A153A3" w14:textId="77777777" w:rsidR="00150824" w:rsidRPr="00B94674" w:rsidRDefault="00150824" w:rsidP="00204E76">
                      <w:pPr>
                        <w:pStyle w:val="Ttulo1"/>
                        <w:rPr>
                          <w:lang w:val="en-US"/>
                        </w:rPr>
                      </w:pPr>
                    </w:p>
                    <w:p w14:paraId="06127673" w14:textId="77777777" w:rsidR="00150824" w:rsidRPr="00B94674" w:rsidRDefault="00150824">
                      <w:pPr>
                        <w:rPr>
                          <w:lang w:val="en-US"/>
                        </w:rPr>
                      </w:pPr>
                    </w:p>
                    <w:p w14:paraId="0D56D247" w14:textId="77777777" w:rsidR="00150824" w:rsidRPr="00B94674" w:rsidRDefault="00150824" w:rsidP="00204E76">
                      <w:pPr>
                        <w:pStyle w:val="Ttulo1"/>
                        <w:rPr>
                          <w:lang w:val="en-US"/>
                        </w:rPr>
                      </w:pPr>
                    </w:p>
                    <w:p w14:paraId="56CD9F9F" w14:textId="77777777" w:rsidR="00150824" w:rsidRPr="00B94674" w:rsidRDefault="00150824">
                      <w:pPr>
                        <w:rPr>
                          <w:lang w:val="en-US"/>
                        </w:rPr>
                      </w:pPr>
                    </w:p>
                    <w:p w14:paraId="29716896" w14:textId="77777777" w:rsidR="00150824" w:rsidRPr="00B94674" w:rsidRDefault="00150824" w:rsidP="00204E76">
                      <w:pPr>
                        <w:pStyle w:val="Ttulo1"/>
                        <w:rPr>
                          <w:lang w:val="en-US"/>
                        </w:rPr>
                      </w:pPr>
                    </w:p>
                    <w:p w14:paraId="7EC60374" w14:textId="77777777" w:rsidR="00150824" w:rsidRPr="00B94674" w:rsidRDefault="00150824">
                      <w:pPr>
                        <w:rPr>
                          <w:lang w:val="en-US"/>
                        </w:rPr>
                      </w:pPr>
                    </w:p>
                    <w:p w14:paraId="0D7F657E" w14:textId="77777777" w:rsidR="00150824" w:rsidRPr="00B94674" w:rsidRDefault="00150824" w:rsidP="00204E76">
                      <w:pPr>
                        <w:pStyle w:val="Ttulo1"/>
                        <w:rPr>
                          <w:lang w:val="en-US"/>
                        </w:rPr>
                      </w:pPr>
                    </w:p>
                    <w:p w14:paraId="6B65390F" w14:textId="77777777" w:rsidR="00150824" w:rsidRPr="00B94674" w:rsidRDefault="00150824">
                      <w:pPr>
                        <w:rPr>
                          <w:lang w:val="en-US"/>
                        </w:rPr>
                      </w:pPr>
                    </w:p>
                    <w:p w14:paraId="254AEDAF" w14:textId="77777777" w:rsidR="00150824" w:rsidRPr="00B94674" w:rsidRDefault="00150824" w:rsidP="00204E76">
                      <w:pPr>
                        <w:pStyle w:val="Ttulo1"/>
                        <w:rPr>
                          <w:lang w:val="en-US"/>
                        </w:rPr>
                      </w:pPr>
                    </w:p>
                    <w:p w14:paraId="468D2884" w14:textId="77777777" w:rsidR="00150824" w:rsidRPr="00B94674" w:rsidRDefault="00150824">
                      <w:pPr>
                        <w:rPr>
                          <w:lang w:val="en-US"/>
                        </w:rPr>
                      </w:pPr>
                    </w:p>
                    <w:p w14:paraId="305836E8" w14:textId="77777777" w:rsidR="00150824" w:rsidRPr="00B94674" w:rsidRDefault="00150824" w:rsidP="00204E76">
                      <w:pPr>
                        <w:pStyle w:val="Ttulo1"/>
                        <w:rPr>
                          <w:lang w:val="en-US"/>
                        </w:rPr>
                      </w:pPr>
                    </w:p>
                    <w:p w14:paraId="433F2BC9" w14:textId="77777777" w:rsidR="00150824" w:rsidRPr="00B94674" w:rsidRDefault="00150824">
                      <w:pPr>
                        <w:rPr>
                          <w:lang w:val="en-US"/>
                        </w:rPr>
                      </w:pPr>
                    </w:p>
                    <w:p w14:paraId="697F9F20" w14:textId="77777777" w:rsidR="00150824" w:rsidRPr="00B94674" w:rsidRDefault="00150824" w:rsidP="00204E76">
                      <w:pPr>
                        <w:pStyle w:val="Ttulo1"/>
                        <w:rPr>
                          <w:lang w:val="en-US"/>
                        </w:rPr>
                      </w:pPr>
                    </w:p>
                    <w:p w14:paraId="6008780C" w14:textId="77777777" w:rsidR="00150824" w:rsidRPr="00B94674" w:rsidRDefault="00150824">
                      <w:pPr>
                        <w:rPr>
                          <w:lang w:val="en-US"/>
                        </w:rPr>
                      </w:pPr>
                    </w:p>
                    <w:p w14:paraId="3FF25401" w14:textId="77777777" w:rsidR="00150824" w:rsidRPr="00B94674" w:rsidRDefault="00150824" w:rsidP="00204E76">
                      <w:pPr>
                        <w:pStyle w:val="Ttulo1"/>
                        <w:rPr>
                          <w:lang w:val="en-US"/>
                        </w:rPr>
                      </w:pPr>
                    </w:p>
                    <w:p w14:paraId="4E8D7691" w14:textId="77777777" w:rsidR="00150824" w:rsidRPr="00B94674" w:rsidRDefault="00150824">
                      <w:pPr>
                        <w:rPr>
                          <w:lang w:val="en-US"/>
                        </w:rPr>
                      </w:pPr>
                    </w:p>
                    <w:p w14:paraId="240A681A" w14:textId="77777777" w:rsidR="00150824" w:rsidRPr="00B94674" w:rsidRDefault="00150824" w:rsidP="00204E76">
                      <w:pPr>
                        <w:pStyle w:val="Ttulo1"/>
                        <w:rPr>
                          <w:lang w:val="en-US"/>
                        </w:rPr>
                      </w:pPr>
                    </w:p>
                    <w:p w14:paraId="3E48759A" w14:textId="77777777" w:rsidR="00150824" w:rsidRPr="00B94674" w:rsidRDefault="00150824">
                      <w:pPr>
                        <w:rPr>
                          <w:lang w:val="en-US"/>
                        </w:rPr>
                      </w:pPr>
                    </w:p>
                    <w:p w14:paraId="7CD46BB5" w14:textId="77777777" w:rsidR="00150824" w:rsidRPr="00B94674" w:rsidRDefault="00150824" w:rsidP="00204E76">
                      <w:pPr>
                        <w:pStyle w:val="Ttulo1"/>
                        <w:rPr>
                          <w:lang w:val="en-US"/>
                        </w:rPr>
                      </w:pPr>
                    </w:p>
                    <w:p w14:paraId="7C350BFE" w14:textId="77777777" w:rsidR="00150824" w:rsidRPr="00B94674" w:rsidRDefault="00150824">
                      <w:pPr>
                        <w:rPr>
                          <w:lang w:val="en-US"/>
                        </w:rPr>
                      </w:pPr>
                    </w:p>
                    <w:p w14:paraId="1A19F840" w14:textId="77777777" w:rsidR="00150824" w:rsidRPr="00B94674" w:rsidRDefault="00150824" w:rsidP="00204E76">
                      <w:pPr>
                        <w:pStyle w:val="Ttulo1"/>
                        <w:rPr>
                          <w:lang w:val="en-US"/>
                        </w:rPr>
                      </w:pPr>
                    </w:p>
                    <w:p w14:paraId="71557528" w14:textId="77777777" w:rsidR="00150824" w:rsidRPr="00B94674" w:rsidRDefault="00150824">
                      <w:pPr>
                        <w:rPr>
                          <w:lang w:val="en-US"/>
                        </w:rPr>
                      </w:pPr>
                    </w:p>
                    <w:p w14:paraId="767C6B6D" w14:textId="77777777" w:rsidR="00150824" w:rsidRPr="00B94674" w:rsidRDefault="00150824" w:rsidP="00204E76">
                      <w:pPr>
                        <w:pStyle w:val="Ttulo1"/>
                        <w:rPr>
                          <w:lang w:val="en-US"/>
                        </w:rPr>
                      </w:pPr>
                    </w:p>
                    <w:p w14:paraId="1E322405" w14:textId="77777777" w:rsidR="00150824" w:rsidRPr="00B94674" w:rsidRDefault="00150824">
                      <w:pPr>
                        <w:rPr>
                          <w:lang w:val="en-US"/>
                        </w:rPr>
                      </w:pPr>
                    </w:p>
                    <w:p w14:paraId="049C8B31" w14:textId="77777777" w:rsidR="00150824" w:rsidRPr="00B94674" w:rsidRDefault="00150824" w:rsidP="00204E76">
                      <w:pPr>
                        <w:pStyle w:val="Ttulo1"/>
                        <w:rPr>
                          <w:lang w:val="en-US"/>
                        </w:rPr>
                      </w:pPr>
                    </w:p>
                    <w:p w14:paraId="04949332" w14:textId="77777777" w:rsidR="00150824" w:rsidRPr="00B94674" w:rsidRDefault="00150824">
                      <w:pPr>
                        <w:rPr>
                          <w:lang w:val="en-US"/>
                        </w:rPr>
                      </w:pPr>
                    </w:p>
                    <w:p w14:paraId="52DFA813" w14:textId="77777777" w:rsidR="00150824" w:rsidRPr="00B94674" w:rsidRDefault="00150824" w:rsidP="00204E76">
                      <w:pPr>
                        <w:pStyle w:val="Ttulo1"/>
                        <w:rPr>
                          <w:lang w:val="en-US"/>
                        </w:rPr>
                      </w:pPr>
                    </w:p>
                    <w:p w14:paraId="693FC29B" w14:textId="77777777" w:rsidR="00150824" w:rsidRPr="00B94674" w:rsidRDefault="00150824">
                      <w:pPr>
                        <w:rPr>
                          <w:lang w:val="en-US"/>
                        </w:rPr>
                      </w:pPr>
                    </w:p>
                    <w:p w14:paraId="4E19AF1E" w14:textId="77777777" w:rsidR="00150824" w:rsidRPr="00B94674" w:rsidRDefault="00150824" w:rsidP="00204E76">
                      <w:pPr>
                        <w:pStyle w:val="Ttulo1"/>
                        <w:rPr>
                          <w:lang w:val="en-US"/>
                        </w:rPr>
                      </w:pPr>
                    </w:p>
                    <w:p w14:paraId="4A5FE093" w14:textId="77777777" w:rsidR="00150824" w:rsidRPr="00B94674" w:rsidRDefault="00150824">
                      <w:pPr>
                        <w:rPr>
                          <w:lang w:val="en-US"/>
                        </w:rPr>
                      </w:pPr>
                    </w:p>
                    <w:p w14:paraId="5B37369A" w14:textId="77777777" w:rsidR="00150824" w:rsidRPr="00B94674" w:rsidRDefault="00150824" w:rsidP="00204E76">
                      <w:pPr>
                        <w:pStyle w:val="Ttulo1"/>
                        <w:rPr>
                          <w:lang w:val="en-US"/>
                        </w:rPr>
                      </w:pPr>
                    </w:p>
                    <w:p w14:paraId="70368B8F" w14:textId="77777777" w:rsidR="00150824" w:rsidRPr="00B94674" w:rsidRDefault="00150824">
                      <w:pPr>
                        <w:rPr>
                          <w:lang w:val="en-US"/>
                        </w:rPr>
                      </w:pPr>
                    </w:p>
                    <w:p w14:paraId="7794D014" w14:textId="77777777" w:rsidR="00150824" w:rsidRPr="00B94674" w:rsidRDefault="00150824" w:rsidP="00204E76">
                      <w:pPr>
                        <w:pStyle w:val="Ttulo1"/>
                        <w:rPr>
                          <w:lang w:val="en-US"/>
                        </w:rPr>
                      </w:pPr>
                    </w:p>
                    <w:p w14:paraId="22FF7518" w14:textId="77777777" w:rsidR="00A5206C" w:rsidRDefault="00A5206C"/>
                    <w:p w14:paraId="3D3BEDDD" w14:textId="77777777" w:rsidR="00150824" w:rsidRPr="00B94674" w:rsidRDefault="00150824" w:rsidP="00204E76">
                      <w:pPr>
                        <w:pStyle w:val="Ttulo1"/>
                        <w:rPr>
                          <w:lang w:val="en-US"/>
                        </w:rPr>
                      </w:pPr>
                    </w:p>
                    <w:p w14:paraId="3F211073" w14:textId="77777777" w:rsidR="00150824" w:rsidRPr="00B94674" w:rsidRDefault="00150824">
                      <w:pPr>
                        <w:rPr>
                          <w:lang w:val="en-US"/>
                        </w:rPr>
                      </w:pPr>
                    </w:p>
                    <w:p w14:paraId="7280EB75" w14:textId="77777777" w:rsidR="00150824" w:rsidRPr="00B94674" w:rsidRDefault="00150824" w:rsidP="00204E76">
                      <w:pPr>
                        <w:pStyle w:val="Ttulo1"/>
                        <w:rPr>
                          <w:lang w:val="en-US"/>
                        </w:rPr>
                      </w:pPr>
                    </w:p>
                    <w:p w14:paraId="56D5E5FB" w14:textId="77777777" w:rsidR="00150824" w:rsidRPr="00B94674" w:rsidRDefault="00150824">
                      <w:pPr>
                        <w:rPr>
                          <w:lang w:val="en-US"/>
                        </w:rPr>
                      </w:pPr>
                    </w:p>
                    <w:p w14:paraId="66E4BF66" w14:textId="77777777" w:rsidR="00150824" w:rsidRPr="00B94674" w:rsidRDefault="00150824" w:rsidP="00204E76">
                      <w:pPr>
                        <w:pStyle w:val="Ttulo1"/>
                        <w:rPr>
                          <w:lang w:val="en-US"/>
                        </w:rPr>
                      </w:pPr>
                    </w:p>
                    <w:p w14:paraId="708F9780" w14:textId="77777777" w:rsidR="00150824" w:rsidRPr="00B94674" w:rsidRDefault="00150824">
                      <w:pPr>
                        <w:rPr>
                          <w:lang w:val="en-US"/>
                        </w:rPr>
                      </w:pPr>
                    </w:p>
                    <w:p w14:paraId="4FB3F579" w14:textId="77777777" w:rsidR="00150824" w:rsidRPr="00B94674" w:rsidRDefault="00150824" w:rsidP="00204E76">
                      <w:pPr>
                        <w:pStyle w:val="Ttulo1"/>
                        <w:rPr>
                          <w:lang w:val="en-US"/>
                        </w:rPr>
                      </w:pPr>
                    </w:p>
                    <w:p w14:paraId="45DCF30E" w14:textId="77777777" w:rsidR="00150824" w:rsidRPr="00B94674" w:rsidRDefault="00150824">
                      <w:pPr>
                        <w:rPr>
                          <w:lang w:val="en-US"/>
                        </w:rPr>
                      </w:pPr>
                    </w:p>
                    <w:p w14:paraId="48654098" w14:textId="77777777" w:rsidR="00150824" w:rsidRPr="00B94674" w:rsidRDefault="00150824" w:rsidP="00204E76">
                      <w:pPr>
                        <w:pStyle w:val="Ttulo1"/>
                        <w:rPr>
                          <w:lang w:val="en-US"/>
                        </w:rPr>
                      </w:pPr>
                    </w:p>
                    <w:p w14:paraId="6F6BDF42" w14:textId="77777777" w:rsidR="00150824" w:rsidRPr="00B94674" w:rsidRDefault="00150824">
                      <w:pPr>
                        <w:rPr>
                          <w:lang w:val="en-US"/>
                        </w:rPr>
                      </w:pPr>
                    </w:p>
                    <w:p w14:paraId="1860D13A" w14:textId="77777777" w:rsidR="00150824" w:rsidRPr="00B94674" w:rsidRDefault="00150824" w:rsidP="00204E76">
                      <w:pPr>
                        <w:pStyle w:val="Ttulo1"/>
                        <w:rPr>
                          <w:lang w:val="en-US"/>
                        </w:rPr>
                      </w:pPr>
                    </w:p>
                    <w:p w14:paraId="5547676D" w14:textId="77777777" w:rsidR="00150824" w:rsidRPr="00B94674" w:rsidRDefault="00150824">
                      <w:pPr>
                        <w:rPr>
                          <w:lang w:val="en-US"/>
                        </w:rPr>
                      </w:pPr>
                    </w:p>
                    <w:p w14:paraId="2F5793C5" w14:textId="77777777" w:rsidR="00150824" w:rsidRPr="00B94674" w:rsidRDefault="00150824" w:rsidP="00204E76">
                      <w:pPr>
                        <w:pStyle w:val="Ttulo1"/>
                        <w:rPr>
                          <w:lang w:val="en-US"/>
                        </w:rPr>
                      </w:pPr>
                    </w:p>
                    <w:p w14:paraId="4DCCB7DE" w14:textId="77777777" w:rsidR="00150824" w:rsidRPr="00B94674" w:rsidRDefault="00150824">
                      <w:pPr>
                        <w:rPr>
                          <w:lang w:val="en-US"/>
                        </w:rPr>
                      </w:pPr>
                    </w:p>
                    <w:p w14:paraId="41B6AE8B" w14:textId="77777777" w:rsidR="00150824" w:rsidRPr="00B94674" w:rsidRDefault="00150824" w:rsidP="00204E76">
                      <w:pPr>
                        <w:pStyle w:val="Ttulo1"/>
                        <w:rPr>
                          <w:lang w:val="en-US"/>
                        </w:rPr>
                      </w:pPr>
                    </w:p>
                    <w:p w14:paraId="1852DDBF" w14:textId="77777777" w:rsidR="00150824" w:rsidRPr="00B94674" w:rsidRDefault="00150824">
                      <w:pPr>
                        <w:rPr>
                          <w:lang w:val="en-US"/>
                        </w:rPr>
                      </w:pPr>
                    </w:p>
                    <w:p w14:paraId="3E11944C" w14:textId="77777777" w:rsidR="00150824" w:rsidRPr="00B94674" w:rsidRDefault="00150824" w:rsidP="00204E76">
                      <w:pPr>
                        <w:pStyle w:val="Ttulo1"/>
                        <w:rPr>
                          <w:lang w:val="en-US"/>
                        </w:rPr>
                      </w:pPr>
                    </w:p>
                    <w:p w14:paraId="4372EC05" w14:textId="77777777" w:rsidR="00150824" w:rsidRPr="00B94674" w:rsidRDefault="00150824">
                      <w:pPr>
                        <w:rPr>
                          <w:lang w:val="en-US"/>
                        </w:rPr>
                      </w:pPr>
                    </w:p>
                    <w:p w14:paraId="2AD54F70" w14:textId="77777777" w:rsidR="00150824" w:rsidRPr="00B94674" w:rsidRDefault="00150824" w:rsidP="00204E76">
                      <w:pPr>
                        <w:pStyle w:val="Ttulo1"/>
                        <w:rPr>
                          <w:lang w:val="en-US"/>
                        </w:rPr>
                      </w:pPr>
                    </w:p>
                    <w:p w14:paraId="54554A70" w14:textId="77777777" w:rsidR="00150824" w:rsidRPr="00B94674" w:rsidRDefault="00150824">
                      <w:pPr>
                        <w:rPr>
                          <w:lang w:val="en-US"/>
                        </w:rPr>
                      </w:pPr>
                    </w:p>
                    <w:p w14:paraId="671580DA" w14:textId="77777777" w:rsidR="00150824" w:rsidRPr="00B94674" w:rsidRDefault="00150824" w:rsidP="00204E76">
                      <w:pPr>
                        <w:pStyle w:val="Ttulo1"/>
                        <w:rPr>
                          <w:lang w:val="en-US"/>
                        </w:rPr>
                      </w:pPr>
                    </w:p>
                    <w:p w14:paraId="3EFD270D" w14:textId="77777777" w:rsidR="00150824" w:rsidRPr="00B94674" w:rsidRDefault="00150824">
                      <w:pPr>
                        <w:rPr>
                          <w:lang w:val="en-US"/>
                        </w:rPr>
                      </w:pPr>
                    </w:p>
                    <w:p w14:paraId="10D0013B" w14:textId="77777777" w:rsidR="00150824" w:rsidRPr="00B94674" w:rsidRDefault="00150824" w:rsidP="00204E76">
                      <w:pPr>
                        <w:pStyle w:val="Ttulo1"/>
                        <w:rPr>
                          <w:lang w:val="en-US"/>
                        </w:rPr>
                      </w:pPr>
                    </w:p>
                    <w:p w14:paraId="16CBF04E" w14:textId="77777777" w:rsidR="00150824" w:rsidRPr="00B94674" w:rsidRDefault="00150824">
                      <w:pPr>
                        <w:rPr>
                          <w:lang w:val="en-US"/>
                        </w:rPr>
                      </w:pPr>
                    </w:p>
                    <w:p w14:paraId="28CE98D5" w14:textId="77777777" w:rsidR="00150824" w:rsidRPr="00B94674" w:rsidRDefault="00150824" w:rsidP="00204E76">
                      <w:pPr>
                        <w:pStyle w:val="Ttulo1"/>
                        <w:rPr>
                          <w:lang w:val="en-US"/>
                        </w:rPr>
                      </w:pPr>
                    </w:p>
                    <w:p w14:paraId="18C9FB92" w14:textId="77777777" w:rsidR="00150824" w:rsidRPr="00B94674" w:rsidRDefault="00150824">
                      <w:pPr>
                        <w:rPr>
                          <w:lang w:val="en-US"/>
                        </w:rPr>
                      </w:pPr>
                    </w:p>
                    <w:p w14:paraId="17C4E1DD" w14:textId="77777777" w:rsidR="00150824" w:rsidRPr="00B94674" w:rsidRDefault="00150824" w:rsidP="00204E76">
                      <w:pPr>
                        <w:pStyle w:val="Ttulo1"/>
                        <w:rPr>
                          <w:lang w:val="en-US"/>
                        </w:rPr>
                      </w:pPr>
                    </w:p>
                    <w:p w14:paraId="77199C3F" w14:textId="77777777" w:rsidR="00150824" w:rsidRPr="00B94674" w:rsidRDefault="00150824">
                      <w:pPr>
                        <w:rPr>
                          <w:lang w:val="en-US"/>
                        </w:rPr>
                      </w:pPr>
                    </w:p>
                    <w:p w14:paraId="2C8C093C" w14:textId="77777777" w:rsidR="00150824" w:rsidRPr="00B94674" w:rsidRDefault="00150824" w:rsidP="00204E76">
                      <w:pPr>
                        <w:pStyle w:val="Ttulo1"/>
                        <w:rPr>
                          <w:lang w:val="en-US"/>
                        </w:rPr>
                      </w:pPr>
                    </w:p>
                    <w:p w14:paraId="134B0F74" w14:textId="77777777" w:rsidR="00150824" w:rsidRPr="00B94674" w:rsidRDefault="00150824">
                      <w:pPr>
                        <w:rPr>
                          <w:lang w:val="en-US"/>
                        </w:rPr>
                      </w:pPr>
                    </w:p>
                    <w:p w14:paraId="419C81A6" w14:textId="77777777" w:rsidR="00150824" w:rsidRPr="00B94674" w:rsidRDefault="00150824" w:rsidP="00204E76">
                      <w:pPr>
                        <w:pStyle w:val="Ttulo1"/>
                        <w:rPr>
                          <w:lang w:val="en-US"/>
                        </w:rPr>
                      </w:pPr>
                    </w:p>
                    <w:p w14:paraId="2C269319" w14:textId="77777777" w:rsidR="00150824" w:rsidRPr="00B94674" w:rsidRDefault="00150824">
                      <w:pPr>
                        <w:rPr>
                          <w:lang w:val="en-US"/>
                        </w:rPr>
                      </w:pPr>
                    </w:p>
                    <w:p w14:paraId="5EE5FF18" w14:textId="77777777" w:rsidR="00150824" w:rsidRPr="00B94674" w:rsidRDefault="00150824" w:rsidP="00204E76">
                      <w:pPr>
                        <w:pStyle w:val="Ttulo1"/>
                        <w:rPr>
                          <w:lang w:val="en-US"/>
                        </w:rPr>
                      </w:pPr>
                    </w:p>
                    <w:p w14:paraId="387833D4" w14:textId="77777777" w:rsidR="00150824" w:rsidRPr="00B94674" w:rsidRDefault="00150824">
                      <w:pPr>
                        <w:rPr>
                          <w:lang w:val="en-US"/>
                        </w:rPr>
                      </w:pPr>
                    </w:p>
                    <w:p w14:paraId="76692C5F" w14:textId="77777777" w:rsidR="00150824" w:rsidRPr="00B94674" w:rsidRDefault="00150824" w:rsidP="00204E76">
                      <w:pPr>
                        <w:pStyle w:val="Ttulo1"/>
                        <w:rPr>
                          <w:lang w:val="en-US"/>
                        </w:rPr>
                      </w:pPr>
                    </w:p>
                    <w:p w14:paraId="3BD828FB" w14:textId="77777777" w:rsidR="00150824" w:rsidRPr="00B94674" w:rsidRDefault="00150824">
                      <w:pPr>
                        <w:rPr>
                          <w:lang w:val="en-US"/>
                        </w:rPr>
                      </w:pPr>
                    </w:p>
                    <w:p w14:paraId="6EA8F162" w14:textId="77777777" w:rsidR="00150824" w:rsidRPr="00B94674" w:rsidRDefault="00150824" w:rsidP="00204E76">
                      <w:pPr>
                        <w:pStyle w:val="Ttulo1"/>
                        <w:rPr>
                          <w:lang w:val="en-US"/>
                        </w:rPr>
                      </w:pPr>
                    </w:p>
                    <w:p w14:paraId="62413263" w14:textId="77777777" w:rsidR="00150824" w:rsidRPr="00B94674" w:rsidRDefault="00150824">
                      <w:pPr>
                        <w:rPr>
                          <w:lang w:val="en-US"/>
                        </w:rPr>
                      </w:pPr>
                    </w:p>
                    <w:p w14:paraId="7A36EE7B" w14:textId="77777777" w:rsidR="00150824" w:rsidRPr="00B94674" w:rsidRDefault="00150824" w:rsidP="00204E76">
                      <w:pPr>
                        <w:pStyle w:val="Ttulo1"/>
                        <w:rPr>
                          <w:lang w:val="en-US"/>
                        </w:rPr>
                      </w:pPr>
                    </w:p>
                    <w:p w14:paraId="2867E1D1" w14:textId="77777777" w:rsidR="00150824" w:rsidRPr="00B94674" w:rsidRDefault="00150824">
                      <w:pPr>
                        <w:rPr>
                          <w:lang w:val="en-US"/>
                        </w:rPr>
                      </w:pPr>
                    </w:p>
                    <w:p w14:paraId="344ECF97" w14:textId="77777777" w:rsidR="00150824" w:rsidRPr="00B94674" w:rsidRDefault="00150824" w:rsidP="00204E76">
                      <w:pPr>
                        <w:pStyle w:val="Ttulo1"/>
                        <w:rPr>
                          <w:lang w:val="en-US"/>
                        </w:rPr>
                      </w:pPr>
                    </w:p>
                    <w:p w14:paraId="4E7EA454" w14:textId="77777777" w:rsidR="00150824" w:rsidRPr="00B94674" w:rsidRDefault="00150824">
                      <w:pPr>
                        <w:rPr>
                          <w:lang w:val="en-US"/>
                        </w:rPr>
                      </w:pPr>
                    </w:p>
                    <w:p w14:paraId="6B730780" w14:textId="77777777" w:rsidR="00150824" w:rsidRPr="00B94674" w:rsidRDefault="00150824" w:rsidP="00204E76">
                      <w:pPr>
                        <w:pStyle w:val="Ttulo1"/>
                        <w:rPr>
                          <w:lang w:val="en-US"/>
                        </w:rPr>
                      </w:pPr>
                    </w:p>
                    <w:p w14:paraId="36F3A34D" w14:textId="77777777" w:rsidR="00150824" w:rsidRPr="00B94674" w:rsidRDefault="00150824">
                      <w:pPr>
                        <w:rPr>
                          <w:lang w:val="en-US"/>
                        </w:rPr>
                      </w:pPr>
                    </w:p>
                    <w:p w14:paraId="3BCC86BB" w14:textId="77777777" w:rsidR="00150824" w:rsidRPr="00B94674" w:rsidRDefault="00150824" w:rsidP="00204E76">
                      <w:pPr>
                        <w:pStyle w:val="Ttulo1"/>
                        <w:rPr>
                          <w:lang w:val="en-US"/>
                        </w:rPr>
                      </w:pPr>
                    </w:p>
                    <w:p w14:paraId="305991E5" w14:textId="77777777" w:rsidR="00150824" w:rsidRPr="00B94674" w:rsidRDefault="00150824">
                      <w:pPr>
                        <w:rPr>
                          <w:lang w:val="en-US"/>
                        </w:rPr>
                      </w:pPr>
                    </w:p>
                    <w:p w14:paraId="773ECF7C" w14:textId="77777777" w:rsidR="00150824" w:rsidRPr="00B94674" w:rsidRDefault="00150824" w:rsidP="00204E76">
                      <w:pPr>
                        <w:pStyle w:val="Ttulo1"/>
                        <w:rPr>
                          <w:lang w:val="en-US"/>
                        </w:rPr>
                      </w:pPr>
                    </w:p>
                    <w:p w14:paraId="3FAACB52" w14:textId="77777777" w:rsidR="00150824" w:rsidRPr="00B94674" w:rsidRDefault="00150824">
                      <w:pPr>
                        <w:rPr>
                          <w:lang w:val="en-US"/>
                        </w:rPr>
                      </w:pPr>
                    </w:p>
                    <w:p w14:paraId="1646EB9F" w14:textId="77777777" w:rsidR="00150824" w:rsidRPr="00B94674" w:rsidRDefault="00150824" w:rsidP="00204E76">
                      <w:pPr>
                        <w:pStyle w:val="Ttulo1"/>
                        <w:rPr>
                          <w:lang w:val="en-US"/>
                        </w:rPr>
                      </w:pPr>
                    </w:p>
                    <w:p w14:paraId="39C9FCA4" w14:textId="77777777" w:rsidR="00150824" w:rsidRPr="00B94674" w:rsidRDefault="00150824">
                      <w:pPr>
                        <w:rPr>
                          <w:lang w:val="en-US"/>
                        </w:rPr>
                      </w:pPr>
                    </w:p>
                    <w:p w14:paraId="14EDFD2B" w14:textId="77777777" w:rsidR="00150824" w:rsidRPr="00B94674" w:rsidRDefault="00150824" w:rsidP="00204E76">
                      <w:pPr>
                        <w:pStyle w:val="Ttulo1"/>
                        <w:rPr>
                          <w:lang w:val="en-US"/>
                        </w:rPr>
                      </w:pPr>
                    </w:p>
                    <w:p w14:paraId="09160915" w14:textId="77777777" w:rsidR="00150824" w:rsidRPr="00B94674" w:rsidRDefault="00150824">
                      <w:pPr>
                        <w:rPr>
                          <w:lang w:val="en-US"/>
                        </w:rPr>
                      </w:pPr>
                    </w:p>
                    <w:p w14:paraId="2D670F6C" w14:textId="77777777" w:rsidR="00150824" w:rsidRPr="00B94674" w:rsidRDefault="00150824" w:rsidP="00204E76">
                      <w:pPr>
                        <w:pStyle w:val="Ttulo1"/>
                        <w:rPr>
                          <w:lang w:val="en-US"/>
                        </w:rPr>
                      </w:pPr>
                    </w:p>
                    <w:p w14:paraId="65C75CD4" w14:textId="77777777" w:rsidR="00150824" w:rsidRPr="00B94674" w:rsidRDefault="00150824">
                      <w:pPr>
                        <w:rPr>
                          <w:lang w:val="en-US"/>
                        </w:rPr>
                      </w:pPr>
                    </w:p>
                    <w:p w14:paraId="2C410C81" w14:textId="77777777" w:rsidR="00150824" w:rsidRPr="00B94674" w:rsidRDefault="00150824" w:rsidP="00204E76">
                      <w:pPr>
                        <w:pStyle w:val="Ttulo1"/>
                        <w:rPr>
                          <w:lang w:val="en-US"/>
                        </w:rPr>
                      </w:pPr>
                    </w:p>
                    <w:p w14:paraId="56898262" w14:textId="77777777" w:rsidR="00150824" w:rsidRPr="00B94674" w:rsidRDefault="00150824">
                      <w:pPr>
                        <w:rPr>
                          <w:lang w:val="en-US"/>
                        </w:rPr>
                      </w:pPr>
                    </w:p>
                    <w:p w14:paraId="745BDB6A" w14:textId="77777777" w:rsidR="00150824" w:rsidRPr="00B94674" w:rsidRDefault="00150824" w:rsidP="00204E76">
                      <w:pPr>
                        <w:pStyle w:val="Ttulo1"/>
                        <w:rPr>
                          <w:lang w:val="en-US"/>
                        </w:rPr>
                      </w:pPr>
                    </w:p>
                    <w:p w14:paraId="02FD6E58" w14:textId="77777777" w:rsidR="00150824" w:rsidRPr="00B94674" w:rsidRDefault="00150824">
                      <w:pPr>
                        <w:rPr>
                          <w:lang w:val="en-US"/>
                        </w:rPr>
                      </w:pPr>
                    </w:p>
                    <w:p w14:paraId="4F7ECAC2" w14:textId="77777777" w:rsidR="00150824" w:rsidRPr="00B94674" w:rsidRDefault="00150824" w:rsidP="00204E76">
                      <w:pPr>
                        <w:pStyle w:val="Ttulo1"/>
                        <w:rPr>
                          <w:lang w:val="en-US"/>
                        </w:rPr>
                      </w:pPr>
                    </w:p>
                    <w:p w14:paraId="4E355570" w14:textId="77777777" w:rsidR="00150824" w:rsidRPr="00B94674" w:rsidRDefault="00150824">
                      <w:pPr>
                        <w:rPr>
                          <w:lang w:val="en-US"/>
                        </w:rPr>
                      </w:pPr>
                    </w:p>
                    <w:p w14:paraId="6F1B75D0" w14:textId="77777777" w:rsidR="00150824" w:rsidRPr="00B94674" w:rsidRDefault="00150824" w:rsidP="00204E76">
                      <w:pPr>
                        <w:pStyle w:val="Ttulo1"/>
                        <w:rPr>
                          <w:lang w:val="en-US"/>
                        </w:rPr>
                      </w:pPr>
                    </w:p>
                    <w:p w14:paraId="0B839B63" w14:textId="77777777" w:rsidR="00150824" w:rsidRPr="00B94674" w:rsidRDefault="00150824">
                      <w:pPr>
                        <w:rPr>
                          <w:lang w:val="en-US"/>
                        </w:rPr>
                      </w:pPr>
                    </w:p>
                    <w:p w14:paraId="52ECCAF4" w14:textId="77777777" w:rsidR="00150824" w:rsidRPr="00B94674" w:rsidRDefault="00150824" w:rsidP="00204E76">
                      <w:pPr>
                        <w:pStyle w:val="Ttulo1"/>
                        <w:rPr>
                          <w:lang w:val="en-US"/>
                        </w:rPr>
                      </w:pPr>
                    </w:p>
                    <w:p w14:paraId="6132D000" w14:textId="77777777" w:rsidR="00150824" w:rsidRPr="00B94674" w:rsidRDefault="00150824">
                      <w:pPr>
                        <w:rPr>
                          <w:lang w:val="en-US"/>
                        </w:rPr>
                      </w:pPr>
                    </w:p>
                    <w:p w14:paraId="75627646" w14:textId="77777777" w:rsidR="00150824" w:rsidRPr="00B94674" w:rsidRDefault="00150824" w:rsidP="00204E76">
                      <w:pPr>
                        <w:pStyle w:val="Ttulo1"/>
                        <w:rPr>
                          <w:lang w:val="en-US"/>
                        </w:rPr>
                      </w:pPr>
                    </w:p>
                    <w:p w14:paraId="5D60594F" w14:textId="77777777" w:rsidR="00150824" w:rsidRPr="00B94674" w:rsidRDefault="00150824">
                      <w:pPr>
                        <w:rPr>
                          <w:lang w:val="en-US"/>
                        </w:rPr>
                      </w:pPr>
                    </w:p>
                    <w:p w14:paraId="544F0B88" w14:textId="77777777" w:rsidR="00150824" w:rsidRPr="00B94674" w:rsidRDefault="00150824" w:rsidP="00204E76">
                      <w:pPr>
                        <w:pStyle w:val="Ttulo1"/>
                        <w:rPr>
                          <w:lang w:val="en-US"/>
                        </w:rPr>
                      </w:pPr>
                    </w:p>
                    <w:p w14:paraId="777A4675" w14:textId="77777777" w:rsidR="00150824" w:rsidRPr="00B94674" w:rsidRDefault="00150824">
                      <w:pPr>
                        <w:rPr>
                          <w:lang w:val="en-US"/>
                        </w:rPr>
                      </w:pPr>
                    </w:p>
                    <w:p w14:paraId="28EDDF7B" w14:textId="77777777" w:rsidR="00150824" w:rsidRPr="00B94674" w:rsidRDefault="00150824" w:rsidP="00204E76">
                      <w:pPr>
                        <w:pStyle w:val="Ttulo1"/>
                        <w:rPr>
                          <w:lang w:val="en-US"/>
                        </w:rPr>
                      </w:pPr>
                    </w:p>
                    <w:p w14:paraId="48A33797" w14:textId="77777777" w:rsidR="00150824" w:rsidRPr="00B94674" w:rsidRDefault="00150824">
                      <w:pPr>
                        <w:rPr>
                          <w:lang w:val="en-US"/>
                        </w:rPr>
                      </w:pPr>
                    </w:p>
                    <w:p w14:paraId="389887C1" w14:textId="77777777" w:rsidR="00150824" w:rsidRPr="00B94674" w:rsidRDefault="00150824" w:rsidP="00204E76">
                      <w:pPr>
                        <w:pStyle w:val="Ttulo1"/>
                        <w:rPr>
                          <w:lang w:val="en-US"/>
                        </w:rPr>
                      </w:pPr>
                    </w:p>
                    <w:p w14:paraId="4E9CC02B" w14:textId="77777777" w:rsidR="00150824" w:rsidRPr="00B94674" w:rsidRDefault="00150824">
                      <w:pPr>
                        <w:rPr>
                          <w:lang w:val="en-US"/>
                        </w:rPr>
                      </w:pPr>
                    </w:p>
                    <w:p w14:paraId="6E850F47" w14:textId="77777777" w:rsidR="00150824" w:rsidRPr="00B94674" w:rsidRDefault="00150824" w:rsidP="00204E76">
                      <w:pPr>
                        <w:pStyle w:val="Ttulo1"/>
                        <w:rPr>
                          <w:lang w:val="en-US"/>
                        </w:rPr>
                      </w:pPr>
                    </w:p>
                    <w:p w14:paraId="01A818F3" w14:textId="77777777" w:rsidR="00150824" w:rsidRPr="00B94674" w:rsidRDefault="00150824">
                      <w:pPr>
                        <w:rPr>
                          <w:lang w:val="en-US"/>
                        </w:rPr>
                      </w:pPr>
                    </w:p>
                    <w:p w14:paraId="28D1C306" w14:textId="77777777" w:rsidR="00150824" w:rsidRPr="00B94674" w:rsidRDefault="00150824" w:rsidP="00204E76">
                      <w:pPr>
                        <w:pStyle w:val="Ttulo1"/>
                        <w:rPr>
                          <w:lang w:val="en-US"/>
                        </w:rPr>
                      </w:pPr>
                    </w:p>
                    <w:p w14:paraId="12337F1F" w14:textId="77777777" w:rsidR="00150824" w:rsidRPr="00B94674" w:rsidRDefault="00150824">
                      <w:pPr>
                        <w:rPr>
                          <w:lang w:val="en-US"/>
                        </w:rPr>
                      </w:pPr>
                    </w:p>
                    <w:p w14:paraId="5CA0813E" w14:textId="77777777" w:rsidR="00150824" w:rsidRPr="00B94674" w:rsidRDefault="00150824" w:rsidP="00204E76">
                      <w:pPr>
                        <w:pStyle w:val="Ttulo1"/>
                        <w:rPr>
                          <w:lang w:val="en-US"/>
                        </w:rPr>
                      </w:pPr>
                    </w:p>
                    <w:p w14:paraId="148B19D4" w14:textId="77777777" w:rsidR="00150824" w:rsidRPr="00B94674" w:rsidRDefault="00150824">
                      <w:pPr>
                        <w:rPr>
                          <w:lang w:val="en-US"/>
                        </w:rPr>
                      </w:pPr>
                    </w:p>
                    <w:p w14:paraId="376AA432" w14:textId="77777777" w:rsidR="00150824" w:rsidRPr="00B94674" w:rsidRDefault="00150824" w:rsidP="00204E76">
                      <w:pPr>
                        <w:pStyle w:val="Ttulo1"/>
                        <w:rPr>
                          <w:lang w:val="en-US"/>
                        </w:rPr>
                      </w:pPr>
                    </w:p>
                    <w:p w14:paraId="1129E543" w14:textId="77777777" w:rsidR="00150824" w:rsidRPr="00B94674" w:rsidRDefault="00150824">
                      <w:pPr>
                        <w:rPr>
                          <w:lang w:val="en-US"/>
                        </w:rPr>
                      </w:pPr>
                    </w:p>
                    <w:p w14:paraId="0F4CFFAE" w14:textId="77777777" w:rsidR="00150824" w:rsidRPr="00B94674" w:rsidRDefault="00150824" w:rsidP="00204E76">
                      <w:pPr>
                        <w:pStyle w:val="Ttulo1"/>
                        <w:rPr>
                          <w:lang w:val="en-US"/>
                        </w:rPr>
                      </w:pPr>
                    </w:p>
                    <w:p w14:paraId="17F95C81" w14:textId="77777777" w:rsidR="00150824" w:rsidRPr="00B94674" w:rsidRDefault="00150824">
                      <w:pPr>
                        <w:rPr>
                          <w:lang w:val="en-US"/>
                        </w:rPr>
                      </w:pPr>
                    </w:p>
                    <w:p w14:paraId="545E6D5F" w14:textId="77777777" w:rsidR="00150824" w:rsidRPr="00B94674" w:rsidRDefault="00150824" w:rsidP="00204E76">
                      <w:pPr>
                        <w:pStyle w:val="Ttulo1"/>
                        <w:rPr>
                          <w:lang w:val="en-US"/>
                        </w:rPr>
                      </w:pPr>
                    </w:p>
                    <w:p w14:paraId="4596AB4E" w14:textId="77777777" w:rsidR="00150824" w:rsidRPr="00B94674" w:rsidRDefault="00150824">
                      <w:pPr>
                        <w:rPr>
                          <w:lang w:val="en-US"/>
                        </w:rPr>
                      </w:pPr>
                    </w:p>
                    <w:p w14:paraId="4036A85A" w14:textId="77777777" w:rsidR="00150824" w:rsidRPr="00B94674" w:rsidRDefault="00150824" w:rsidP="00204E76">
                      <w:pPr>
                        <w:pStyle w:val="Ttulo1"/>
                        <w:rPr>
                          <w:lang w:val="en-US"/>
                        </w:rPr>
                      </w:pPr>
                    </w:p>
                    <w:p w14:paraId="0BE55672" w14:textId="77777777" w:rsidR="00150824" w:rsidRPr="00B94674" w:rsidRDefault="00150824">
                      <w:pPr>
                        <w:rPr>
                          <w:lang w:val="en-US"/>
                        </w:rPr>
                      </w:pPr>
                    </w:p>
                    <w:p w14:paraId="78320D68" w14:textId="77777777" w:rsidR="00150824" w:rsidRPr="00B94674" w:rsidRDefault="00150824" w:rsidP="00204E76">
                      <w:pPr>
                        <w:pStyle w:val="Ttulo1"/>
                        <w:rPr>
                          <w:lang w:val="en-US"/>
                        </w:rPr>
                      </w:pPr>
                    </w:p>
                    <w:p w14:paraId="33393F40" w14:textId="77777777" w:rsidR="00150824" w:rsidRPr="00B94674" w:rsidRDefault="00150824">
                      <w:pPr>
                        <w:rPr>
                          <w:lang w:val="en-US"/>
                        </w:rPr>
                      </w:pPr>
                    </w:p>
                    <w:p w14:paraId="363C4674" w14:textId="77777777" w:rsidR="00150824" w:rsidRPr="00B94674" w:rsidRDefault="00150824" w:rsidP="00204E76">
                      <w:pPr>
                        <w:pStyle w:val="Ttulo1"/>
                        <w:rPr>
                          <w:lang w:val="en-US"/>
                        </w:rPr>
                      </w:pPr>
                    </w:p>
                    <w:p w14:paraId="41679F91" w14:textId="77777777" w:rsidR="00150824" w:rsidRPr="00B94674" w:rsidRDefault="00150824">
                      <w:pPr>
                        <w:rPr>
                          <w:lang w:val="en-US"/>
                        </w:rPr>
                      </w:pPr>
                    </w:p>
                    <w:p w14:paraId="3F6145D5" w14:textId="77777777" w:rsidR="00150824" w:rsidRPr="00B94674" w:rsidRDefault="00150824" w:rsidP="00204E76">
                      <w:pPr>
                        <w:pStyle w:val="Ttulo1"/>
                        <w:rPr>
                          <w:lang w:val="en-US"/>
                        </w:rPr>
                      </w:pPr>
                    </w:p>
                    <w:p w14:paraId="11C0D326" w14:textId="77777777" w:rsidR="00150824" w:rsidRPr="00B94674" w:rsidRDefault="00150824">
                      <w:pPr>
                        <w:rPr>
                          <w:lang w:val="en-US"/>
                        </w:rPr>
                      </w:pPr>
                    </w:p>
                    <w:p w14:paraId="2D711952" w14:textId="77777777" w:rsidR="00150824" w:rsidRPr="00B94674" w:rsidRDefault="00150824" w:rsidP="00204E76">
                      <w:pPr>
                        <w:pStyle w:val="Ttulo1"/>
                        <w:rPr>
                          <w:lang w:val="en-US"/>
                        </w:rPr>
                      </w:pPr>
                    </w:p>
                    <w:p w14:paraId="66E52153" w14:textId="77777777" w:rsidR="00150824" w:rsidRPr="00B94674" w:rsidRDefault="00150824">
                      <w:pPr>
                        <w:rPr>
                          <w:lang w:val="en-US"/>
                        </w:rPr>
                      </w:pPr>
                    </w:p>
                    <w:p w14:paraId="7F3C5260" w14:textId="77777777" w:rsidR="00150824" w:rsidRPr="00B94674" w:rsidRDefault="00150824" w:rsidP="00204E76">
                      <w:pPr>
                        <w:pStyle w:val="Ttulo1"/>
                        <w:rPr>
                          <w:lang w:val="en-US"/>
                        </w:rPr>
                      </w:pPr>
                    </w:p>
                    <w:p w14:paraId="48313C4A" w14:textId="77777777" w:rsidR="00150824" w:rsidRPr="00B94674" w:rsidRDefault="00150824">
                      <w:pPr>
                        <w:rPr>
                          <w:lang w:val="en-US"/>
                        </w:rPr>
                      </w:pPr>
                    </w:p>
                    <w:p w14:paraId="23E2AFD6" w14:textId="77777777" w:rsidR="00150824" w:rsidRPr="00B94674" w:rsidRDefault="00150824" w:rsidP="00204E76">
                      <w:pPr>
                        <w:pStyle w:val="Ttulo1"/>
                        <w:rPr>
                          <w:lang w:val="en-US"/>
                        </w:rPr>
                      </w:pPr>
                    </w:p>
                    <w:p w14:paraId="4A806D1F" w14:textId="77777777" w:rsidR="00150824" w:rsidRPr="00B94674" w:rsidRDefault="00150824">
                      <w:pPr>
                        <w:rPr>
                          <w:lang w:val="en-US"/>
                        </w:rPr>
                      </w:pPr>
                    </w:p>
                    <w:p w14:paraId="3BE729EF" w14:textId="77777777" w:rsidR="00150824" w:rsidRPr="00B94674" w:rsidRDefault="00150824" w:rsidP="00204E76">
                      <w:pPr>
                        <w:pStyle w:val="Ttulo1"/>
                        <w:rPr>
                          <w:lang w:val="en-US"/>
                        </w:rPr>
                      </w:pPr>
                    </w:p>
                    <w:p w14:paraId="2E409057" w14:textId="77777777" w:rsidR="00150824" w:rsidRPr="00B94674" w:rsidRDefault="00150824">
                      <w:pPr>
                        <w:rPr>
                          <w:lang w:val="en-US"/>
                        </w:rPr>
                      </w:pPr>
                    </w:p>
                    <w:p w14:paraId="7DEE1D43" w14:textId="77777777" w:rsidR="00150824" w:rsidRPr="00B94674" w:rsidRDefault="00150824" w:rsidP="00204E76">
                      <w:pPr>
                        <w:pStyle w:val="Ttulo1"/>
                        <w:rPr>
                          <w:lang w:val="en-US"/>
                        </w:rPr>
                      </w:pPr>
                    </w:p>
                    <w:p w14:paraId="32E5945E" w14:textId="77777777" w:rsidR="00150824" w:rsidRPr="00B94674" w:rsidRDefault="00150824">
                      <w:pPr>
                        <w:rPr>
                          <w:lang w:val="en-US"/>
                        </w:rPr>
                      </w:pPr>
                    </w:p>
                    <w:p w14:paraId="2C79ABE6" w14:textId="77777777" w:rsidR="00150824" w:rsidRPr="00B94674" w:rsidRDefault="00150824" w:rsidP="00204E76">
                      <w:pPr>
                        <w:pStyle w:val="Ttulo1"/>
                        <w:rPr>
                          <w:lang w:val="en-US"/>
                        </w:rPr>
                      </w:pPr>
                    </w:p>
                    <w:p w14:paraId="52C4508C" w14:textId="77777777" w:rsidR="00150824" w:rsidRPr="00B94674" w:rsidRDefault="00150824">
                      <w:pPr>
                        <w:rPr>
                          <w:lang w:val="en-US"/>
                        </w:rPr>
                      </w:pPr>
                    </w:p>
                    <w:p w14:paraId="5052FB53" w14:textId="77777777" w:rsidR="00150824" w:rsidRPr="00B94674" w:rsidRDefault="00150824" w:rsidP="00204E76">
                      <w:pPr>
                        <w:pStyle w:val="Ttulo1"/>
                        <w:rPr>
                          <w:lang w:val="en-US"/>
                        </w:rPr>
                      </w:pPr>
                    </w:p>
                    <w:p w14:paraId="1A8091A5" w14:textId="77777777" w:rsidR="00150824" w:rsidRPr="00B94674" w:rsidRDefault="00150824">
                      <w:pPr>
                        <w:rPr>
                          <w:lang w:val="en-US"/>
                        </w:rPr>
                      </w:pPr>
                    </w:p>
                    <w:p w14:paraId="51602F65" w14:textId="77777777" w:rsidR="00150824" w:rsidRPr="00B94674" w:rsidRDefault="00150824" w:rsidP="00204E76">
                      <w:pPr>
                        <w:pStyle w:val="Ttulo1"/>
                        <w:rPr>
                          <w:lang w:val="en-US"/>
                        </w:rPr>
                      </w:pPr>
                    </w:p>
                    <w:p w14:paraId="72072854" w14:textId="77777777" w:rsidR="00150824" w:rsidRPr="00B94674" w:rsidRDefault="00150824">
                      <w:pPr>
                        <w:rPr>
                          <w:lang w:val="en-US"/>
                        </w:rPr>
                      </w:pPr>
                    </w:p>
                    <w:p w14:paraId="17A31B46" w14:textId="77777777" w:rsidR="00150824" w:rsidRPr="00B94674" w:rsidRDefault="00150824" w:rsidP="00204E76">
                      <w:pPr>
                        <w:pStyle w:val="Ttulo1"/>
                        <w:rPr>
                          <w:lang w:val="en-US"/>
                        </w:rPr>
                      </w:pPr>
                    </w:p>
                    <w:p w14:paraId="675A108A" w14:textId="77777777" w:rsidR="00150824" w:rsidRPr="00B94674" w:rsidRDefault="00150824">
                      <w:pPr>
                        <w:rPr>
                          <w:lang w:val="en-US"/>
                        </w:rPr>
                      </w:pPr>
                    </w:p>
                    <w:p w14:paraId="05395C3F" w14:textId="77777777" w:rsidR="00150824" w:rsidRPr="00B94674" w:rsidRDefault="00150824" w:rsidP="00204E76">
                      <w:pPr>
                        <w:pStyle w:val="Ttulo1"/>
                        <w:rPr>
                          <w:lang w:val="en-US"/>
                        </w:rPr>
                      </w:pPr>
                    </w:p>
                    <w:p w14:paraId="049495C3" w14:textId="77777777" w:rsidR="00150824" w:rsidRPr="00B94674" w:rsidRDefault="00150824">
                      <w:pPr>
                        <w:rPr>
                          <w:lang w:val="en-US"/>
                        </w:rPr>
                      </w:pPr>
                    </w:p>
                    <w:p w14:paraId="53420825" w14:textId="77777777" w:rsidR="00150824" w:rsidRPr="00B94674" w:rsidRDefault="00150824" w:rsidP="00204E76">
                      <w:pPr>
                        <w:pStyle w:val="Ttulo1"/>
                        <w:rPr>
                          <w:lang w:val="en-US"/>
                        </w:rPr>
                      </w:pPr>
                    </w:p>
                    <w:p w14:paraId="273F5706" w14:textId="77777777" w:rsidR="00150824" w:rsidRPr="00B94674" w:rsidRDefault="00150824">
                      <w:pPr>
                        <w:rPr>
                          <w:lang w:val="en-US"/>
                        </w:rPr>
                      </w:pPr>
                    </w:p>
                    <w:p w14:paraId="43FA4404" w14:textId="77777777" w:rsidR="00150824" w:rsidRPr="00B94674" w:rsidRDefault="00150824" w:rsidP="00204E76">
                      <w:pPr>
                        <w:pStyle w:val="Ttulo1"/>
                        <w:rPr>
                          <w:lang w:val="en-US"/>
                        </w:rPr>
                      </w:pPr>
                    </w:p>
                    <w:p w14:paraId="73102830" w14:textId="77777777" w:rsidR="00150824" w:rsidRPr="00B94674" w:rsidRDefault="00150824">
                      <w:pPr>
                        <w:rPr>
                          <w:lang w:val="en-US"/>
                        </w:rPr>
                      </w:pPr>
                    </w:p>
                    <w:p w14:paraId="4DE2B85E" w14:textId="77777777" w:rsidR="00150824" w:rsidRPr="00B94674" w:rsidRDefault="00150824" w:rsidP="00204E76">
                      <w:pPr>
                        <w:pStyle w:val="Ttulo1"/>
                        <w:rPr>
                          <w:lang w:val="en-US"/>
                        </w:rPr>
                      </w:pPr>
                    </w:p>
                    <w:p w14:paraId="0DC7BC9A" w14:textId="77777777" w:rsidR="00150824" w:rsidRPr="00B94674" w:rsidRDefault="00150824">
                      <w:pPr>
                        <w:rPr>
                          <w:lang w:val="en-US"/>
                        </w:rPr>
                      </w:pPr>
                    </w:p>
                    <w:p w14:paraId="429B1A3D" w14:textId="77777777" w:rsidR="00150824" w:rsidRPr="00B94674" w:rsidRDefault="00150824" w:rsidP="00204E76">
                      <w:pPr>
                        <w:pStyle w:val="Ttulo1"/>
                        <w:rPr>
                          <w:lang w:val="en-US"/>
                        </w:rPr>
                      </w:pPr>
                    </w:p>
                    <w:p w14:paraId="534A7C23" w14:textId="77777777" w:rsidR="00150824" w:rsidRPr="00B94674" w:rsidRDefault="00150824">
                      <w:pPr>
                        <w:rPr>
                          <w:lang w:val="en-US"/>
                        </w:rPr>
                      </w:pPr>
                    </w:p>
                    <w:p w14:paraId="6B892CB8" w14:textId="77777777" w:rsidR="00150824" w:rsidRPr="00B94674" w:rsidRDefault="00150824" w:rsidP="00204E76">
                      <w:pPr>
                        <w:pStyle w:val="Ttulo1"/>
                        <w:rPr>
                          <w:lang w:val="en-US"/>
                        </w:rPr>
                      </w:pPr>
                    </w:p>
                    <w:p w14:paraId="08857F2A" w14:textId="77777777" w:rsidR="00150824" w:rsidRPr="00B94674" w:rsidRDefault="00150824">
                      <w:pPr>
                        <w:rPr>
                          <w:lang w:val="en-US"/>
                        </w:rPr>
                      </w:pPr>
                    </w:p>
                    <w:p w14:paraId="046C2C87" w14:textId="77777777" w:rsidR="00150824" w:rsidRPr="00B94674" w:rsidRDefault="00150824" w:rsidP="00204E76">
                      <w:pPr>
                        <w:pStyle w:val="Ttulo1"/>
                        <w:rPr>
                          <w:lang w:val="en-US"/>
                        </w:rPr>
                      </w:pPr>
                    </w:p>
                    <w:p w14:paraId="44F4E859" w14:textId="77777777" w:rsidR="00150824" w:rsidRPr="00B94674" w:rsidRDefault="00150824">
                      <w:pPr>
                        <w:rPr>
                          <w:lang w:val="en-US"/>
                        </w:rPr>
                      </w:pPr>
                    </w:p>
                    <w:p w14:paraId="028265BE" w14:textId="77777777" w:rsidR="00150824" w:rsidRPr="00B94674" w:rsidRDefault="00150824" w:rsidP="00204E76">
                      <w:pPr>
                        <w:pStyle w:val="Ttulo1"/>
                        <w:rPr>
                          <w:lang w:val="en-US"/>
                        </w:rPr>
                      </w:pPr>
                    </w:p>
                    <w:p w14:paraId="5F85E178" w14:textId="77777777" w:rsidR="00150824" w:rsidRPr="00B94674" w:rsidRDefault="00150824">
                      <w:pPr>
                        <w:rPr>
                          <w:lang w:val="en-US"/>
                        </w:rPr>
                      </w:pPr>
                    </w:p>
                    <w:p w14:paraId="2E27A252" w14:textId="77777777" w:rsidR="00150824" w:rsidRPr="00B94674" w:rsidRDefault="00150824" w:rsidP="00204E76">
                      <w:pPr>
                        <w:pStyle w:val="Ttulo1"/>
                        <w:rPr>
                          <w:lang w:val="en-US"/>
                        </w:rPr>
                      </w:pPr>
                    </w:p>
                    <w:p w14:paraId="418AF995" w14:textId="77777777" w:rsidR="00A5206C" w:rsidRDefault="00A5206C"/>
                    <w:p w14:paraId="0B95A226" w14:textId="77777777" w:rsidR="00150824" w:rsidRPr="00B94674" w:rsidRDefault="00150824" w:rsidP="00204E76">
                      <w:pPr>
                        <w:pStyle w:val="Ttulo1"/>
                        <w:rPr>
                          <w:lang w:val="en-US"/>
                        </w:rPr>
                      </w:pPr>
                    </w:p>
                    <w:p w14:paraId="067A3731" w14:textId="77777777" w:rsidR="00150824" w:rsidRPr="00B94674" w:rsidRDefault="00150824">
                      <w:pPr>
                        <w:rPr>
                          <w:lang w:val="en-US"/>
                        </w:rPr>
                      </w:pPr>
                    </w:p>
                    <w:p w14:paraId="19A40CCC" w14:textId="77777777" w:rsidR="00150824" w:rsidRPr="00B94674" w:rsidRDefault="00150824" w:rsidP="00204E76">
                      <w:pPr>
                        <w:pStyle w:val="Ttulo1"/>
                        <w:rPr>
                          <w:lang w:val="en-US"/>
                        </w:rPr>
                      </w:pPr>
                    </w:p>
                    <w:p w14:paraId="458BB837" w14:textId="77777777" w:rsidR="00150824" w:rsidRPr="00B94674" w:rsidRDefault="00150824">
                      <w:pPr>
                        <w:rPr>
                          <w:lang w:val="en-US"/>
                        </w:rPr>
                      </w:pPr>
                    </w:p>
                    <w:p w14:paraId="1C26E21C" w14:textId="77777777" w:rsidR="00150824" w:rsidRPr="00B94674" w:rsidRDefault="00150824" w:rsidP="00204E76">
                      <w:pPr>
                        <w:pStyle w:val="Ttulo1"/>
                        <w:rPr>
                          <w:lang w:val="en-US"/>
                        </w:rPr>
                      </w:pPr>
                    </w:p>
                    <w:p w14:paraId="1ABD14A1" w14:textId="77777777" w:rsidR="00150824" w:rsidRPr="00B94674" w:rsidRDefault="00150824">
                      <w:pPr>
                        <w:rPr>
                          <w:lang w:val="en-US"/>
                        </w:rPr>
                      </w:pPr>
                    </w:p>
                    <w:p w14:paraId="62CD30C3" w14:textId="77777777" w:rsidR="00150824" w:rsidRPr="00B94674" w:rsidRDefault="00150824" w:rsidP="00204E76">
                      <w:pPr>
                        <w:pStyle w:val="Ttulo1"/>
                        <w:rPr>
                          <w:lang w:val="en-US"/>
                        </w:rPr>
                      </w:pPr>
                    </w:p>
                    <w:p w14:paraId="74D4A598" w14:textId="77777777" w:rsidR="00150824" w:rsidRPr="00B94674" w:rsidRDefault="00150824">
                      <w:pPr>
                        <w:rPr>
                          <w:lang w:val="en-US"/>
                        </w:rPr>
                      </w:pPr>
                    </w:p>
                    <w:p w14:paraId="1CE1A29F" w14:textId="77777777" w:rsidR="00150824" w:rsidRPr="00B94674" w:rsidRDefault="00150824" w:rsidP="00204E76">
                      <w:pPr>
                        <w:pStyle w:val="Ttulo1"/>
                        <w:rPr>
                          <w:lang w:val="en-US"/>
                        </w:rPr>
                      </w:pPr>
                    </w:p>
                    <w:p w14:paraId="17285E8B" w14:textId="77777777" w:rsidR="00150824" w:rsidRPr="00B94674" w:rsidRDefault="00150824">
                      <w:pPr>
                        <w:rPr>
                          <w:lang w:val="en-US"/>
                        </w:rPr>
                      </w:pPr>
                    </w:p>
                    <w:p w14:paraId="02BFB77E" w14:textId="77777777" w:rsidR="00150824" w:rsidRPr="00B94674" w:rsidRDefault="00150824" w:rsidP="00204E76">
                      <w:pPr>
                        <w:pStyle w:val="Ttulo1"/>
                        <w:rPr>
                          <w:lang w:val="en-US"/>
                        </w:rPr>
                      </w:pPr>
                    </w:p>
                    <w:p w14:paraId="0FEF0AB5" w14:textId="77777777" w:rsidR="00150824" w:rsidRPr="00B94674" w:rsidRDefault="00150824">
                      <w:pPr>
                        <w:rPr>
                          <w:lang w:val="en-US"/>
                        </w:rPr>
                      </w:pPr>
                    </w:p>
                    <w:p w14:paraId="607A827E" w14:textId="77777777" w:rsidR="00150824" w:rsidRPr="00B94674" w:rsidRDefault="00150824" w:rsidP="00204E76">
                      <w:pPr>
                        <w:pStyle w:val="Ttulo1"/>
                        <w:rPr>
                          <w:lang w:val="en-US"/>
                        </w:rPr>
                      </w:pPr>
                    </w:p>
                    <w:p w14:paraId="56ED0A37" w14:textId="77777777" w:rsidR="00150824" w:rsidRPr="00B94674" w:rsidRDefault="00150824">
                      <w:pPr>
                        <w:rPr>
                          <w:lang w:val="en-US"/>
                        </w:rPr>
                      </w:pPr>
                    </w:p>
                    <w:p w14:paraId="5EADD624" w14:textId="77777777" w:rsidR="00150824" w:rsidRPr="00B94674" w:rsidRDefault="00150824" w:rsidP="00204E76">
                      <w:pPr>
                        <w:pStyle w:val="Ttulo1"/>
                        <w:rPr>
                          <w:lang w:val="en-US"/>
                        </w:rPr>
                      </w:pPr>
                    </w:p>
                    <w:p w14:paraId="4DFD0E13" w14:textId="77777777" w:rsidR="00150824" w:rsidRPr="00B94674" w:rsidRDefault="00150824">
                      <w:pPr>
                        <w:rPr>
                          <w:lang w:val="en-US"/>
                        </w:rPr>
                      </w:pPr>
                    </w:p>
                    <w:p w14:paraId="0011D76E" w14:textId="77777777" w:rsidR="00150824" w:rsidRPr="00B94674" w:rsidRDefault="00150824" w:rsidP="00204E76">
                      <w:pPr>
                        <w:pStyle w:val="Ttulo1"/>
                        <w:rPr>
                          <w:lang w:val="en-US"/>
                        </w:rPr>
                      </w:pPr>
                    </w:p>
                    <w:p w14:paraId="47825959" w14:textId="77777777" w:rsidR="00150824" w:rsidRPr="00B94674" w:rsidRDefault="00150824">
                      <w:pPr>
                        <w:rPr>
                          <w:lang w:val="en-US"/>
                        </w:rPr>
                      </w:pPr>
                    </w:p>
                    <w:p w14:paraId="6EAA829F" w14:textId="77777777" w:rsidR="00150824" w:rsidRPr="00B94674" w:rsidRDefault="00150824" w:rsidP="00204E76">
                      <w:pPr>
                        <w:pStyle w:val="Ttulo1"/>
                        <w:rPr>
                          <w:lang w:val="en-US"/>
                        </w:rPr>
                      </w:pPr>
                    </w:p>
                    <w:p w14:paraId="1E620CB1" w14:textId="77777777" w:rsidR="00150824" w:rsidRPr="00B94674" w:rsidRDefault="00150824">
                      <w:pPr>
                        <w:rPr>
                          <w:lang w:val="en-US"/>
                        </w:rPr>
                      </w:pPr>
                    </w:p>
                    <w:p w14:paraId="328DB0C0" w14:textId="77777777" w:rsidR="00150824" w:rsidRPr="00B94674" w:rsidRDefault="00150824" w:rsidP="00204E76">
                      <w:pPr>
                        <w:pStyle w:val="Ttulo1"/>
                        <w:rPr>
                          <w:lang w:val="en-US"/>
                        </w:rPr>
                      </w:pPr>
                    </w:p>
                    <w:p w14:paraId="00C29669" w14:textId="77777777" w:rsidR="00150824" w:rsidRPr="00B94674" w:rsidRDefault="00150824">
                      <w:pPr>
                        <w:rPr>
                          <w:lang w:val="en-US"/>
                        </w:rPr>
                      </w:pPr>
                    </w:p>
                    <w:p w14:paraId="4410F9C2" w14:textId="77777777" w:rsidR="00150824" w:rsidRPr="00B94674" w:rsidRDefault="00150824" w:rsidP="00204E76">
                      <w:pPr>
                        <w:pStyle w:val="Ttulo1"/>
                        <w:rPr>
                          <w:lang w:val="en-US"/>
                        </w:rPr>
                      </w:pPr>
                    </w:p>
                    <w:p w14:paraId="5A4A697C" w14:textId="77777777" w:rsidR="00150824" w:rsidRPr="00B94674" w:rsidRDefault="00150824">
                      <w:pPr>
                        <w:rPr>
                          <w:lang w:val="en-US"/>
                        </w:rPr>
                      </w:pPr>
                    </w:p>
                    <w:p w14:paraId="73BD8F76" w14:textId="77777777" w:rsidR="00150824" w:rsidRPr="00B94674" w:rsidRDefault="00150824" w:rsidP="00204E76">
                      <w:pPr>
                        <w:pStyle w:val="Ttulo1"/>
                        <w:rPr>
                          <w:lang w:val="en-US"/>
                        </w:rPr>
                      </w:pPr>
                    </w:p>
                    <w:p w14:paraId="4A35A4C4" w14:textId="77777777" w:rsidR="00150824" w:rsidRPr="00B94674" w:rsidRDefault="00150824">
                      <w:pPr>
                        <w:rPr>
                          <w:lang w:val="en-US"/>
                        </w:rPr>
                      </w:pPr>
                    </w:p>
                    <w:p w14:paraId="06FED9A2" w14:textId="77777777" w:rsidR="00150824" w:rsidRPr="00B94674" w:rsidRDefault="00150824" w:rsidP="00204E76">
                      <w:pPr>
                        <w:pStyle w:val="Ttulo1"/>
                        <w:rPr>
                          <w:lang w:val="en-US"/>
                        </w:rPr>
                      </w:pPr>
                    </w:p>
                    <w:p w14:paraId="79EFDAF0" w14:textId="77777777" w:rsidR="00150824" w:rsidRPr="00B94674" w:rsidRDefault="00150824">
                      <w:pPr>
                        <w:rPr>
                          <w:lang w:val="en-US"/>
                        </w:rPr>
                      </w:pPr>
                    </w:p>
                    <w:p w14:paraId="01AF2725" w14:textId="77777777" w:rsidR="00150824" w:rsidRPr="00B94674" w:rsidRDefault="00150824" w:rsidP="00204E76">
                      <w:pPr>
                        <w:pStyle w:val="Ttulo1"/>
                        <w:rPr>
                          <w:lang w:val="en-US"/>
                        </w:rPr>
                      </w:pPr>
                    </w:p>
                    <w:p w14:paraId="377D76F5" w14:textId="77777777" w:rsidR="00150824" w:rsidRPr="00B94674" w:rsidRDefault="00150824">
                      <w:pPr>
                        <w:rPr>
                          <w:lang w:val="en-US"/>
                        </w:rPr>
                      </w:pPr>
                    </w:p>
                    <w:p w14:paraId="6349578A" w14:textId="77777777" w:rsidR="00150824" w:rsidRPr="00B94674" w:rsidRDefault="00150824" w:rsidP="00204E76">
                      <w:pPr>
                        <w:pStyle w:val="Ttulo1"/>
                        <w:rPr>
                          <w:lang w:val="en-US"/>
                        </w:rPr>
                      </w:pPr>
                    </w:p>
                    <w:p w14:paraId="0FB0455E" w14:textId="77777777" w:rsidR="00150824" w:rsidRPr="00B94674" w:rsidRDefault="00150824">
                      <w:pPr>
                        <w:rPr>
                          <w:lang w:val="en-US"/>
                        </w:rPr>
                      </w:pPr>
                    </w:p>
                    <w:p w14:paraId="7861E0C4" w14:textId="77777777" w:rsidR="00150824" w:rsidRPr="00B94674" w:rsidRDefault="00150824" w:rsidP="00204E76">
                      <w:pPr>
                        <w:pStyle w:val="Ttulo1"/>
                        <w:rPr>
                          <w:lang w:val="en-US"/>
                        </w:rPr>
                      </w:pPr>
                    </w:p>
                    <w:p w14:paraId="5DF8B331" w14:textId="77777777" w:rsidR="00150824" w:rsidRPr="00B94674" w:rsidRDefault="00150824">
                      <w:pPr>
                        <w:rPr>
                          <w:lang w:val="en-US"/>
                        </w:rPr>
                      </w:pPr>
                    </w:p>
                    <w:p w14:paraId="28FF3F89" w14:textId="77777777" w:rsidR="00150824" w:rsidRPr="00B94674" w:rsidRDefault="00150824" w:rsidP="00204E76">
                      <w:pPr>
                        <w:pStyle w:val="Ttulo1"/>
                        <w:rPr>
                          <w:lang w:val="en-US"/>
                        </w:rPr>
                      </w:pPr>
                    </w:p>
                    <w:p w14:paraId="6335315A" w14:textId="77777777" w:rsidR="00150824" w:rsidRPr="00B94674" w:rsidRDefault="00150824">
                      <w:pPr>
                        <w:rPr>
                          <w:lang w:val="en-US"/>
                        </w:rPr>
                      </w:pPr>
                    </w:p>
                    <w:p w14:paraId="0AB32796" w14:textId="77777777" w:rsidR="00150824" w:rsidRPr="00B94674" w:rsidRDefault="00150824" w:rsidP="00204E76">
                      <w:pPr>
                        <w:pStyle w:val="Ttulo1"/>
                        <w:rPr>
                          <w:lang w:val="en-US"/>
                        </w:rPr>
                      </w:pPr>
                    </w:p>
                    <w:p w14:paraId="16024976" w14:textId="77777777" w:rsidR="00150824" w:rsidRPr="00B94674" w:rsidRDefault="00150824">
                      <w:pPr>
                        <w:rPr>
                          <w:lang w:val="en-US"/>
                        </w:rPr>
                      </w:pPr>
                    </w:p>
                    <w:p w14:paraId="70C8EE89" w14:textId="77777777" w:rsidR="00150824" w:rsidRPr="00B94674" w:rsidRDefault="00150824" w:rsidP="00204E76">
                      <w:pPr>
                        <w:pStyle w:val="Ttulo1"/>
                        <w:rPr>
                          <w:lang w:val="en-US"/>
                        </w:rPr>
                      </w:pPr>
                    </w:p>
                    <w:p w14:paraId="6773E039" w14:textId="77777777" w:rsidR="00150824" w:rsidRPr="00B94674" w:rsidRDefault="00150824">
                      <w:pPr>
                        <w:rPr>
                          <w:lang w:val="en-US"/>
                        </w:rPr>
                      </w:pPr>
                    </w:p>
                    <w:p w14:paraId="636DDE9F" w14:textId="77777777" w:rsidR="00150824" w:rsidRPr="00B94674" w:rsidRDefault="00150824" w:rsidP="00204E76">
                      <w:pPr>
                        <w:pStyle w:val="Ttulo1"/>
                        <w:rPr>
                          <w:lang w:val="en-US"/>
                        </w:rPr>
                      </w:pPr>
                    </w:p>
                    <w:p w14:paraId="09025388" w14:textId="77777777" w:rsidR="00150824" w:rsidRPr="00B94674" w:rsidRDefault="00150824">
                      <w:pPr>
                        <w:rPr>
                          <w:lang w:val="en-US"/>
                        </w:rPr>
                      </w:pPr>
                    </w:p>
                    <w:p w14:paraId="394B2CBF" w14:textId="77777777" w:rsidR="00150824" w:rsidRPr="00B94674" w:rsidRDefault="00150824" w:rsidP="00204E76">
                      <w:pPr>
                        <w:pStyle w:val="Ttulo1"/>
                        <w:rPr>
                          <w:lang w:val="en-US"/>
                        </w:rPr>
                      </w:pPr>
                    </w:p>
                    <w:p w14:paraId="140078E6" w14:textId="77777777" w:rsidR="00150824" w:rsidRPr="00B94674" w:rsidRDefault="00150824">
                      <w:pPr>
                        <w:rPr>
                          <w:lang w:val="en-US"/>
                        </w:rPr>
                      </w:pPr>
                    </w:p>
                    <w:p w14:paraId="712ADD67" w14:textId="77777777" w:rsidR="00150824" w:rsidRPr="00B94674" w:rsidRDefault="00150824" w:rsidP="00204E76">
                      <w:pPr>
                        <w:pStyle w:val="Ttulo1"/>
                        <w:rPr>
                          <w:lang w:val="en-US"/>
                        </w:rPr>
                      </w:pPr>
                    </w:p>
                    <w:p w14:paraId="147CAE0F" w14:textId="77777777" w:rsidR="00150824" w:rsidRPr="00B94674" w:rsidRDefault="00150824">
                      <w:pPr>
                        <w:rPr>
                          <w:lang w:val="en-US"/>
                        </w:rPr>
                      </w:pPr>
                    </w:p>
                    <w:p w14:paraId="0E2E2FD2" w14:textId="77777777" w:rsidR="00150824" w:rsidRPr="00B94674" w:rsidRDefault="00150824" w:rsidP="00204E76">
                      <w:pPr>
                        <w:pStyle w:val="Ttulo1"/>
                        <w:rPr>
                          <w:lang w:val="en-US"/>
                        </w:rPr>
                      </w:pPr>
                    </w:p>
                    <w:p w14:paraId="1CED51E0" w14:textId="77777777" w:rsidR="00150824" w:rsidRPr="00B94674" w:rsidRDefault="00150824">
                      <w:pPr>
                        <w:rPr>
                          <w:lang w:val="en-US"/>
                        </w:rPr>
                      </w:pPr>
                    </w:p>
                    <w:p w14:paraId="576AB5E5" w14:textId="77777777" w:rsidR="00150824" w:rsidRPr="00B94674" w:rsidRDefault="00150824" w:rsidP="00204E76">
                      <w:pPr>
                        <w:pStyle w:val="Ttulo1"/>
                        <w:rPr>
                          <w:lang w:val="en-US"/>
                        </w:rPr>
                      </w:pPr>
                    </w:p>
                    <w:p w14:paraId="33D102E2" w14:textId="77777777" w:rsidR="00150824" w:rsidRPr="00B94674" w:rsidRDefault="00150824">
                      <w:pPr>
                        <w:rPr>
                          <w:lang w:val="en-US"/>
                        </w:rPr>
                      </w:pPr>
                    </w:p>
                    <w:p w14:paraId="74687921" w14:textId="77777777" w:rsidR="00150824" w:rsidRPr="00B94674" w:rsidRDefault="00150824" w:rsidP="00204E76">
                      <w:pPr>
                        <w:pStyle w:val="Ttulo1"/>
                        <w:rPr>
                          <w:lang w:val="en-US"/>
                        </w:rPr>
                      </w:pPr>
                    </w:p>
                    <w:p w14:paraId="66FBEFCE" w14:textId="77777777" w:rsidR="00150824" w:rsidRPr="00B94674" w:rsidRDefault="00150824">
                      <w:pPr>
                        <w:rPr>
                          <w:lang w:val="en-US"/>
                        </w:rPr>
                      </w:pPr>
                    </w:p>
                    <w:p w14:paraId="6A2BA5BF" w14:textId="77777777" w:rsidR="00150824" w:rsidRPr="00B94674" w:rsidRDefault="00150824" w:rsidP="00204E76">
                      <w:pPr>
                        <w:pStyle w:val="Ttulo1"/>
                        <w:rPr>
                          <w:lang w:val="en-US"/>
                        </w:rPr>
                      </w:pPr>
                    </w:p>
                    <w:p w14:paraId="27829084" w14:textId="77777777" w:rsidR="00150824" w:rsidRPr="00B94674" w:rsidRDefault="00150824">
                      <w:pPr>
                        <w:rPr>
                          <w:lang w:val="en-US"/>
                        </w:rPr>
                      </w:pPr>
                    </w:p>
                    <w:p w14:paraId="56EEE2A8" w14:textId="77777777" w:rsidR="00150824" w:rsidRPr="00B94674" w:rsidRDefault="00150824" w:rsidP="00204E76">
                      <w:pPr>
                        <w:pStyle w:val="Ttulo1"/>
                        <w:rPr>
                          <w:lang w:val="en-US"/>
                        </w:rPr>
                      </w:pPr>
                    </w:p>
                    <w:p w14:paraId="257A248B" w14:textId="77777777" w:rsidR="00150824" w:rsidRPr="00B94674" w:rsidRDefault="00150824">
                      <w:pPr>
                        <w:rPr>
                          <w:lang w:val="en-US"/>
                        </w:rPr>
                      </w:pPr>
                    </w:p>
                    <w:p w14:paraId="59D8B658" w14:textId="77777777" w:rsidR="00150824" w:rsidRPr="00B94674" w:rsidRDefault="00150824" w:rsidP="00204E76">
                      <w:pPr>
                        <w:pStyle w:val="Ttulo1"/>
                        <w:rPr>
                          <w:lang w:val="en-US"/>
                        </w:rPr>
                      </w:pPr>
                    </w:p>
                    <w:p w14:paraId="69D8439B" w14:textId="77777777" w:rsidR="00150824" w:rsidRPr="00B94674" w:rsidRDefault="00150824">
                      <w:pPr>
                        <w:rPr>
                          <w:lang w:val="en-US"/>
                        </w:rPr>
                      </w:pPr>
                    </w:p>
                    <w:p w14:paraId="28A671E5" w14:textId="77777777" w:rsidR="00150824" w:rsidRPr="00B94674" w:rsidRDefault="00150824" w:rsidP="00204E76">
                      <w:pPr>
                        <w:pStyle w:val="Ttulo1"/>
                        <w:rPr>
                          <w:lang w:val="en-US"/>
                        </w:rPr>
                      </w:pPr>
                    </w:p>
                    <w:p w14:paraId="146C16D7" w14:textId="77777777" w:rsidR="00150824" w:rsidRPr="00B94674" w:rsidRDefault="00150824">
                      <w:pPr>
                        <w:rPr>
                          <w:lang w:val="en-US"/>
                        </w:rPr>
                      </w:pPr>
                    </w:p>
                    <w:p w14:paraId="11B4F5DF" w14:textId="77777777" w:rsidR="00150824" w:rsidRPr="00B94674" w:rsidRDefault="00150824" w:rsidP="00204E76">
                      <w:pPr>
                        <w:pStyle w:val="Ttulo1"/>
                        <w:rPr>
                          <w:lang w:val="en-US"/>
                        </w:rPr>
                      </w:pPr>
                    </w:p>
                    <w:p w14:paraId="66493597" w14:textId="77777777" w:rsidR="00150824" w:rsidRPr="00B94674" w:rsidRDefault="00150824">
                      <w:pPr>
                        <w:rPr>
                          <w:lang w:val="en-US"/>
                        </w:rPr>
                      </w:pPr>
                    </w:p>
                    <w:p w14:paraId="2199C9EF" w14:textId="77777777" w:rsidR="00150824" w:rsidRPr="00B94674" w:rsidRDefault="00150824" w:rsidP="00204E76">
                      <w:pPr>
                        <w:pStyle w:val="Ttulo1"/>
                        <w:rPr>
                          <w:lang w:val="en-US"/>
                        </w:rPr>
                      </w:pPr>
                    </w:p>
                    <w:p w14:paraId="23E494C4" w14:textId="77777777" w:rsidR="00150824" w:rsidRPr="00B94674" w:rsidRDefault="00150824">
                      <w:pPr>
                        <w:rPr>
                          <w:lang w:val="en-US"/>
                        </w:rPr>
                      </w:pPr>
                    </w:p>
                    <w:p w14:paraId="132BECDC" w14:textId="77777777" w:rsidR="00150824" w:rsidRPr="00B94674" w:rsidRDefault="00150824" w:rsidP="00204E76">
                      <w:pPr>
                        <w:pStyle w:val="Ttulo1"/>
                        <w:rPr>
                          <w:lang w:val="en-US"/>
                        </w:rPr>
                      </w:pPr>
                    </w:p>
                    <w:p w14:paraId="172A7C9B" w14:textId="77777777" w:rsidR="00150824" w:rsidRPr="00B94674" w:rsidRDefault="00150824">
                      <w:pPr>
                        <w:rPr>
                          <w:lang w:val="en-US"/>
                        </w:rPr>
                      </w:pPr>
                    </w:p>
                    <w:p w14:paraId="53FB0120" w14:textId="77777777" w:rsidR="00150824" w:rsidRPr="00B94674" w:rsidRDefault="00150824" w:rsidP="00204E76">
                      <w:pPr>
                        <w:pStyle w:val="Ttulo1"/>
                        <w:rPr>
                          <w:lang w:val="en-US"/>
                        </w:rPr>
                      </w:pPr>
                    </w:p>
                    <w:p w14:paraId="5F671904" w14:textId="77777777" w:rsidR="00150824" w:rsidRPr="00B94674" w:rsidRDefault="00150824">
                      <w:pPr>
                        <w:rPr>
                          <w:lang w:val="en-US"/>
                        </w:rPr>
                      </w:pPr>
                    </w:p>
                    <w:p w14:paraId="113799FA" w14:textId="77777777" w:rsidR="00150824" w:rsidRPr="00B94674" w:rsidRDefault="00150824" w:rsidP="00204E76">
                      <w:pPr>
                        <w:pStyle w:val="Ttulo1"/>
                        <w:rPr>
                          <w:lang w:val="en-US"/>
                        </w:rPr>
                      </w:pPr>
                    </w:p>
                    <w:p w14:paraId="1D1AD866" w14:textId="77777777" w:rsidR="00150824" w:rsidRPr="00B94674" w:rsidRDefault="00150824">
                      <w:pPr>
                        <w:rPr>
                          <w:lang w:val="en-US"/>
                        </w:rPr>
                      </w:pPr>
                    </w:p>
                    <w:p w14:paraId="29EC8CF5" w14:textId="77777777" w:rsidR="00150824" w:rsidRPr="00B94674" w:rsidRDefault="00150824" w:rsidP="00204E76">
                      <w:pPr>
                        <w:pStyle w:val="Ttulo1"/>
                        <w:rPr>
                          <w:lang w:val="en-US"/>
                        </w:rPr>
                      </w:pPr>
                    </w:p>
                    <w:p w14:paraId="72E86CEA" w14:textId="77777777" w:rsidR="00150824" w:rsidRPr="00B94674" w:rsidRDefault="00150824">
                      <w:pPr>
                        <w:rPr>
                          <w:lang w:val="en-US"/>
                        </w:rPr>
                      </w:pPr>
                    </w:p>
                    <w:p w14:paraId="59A74C03" w14:textId="77777777" w:rsidR="00150824" w:rsidRPr="00B94674" w:rsidRDefault="00150824" w:rsidP="00204E76">
                      <w:pPr>
                        <w:pStyle w:val="Ttulo1"/>
                        <w:rPr>
                          <w:lang w:val="en-US"/>
                        </w:rPr>
                      </w:pPr>
                    </w:p>
                    <w:p w14:paraId="021BE470" w14:textId="77777777" w:rsidR="00150824" w:rsidRPr="00B94674" w:rsidRDefault="00150824">
                      <w:pPr>
                        <w:rPr>
                          <w:lang w:val="en-US"/>
                        </w:rPr>
                      </w:pPr>
                    </w:p>
                    <w:p w14:paraId="03174BE5" w14:textId="77777777" w:rsidR="00150824" w:rsidRPr="00B94674" w:rsidRDefault="00150824" w:rsidP="00204E76">
                      <w:pPr>
                        <w:pStyle w:val="Ttulo1"/>
                        <w:rPr>
                          <w:lang w:val="en-US"/>
                        </w:rPr>
                      </w:pPr>
                    </w:p>
                    <w:p w14:paraId="2FC7544E" w14:textId="77777777" w:rsidR="00150824" w:rsidRPr="00B94674" w:rsidRDefault="00150824">
                      <w:pPr>
                        <w:rPr>
                          <w:lang w:val="en-US"/>
                        </w:rPr>
                      </w:pPr>
                    </w:p>
                    <w:p w14:paraId="0CFA0316" w14:textId="77777777" w:rsidR="00150824" w:rsidRPr="00B94674" w:rsidRDefault="00150824" w:rsidP="00204E76">
                      <w:pPr>
                        <w:pStyle w:val="Ttulo1"/>
                        <w:rPr>
                          <w:lang w:val="en-US"/>
                        </w:rPr>
                      </w:pPr>
                    </w:p>
                    <w:p w14:paraId="6E550B27" w14:textId="77777777" w:rsidR="00150824" w:rsidRPr="00B94674" w:rsidRDefault="00150824">
                      <w:pPr>
                        <w:rPr>
                          <w:lang w:val="en-US"/>
                        </w:rPr>
                      </w:pPr>
                    </w:p>
                    <w:p w14:paraId="4F99BECB" w14:textId="77777777" w:rsidR="00150824" w:rsidRPr="00B94674" w:rsidRDefault="00150824" w:rsidP="00204E76">
                      <w:pPr>
                        <w:pStyle w:val="Ttulo1"/>
                        <w:rPr>
                          <w:lang w:val="en-US"/>
                        </w:rPr>
                      </w:pPr>
                    </w:p>
                    <w:p w14:paraId="583953AD" w14:textId="77777777" w:rsidR="00150824" w:rsidRPr="00B94674" w:rsidRDefault="00150824">
                      <w:pPr>
                        <w:rPr>
                          <w:lang w:val="en-US"/>
                        </w:rPr>
                      </w:pPr>
                    </w:p>
                    <w:p w14:paraId="2A4BFD33" w14:textId="77777777" w:rsidR="00150824" w:rsidRPr="00B94674" w:rsidRDefault="00150824" w:rsidP="00204E76">
                      <w:pPr>
                        <w:pStyle w:val="Ttulo1"/>
                        <w:rPr>
                          <w:lang w:val="en-US"/>
                        </w:rPr>
                      </w:pPr>
                    </w:p>
                    <w:p w14:paraId="403D4FD7" w14:textId="77777777" w:rsidR="00150824" w:rsidRPr="00B94674" w:rsidRDefault="00150824">
                      <w:pPr>
                        <w:rPr>
                          <w:lang w:val="en-US"/>
                        </w:rPr>
                      </w:pPr>
                    </w:p>
                    <w:p w14:paraId="0B2CBB6F" w14:textId="77777777" w:rsidR="00150824" w:rsidRPr="00B94674" w:rsidRDefault="00150824" w:rsidP="00204E76">
                      <w:pPr>
                        <w:pStyle w:val="Ttulo1"/>
                        <w:rPr>
                          <w:lang w:val="en-US"/>
                        </w:rPr>
                      </w:pPr>
                    </w:p>
                    <w:p w14:paraId="4E1F3A02" w14:textId="77777777" w:rsidR="00150824" w:rsidRPr="00B94674" w:rsidRDefault="00150824">
                      <w:pPr>
                        <w:rPr>
                          <w:lang w:val="en-US"/>
                        </w:rPr>
                      </w:pPr>
                    </w:p>
                    <w:p w14:paraId="1F0150C5" w14:textId="77777777" w:rsidR="00150824" w:rsidRPr="00B94674" w:rsidRDefault="00150824" w:rsidP="00204E76">
                      <w:pPr>
                        <w:pStyle w:val="Ttulo1"/>
                        <w:rPr>
                          <w:lang w:val="en-US"/>
                        </w:rPr>
                      </w:pPr>
                    </w:p>
                    <w:p w14:paraId="10845A94" w14:textId="77777777" w:rsidR="00150824" w:rsidRPr="00B94674" w:rsidRDefault="00150824">
                      <w:pPr>
                        <w:rPr>
                          <w:lang w:val="en-US"/>
                        </w:rPr>
                      </w:pPr>
                    </w:p>
                    <w:p w14:paraId="40939E68" w14:textId="77777777" w:rsidR="00150824" w:rsidRPr="00B94674" w:rsidRDefault="00150824" w:rsidP="00204E76">
                      <w:pPr>
                        <w:pStyle w:val="Ttulo1"/>
                        <w:rPr>
                          <w:lang w:val="en-US"/>
                        </w:rPr>
                      </w:pPr>
                    </w:p>
                    <w:p w14:paraId="7A30CFEC" w14:textId="77777777" w:rsidR="00150824" w:rsidRPr="00B94674" w:rsidRDefault="00150824">
                      <w:pPr>
                        <w:rPr>
                          <w:lang w:val="en-US"/>
                        </w:rPr>
                      </w:pPr>
                    </w:p>
                    <w:p w14:paraId="3DA59043" w14:textId="77777777" w:rsidR="00150824" w:rsidRPr="00B94674" w:rsidRDefault="00150824" w:rsidP="00204E76">
                      <w:pPr>
                        <w:pStyle w:val="Ttulo1"/>
                        <w:rPr>
                          <w:lang w:val="en-US"/>
                        </w:rPr>
                      </w:pPr>
                    </w:p>
                    <w:p w14:paraId="139C3A2D" w14:textId="77777777" w:rsidR="00150824" w:rsidRPr="00B94674" w:rsidRDefault="00150824">
                      <w:pPr>
                        <w:rPr>
                          <w:lang w:val="en-US"/>
                        </w:rPr>
                      </w:pPr>
                    </w:p>
                    <w:p w14:paraId="6B709009" w14:textId="77777777" w:rsidR="00150824" w:rsidRPr="00B94674" w:rsidRDefault="00150824" w:rsidP="00204E76">
                      <w:pPr>
                        <w:pStyle w:val="Ttulo1"/>
                        <w:rPr>
                          <w:lang w:val="en-US"/>
                        </w:rPr>
                      </w:pPr>
                    </w:p>
                    <w:p w14:paraId="5852923E" w14:textId="77777777" w:rsidR="00150824" w:rsidRPr="00B94674" w:rsidRDefault="00150824">
                      <w:pPr>
                        <w:rPr>
                          <w:lang w:val="en-US"/>
                        </w:rPr>
                      </w:pPr>
                    </w:p>
                    <w:p w14:paraId="72C140CB" w14:textId="77777777" w:rsidR="00150824" w:rsidRPr="00B94674" w:rsidRDefault="00150824" w:rsidP="00204E76">
                      <w:pPr>
                        <w:pStyle w:val="Ttulo1"/>
                        <w:rPr>
                          <w:lang w:val="en-US"/>
                        </w:rPr>
                      </w:pPr>
                    </w:p>
                    <w:p w14:paraId="7ADF97A4" w14:textId="77777777" w:rsidR="00150824" w:rsidRPr="00B94674" w:rsidRDefault="00150824">
                      <w:pPr>
                        <w:rPr>
                          <w:lang w:val="en-US"/>
                        </w:rPr>
                      </w:pPr>
                    </w:p>
                    <w:p w14:paraId="6EC95DFE" w14:textId="77777777" w:rsidR="00150824" w:rsidRPr="00B94674" w:rsidRDefault="00150824" w:rsidP="00204E76">
                      <w:pPr>
                        <w:pStyle w:val="Ttulo1"/>
                        <w:rPr>
                          <w:lang w:val="en-US"/>
                        </w:rPr>
                      </w:pPr>
                    </w:p>
                    <w:p w14:paraId="3E27DD5F" w14:textId="77777777" w:rsidR="00150824" w:rsidRPr="00B94674" w:rsidRDefault="00150824">
                      <w:pPr>
                        <w:rPr>
                          <w:lang w:val="en-US"/>
                        </w:rPr>
                      </w:pPr>
                    </w:p>
                    <w:p w14:paraId="1A646858" w14:textId="77777777" w:rsidR="00150824" w:rsidRPr="00B94674" w:rsidRDefault="00150824" w:rsidP="00204E76">
                      <w:pPr>
                        <w:pStyle w:val="Ttulo1"/>
                        <w:rPr>
                          <w:lang w:val="en-US"/>
                        </w:rPr>
                      </w:pPr>
                    </w:p>
                    <w:p w14:paraId="1903C1DA" w14:textId="77777777" w:rsidR="00150824" w:rsidRPr="00B94674" w:rsidRDefault="00150824">
                      <w:pPr>
                        <w:rPr>
                          <w:lang w:val="en-US"/>
                        </w:rPr>
                      </w:pPr>
                    </w:p>
                    <w:p w14:paraId="40307F6B" w14:textId="77777777" w:rsidR="00150824" w:rsidRPr="00B94674" w:rsidRDefault="00150824" w:rsidP="00204E76">
                      <w:pPr>
                        <w:pStyle w:val="Ttulo1"/>
                        <w:rPr>
                          <w:lang w:val="en-US"/>
                        </w:rPr>
                      </w:pPr>
                    </w:p>
                    <w:p w14:paraId="1F9500B1" w14:textId="77777777" w:rsidR="00150824" w:rsidRPr="00B94674" w:rsidRDefault="00150824">
                      <w:pPr>
                        <w:rPr>
                          <w:lang w:val="en-US"/>
                        </w:rPr>
                      </w:pPr>
                    </w:p>
                    <w:p w14:paraId="32485174" w14:textId="77777777" w:rsidR="00150824" w:rsidRPr="00B94674" w:rsidRDefault="00150824" w:rsidP="00204E76">
                      <w:pPr>
                        <w:pStyle w:val="Ttulo1"/>
                        <w:rPr>
                          <w:lang w:val="en-US"/>
                        </w:rPr>
                      </w:pPr>
                    </w:p>
                    <w:p w14:paraId="1B69B01A" w14:textId="77777777" w:rsidR="00150824" w:rsidRPr="00B94674" w:rsidRDefault="00150824">
                      <w:pPr>
                        <w:rPr>
                          <w:lang w:val="en-US"/>
                        </w:rPr>
                      </w:pPr>
                    </w:p>
                    <w:p w14:paraId="40958A92" w14:textId="77777777" w:rsidR="00150824" w:rsidRPr="00B94674" w:rsidRDefault="00150824" w:rsidP="00204E76">
                      <w:pPr>
                        <w:pStyle w:val="Ttulo1"/>
                        <w:rPr>
                          <w:lang w:val="en-US"/>
                        </w:rPr>
                      </w:pPr>
                    </w:p>
                    <w:p w14:paraId="43F1D490" w14:textId="77777777" w:rsidR="00150824" w:rsidRPr="00B94674" w:rsidRDefault="00150824">
                      <w:pPr>
                        <w:rPr>
                          <w:lang w:val="en-US"/>
                        </w:rPr>
                      </w:pPr>
                    </w:p>
                    <w:p w14:paraId="2F7463C4" w14:textId="77777777" w:rsidR="00150824" w:rsidRPr="00B94674" w:rsidRDefault="00150824" w:rsidP="00204E76">
                      <w:pPr>
                        <w:pStyle w:val="Ttulo1"/>
                        <w:rPr>
                          <w:lang w:val="en-US"/>
                        </w:rPr>
                      </w:pPr>
                    </w:p>
                    <w:p w14:paraId="1F242CAC" w14:textId="77777777" w:rsidR="00150824" w:rsidRPr="00B94674" w:rsidRDefault="00150824">
                      <w:pPr>
                        <w:rPr>
                          <w:lang w:val="en-US"/>
                        </w:rPr>
                      </w:pPr>
                    </w:p>
                    <w:p w14:paraId="49D28D7D" w14:textId="77777777" w:rsidR="00150824" w:rsidRPr="00B94674" w:rsidRDefault="00150824" w:rsidP="00204E76">
                      <w:pPr>
                        <w:pStyle w:val="Ttulo1"/>
                        <w:rPr>
                          <w:lang w:val="en-US"/>
                        </w:rPr>
                      </w:pPr>
                    </w:p>
                    <w:p w14:paraId="2D8AC76F" w14:textId="77777777" w:rsidR="00150824" w:rsidRPr="00B94674" w:rsidRDefault="00150824">
                      <w:pPr>
                        <w:rPr>
                          <w:lang w:val="en-US"/>
                        </w:rPr>
                      </w:pPr>
                    </w:p>
                    <w:p w14:paraId="4011AAB1" w14:textId="77777777" w:rsidR="00150824" w:rsidRPr="00B94674" w:rsidRDefault="00150824" w:rsidP="00204E76">
                      <w:pPr>
                        <w:pStyle w:val="Ttulo1"/>
                        <w:rPr>
                          <w:lang w:val="en-US"/>
                        </w:rPr>
                      </w:pPr>
                    </w:p>
                    <w:p w14:paraId="00CE1914" w14:textId="77777777" w:rsidR="00150824" w:rsidRPr="00B94674" w:rsidRDefault="00150824">
                      <w:pPr>
                        <w:rPr>
                          <w:lang w:val="en-US"/>
                        </w:rPr>
                      </w:pPr>
                    </w:p>
                    <w:p w14:paraId="7DA4C065" w14:textId="77777777" w:rsidR="00150824" w:rsidRPr="00B94674" w:rsidRDefault="00150824" w:rsidP="00204E76">
                      <w:pPr>
                        <w:pStyle w:val="Ttulo1"/>
                        <w:rPr>
                          <w:lang w:val="en-US"/>
                        </w:rPr>
                      </w:pPr>
                    </w:p>
                    <w:p w14:paraId="3475E25F" w14:textId="77777777" w:rsidR="00150824" w:rsidRPr="00B94674" w:rsidRDefault="00150824">
                      <w:pPr>
                        <w:rPr>
                          <w:lang w:val="en-US"/>
                        </w:rPr>
                      </w:pPr>
                    </w:p>
                    <w:p w14:paraId="297A294F" w14:textId="77777777" w:rsidR="00150824" w:rsidRPr="00B94674" w:rsidRDefault="00150824" w:rsidP="00204E76">
                      <w:pPr>
                        <w:pStyle w:val="Ttulo1"/>
                        <w:rPr>
                          <w:lang w:val="en-US"/>
                        </w:rPr>
                      </w:pPr>
                    </w:p>
                    <w:p w14:paraId="4E8F8A86" w14:textId="77777777" w:rsidR="00150824" w:rsidRPr="00B94674" w:rsidRDefault="00150824">
                      <w:pPr>
                        <w:rPr>
                          <w:lang w:val="en-US"/>
                        </w:rPr>
                      </w:pPr>
                    </w:p>
                    <w:p w14:paraId="73C213D0" w14:textId="77777777" w:rsidR="00150824" w:rsidRPr="00B94674" w:rsidRDefault="00150824" w:rsidP="00204E76">
                      <w:pPr>
                        <w:pStyle w:val="Ttulo1"/>
                        <w:rPr>
                          <w:lang w:val="en-US"/>
                        </w:rPr>
                      </w:pPr>
                    </w:p>
                    <w:p w14:paraId="777F0A4B" w14:textId="77777777" w:rsidR="00150824" w:rsidRPr="00B94674" w:rsidRDefault="00150824">
                      <w:pPr>
                        <w:rPr>
                          <w:lang w:val="en-US"/>
                        </w:rPr>
                      </w:pPr>
                    </w:p>
                    <w:p w14:paraId="5FBAE9A3" w14:textId="77777777" w:rsidR="00150824" w:rsidRPr="00B94674" w:rsidRDefault="00150824" w:rsidP="00204E76">
                      <w:pPr>
                        <w:pStyle w:val="Ttulo1"/>
                        <w:rPr>
                          <w:lang w:val="en-US"/>
                        </w:rPr>
                      </w:pPr>
                    </w:p>
                    <w:p w14:paraId="20A1FEF0" w14:textId="77777777" w:rsidR="00150824" w:rsidRPr="00B94674" w:rsidRDefault="00150824">
                      <w:pPr>
                        <w:rPr>
                          <w:lang w:val="en-US"/>
                        </w:rPr>
                      </w:pPr>
                    </w:p>
                    <w:p w14:paraId="01BE062C" w14:textId="77777777" w:rsidR="00150824" w:rsidRPr="00B94674" w:rsidRDefault="00150824" w:rsidP="00204E76">
                      <w:pPr>
                        <w:pStyle w:val="Ttulo1"/>
                        <w:rPr>
                          <w:lang w:val="en-US"/>
                        </w:rPr>
                      </w:pPr>
                    </w:p>
                    <w:p w14:paraId="71FF764F" w14:textId="77777777" w:rsidR="00150824" w:rsidRPr="00B94674" w:rsidRDefault="00150824">
                      <w:pPr>
                        <w:rPr>
                          <w:lang w:val="en-US"/>
                        </w:rPr>
                      </w:pPr>
                    </w:p>
                    <w:p w14:paraId="706ABAF8" w14:textId="77777777" w:rsidR="00150824" w:rsidRPr="00B94674" w:rsidRDefault="00150824" w:rsidP="00204E76">
                      <w:pPr>
                        <w:pStyle w:val="Ttulo1"/>
                        <w:rPr>
                          <w:lang w:val="en-US"/>
                        </w:rPr>
                      </w:pPr>
                    </w:p>
                    <w:p w14:paraId="4993C031" w14:textId="77777777" w:rsidR="00150824" w:rsidRPr="00B94674" w:rsidRDefault="00150824">
                      <w:pPr>
                        <w:rPr>
                          <w:lang w:val="en-US"/>
                        </w:rPr>
                      </w:pPr>
                    </w:p>
                    <w:p w14:paraId="4440FAA2" w14:textId="77777777" w:rsidR="00150824" w:rsidRPr="00B94674" w:rsidRDefault="00150824" w:rsidP="00204E76">
                      <w:pPr>
                        <w:pStyle w:val="Ttulo1"/>
                        <w:rPr>
                          <w:lang w:val="en-US"/>
                        </w:rPr>
                      </w:pPr>
                    </w:p>
                    <w:p w14:paraId="0BDBE2BC" w14:textId="77777777" w:rsidR="00150824" w:rsidRPr="00B94674" w:rsidRDefault="00150824">
                      <w:pPr>
                        <w:rPr>
                          <w:lang w:val="en-US"/>
                        </w:rPr>
                      </w:pPr>
                    </w:p>
                    <w:p w14:paraId="0D95FD86" w14:textId="77777777" w:rsidR="00150824" w:rsidRPr="00B94674" w:rsidRDefault="00150824" w:rsidP="00204E76">
                      <w:pPr>
                        <w:pStyle w:val="Ttulo1"/>
                        <w:rPr>
                          <w:lang w:val="en-US"/>
                        </w:rPr>
                      </w:pPr>
                    </w:p>
                    <w:p w14:paraId="4E2BAC22" w14:textId="77777777" w:rsidR="00150824" w:rsidRPr="00B94674" w:rsidRDefault="00150824">
                      <w:pPr>
                        <w:rPr>
                          <w:lang w:val="en-US"/>
                        </w:rPr>
                      </w:pPr>
                    </w:p>
                    <w:p w14:paraId="7C7785DD" w14:textId="77777777" w:rsidR="00150824" w:rsidRPr="00B94674" w:rsidRDefault="00150824" w:rsidP="00204E76">
                      <w:pPr>
                        <w:pStyle w:val="Ttulo1"/>
                        <w:rPr>
                          <w:lang w:val="en-US"/>
                        </w:rPr>
                      </w:pPr>
                    </w:p>
                    <w:p w14:paraId="1057769C" w14:textId="77777777" w:rsidR="00A5206C" w:rsidRDefault="00A5206C"/>
                    <w:p w14:paraId="066DF3F3" w14:textId="77777777" w:rsidR="00150824" w:rsidRPr="00B94674" w:rsidRDefault="00150824" w:rsidP="00204E76">
                      <w:pPr>
                        <w:pStyle w:val="Ttulo1"/>
                        <w:rPr>
                          <w:lang w:val="en-US"/>
                        </w:rPr>
                      </w:pPr>
                    </w:p>
                    <w:p w14:paraId="43346A5F" w14:textId="77777777" w:rsidR="00150824" w:rsidRPr="00B94674" w:rsidRDefault="00150824">
                      <w:pPr>
                        <w:rPr>
                          <w:lang w:val="en-US"/>
                        </w:rPr>
                      </w:pPr>
                    </w:p>
                    <w:p w14:paraId="4CE1A816" w14:textId="77777777" w:rsidR="00150824" w:rsidRPr="00B94674" w:rsidRDefault="00150824" w:rsidP="00204E76">
                      <w:pPr>
                        <w:pStyle w:val="Ttulo1"/>
                        <w:rPr>
                          <w:lang w:val="en-US"/>
                        </w:rPr>
                      </w:pPr>
                    </w:p>
                    <w:p w14:paraId="07FA2B36" w14:textId="77777777" w:rsidR="00150824" w:rsidRPr="00B94674" w:rsidRDefault="00150824">
                      <w:pPr>
                        <w:rPr>
                          <w:lang w:val="en-US"/>
                        </w:rPr>
                      </w:pPr>
                    </w:p>
                    <w:p w14:paraId="23587A94" w14:textId="77777777" w:rsidR="00150824" w:rsidRPr="00B94674" w:rsidRDefault="00150824" w:rsidP="00204E76">
                      <w:pPr>
                        <w:pStyle w:val="Ttulo1"/>
                        <w:rPr>
                          <w:lang w:val="en-US"/>
                        </w:rPr>
                      </w:pPr>
                    </w:p>
                    <w:p w14:paraId="14634FF1" w14:textId="77777777" w:rsidR="00150824" w:rsidRPr="00B94674" w:rsidRDefault="00150824">
                      <w:pPr>
                        <w:rPr>
                          <w:lang w:val="en-US"/>
                        </w:rPr>
                      </w:pPr>
                    </w:p>
                    <w:p w14:paraId="40FE91AA" w14:textId="77777777" w:rsidR="00150824" w:rsidRPr="00B94674" w:rsidRDefault="00150824" w:rsidP="00204E76">
                      <w:pPr>
                        <w:pStyle w:val="Ttulo1"/>
                        <w:rPr>
                          <w:lang w:val="en-US"/>
                        </w:rPr>
                      </w:pPr>
                    </w:p>
                    <w:p w14:paraId="0126FAAF" w14:textId="77777777" w:rsidR="00150824" w:rsidRPr="00B94674" w:rsidRDefault="00150824">
                      <w:pPr>
                        <w:rPr>
                          <w:lang w:val="en-US"/>
                        </w:rPr>
                      </w:pPr>
                    </w:p>
                    <w:p w14:paraId="4F6BA978" w14:textId="77777777" w:rsidR="00150824" w:rsidRPr="00B94674" w:rsidRDefault="00150824" w:rsidP="00204E76">
                      <w:pPr>
                        <w:pStyle w:val="Ttulo1"/>
                        <w:rPr>
                          <w:lang w:val="en-US"/>
                        </w:rPr>
                      </w:pPr>
                    </w:p>
                    <w:p w14:paraId="70514CA4" w14:textId="77777777" w:rsidR="00150824" w:rsidRPr="00B94674" w:rsidRDefault="00150824">
                      <w:pPr>
                        <w:rPr>
                          <w:lang w:val="en-US"/>
                        </w:rPr>
                      </w:pPr>
                    </w:p>
                    <w:p w14:paraId="79F61208" w14:textId="77777777" w:rsidR="00150824" w:rsidRPr="00B94674" w:rsidRDefault="00150824" w:rsidP="00204E76">
                      <w:pPr>
                        <w:pStyle w:val="Ttulo1"/>
                        <w:rPr>
                          <w:lang w:val="en-US"/>
                        </w:rPr>
                      </w:pPr>
                    </w:p>
                    <w:p w14:paraId="701EB0D1" w14:textId="77777777" w:rsidR="00150824" w:rsidRPr="00B94674" w:rsidRDefault="00150824">
                      <w:pPr>
                        <w:rPr>
                          <w:lang w:val="en-US"/>
                        </w:rPr>
                      </w:pPr>
                    </w:p>
                    <w:p w14:paraId="64724220" w14:textId="77777777" w:rsidR="00150824" w:rsidRPr="00B94674" w:rsidRDefault="00150824" w:rsidP="00204E76">
                      <w:pPr>
                        <w:pStyle w:val="Ttulo1"/>
                        <w:rPr>
                          <w:lang w:val="en-US"/>
                        </w:rPr>
                      </w:pPr>
                    </w:p>
                    <w:p w14:paraId="0E5FBDBD" w14:textId="77777777" w:rsidR="00150824" w:rsidRPr="00B94674" w:rsidRDefault="00150824">
                      <w:pPr>
                        <w:rPr>
                          <w:lang w:val="en-US"/>
                        </w:rPr>
                      </w:pPr>
                    </w:p>
                    <w:p w14:paraId="09FEB5A9" w14:textId="77777777" w:rsidR="00150824" w:rsidRPr="00B94674" w:rsidRDefault="00150824" w:rsidP="00204E76">
                      <w:pPr>
                        <w:pStyle w:val="Ttulo1"/>
                        <w:rPr>
                          <w:lang w:val="en-US"/>
                        </w:rPr>
                      </w:pPr>
                    </w:p>
                    <w:p w14:paraId="0B8BB824" w14:textId="77777777" w:rsidR="00150824" w:rsidRPr="00B94674" w:rsidRDefault="00150824">
                      <w:pPr>
                        <w:rPr>
                          <w:lang w:val="en-US"/>
                        </w:rPr>
                      </w:pPr>
                    </w:p>
                    <w:p w14:paraId="0A23E2D8" w14:textId="77777777" w:rsidR="00150824" w:rsidRPr="00B94674" w:rsidRDefault="00150824" w:rsidP="00204E76">
                      <w:pPr>
                        <w:pStyle w:val="Ttulo1"/>
                        <w:rPr>
                          <w:lang w:val="en-US"/>
                        </w:rPr>
                      </w:pPr>
                    </w:p>
                    <w:p w14:paraId="1DC240ED" w14:textId="77777777" w:rsidR="00150824" w:rsidRPr="00B94674" w:rsidRDefault="00150824">
                      <w:pPr>
                        <w:rPr>
                          <w:lang w:val="en-US"/>
                        </w:rPr>
                      </w:pPr>
                    </w:p>
                    <w:p w14:paraId="40419060" w14:textId="77777777" w:rsidR="00150824" w:rsidRPr="00B94674" w:rsidRDefault="00150824" w:rsidP="00204E76">
                      <w:pPr>
                        <w:pStyle w:val="Ttulo1"/>
                        <w:rPr>
                          <w:lang w:val="en-US"/>
                        </w:rPr>
                      </w:pPr>
                    </w:p>
                    <w:p w14:paraId="2E4C8945" w14:textId="77777777" w:rsidR="00150824" w:rsidRPr="00B94674" w:rsidRDefault="00150824">
                      <w:pPr>
                        <w:rPr>
                          <w:lang w:val="en-US"/>
                        </w:rPr>
                      </w:pPr>
                    </w:p>
                    <w:p w14:paraId="493AE01A" w14:textId="77777777" w:rsidR="00150824" w:rsidRPr="00B94674" w:rsidRDefault="00150824" w:rsidP="00204E76">
                      <w:pPr>
                        <w:pStyle w:val="Ttulo1"/>
                        <w:rPr>
                          <w:lang w:val="en-US"/>
                        </w:rPr>
                      </w:pPr>
                    </w:p>
                    <w:p w14:paraId="72B41C96" w14:textId="77777777" w:rsidR="00150824" w:rsidRPr="00B94674" w:rsidRDefault="00150824">
                      <w:pPr>
                        <w:rPr>
                          <w:lang w:val="en-US"/>
                        </w:rPr>
                      </w:pPr>
                    </w:p>
                    <w:p w14:paraId="02B989DA" w14:textId="77777777" w:rsidR="00150824" w:rsidRPr="00B94674" w:rsidRDefault="00150824" w:rsidP="00204E76">
                      <w:pPr>
                        <w:pStyle w:val="Ttulo1"/>
                        <w:rPr>
                          <w:lang w:val="en-US"/>
                        </w:rPr>
                      </w:pPr>
                    </w:p>
                    <w:p w14:paraId="22EA1E47" w14:textId="77777777" w:rsidR="00150824" w:rsidRPr="00B94674" w:rsidRDefault="00150824">
                      <w:pPr>
                        <w:rPr>
                          <w:lang w:val="en-US"/>
                        </w:rPr>
                      </w:pPr>
                    </w:p>
                    <w:p w14:paraId="0A985879" w14:textId="77777777" w:rsidR="00150824" w:rsidRPr="00B94674" w:rsidRDefault="00150824" w:rsidP="00204E76">
                      <w:pPr>
                        <w:pStyle w:val="Ttulo1"/>
                        <w:rPr>
                          <w:lang w:val="en-US"/>
                        </w:rPr>
                      </w:pPr>
                    </w:p>
                    <w:p w14:paraId="1186D9CD" w14:textId="77777777" w:rsidR="00150824" w:rsidRPr="00B94674" w:rsidRDefault="00150824">
                      <w:pPr>
                        <w:rPr>
                          <w:lang w:val="en-US"/>
                        </w:rPr>
                      </w:pPr>
                    </w:p>
                    <w:p w14:paraId="7D5E37A7" w14:textId="77777777" w:rsidR="00150824" w:rsidRPr="00B94674" w:rsidRDefault="00150824" w:rsidP="00204E76">
                      <w:pPr>
                        <w:pStyle w:val="Ttulo1"/>
                        <w:rPr>
                          <w:lang w:val="en-US"/>
                        </w:rPr>
                      </w:pPr>
                    </w:p>
                    <w:p w14:paraId="228A0BFD" w14:textId="77777777" w:rsidR="00150824" w:rsidRPr="00B94674" w:rsidRDefault="00150824">
                      <w:pPr>
                        <w:rPr>
                          <w:lang w:val="en-US"/>
                        </w:rPr>
                      </w:pPr>
                    </w:p>
                    <w:p w14:paraId="24FAA860" w14:textId="77777777" w:rsidR="00150824" w:rsidRPr="00B94674" w:rsidRDefault="00150824" w:rsidP="00204E76">
                      <w:pPr>
                        <w:pStyle w:val="Ttulo1"/>
                        <w:rPr>
                          <w:lang w:val="en-US"/>
                        </w:rPr>
                      </w:pPr>
                    </w:p>
                    <w:p w14:paraId="3F1A3EF2" w14:textId="77777777" w:rsidR="00150824" w:rsidRPr="00B94674" w:rsidRDefault="00150824">
                      <w:pPr>
                        <w:rPr>
                          <w:lang w:val="en-US"/>
                        </w:rPr>
                      </w:pPr>
                    </w:p>
                    <w:p w14:paraId="6CED9C1C" w14:textId="77777777" w:rsidR="00150824" w:rsidRPr="00B94674" w:rsidRDefault="00150824" w:rsidP="00204E76">
                      <w:pPr>
                        <w:pStyle w:val="Ttulo1"/>
                        <w:rPr>
                          <w:lang w:val="en-US"/>
                        </w:rPr>
                      </w:pPr>
                    </w:p>
                    <w:p w14:paraId="728AC1F9" w14:textId="77777777" w:rsidR="00150824" w:rsidRPr="00B94674" w:rsidRDefault="00150824">
                      <w:pPr>
                        <w:rPr>
                          <w:lang w:val="en-US"/>
                        </w:rPr>
                      </w:pPr>
                    </w:p>
                    <w:p w14:paraId="50406B90" w14:textId="77777777" w:rsidR="00150824" w:rsidRPr="00B94674" w:rsidRDefault="00150824" w:rsidP="00204E76">
                      <w:pPr>
                        <w:pStyle w:val="Ttulo1"/>
                        <w:rPr>
                          <w:lang w:val="en-US"/>
                        </w:rPr>
                      </w:pPr>
                    </w:p>
                    <w:p w14:paraId="526B41C3" w14:textId="77777777" w:rsidR="00150824" w:rsidRPr="00B94674" w:rsidRDefault="00150824">
                      <w:pPr>
                        <w:rPr>
                          <w:lang w:val="en-US"/>
                        </w:rPr>
                      </w:pPr>
                    </w:p>
                    <w:p w14:paraId="77C6B67F" w14:textId="77777777" w:rsidR="00150824" w:rsidRPr="00B94674" w:rsidRDefault="00150824" w:rsidP="00204E76">
                      <w:pPr>
                        <w:pStyle w:val="Ttulo1"/>
                        <w:rPr>
                          <w:lang w:val="en-US"/>
                        </w:rPr>
                      </w:pPr>
                    </w:p>
                    <w:p w14:paraId="1D540C1E" w14:textId="77777777" w:rsidR="00150824" w:rsidRPr="00B94674" w:rsidRDefault="00150824">
                      <w:pPr>
                        <w:rPr>
                          <w:lang w:val="en-US"/>
                        </w:rPr>
                      </w:pPr>
                    </w:p>
                    <w:p w14:paraId="3C61969E" w14:textId="77777777" w:rsidR="00150824" w:rsidRPr="00B94674" w:rsidRDefault="00150824" w:rsidP="00204E76">
                      <w:pPr>
                        <w:pStyle w:val="Ttulo1"/>
                        <w:rPr>
                          <w:lang w:val="en-US"/>
                        </w:rPr>
                      </w:pPr>
                    </w:p>
                    <w:p w14:paraId="06DBFC53" w14:textId="77777777" w:rsidR="00150824" w:rsidRPr="00B94674" w:rsidRDefault="00150824">
                      <w:pPr>
                        <w:rPr>
                          <w:lang w:val="en-US"/>
                        </w:rPr>
                      </w:pPr>
                    </w:p>
                    <w:p w14:paraId="406BB639" w14:textId="77777777" w:rsidR="00150824" w:rsidRPr="00B94674" w:rsidRDefault="00150824" w:rsidP="00204E76">
                      <w:pPr>
                        <w:pStyle w:val="Ttulo1"/>
                        <w:rPr>
                          <w:lang w:val="en-US"/>
                        </w:rPr>
                      </w:pPr>
                    </w:p>
                    <w:p w14:paraId="7F3A79C7" w14:textId="77777777" w:rsidR="00150824" w:rsidRPr="00B94674" w:rsidRDefault="00150824">
                      <w:pPr>
                        <w:rPr>
                          <w:lang w:val="en-US"/>
                        </w:rPr>
                      </w:pPr>
                    </w:p>
                    <w:p w14:paraId="015EB5AB" w14:textId="77777777" w:rsidR="00150824" w:rsidRPr="00B94674" w:rsidRDefault="00150824" w:rsidP="00204E76">
                      <w:pPr>
                        <w:pStyle w:val="Ttulo1"/>
                        <w:rPr>
                          <w:lang w:val="en-US"/>
                        </w:rPr>
                      </w:pPr>
                    </w:p>
                    <w:p w14:paraId="296C03AA" w14:textId="77777777" w:rsidR="00150824" w:rsidRPr="00B94674" w:rsidRDefault="00150824">
                      <w:pPr>
                        <w:rPr>
                          <w:lang w:val="en-US"/>
                        </w:rPr>
                      </w:pPr>
                    </w:p>
                    <w:p w14:paraId="2FD5607C" w14:textId="77777777" w:rsidR="00150824" w:rsidRPr="00B94674" w:rsidRDefault="00150824" w:rsidP="00204E76">
                      <w:pPr>
                        <w:pStyle w:val="Ttulo1"/>
                        <w:rPr>
                          <w:lang w:val="en-US"/>
                        </w:rPr>
                      </w:pPr>
                    </w:p>
                    <w:p w14:paraId="27E33E37" w14:textId="77777777" w:rsidR="00150824" w:rsidRPr="00B94674" w:rsidRDefault="00150824">
                      <w:pPr>
                        <w:rPr>
                          <w:lang w:val="en-US"/>
                        </w:rPr>
                      </w:pPr>
                    </w:p>
                    <w:p w14:paraId="53D698E9" w14:textId="77777777" w:rsidR="00150824" w:rsidRPr="00B94674" w:rsidRDefault="00150824" w:rsidP="00204E76">
                      <w:pPr>
                        <w:pStyle w:val="Ttulo1"/>
                        <w:rPr>
                          <w:lang w:val="en-US"/>
                        </w:rPr>
                      </w:pPr>
                    </w:p>
                    <w:p w14:paraId="6AB50B6E" w14:textId="77777777" w:rsidR="00150824" w:rsidRPr="00B94674" w:rsidRDefault="00150824">
                      <w:pPr>
                        <w:rPr>
                          <w:lang w:val="en-US"/>
                        </w:rPr>
                      </w:pPr>
                    </w:p>
                    <w:p w14:paraId="3E8468F5" w14:textId="77777777" w:rsidR="00150824" w:rsidRPr="00B94674" w:rsidRDefault="00150824" w:rsidP="00204E76">
                      <w:pPr>
                        <w:pStyle w:val="Ttulo1"/>
                        <w:rPr>
                          <w:lang w:val="en-US"/>
                        </w:rPr>
                      </w:pPr>
                    </w:p>
                    <w:p w14:paraId="78BB4B5A" w14:textId="77777777" w:rsidR="00150824" w:rsidRPr="00B94674" w:rsidRDefault="00150824">
                      <w:pPr>
                        <w:rPr>
                          <w:lang w:val="en-US"/>
                        </w:rPr>
                      </w:pPr>
                    </w:p>
                    <w:p w14:paraId="4446BF6B" w14:textId="77777777" w:rsidR="00150824" w:rsidRPr="00B94674" w:rsidRDefault="00150824" w:rsidP="00204E76">
                      <w:pPr>
                        <w:pStyle w:val="Ttulo1"/>
                        <w:rPr>
                          <w:lang w:val="en-US"/>
                        </w:rPr>
                      </w:pPr>
                    </w:p>
                    <w:p w14:paraId="692A524C" w14:textId="77777777" w:rsidR="00150824" w:rsidRPr="00B94674" w:rsidRDefault="00150824">
                      <w:pPr>
                        <w:rPr>
                          <w:lang w:val="en-US"/>
                        </w:rPr>
                      </w:pPr>
                    </w:p>
                    <w:p w14:paraId="17A41311" w14:textId="77777777" w:rsidR="00150824" w:rsidRPr="00B94674" w:rsidRDefault="00150824" w:rsidP="00204E76">
                      <w:pPr>
                        <w:pStyle w:val="Ttulo1"/>
                        <w:rPr>
                          <w:lang w:val="en-US"/>
                        </w:rPr>
                      </w:pPr>
                    </w:p>
                    <w:p w14:paraId="0C7C2468" w14:textId="77777777" w:rsidR="00150824" w:rsidRPr="00B94674" w:rsidRDefault="00150824">
                      <w:pPr>
                        <w:rPr>
                          <w:lang w:val="en-US"/>
                        </w:rPr>
                      </w:pPr>
                    </w:p>
                    <w:p w14:paraId="118D6A39" w14:textId="77777777" w:rsidR="00150824" w:rsidRPr="00B94674" w:rsidRDefault="00150824" w:rsidP="00204E76">
                      <w:pPr>
                        <w:pStyle w:val="Ttulo1"/>
                        <w:rPr>
                          <w:lang w:val="en-US"/>
                        </w:rPr>
                      </w:pPr>
                    </w:p>
                    <w:p w14:paraId="7930C846" w14:textId="77777777" w:rsidR="00150824" w:rsidRPr="00B94674" w:rsidRDefault="00150824">
                      <w:pPr>
                        <w:rPr>
                          <w:lang w:val="en-US"/>
                        </w:rPr>
                      </w:pPr>
                    </w:p>
                    <w:p w14:paraId="5F800EC7" w14:textId="77777777" w:rsidR="00150824" w:rsidRPr="00B94674" w:rsidRDefault="00150824" w:rsidP="00204E76">
                      <w:pPr>
                        <w:pStyle w:val="Ttulo1"/>
                        <w:rPr>
                          <w:lang w:val="en-US"/>
                        </w:rPr>
                      </w:pPr>
                    </w:p>
                    <w:p w14:paraId="4EC3D11E" w14:textId="77777777" w:rsidR="00150824" w:rsidRPr="00B94674" w:rsidRDefault="00150824">
                      <w:pPr>
                        <w:rPr>
                          <w:lang w:val="en-US"/>
                        </w:rPr>
                      </w:pPr>
                    </w:p>
                    <w:p w14:paraId="493A4A28" w14:textId="77777777" w:rsidR="00150824" w:rsidRPr="00B94674" w:rsidRDefault="00150824" w:rsidP="00204E76">
                      <w:pPr>
                        <w:pStyle w:val="Ttulo1"/>
                        <w:rPr>
                          <w:lang w:val="en-US"/>
                        </w:rPr>
                      </w:pPr>
                    </w:p>
                    <w:p w14:paraId="5C3BCDB3" w14:textId="77777777" w:rsidR="00150824" w:rsidRPr="00B94674" w:rsidRDefault="00150824">
                      <w:pPr>
                        <w:rPr>
                          <w:lang w:val="en-US"/>
                        </w:rPr>
                      </w:pPr>
                    </w:p>
                    <w:p w14:paraId="7D4F3ED0" w14:textId="77777777" w:rsidR="00150824" w:rsidRPr="00B94674" w:rsidRDefault="00150824" w:rsidP="00204E76">
                      <w:pPr>
                        <w:pStyle w:val="Ttulo1"/>
                        <w:rPr>
                          <w:lang w:val="en-US"/>
                        </w:rPr>
                      </w:pPr>
                    </w:p>
                    <w:p w14:paraId="6429BC41" w14:textId="77777777" w:rsidR="00150824" w:rsidRPr="00B94674" w:rsidRDefault="00150824">
                      <w:pPr>
                        <w:rPr>
                          <w:lang w:val="en-US"/>
                        </w:rPr>
                      </w:pPr>
                    </w:p>
                    <w:p w14:paraId="3027EBD8" w14:textId="77777777" w:rsidR="00150824" w:rsidRPr="00B94674" w:rsidRDefault="00150824" w:rsidP="00204E76">
                      <w:pPr>
                        <w:pStyle w:val="Ttulo1"/>
                        <w:rPr>
                          <w:lang w:val="en-US"/>
                        </w:rPr>
                      </w:pPr>
                    </w:p>
                    <w:p w14:paraId="068F9C55" w14:textId="77777777" w:rsidR="00150824" w:rsidRPr="00B94674" w:rsidRDefault="00150824">
                      <w:pPr>
                        <w:rPr>
                          <w:lang w:val="en-US"/>
                        </w:rPr>
                      </w:pPr>
                    </w:p>
                    <w:p w14:paraId="4E6D1AB5" w14:textId="77777777" w:rsidR="00150824" w:rsidRPr="00B94674" w:rsidRDefault="00150824" w:rsidP="00204E76">
                      <w:pPr>
                        <w:pStyle w:val="Ttulo1"/>
                        <w:rPr>
                          <w:lang w:val="en-US"/>
                        </w:rPr>
                      </w:pPr>
                    </w:p>
                    <w:p w14:paraId="4AA66393" w14:textId="77777777" w:rsidR="00150824" w:rsidRPr="00B94674" w:rsidRDefault="00150824">
                      <w:pPr>
                        <w:rPr>
                          <w:lang w:val="en-US"/>
                        </w:rPr>
                      </w:pPr>
                    </w:p>
                    <w:p w14:paraId="6C46E5BA" w14:textId="77777777" w:rsidR="00150824" w:rsidRPr="00B94674" w:rsidRDefault="00150824" w:rsidP="00204E76">
                      <w:pPr>
                        <w:pStyle w:val="Ttulo1"/>
                        <w:rPr>
                          <w:lang w:val="en-US"/>
                        </w:rPr>
                      </w:pPr>
                    </w:p>
                    <w:p w14:paraId="76E7FCEA" w14:textId="77777777" w:rsidR="00150824" w:rsidRPr="00B94674" w:rsidRDefault="00150824">
                      <w:pPr>
                        <w:rPr>
                          <w:lang w:val="en-US"/>
                        </w:rPr>
                      </w:pPr>
                    </w:p>
                    <w:p w14:paraId="3CDE9006" w14:textId="77777777" w:rsidR="00150824" w:rsidRPr="00B94674" w:rsidRDefault="00150824" w:rsidP="00204E76">
                      <w:pPr>
                        <w:pStyle w:val="Ttulo1"/>
                        <w:rPr>
                          <w:lang w:val="en-US"/>
                        </w:rPr>
                      </w:pPr>
                    </w:p>
                    <w:p w14:paraId="41480920" w14:textId="77777777" w:rsidR="00150824" w:rsidRPr="00B94674" w:rsidRDefault="00150824">
                      <w:pPr>
                        <w:rPr>
                          <w:lang w:val="en-US"/>
                        </w:rPr>
                      </w:pPr>
                    </w:p>
                    <w:p w14:paraId="0392ED64" w14:textId="77777777" w:rsidR="00150824" w:rsidRPr="00B94674" w:rsidRDefault="00150824" w:rsidP="00204E76">
                      <w:pPr>
                        <w:pStyle w:val="Ttulo1"/>
                        <w:rPr>
                          <w:lang w:val="en-US"/>
                        </w:rPr>
                      </w:pPr>
                    </w:p>
                    <w:p w14:paraId="36A9C3DC" w14:textId="77777777" w:rsidR="00150824" w:rsidRPr="00B94674" w:rsidRDefault="00150824">
                      <w:pPr>
                        <w:rPr>
                          <w:lang w:val="en-US"/>
                        </w:rPr>
                      </w:pPr>
                    </w:p>
                    <w:p w14:paraId="29CBA10C" w14:textId="77777777" w:rsidR="00150824" w:rsidRPr="00B94674" w:rsidRDefault="00150824" w:rsidP="00204E76">
                      <w:pPr>
                        <w:pStyle w:val="Ttulo1"/>
                        <w:rPr>
                          <w:lang w:val="en-US"/>
                        </w:rPr>
                      </w:pPr>
                    </w:p>
                    <w:p w14:paraId="03EDFFD6" w14:textId="77777777" w:rsidR="00150824" w:rsidRPr="00B94674" w:rsidRDefault="00150824">
                      <w:pPr>
                        <w:rPr>
                          <w:lang w:val="en-US"/>
                        </w:rPr>
                      </w:pPr>
                    </w:p>
                    <w:p w14:paraId="5C7C6A3D" w14:textId="77777777" w:rsidR="00150824" w:rsidRPr="00B94674" w:rsidRDefault="00150824" w:rsidP="00204E76">
                      <w:pPr>
                        <w:pStyle w:val="Ttulo1"/>
                        <w:rPr>
                          <w:lang w:val="en-US"/>
                        </w:rPr>
                      </w:pPr>
                    </w:p>
                    <w:p w14:paraId="2C049A86" w14:textId="77777777" w:rsidR="00150824" w:rsidRPr="00B94674" w:rsidRDefault="00150824">
                      <w:pPr>
                        <w:rPr>
                          <w:lang w:val="en-US"/>
                        </w:rPr>
                      </w:pPr>
                    </w:p>
                    <w:p w14:paraId="47A8E3E4" w14:textId="77777777" w:rsidR="00150824" w:rsidRPr="00B94674" w:rsidRDefault="00150824" w:rsidP="00204E76">
                      <w:pPr>
                        <w:pStyle w:val="Ttulo1"/>
                        <w:rPr>
                          <w:lang w:val="en-US"/>
                        </w:rPr>
                      </w:pPr>
                    </w:p>
                    <w:p w14:paraId="353B7A2B" w14:textId="77777777" w:rsidR="00150824" w:rsidRPr="00B94674" w:rsidRDefault="00150824">
                      <w:pPr>
                        <w:rPr>
                          <w:lang w:val="en-US"/>
                        </w:rPr>
                      </w:pPr>
                    </w:p>
                    <w:p w14:paraId="45CAA361" w14:textId="77777777" w:rsidR="00150824" w:rsidRPr="00B94674" w:rsidRDefault="00150824" w:rsidP="00204E76">
                      <w:pPr>
                        <w:pStyle w:val="Ttulo1"/>
                        <w:rPr>
                          <w:lang w:val="en-US"/>
                        </w:rPr>
                      </w:pPr>
                    </w:p>
                    <w:p w14:paraId="09EA9F53" w14:textId="77777777" w:rsidR="00150824" w:rsidRPr="00B94674" w:rsidRDefault="00150824">
                      <w:pPr>
                        <w:rPr>
                          <w:lang w:val="en-US"/>
                        </w:rPr>
                      </w:pPr>
                    </w:p>
                    <w:p w14:paraId="08EEF9E3" w14:textId="77777777" w:rsidR="00150824" w:rsidRPr="00B94674" w:rsidRDefault="00150824" w:rsidP="00204E76">
                      <w:pPr>
                        <w:pStyle w:val="Ttulo1"/>
                        <w:rPr>
                          <w:lang w:val="en-US"/>
                        </w:rPr>
                      </w:pPr>
                    </w:p>
                    <w:p w14:paraId="52F53EEC" w14:textId="77777777" w:rsidR="00150824" w:rsidRPr="00B94674" w:rsidRDefault="00150824">
                      <w:pPr>
                        <w:rPr>
                          <w:lang w:val="en-US"/>
                        </w:rPr>
                      </w:pPr>
                    </w:p>
                    <w:p w14:paraId="257BCC30" w14:textId="77777777" w:rsidR="00150824" w:rsidRPr="00B94674" w:rsidRDefault="00150824" w:rsidP="00204E76">
                      <w:pPr>
                        <w:pStyle w:val="Ttulo1"/>
                        <w:rPr>
                          <w:lang w:val="en-US"/>
                        </w:rPr>
                      </w:pPr>
                    </w:p>
                    <w:p w14:paraId="195508DC" w14:textId="77777777" w:rsidR="00150824" w:rsidRPr="00B94674" w:rsidRDefault="00150824">
                      <w:pPr>
                        <w:rPr>
                          <w:lang w:val="en-US"/>
                        </w:rPr>
                      </w:pPr>
                    </w:p>
                    <w:p w14:paraId="6E4194F8" w14:textId="77777777" w:rsidR="00150824" w:rsidRPr="00B94674" w:rsidRDefault="00150824" w:rsidP="00204E76">
                      <w:pPr>
                        <w:pStyle w:val="Ttulo1"/>
                        <w:rPr>
                          <w:lang w:val="en-US"/>
                        </w:rPr>
                      </w:pPr>
                    </w:p>
                    <w:p w14:paraId="64FCDF02" w14:textId="77777777" w:rsidR="00150824" w:rsidRPr="00B94674" w:rsidRDefault="00150824">
                      <w:pPr>
                        <w:rPr>
                          <w:lang w:val="en-US"/>
                        </w:rPr>
                      </w:pPr>
                    </w:p>
                    <w:p w14:paraId="540445BD" w14:textId="77777777" w:rsidR="00150824" w:rsidRPr="00B94674" w:rsidRDefault="00150824" w:rsidP="00204E76">
                      <w:pPr>
                        <w:pStyle w:val="Ttulo1"/>
                        <w:rPr>
                          <w:lang w:val="en-US"/>
                        </w:rPr>
                      </w:pPr>
                    </w:p>
                    <w:p w14:paraId="42F440B9" w14:textId="77777777" w:rsidR="00150824" w:rsidRPr="00B94674" w:rsidRDefault="00150824">
                      <w:pPr>
                        <w:rPr>
                          <w:lang w:val="en-US"/>
                        </w:rPr>
                      </w:pPr>
                    </w:p>
                    <w:p w14:paraId="2F63C39D" w14:textId="77777777" w:rsidR="00150824" w:rsidRPr="00B94674" w:rsidRDefault="00150824" w:rsidP="00204E76">
                      <w:pPr>
                        <w:pStyle w:val="Ttulo1"/>
                        <w:rPr>
                          <w:lang w:val="en-US"/>
                        </w:rPr>
                      </w:pPr>
                    </w:p>
                    <w:p w14:paraId="21541FAD" w14:textId="77777777" w:rsidR="00150824" w:rsidRPr="00B94674" w:rsidRDefault="00150824">
                      <w:pPr>
                        <w:rPr>
                          <w:lang w:val="en-US"/>
                        </w:rPr>
                      </w:pPr>
                    </w:p>
                    <w:p w14:paraId="334FE7D2" w14:textId="77777777" w:rsidR="00150824" w:rsidRPr="00B94674" w:rsidRDefault="00150824" w:rsidP="00204E76">
                      <w:pPr>
                        <w:pStyle w:val="Ttulo1"/>
                        <w:rPr>
                          <w:lang w:val="en-US"/>
                        </w:rPr>
                      </w:pPr>
                    </w:p>
                    <w:p w14:paraId="1B7D3111" w14:textId="77777777" w:rsidR="00150824" w:rsidRPr="00B94674" w:rsidRDefault="00150824">
                      <w:pPr>
                        <w:rPr>
                          <w:lang w:val="en-US"/>
                        </w:rPr>
                      </w:pPr>
                    </w:p>
                    <w:p w14:paraId="2CD0217C" w14:textId="77777777" w:rsidR="00150824" w:rsidRPr="00B94674" w:rsidRDefault="00150824" w:rsidP="00204E76">
                      <w:pPr>
                        <w:pStyle w:val="Ttulo1"/>
                        <w:rPr>
                          <w:lang w:val="en-US"/>
                        </w:rPr>
                      </w:pPr>
                    </w:p>
                    <w:p w14:paraId="47A15063" w14:textId="77777777" w:rsidR="00150824" w:rsidRPr="00B94674" w:rsidRDefault="00150824">
                      <w:pPr>
                        <w:rPr>
                          <w:lang w:val="en-US"/>
                        </w:rPr>
                      </w:pPr>
                    </w:p>
                    <w:p w14:paraId="1295C49A" w14:textId="77777777" w:rsidR="00150824" w:rsidRPr="00B94674" w:rsidRDefault="00150824" w:rsidP="00204E76">
                      <w:pPr>
                        <w:pStyle w:val="Ttulo1"/>
                        <w:rPr>
                          <w:lang w:val="en-US"/>
                        </w:rPr>
                      </w:pPr>
                    </w:p>
                    <w:p w14:paraId="16A40B3C" w14:textId="77777777" w:rsidR="00150824" w:rsidRPr="00B94674" w:rsidRDefault="00150824">
                      <w:pPr>
                        <w:rPr>
                          <w:lang w:val="en-US"/>
                        </w:rPr>
                      </w:pPr>
                    </w:p>
                    <w:p w14:paraId="2E4FB49F" w14:textId="77777777" w:rsidR="00150824" w:rsidRPr="00B94674" w:rsidRDefault="00150824" w:rsidP="00204E76">
                      <w:pPr>
                        <w:pStyle w:val="Ttulo1"/>
                        <w:rPr>
                          <w:lang w:val="en-US"/>
                        </w:rPr>
                      </w:pPr>
                    </w:p>
                    <w:p w14:paraId="42D0F79A" w14:textId="77777777" w:rsidR="00150824" w:rsidRPr="00B94674" w:rsidRDefault="00150824">
                      <w:pPr>
                        <w:rPr>
                          <w:lang w:val="en-US"/>
                        </w:rPr>
                      </w:pPr>
                    </w:p>
                    <w:p w14:paraId="65B79F7E" w14:textId="77777777" w:rsidR="00150824" w:rsidRPr="00B94674" w:rsidRDefault="00150824" w:rsidP="00204E76">
                      <w:pPr>
                        <w:pStyle w:val="Ttulo1"/>
                        <w:rPr>
                          <w:lang w:val="en-US"/>
                        </w:rPr>
                      </w:pPr>
                    </w:p>
                    <w:p w14:paraId="506E88BA" w14:textId="77777777" w:rsidR="00150824" w:rsidRPr="00B94674" w:rsidRDefault="00150824">
                      <w:pPr>
                        <w:rPr>
                          <w:lang w:val="en-US"/>
                        </w:rPr>
                      </w:pPr>
                    </w:p>
                    <w:p w14:paraId="3B802D40" w14:textId="77777777" w:rsidR="00150824" w:rsidRPr="00B94674" w:rsidRDefault="00150824" w:rsidP="00204E76">
                      <w:pPr>
                        <w:pStyle w:val="Ttulo1"/>
                        <w:rPr>
                          <w:lang w:val="en-US"/>
                        </w:rPr>
                      </w:pPr>
                    </w:p>
                    <w:p w14:paraId="3F54B662" w14:textId="77777777" w:rsidR="00150824" w:rsidRPr="00B94674" w:rsidRDefault="00150824">
                      <w:pPr>
                        <w:rPr>
                          <w:lang w:val="en-US"/>
                        </w:rPr>
                      </w:pPr>
                    </w:p>
                    <w:p w14:paraId="2FE5A80B" w14:textId="77777777" w:rsidR="00150824" w:rsidRPr="00B94674" w:rsidRDefault="00150824" w:rsidP="00204E76">
                      <w:pPr>
                        <w:pStyle w:val="Ttulo1"/>
                        <w:rPr>
                          <w:lang w:val="en-US"/>
                        </w:rPr>
                      </w:pPr>
                    </w:p>
                    <w:p w14:paraId="186C6AB1" w14:textId="77777777" w:rsidR="00150824" w:rsidRPr="00B94674" w:rsidRDefault="00150824">
                      <w:pPr>
                        <w:rPr>
                          <w:lang w:val="en-US"/>
                        </w:rPr>
                      </w:pPr>
                    </w:p>
                    <w:p w14:paraId="1245C0BA" w14:textId="77777777" w:rsidR="00150824" w:rsidRPr="00B94674" w:rsidRDefault="00150824" w:rsidP="00204E76">
                      <w:pPr>
                        <w:pStyle w:val="Ttulo1"/>
                        <w:rPr>
                          <w:lang w:val="en-US"/>
                        </w:rPr>
                      </w:pPr>
                    </w:p>
                    <w:p w14:paraId="18FF4A6F" w14:textId="77777777" w:rsidR="00150824" w:rsidRPr="00B94674" w:rsidRDefault="00150824">
                      <w:pPr>
                        <w:rPr>
                          <w:lang w:val="en-US"/>
                        </w:rPr>
                      </w:pPr>
                    </w:p>
                    <w:p w14:paraId="14D733E8" w14:textId="77777777" w:rsidR="00150824" w:rsidRPr="00B94674" w:rsidRDefault="00150824" w:rsidP="00204E76">
                      <w:pPr>
                        <w:pStyle w:val="Ttulo1"/>
                        <w:rPr>
                          <w:lang w:val="en-US"/>
                        </w:rPr>
                      </w:pPr>
                    </w:p>
                    <w:p w14:paraId="1EEF0BDF" w14:textId="77777777" w:rsidR="00150824" w:rsidRPr="00B94674" w:rsidRDefault="00150824">
                      <w:pPr>
                        <w:rPr>
                          <w:lang w:val="en-US"/>
                        </w:rPr>
                      </w:pPr>
                    </w:p>
                    <w:p w14:paraId="53A73384" w14:textId="77777777" w:rsidR="00150824" w:rsidRPr="00B94674" w:rsidRDefault="00150824" w:rsidP="00204E76">
                      <w:pPr>
                        <w:pStyle w:val="Ttulo1"/>
                        <w:rPr>
                          <w:lang w:val="en-US"/>
                        </w:rPr>
                      </w:pPr>
                    </w:p>
                    <w:p w14:paraId="5070300F" w14:textId="77777777" w:rsidR="00150824" w:rsidRPr="00B94674" w:rsidRDefault="00150824">
                      <w:pPr>
                        <w:rPr>
                          <w:lang w:val="en-US"/>
                        </w:rPr>
                      </w:pPr>
                    </w:p>
                    <w:p w14:paraId="7AF098DF" w14:textId="77777777" w:rsidR="00150824" w:rsidRPr="00B94674" w:rsidRDefault="00150824" w:rsidP="00204E76">
                      <w:pPr>
                        <w:pStyle w:val="Ttulo1"/>
                        <w:rPr>
                          <w:lang w:val="en-US"/>
                        </w:rPr>
                      </w:pPr>
                    </w:p>
                    <w:p w14:paraId="7B2592A7" w14:textId="77777777" w:rsidR="00150824" w:rsidRPr="00B94674" w:rsidRDefault="00150824">
                      <w:pPr>
                        <w:rPr>
                          <w:lang w:val="en-US"/>
                        </w:rPr>
                      </w:pPr>
                    </w:p>
                    <w:p w14:paraId="6B780362" w14:textId="77777777" w:rsidR="00150824" w:rsidRPr="00B94674" w:rsidRDefault="00150824" w:rsidP="00204E76">
                      <w:pPr>
                        <w:pStyle w:val="Ttulo1"/>
                        <w:rPr>
                          <w:lang w:val="en-US"/>
                        </w:rPr>
                      </w:pPr>
                    </w:p>
                    <w:p w14:paraId="7626A409" w14:textId="77777777" w:rsidR="00150824" w:rsidRPr="00B94674" w:rsidRDefault="00150824">
                      <w:pPr>
                        <w:rPr>
                          <w:lang w:val="en-US"/>
                        </w:rPr>
                      </w:pPr>
                    </w:p>
                    <w:p w14:paraId="436FDA97" w14:textId="77777777" w:rsidR="00150824" w:rsidRPr="00B94674" w:rsidRDefault="00150824" w:rsidP="00204E76">
                      <w:pPr>
                        <w:pStyle w:val="Ttulo1"/>
                        <w:rPr>
                          <w:lang w:val="en-US"/>
                        </w:rPr>
                      </w:pPr>
                    </w:p>
                    <w:p w14:paraId="3521AD4B" w14:textId="77777777" w:rsidR="00150824" w:rsidRPr="00B94674" w:rsidRDefault="00150824">
                      <w:pPr>
                        <w:rPr>
                          <w:lang w:val="en-US"/>
                        </w:rPr>
                      </w:pPr>
                    </w:p>
                    <w:p w14:paraId="6801F94D" w14:textId="77777777" w:rsidR="00150824" w:rsidRPr="00B94674" w:rsidRDefault="00150824" w:rsidP="00204E76">
                      <w:pPr>
                        <w:pStyle w:val="Ttulo1"/>
                        <w:rPr>
                          <w:lang w:val="en-US"/>
                        </w:rPr>
                      </w:pPr>
                    </w:p>
                    <w:p w14:paraId="2EC5DDC2" w14:textId="77777777" w:rsidR="00150824" w:rsidRPr="00B94674" w:rsidRDefault="00150824">
                      <w:pPr>
                        <w:rPr>
                          <w:lang w:val="en-US"/>
                        </w:rPr>
                      </w:pPr>
                    </w:p>
                    <w:p w14:paraId="77D92CB2" w14:textId="77777777" w:rsidR="00150824" w:rsidRPr="00B94674" w:rsidRDefault="00150824" w:rsidP="00204E76">
                      <w:pPr>
                        <w:pStyle w:val="Ttulo1"/>
                        <w:rPr>
                          <w:lang w:val="en-US"/>
                        </w:rPr>
                      </w:pPr>
                    </w:p>
                    <w:p w14:paraId="6194A4F8" w14:textId="77777777" w:rsidR="00150824" w:rsidRPr="00B94674" w:rsidRDefault="00150824">
                      <w:pPr>
                        <w:rPr>
                          <w:lang w:val="en-US"/>
                        </w:rPr>
                      </w:pPr>
                    </w:p>
                    <w:p w14:paraId="1E89A51F" w14:textId="77777777" w:rsidR="00150824" w:rsidRPr="00B94674" w:rsidRDefault="00150824" w:rsidP="00204E76">
                      <w:pPr>
                        <w:pStyle w:val="Ttulo1"/>
                        <w:rPr>
                          <w:lang w:val="en-US"/>
                        </w:rPr>
                      </w:pPr>
                    </w:p>
                    <w:p w14:paraId="219066BD" w14:textId="77777777" w:rsidR="00150824" w:rsidRPr="00B94674" w:rsidRDefault="00150824">
                      <w:pPr>
                        <w:rPr>
                          <w:lang w:val="en-US"/>
                        </w:rPr>
                      </w:pPr>
                    </w:p>
                    <w:p w14:paraId="3BC21749" w14:textId="77777777" w:rsidR="00150824" w:rsidRPr="00B94674" w:rsidRDefault="00150824" w:rsidP="00204E76">
                      <w:pPr>
                        <w:pStyle w:val="Ttulo1"/>
                        <w:rPr>
                          <w:lang w:val="en-US"/>
                        </w:rPr>
                      </w:pPr>
                    </w:p>
                    <w:p w14:paraId="20040EF5" w14:textId="77777777" w:rsidR="00150824" w:rsidRPr="00B94674" w:rsidRDefault="00150824">
                      <w:pPr>
                        <w:rPr>
                          <w:lang w:val="en-US"/>
                        </w:rPr>
                      </w:pPr>
                    </w:p>
                    <w:p w14:paraId="56BE92C3" w14:textId="77777777" w:rsidR="00150824" w:rsidRPr="00B94674" w:rsidRDefault="00150824" w:rsidP="00204E76">
                      <w:pPr>
                        <w:pStyle w:val="Ttulo1"/>
                        <w:rPr>
                          <w:lang w:val="en-US"/>
                        </w:rPr>
                      </w:pPr>
                    </w:p>
                    <w:p w14:paraId="681120CC" w14:textId="77777777" w:rsidR="00150824" w:rsidRPr="00B94674" w:rsidRDefault="00150824">
                      <w:pPr>
                        <w:rPr>
                          <w:lang w:val="en-US"/>
                        </w:rPr>
                      </w:pPr>
                    </w:p>
                    <w:p w14:paraId="742429C4" w14:textId="77777777" w:rsidR="00150824" w:rsidRPr="00B94674" w:rsidRDefault="00150824" w:rsidP="00204E76">
                      <w:pPr>
                        <w:pStyle w:val="Ttulo1"/>
                        <w:rPr>
                          <w:lang w:val="en-US"/>
                        </w:rPr>
                      </w:pPr>
                    </w:p>
                    <w:p w14:paraId="2A63477B" w14:textId="77777777" w:rsidR="00150824" w:rsidRPr="00B94674" w:rsidRDefault="00150824">
                      <w:pPr>
                        <w:rPr>
                          <w:lang w:val="en-US"/>
                        </w:rPr>
                      </w:pPr>
                    </w:p>
                    <w:p w14:paraId="3DB9F627" w14:textId="77777777" w:rsidR="00150824" w:rsidRPr="00B94674" w:rsidRDefault="00150824" w:rsidP="00204E76">
                      <w:pPr>
                        <w:pStyle w:val="Ttulo1"/>
                        <w:rPr>
                          <w:lang w:val="en-US"/>
                        </w:rPr>
                      </w:pPr>
                    </w:p>
                    <w:p w14:paraId="2225000D" w14:textId="77777777" w:rsidR="00A5206C" w:rsidRDefault="00A5206C"/>
                    <w:p w14:paraId="007FA9F3" w14:textId="77777777" w:rsidR="00150824" w:rsidRPr="00B94674" w:rsidRDefault="00150824" w:rsidP="00204E76">
                      <w:pPr>
                        <w:pStyle w:val="Ttulo1"/>
                        <w:rPr>
                          <w:lang w:val="en-US"/>
                        </w:rPr>
                      </w:pPr>
                    </w:p>
                    <w:p w14:paraId="3CA77DBC" w14:textId="77777777" w:rsidR="00150824" w:rsidRPr="00B94674" w:rsidRDefault="00150824">
                      <w:pPr>
                        <w:rPr>
                          <w:lang w:val="en-US"/>
                        </w:rPr>
                      </w:pPr>
                    </w:p>
                    <w:p w14:paraId="008F6075" w14:textId="77777777" w:rsidR="00150824" w:rsidRPr="00B94674" w:rsidRDefault="00150824" w:rsidP="00204E76">
                      <w:pPr>
                        <w:pStyle w:val="Ttulo1"/>
                        <w:rPr>
                          <w:lang w:val="en-US"/>
                        </w:rPr>
                      </w:pPr>
                    </w:p>
                    <w:p w14:paraId="17740834" w14:textId="77777777" w:rsidR="00150824" w:rsidRPr="00B94674" w:rsidRDefault="00150824">
                      <w:pPr>
                        <w:rPr>
                          <w:lang w:val="en-US"/>
                        </w:rPr>
                      </w:pPr>
                    </w:p>
                    <w:p w14:paraId="596B5FFF" w14:textId="77777777" w:rsidR="00150824" w:rsidRPr="00B94674" w:rsidRDefault="00150824" w:rsidP="00204E76">
                      <w:pPr>
                        <w:pStyle w:val="Ttulo1"/>
                        <w:rPr>
                          <w:lang w:val="en-US"/>
                        </w:rPr>
                      </w:pPr>
                    </w:p>
                    <w:p w14:paraId="074EAC51" w14:textId="77777777" w:rsidR="00150824" w:rsidRPr="00B94674" w:rsidRDefault="00150824">
                      <w:pPr>
                        <w:rPr>
                          <w:lang w:val="en-US"/>
                        </w:rPr>
                      </w:pPr>
                    </w:p>
                    <w:p w14:paraId="70356628" w14:textId="77777777" w:rsidR="00150824" w:rsidRPr="00B94674" w:rsidRDefault="00150824" w:rsidP="00204E76">
                      <w:pPr>
                        <w:pStyle w:val="Ttulo1"/>
                        <w:rPr>
                          <w:lang w:val="en-US"/>
                        </w:rPr>
                      </w:pPr>
                    </w:p>
                    <w:p w14:paraId="4B9CF85A" w14:textId="77777777" w:rsidR="00150824" w:rsidRPr="00B94674" w:rsidRDefault="00150824">
                      <w:pPr>
                        <w:rPr>
                          <w:lang w:val="en-US"/>
                        </w:rPr>
                      </w:pPr>
                    </w:p>
                    <w:p w14:paraId="5FF07D38" w14:textId="77777777" w:rsidR="00150824" w:rsidRPr="00B94674" w:rsidRDefault="00150824" w:rsidP="00204E76">
                      <w:pPr>
                        <w:pStyle w:val="Ttulo1"/>
                        <w:rPr>
                          <w:lang w:val="en-US"/>
                        </w:rPr>
                      </w:pPr>
                    </w:p>
                    <w:p w14:paraId="2800B618" w14:textId="77777777" w:rsidR="00150824" w:rsidRPr="00B94674" w:rsidRDefault="00150824">
                      <w:pPr>
                        <w:rPr>
                          <w:lang w:val="en-US"/>
                        </w:rPr>
                      </w:pPr>
                    </w:p>
                    <w:p w14:paraId="3E568E03" w14:textId="77777777" w:rsidR="00150824" w:rsidRPr="00B94674" w:rsidRDefault="00150824" w:rsidP="00204E76">
                      <w:pPr>
                        <w:pStyle w:val="Ttulo1"/>
                        <w:rPr>
                          <w:lang w:val="en-US"/>
                        </w:rPr>
                      </w:pPr>
                    </w:p>
                    <w:p w14:paraId="1992D405" w14:textId="77777777" w:rsidR="00150824" w:rsidRPr="00B94674" w:rsidRDefault="00150824">
                      <w:pPr>
                        <w:rPr>
                          <w:lang w:val="en-US"/>
                        </w:rPr>
                      </w:pPr>
                    </w:p>
                    <w:p w14:paraId="30DC8FDF" w14:textId="77777777" w:rsidR="00150824" w:rsidRPr="00B94674" w:rsidRDefault="00150824" w:rsidP="00204E76">
                      <w:pPr>
                        <w:pStyle w:val="Ttulo1"/>
                        <w:rPr>
                          <w:lang w:val="en-US"/>
                        </w:rPr>
                      </w:pPr>
                    </w:p>
                    <w:p w14:paraId="18881F80" w14:textId="77777777" w:rsidR="00150824" w:rsidRPr="00B94674" w:rsidRDefault="00150824">
                      <w:pPr>
                        <w:rPr>
                          <w:lang w:val="en-US"/>
                        </w:rPr>
                      </w:pPr>
                    </w:p>
                    <w:p w14:paraId="392D41E6" w14:textId="77777777" w:rsidR="00150824" w:rsidRPr="00B94674" w:rsidRDefault="00150824" w:rsidP="00204E76">
                      <w:pPr>
                        <w:pStyle w:val="Ttulo1"/>
                        <w:rPr>
                          <w:lang w:val="en-US"/>
                        </w:rPr>
                      </w:pPr>
                    </w:p>
                    <w:p w14:paraId="1845EA93" w14:textId="77777777" w:rsidR="00150824" w:rsidRPr="00B94674" w:rsidRDefault="00150824">
                      <w:pPr>
                        <w:rPr>
                          <w:lang w:val="en-US"/>
                        </w:rPr>
                      </w:pPr>
                    </w:p>
                    <w:p w14:paraId="4D44D0F5" w14:textId="77777777" w:rsidR="00150824" w:rsidRPr="00B94674" w:rsidRDefault="00150824" w:rsidP="00204E76">
                      <w:pPr>
                        <w:pStyle w:val="Ttulo1"/>
                        <w:rPr>
                          <w:lang w:val="en-US"/>
                        </w:rPr>
                      </w:pPr>
                    </w:p>
                    <w:p w14:paraId="641132C0" w14:textId="77777777" w:rsidR="00150824" w:rsidRPr="00B94674" w:rsidRDefault="00150824">
                      <w:pPr>
                        <w:rPr>
                          <w:lang w:val="en-US"/>
                        </w:rPr>
                      </w:pPr>
                    </w:p>
                    <w:p w14:paraId="02D4D13C" w14:textId="77777777" w:rsidR="00150824" w:rsidRPr="00B94674" w:rsidRDefault="00150824" w:rsidP="00204E76">
                      <w:pPr>
                        <w:pStyle w:val="Ttulo1"/>
                        <w:rPr>
                          <w:lang w:val="en-US"/>
                        </w:rPr>
                      </w:pPr>
                    </w:p>
                    <w:p w14:paraId="396BAA56" w14:textId="77777777" w:rsidR="00150824" w:rsidRPr="00B94674" w:rsidRDefault="00150824">
                      <w:pPr>
                        <w:rPr>
                          <w:lang w:val="en-US"/>
                        </w:rPr>
                      </w:pPr>
                    </w:p>
                    <w:p w14:paraId="72728048" w14:textId="77777777" w:rsidR="00150824" w:rsidRPr="00B94674" w:rsidRDefault="00150824" w:rsidP="00204E76">
                      <w:pPr>
                        <w:pStyle w:val="Ttulo1"/>
                        <w:rPr>
                          <w:lang w:val="en-US"/>
                        </w:rPr>
                      </w:pPr>
                    </w:p>
                    <w:p w14:paraId="2DB02F3C" w14:textId="77777777" w:rsidR="00150824" w:rsidRPr="00B94674" w:rsidRDefault="00150824">
                      <w:pPr>
                        <w:rPr>
                          <w:lang w:val="en-US"/>
                        </w:rPr>
                      </w:pPr>
                    </w:p>
                    <w:p w14:paraId="5B10EBFC" w14:textId="77777777" w:rsidR="00150824" w:rsidRPr="00B94674" w:rsidRDefault="00150824" w:rsidP="00204E76">
                      <w:pPr>
                        <w:pStyle w:val="Ttulo1"/>
                        <w:rPr>
                          <w:lang w:val="en-US"/>
                        </w:rPr>
                      </w:pPr>
                    </w:p>
                    <w:p w14:paraId="3339FE8F" w14:textId="77777777" w:rsidR="00150824" w:rsidRPr="00B94674" w:rsidRDefault="00150824">
                      <w:pPr>
                        <w:rPr>
                          <w:lang w:val="en-US"/>
                        </w:rPr>
                      </w:pPr>
                    </w:p>
                    <w:p w14:paraId="52E78FE3" w14:textId="77777777" w:rsidR="00150824" w:rsidRPr="00B94674" w:rsidRDefault="00150824" w:rsidP="00204E76">
                      <w:pPr>
                        <w:pStyle w:val="Ttulo1"/>
                        <w:rPr>
                          <w:lang w:val="en-US"/>
                        </w:rPr>
                      </w:pPr>
                    </w:p>
                    <w:p w14:paraId="1887CC70" w14:textId="77777777" w:rsidR="00150824" w:rsidRPr="00B94674" w:rsidRDefault="00150824">
                      <w:pPr>
                        <w:rPr>
                          <w:lang w:val="en-US"/>
                        </w:rPr>
                      </w:pPr>
                    </w:p>
                    <w:p w14:paraId="2CBA976A" w14:textId="77777777" w:rsidR="00150824" w:rsidRPr="00B94674" w:rsidRDefault="00150824" w:rsidP="00204E76">
                      <w:pPr>
                        <w:pStyle w:val="Ttulo1"/>
                        <w:rPr>
                          <w:lang w:val="en-US"/>
                        </w:rPr>
                      </w:pPr>
                    </w:p>
                    <w:p w14:paraId="0D4F963A" w14:textId="77777777" w:rsidR="00150824" w:rsidRPr="00B94674" w:rsidRDefault="00150824">
                      <w:pPr>
                        <w:rPr>
                          <w:lang w:val="en-US"/>
                        </w:rPr>
                      </w:pPr>
                    </w:p>
                    <w:p w14:paraId="4142E4F2" w14:textId="77777777" w:rsidR="00150824" w:rsidRPr="00B94674" w:rsidRDefault="00150824" w:rsidP="00204E76">
                      <w:pPr>
                        <w:pStyle w:val="Ttulo1"/>
                        <w:rPr>
                          <w:lang w:val="en-US"/>
                        </w:rPr>
                      </w:pPr>
                    </w:p>
                    <w:p w14:paraId="3E55E265" w14:textId="77777777" w:rsidR="00150824" w:rsidRPr="00B94674" w:rsidRDefault="00150824">
                      <w:pPr>
                        <w:rPr>
                          <w:lang w:val="en-US"/>
                        </w:rPr>
                      </w:pPr>
                    </w:p>
                    <w:p w14:paraId="7FDB054B" w14:textId="77777777" w:rsidR="00150824" w:rsidRPr="00B94674" w:rsidRDefault="00150824" w:rsidP="00204E76">
                      <w:pPr>
                        <w:pStyle w:val="Ttulo1"/>
                        <w:rPr>
                          <w:lang w:val="en-US"/>
                        </w:rPr>
                      </w:pPr>
                    </w:p>
                    <w:p w14:paraId="10670ED4" w14:textId="77777777" w:rsidR="00150824" w:rsidRPr="00B94674" w:rsidRDefault="00150824">
                      <w:pPr>
                        <w:rPr>
                          <w:lang w:val="en-US"/>
                        </w:rPr>
                      </w:pPr>
                    </w:p>
                    <w:p w14:paraId="5CB082CD" w14:textId="77777777" w:rsidR="00150824" w:rsidRPr="00B94674" w:rsidRDefault="00150824" w:rsidP="00204E76">
                      <w:pPr>
                        <w:pStyle w:val="Ttulo1"/>
                        <w:rPr>
                          <w:lang w:val="en-US"/>
                        </w:rPr>
                      </w:pPr>
                    </w:p>
                    <w:p w14:paraId="7A96DD9E" w14:textId="77777777" w:rsidR="00150824" w:rsidRPr="00B94674" w:rsidRDefault="00150824">
                      <w:pPr>
                        <w:rPr>
                          <w:lang w:val="en-US"/>
                        </w:rPr>
                      </w:pPr>
                    </w:p>
                    <w:p w14:paraId="08C0ECDD" w14:textId="77777777" w:rsidR="00150824" w:rsidRPr="00B94674" w:rsidRDefault="00150824" w:rsidP="00204E76">
                      <w:pPr>
                        <w:pStyle w:val="Ttulo1"/>
                        <w:rPr>
                          <w:lang w:val="en-US"/>
                        </w:rPr>
                      </w:pPr>
                    </w:p>
                    <w:p w14:paraId="6C4B9481" w14:textId="77777777" w:rsidR="00150824" w:rsidRPr="00B94674" w:rsidRDefault="00150824">
                      <w:pPr>
                        <w:rPr>
                          <w:lang w:val="en-US"/>
                        </w:rPr>
                      </w:pPr>
                    </w:p>
                    <w:p w14:paraId="2A8CF7E0" w14:textId="77777777" w:rsidR="00150824" w:rsidRPr="00B94674" w:rsidRDefault="00150824" w:rsidP="00204E76">
                      <w:pPr>
                        <w:pStyle w:val="Ttulo1"/>
                        <w:rPr>
                          <w:lang w:val="en-US"/>
                        </w:rPr>
                      </w:pPr>
                    </w:p>
                    <w:p w14:paraId="7D0E0C23" w14:textId="77777777" w:rsidR="00150824" w:rsidRPr="00B94674" w:rsidRDefault="00150824">
                      <w:pPr>
                        <w:rPr>
                          <w:lang w:val="en-US"/>
                        </w:rPr>
                      </w:pPr>
                    </w:p>
                    <w:p w14:paraId="1EF48AA9" w14:textId="77777777" w:rsidR="00150824" w:rsidRPr="00B94674" w:rsidRDefault="00150824" w:rsidP="00204E76">
                      <w:pPr>
                        <w:pStyle w:val="Ttulo1"/>
                        <w:rPr>
                          <w:lang w:val="en-US"/>
                        </w:rPr>
                      </w:pPr>
                    </w:p>
                    <w:p w14:paraId="26783742" w14:textId="77777777" w:rsidR="00150824" w:rsidRPr="00B94674" w:rsidRDefault="00150824">
                      <w:pPr>
                        <w:rPr>
                          <w:lang w:val="en-US"/>
                        </w:rPr>
                      </w:pPr>
                    </w:p>
                    <w:p w14:paraId="6CECABDA" w14:textId="77777777" w:rsidR="00150824" w:rsidRPr="00B94674" w:rsidRDefault="00150824" w:rsidP="00204E76">
                      <w:pPr>
                        <w:pStyle w:val="Ttulo1"/>
                        <w:rPr>
                          <w:lang w:val="en-US"/>
                        </w:rPr>
                      </w:pPr>
                    </w:p>
                    <w:p w14:paraId="4E89B1F8" w14:textId="77777777" w:rsidR="00150824" w:rsidRPr="00B94674" w:rsidRDefault="00150824">
                      <w:pPr>
                        <w:rPr>
                          <w:lang w:val="en-US"/>
                        </w:rPr>
                      </w:pPr>
                    </w:p>
                    <w:p w14:paraId="137D66F7" w14:textId="77777777" w:rsidR="00150824" w:rsidRPr="00B94674" w:rsidRDefault="00150824" w:rsidP="00204E76">
                      <w:pPr>
                        <w:pStyle w:val="Ttulo1"/>
                        <w:rPr>
                          <w:lang w:val="en-US"/>
                        </w:rPr>
                      </w:pPr>
                    </w:p>
                    <w:p w14:paraId="4CE3CC79" w14:textId="77777777" w:rsidR="00150824" w:rsidRPr="00B94674" w:rsidRDefault="00150824">
                      <w:pPr>
                        <w:rPr>
                          <w:lang w:val="en-US"/>
                        </w:rPr>
                      </w:pPr>
                    </w:p>
                    <w:p w14:paraId="5A282761" w14:textId="77777777" w:rsidR="00150824" w:rsidRPr="00B94674" w:rsidRDefault="00150824" w:rsidP="00204E76">
                      <w:pPr>
                        <w:pStyle w:val="Ttulo1"/>
                        <w:rPr>
                          <w:lang w:val="en-US"/>
                        </w:rPr>
                      </w:pPr>
                    </w:p>
                    <w:p w14:paraId="517BA3E1" w14:textId="77777777" w:rsidR="00150824" w:rsidRPr="00B94674" w:rsidRDefault="00150824">
                      <w:pPr>
                        <w:rPr>
                          <w:lang w:val="en-US"/>
                        </w:rPr>
                      </w:pPr>
                    </w:p>
                    <w:p w14:paraId="0F4AE14F" w14:textId="77777777" w:rsidR="00150824" w:rsidRPr="00B94674" w:rsidRDefault="00150824" w:rsidP="00204E76">
                      <w:pPr>
                        <w:pStyle w:val="Ttulo1"/>
                        <w:rPr>
                          <w:lang w:val="en-US"/>
                        </w:rPr>
                      </w:pPr>
                    </w:p>
                    <w:p w14:paraId="46B23CC3" w14:textId="77777777" w:rsidR="00150824" w:rsidRPr="00B94674" w:rsidRDefault="00150824">
                      <w:pPr>
                        <w:rPr>
                          <w:lang w:val="en-US"/>
                        </w:rPr>
                      </w:pPr>
                    </w:p>
                    <w:p w14:paraId="3ED1CCFF" w14:textId="77777777" w:rsidR="00150824" w:rsidRPr="00B94674" w:rsidRDefault="00150824" w:rsidP="00204E76">
                      <w:pPr>
                        <w:pStyle w:val="Ttulo1"/>
                        <w:rPr>
                          <w:lang w:val="en-US"/>
                        </w:rPr>
                      </w:pPr>
                    </w:p>
                    <w:p w14:paraId="11B22968" w14:textId="77777777" w:rsidR="00150824" w:rsidRPr="00B94674" w:rsidRDefault="00150824">
                      <w:pPr>
                        <w:rPr>
                          <w:lang w:val="en-US"/>
                        </w:rPr>
                      </w:pPr>
                    </w:p>
                    <w:p w14:paraId="7AEB3B4B" w14:textId="77777777" w:rsidR="00150824" w:rsidRPr="00B94674" w:rsidRDefault="00150824" w:rsidP="00204E76">
                      <w:pPr>
                        <w:pStyle w:val="Ttulo1"/>
                        <w:rPr>
                          <w:lang w:val="en-US"/>
                        </w:rPr>
                      </w:pPr>
                    </w:p>
                    <w:p w14:paraId="2D4E9526" w14:textId="77777777" w:rsidR="00150824" w:rsidRPr="00B94674" w:rsidRDefault="00150824">
                      <w:pPr>
                        <w:rPr>
                          <w:lang w:val="en-US"/>
                        </w:rPr>
                      </w:pPr>
                    </w:p>
                    <w:p w14:paraId="3ABC91AC" w14:textId="77777777" w:rsidR="00150824" w:rsidRPr="00B94674" w:rsidRDefault="00150824" w:rsidP="00204E76">
                      <w:pPr>
                        <w:pStyle w:val="Ttulo1"/>
                        <w:rPr>
                          <w:lang w:val="en-US"/>
                        </w:rPr>
                      </w:pPr>
                    </w:p>
                    <w:p w14:paraId="6F2D362B" w14:textId="77777777" w:rsidR="00150824" w:rsidRPr="00B94674" w:rsidRDefault="00150824">
                      <w:pPr>
                        <w:rPr>
                          <w:lang w:val="en-US"/>
                        </w:rPr>
                      </w:pPr>
                    </w:p>
                    <w:p w14:paraId="348402C9" w14:textId="77777777" w:rsidR="00150824" w:rsidRPr="00B94674" w:rsidRDefault="00150824" w:rsidP="00204E76">
                      <w:pPr>
                        <w:pStyle w:val="Ttulo1"/>
                        <w:rPr>
                          <w:lang w:val="en-US"/>
                        </w:rPr>
                      </w:pPr>
                    </w:p>
                    <w:p w14:paraId="476BB9E7" w14:textId="77777777" w:rsidR="00150824" w:rsidRPr="00B94674" w:rsidRDefault="00150824">
                      <w:pPr>
                        <w:rPr>
                          <w:lang w:val="en-US"/>
                        </w:rPr>
                      </w:pPr>
                    </w:p>
                    <w:p w14:paraId="0AC7A771" w14:textId="77777777" w:rsidR="00150824" w:rsidRPr="00B94674" w:rsidRDefault="00150824" w:rsidP="00204E76">
                      <w:pPr>
                        <w:pStyle w:val="Ttulo1"/>
                        <w:rPr>
                          <w:lang w:val="en-US"/>
                        </w:rPr>
                      </w:pPr>
                    </w:p>
                    <w:p w14:paraId="286F4955" w14:textId="77777777" w:rsidR="00150824" w:rsidRPr="00B94674" w:rsidRDefault="00150824">
                      <w:pPr>
                        <w:rPr>
                          <w:lang w:val="en-US"/>
                        </w:rPr>
                      </w:pPr>
                    </w:p>
                    <w:p w14:paraId="505D0CF5" w14:textId="77777777" w:rsidR="00150824" w:rsidRPr="00B94674" w:rsidRDefault="00150824" w:rsidP="00204E76">
                      <w:pPr>
                        <w:pStyle w:val="Ttulo1"/>
                        <w:rPr>
                          <w:lang w:val="en-US"/>
                        </w:rPr>
                      </w:pPr>
                    </w:p>
                    <w:p w14:paraId="1CC6ECFF" w14:textId="77777777" w:rsidR="00150824" w:rsidRPr="00B94674" w:rsidRDefault="00150824">
                      <w:pPr>
                        <w:rPr>
                          <w:lang w:val="en-US"/>
                        </w:rPr>
                      </w:pPr>
                    </w:p>
                    <w:p w14:paraId="167EABE3" w14:textId="77777777" w:rsidR="00150824" w:rsidRPr="00B94674" w:rsidRDefault="00150824" w:rsidP="00204E76">
                      <w:pPr>
                        <w:pStyle w:val="Ttulo1"/>
                        <w:rPr>
                          <w:lang w:val="en-US"/>
                        </w:rPr>
                      </w:pPr>
                    </w:p>
                    <w:p w14:paraId="1494CE40" w14:textId="77777777" w:rsidR="00150824" w:rsidRPr="00B94674" w:rsidRDefault="00150824">
                      <w:pPr>
                        <w:rPr>
                          <w:lang w:val="en-US"/>
                        </w:rPr>
                      </w:pPr>
                    </w:p>
                    <w:p w14:paraId="2BB93C3A" w14:textId="77777777" w:rsidR="00150824" w:rsidRPr="00B94674" w:rsidRDefault="00150824" w:rsidP="00204E76">
                      <w:pPr>
                        <w:pStyle w:val="Ttulo1"/>
                        <w:rPr>
                          <w:lang w:val="en-US"/>
                        </w:rPr>
                      </w:pPr>
                    </w:p>
                    <w:p w14:paraId="7C4841C7" w14:textId="77777777" w:rsidR="00150824" w:rsidRPr="00B94674" w:rsidRDefault="00150824">
                      <w:pPr>
                        <w:rPr>
                          <w:lang w:val="en-US"/>
                        </w:rPr>
                      </w:pPr>
                    </w:p>
                    <w:p w14:paraId="7B105EC8" w14:textId="77777777" w:rsidR="00150824" w:rsidRPr="00B94674" w:rsidRDefault="00150824" w:rsidP="00204E76">
                      <w:pPr>
                        <w:pStyle w:val="Ttulo1"/>
                        <w:rPr>
                          <w:lang w:val="en-US"/>
                        </w:rPr>
                      </w:pPr>
                    </w:p>
                    <w:p w14:paraId="3E1129A6" w14:textId="77777777" w:rsidR="00150824" w:rsidRPr="00B94674" w:rsidRDefault="00150824">
                      <w:pPr>
                        <w:rPr>
                          <w:lang w:val="en-US"/>
                        </w:rPr>
                      </w:pPr>
                    </w:p>
                    <w:p w14:paraId="33779D0C" w14:textId="77777777" w:rsidR="00150824" w:rsidRPr="00B94674" w:rsidRDefault="00150824" w:rsidP="00204E76">
                      <w:pPr>
                        <w:pStyle w:val="Ttulo1"/>
                        <w:rPr>
                          <w:lang w:val="en-US"/>
                        </w:rPr>
                      </w:pPr>
                    </w:p>
                    <w:p w14:paraId="0ED0A3BD" w14:textId="77777777" w:rsidR="00150824" w:rsidRPr="00B94674" w:rsidRDefault="00150824">
                      <w:pPr>
                        <w:rPr>
                          <w:lang w:val="en-US"/>
                        </w:rPr>
                      </w:pPr>
                    </w:p>
                    <w:p w14:paraId="75263CFC" w14:textId="77777777" w:rsidR="00150824" w:rsidRPr="00B94674" w:rsidRDefault="00150824" w:rsidP="00204E76">
                      <w:pPr>
                        <w:pStyle w:val="Ttulo1"/>
                        <w:rPr>
                          <w:lang w:val="en-US"/>
                        </w:rPr>
                      </w:pPr>
                    </w:p>
                    <w:p w14:paraId="56FE79A5" w14:textId="77777777" w:rsidR="00150824" w:rsidRPr="00B94674" w:rsidRDefault="00150824">
                      <w:pPr>
                        <w:rPr>
                          <w:lang w:val="en-US"/>
                        </w:rPr>
                      </w:pPr>
                    </w:p>
                    <w:p w14:paraId="7B8D9092" w14:textId="77777777" w:rsidR="00150824" w:rsidRPr="00B94674" w:rsidRDefault="00150824" w:rsidP="00204E76">
                      <w:pPr>
                        <w:pStyle w:val="Ttulo1"/>
                        <w:rPr>
                          <w:lang w:val="en-US"/>
                        </w:rPr>
                      </w:pPr>
                    </w:p>
                    <w:p w14:paraId="00F024E2" w14:textId="77777777" w:rsidR="00150824" w:rsidRPr="00B94674" w:rsidRDefault="00150824">
                      <w:pPr>
                        <w:rPr>
                          <w:lang w:val="en-US"/>
                        </w:rPr>
                      </w:pPr>
                    </w:p>
                    <w:p w14:paraId="17C39EB0" w14:textId="77777777" w:rsidR="00150824" w:rsidRPr="00B94674" w:rsidRDefault="00150824" w:rsidP="00204E76">
                      <w:pPr>
                        <w:pStyle w:val="Ttulo1"/>
                        <w:rPr>
                          <w:lang w:val="en-US"/>
                        </w:rPr>
                      </w:pPr>
                    </w:p>
                    <w:p w14:paraId="46AB7C56" w14:textId="77777777" w:rsidR="00150824" w:rsidRPr="00B94674" w:rsidRDefault="00150824">
                      <w:pPr>
                        <w:rPr>
                          <w:lang w:val="en-US"/>
                        </w:rPr>
                      </w:pPr>
                    </w:p>
                    <w:p w14:paraId="3BCDCFA3" w14:textId="77777777" w:rsidR="00150824" w:rsidRPr="00B94674" w:rsidRDefault="00150824" w:rsidP="00204E76">
                      <w:pPr>
                        <w:pStyle w:val="Ttulo1"/>
                        <w:rPr>
                          <w:lang w:val="en-US"/>
                        </w:rPr>
                      </w:pPr>
                    </w:p>
                    <w:p w14:paraId="61A38105" w14:textId="77777777" w:rsidR="00150824" w:rsidRPr="00B94674" w:rsidRDefault="00150824">
                      <w:pPr>
                        <w:rPr>
                          <w:lang w:val="en-US"/>
                        </w:rPr>
                      </w:pPr>
                    </w:p>
                    <w:p w14:paraId="589990BB" w14:textId="77777777" w:rsidR="00150824" w:rsidRPr="00B94674" w:rsidRDefault="00150824" w:rsidP="00204E76">
                      <w:pPr>
                        <w:pStyle w:val="Ttulo1"/>
                        <w:rPr>
                          <w:lang w:val="en-US"/>
                        </w:rPr>
                      </w:pPr>
                    </w:p>
                    <w:p w14:paraId="16522FB3" w14:textId="77777777" w:rsidR="00150824" w:rsidRPr="00B94674" w:rsidRDefault="00150824">
                      <w:pPr>
                        <w:rPr>
                          <w:lang w:val="en-US"/>
                        </w:rPr>
                      </w:pPr>
                    </w:p>
                    <w:p w14:paraId="69FCB0BB" w14:textId="77777777" w:rsidR="00150824" w:rsidRPr="00B94674" w:rsidRDefault="00150824" w:rsidP="00204E76">
                      <w:pPr>
                        <w:pStyle w:val="Ttulo1"/>
                        <w:rPr>
                          <w:lang w:val="en-US"/>
                        </w:rPr>
                      </w:pPr>
                    </w:p>
                    <w:p w14:paraId="1E14D372" w14:textId="77777777" w:rsidR="00150824" w:rsidRPr="00B94674" w:rsidRDefault="00150824">
                      <w:pPr>
                        <w:rPr>
                          <w:lang w:val="en-US"/>
                        </w:rPr>
                      </w:pPr>
                    </w:p>
                    <w:p w14:paraId="20008A44" w14:textId="77777777" w:rsidR="00150824" w:rsidRPr="00B94674" w:rsidRDefault="00150824" w:rsidP="00204E76">
                      <w:pPr>
                        <w:pStyle w:val="Ttulo1"/>
                        <w:rPr>
                          <w:lang w:val="en-US"/>
                        </w:rPr>
                      </w:pPr>
                    </w:p>
                    <w:p w14:paraId="4FC521FA" w14:textId="77777777" w:rsidR="00150824" w:rsidRPr="00B94674" w:rsidRDefault="00150824">
                      <w:pPr>
                        <w:rPr>
                          <w:lang w:val="en-US"/>
                        </w:rPr>
                      </w:pPr>
                    </w:p>
                    <w:p w14:paraId="58B55467" w14:textId="77777777" w:rsidR="00150824" w:rsidRPr="00B94674" w:rsidRDefault="00150824" w:rsidP="00204E76">
                      <w:pPr>
                        <w:pStyle w:val="Ttulo1"/>
                        <w:rPr>
                          <w:lang w:val="en-US"/>
                        </w:rPr>
                      </w:pPr>
                    </w:p>
                    <w:p w14:paraId="3F73D26D" w14:textId="77777777" w:rsidR="00150824" w:rsidRPr="00B94674" w:rsidRDefault="00150824">
                      <w:pPr>
                        <w:rPr>
                          <w:lang w:val="en-US"/>
                        </w:rPr>
                      </w:pPr>
                    </w:p>
                    <w:p w14:paraId="595C85B9" w14:textId="77777777" w:rsidR="00150824" w:rsidRPr="00B94674" w:rsidRDefault="00150824" w:rsidP="00204E76">
                      <w:pPr>
                        <w:pStyle w:val="Ttulo1"/>
                        <w:rPr>
                          <w:lang w:val="en-US"/>
                        </w:rPr>
                      </w:pPr>
                    </w:p>
                    <w:p w14:paraId="4D82FA26" w14:textId="77777777" w:rsidR="00150824" w:rsidRPr="00B94674" w:rsidRDefault="00150824">
                      <w:pPr>
                        <w:rPr>
                          <w:lang w:val="en-US"/>
                        </w:rPr>
                      </w:pPr>
                    </w:p>
                    <w:p w14:paraId="34C36BE2" w14:textId="77777777" w:rsidR="00150824" w:rsidRPr="00B94674" w:rsidRDefault="00150824" w:rsidP="00204E76">
                      <w:pPr>
                        <w:pStyle w:val="Ttulo1"/>
                        <w:rPr>
                          <w:lang w:val="en-US"/>
                        </w:rPr>
                      </w:pPr>
                    </w:p>
                    <w:p w14:paraId="480E7C0B" w14:textId="77777777" w:rsidR="00150824" w:rsidRPr="00B94674" w:rsidRDefault="00150824">
                      <w:pPr>
                        <w:rPr>
                          <w:lang w:val="en-US"/>
                        </w:rPr>
                      </w:pPr>
                    </w:p>
                    <w:p w14:paraId="6EB97BA6" w14:textId="77777777" w:rsidR="00150824" w:rsidRPr="00B94674" w:rsidRDefault="00150824" w:rsidP="00204E76">
                      <w:pPr>
                        <w:pStyle w:val="Ttulo1"/>
                        <w:rPr>
                          <w:lang w:val="en-US"/>
                        </w:rPr>
                      </w:pPr>
                    </w:p>
                    <w:p w14:paraId="5CC97E59" w14:textId="77777777" w:rsidR="00150824" w:rsidRPr="00B94674" w:rsidRDefault="00150824">
                      <w:pPr>
                        <w:rPr>
                          <w:lang w:val="en-US"/>
                        </w:rPr>
                      </w:pPr>
                    </w:p>
                    <w:p w14:paraId="3900FDAA" w14:textId="77777777" w:rsidR="00150824" w:rsidRPr="00B94674" w:rsidRDefault="00150824" w:rsidP="00204E76">
                      <w:pPr>
                        <w:pStyle w:val="Ttulo1"/>
                        <w:rPr>
                          <w:lang w:val="en-US"/>
                        </w:rPr>
                      </w:pPr>
                    </w:p>
                    <w:p w14:paraId="76103AB8" w14:textId="77777777" w:rsidR="00150824" w:rsidRPr="00B94674" w:rsidRDefault="00150824">
                      <w:pPr>
                        <w:rPr>
                          <w:lang w:val="en-US"/>
                        </w:rPr>
                      </w:pPr>
                    </w:p>
                    <w:p w14:paraId="67A9AE7C" w14:textId="77777777" w:rsidR="00150824" w:rsidRPr="00B94674" w:rsidRDefault="00150824" w:rsidP="00204E76">
                      <w:pPr>
                        <w:pStyle w:val="Ttulo1"/>
                        <w:rPr>
                          <w:lang w:val="en-US"/>
                        </w:rPr>
                      </w:pPr>
                    </w:p>
                    <w:p w14:paraId="7397BECF" w14:textId="77777777" w:rsidR="00150824" w:rsidRPr="00B94674" w:rsidRDefault="00150824">
                      <w:pPr>
                        <w:rPr>
                          <w:lang w:val="en-US"/>
                        </w:rPr>
                      </w:pPr>
                    </w:p>
                    <w:p w14:paraId="1F7FFD64" w14:textId="77777777" w:rsidR="00150824" w:rsidRPr="00B94674" w:rsidRDefault="00150824" w:rsidP="00204E76">
                      <w:pPr>
                        <w:pStyle w:val="Ttulo1"/>
                        <w:rPr>
                          <w:lang w:val="en-US"/>
                        </w:rPr>
                      </w:pPr>
                    </w:p>
                    <w:p w14:paraId="0C28B847" w14:textId="77777777" w:rsidR="00150824" w:rsidRPr="00B94674" w:rsidRDefault="00150824">
                      <w:pPr>
                        <w:rPr>
                          <w:lang w:val="en-US"/>
                        </w:rPr>
                      </w:pPr>
                    </w:p>
                    <w:p w14:paraId="11323232" w14:textId="77777777" w:rsidR="00150824" w:rsidRPr="00B94674" w:rsidRDefault="00150824" w:rsidP="00204E76">
                      <w:pPr>
                        <w:pStyle w:val="Ttulo1"/>
                        <w:rPr>
                          <w:lang w:val="en-US"/>
                        </w:rPr>
                      </w:pPr>
                    </w:p>
                    <w:p w14:paraId="4DBC56B2" w14:textId="77777777" w:rsidR="00150824" w:rsidRPr="00B94674" w:rsidRDefault="00150824">
                      <w:pPr>
                        <w:rPr>
                          <w:lang w:val="en-US"/>
                        </w:rPr>
                      </w:pPr>
                    </w:p>
                    <w:p w14:paraId="4D56BCC9" w14:textId="77777777" w:rsidR="00150824" w:rsidRPr="00B94674" w:rsidRDefault="00150824" w:rsidP="00204E76">
                      <w:pPr>
                        <w:pStyle w:val="Ttulo1"/>
                        <w:rPr>
                          <w:lang w:val="en-US"/>
                        </w:rPr>
                      </w:pPr>
                    </w:p>
                    <w:p w14:paraId="139547DC" w14:textId="77777777" w:rsidR="00150824" w:rsidRPr="00B94674" w:rsidRDefault="00150824">
                      <w:pPr>
                        <w:rPr>
                          <w:lang w:val="en-US"/>
                        </w:rPr>
                      </w:pPr>
                    </w:p>
                    <w:p w14:paraId="60F2786B" w14:textId="77777777" w:rsidR="00150824" w:rsidRPr="00B94674" w:rsidRDefault="00150824" w:rsidP="00204E76">
                      <w:pPr>
                        <w:pStyle w:val="Ttulo1"/>
                        <w:rPr>
                          <w:lang w:val="en-US"/>
                        </w:rPr>
                      </w:pPr>
                    </w:p>
                    <w:p w14:paraId="5102953C" w14:textId="77777777" w:rsidR="00150824" w:rsidRPr="00B94674" w:rsidRDefault="00150824">
                      <w:pPr>
                        <w:rPr>
                          <w:lang w:val="en-US"/>
                        </w:rPr>
                      </w:pPr>
                    </w:p>
                    <w:p w14:paraId="6B23FC01" w14:textId="77777777" w:rsidR="00150824" w:rsidRPr="00B94674" w:rsidRDefault="00150824" w:rsidP="00204E76">
                      <w:pPr>
                        <w:pStyle w:val="Ttulo1"/>
                        <w:rPr>
                          <w:lang w:val="en-US"/>
                        </w:rPr>
                      </w:pPr>
                    </w:p>
                    <w:p w14:paraId="5E87B111" w14:textId="77777777" w:rsidR="00150824" w:rsidRPr="00B94674" w:rsidRDefault="00150824">
                      <w:pPr>
                        <w:rPr>
                          <w:lang w:val="en-US"/>
                        </w:rPr>
                      </w:pPr>
                    </w:p>
                    <w:p w14:paraId="16A0B903" w14:textId="77777777" w:rsidR="00150824" w:rsidRPr="00B94674" w:rsidRDefault="00150824" w:rsidP="00204E76">
                      <w:pPr>
                        <w:pStyle w:val="Ttulo1"/>
                        <w:rPr>
                          <w:lang w:val="en-US"/>
                        </w:rPr>
                      </w:pPr>
                    </w:p>
                    <w:p w14:paraId="2EE667C8" w14:textId="77777777" w:rsidR="00150824" w:rsidRPr="00B94674" w:rsidRDefault="00150824">
                      <w:pPr>
                        <w:rPr>
                          <w:lang w:val="en-US"/>
                        </w:rPr>
                      </w:pPr>
                    </w:p>
                    <w:p w14:paraId="58282644" w14:textId="77777777" w:rsidR="00150824" w:rsidRPr="00B94674" w:rsidRDefault="00150824" w:rsidP="00204E76">
                      <w:pPr>
                        <w:pStyle w:val="Ttulo1"/>
                        <w:rPr>
                          <w:lang w:val="en-US"/>
                        </w:rPr>
                      </w:pPr>
                    </w:p>
                    <w:p w14:paraId="1750EAE7" w14:textId="77777777" w:rsidR="00150824" w:rsidRPr="00B94674" w:rsidRDefault="00150824">
                      <w:pPr>
                        <w:rPr>
                          <w:lang w:val="en-US"/>
                        </w:rPr>
                      </w:pPr>
                    </w:p>
                    <w:p w14:paraId="16505E7C" w14:textId="77777777" w:rsidR="00150824" w:rsidRPr="00B94674" w:rsidRDefault="00150824" w:rsidP="00204E76">
                      <w:pPr>
                        <w:pStyle w:val="Ttulo1"/>
                        <w:rPr>
                          <w:lang w:val="en-US"/>
                        </w:rPr>
                      </w:pPr>
                    </w:p>
                    <w:p w14:paraId="2445883A" w14:textId="77777777" w:rsidR="00150824" w:rsidRPr="00B94674" w:rsidRDefault="00150824">
                      <w:pPr>
                        <w:rPr>
                          <w:lang w:val="en-US"/>
                        </w:rPr>
                      </w:pPr>
                    </w:p>
                    <w:p w14:paraId="1A87CFFF" w14:textId="77777777" w:rsidR="00150824" w:rsidRPr="00B94674" w:rsidRDefault="00150824" w:rsidP="00204E76">
                      <w:pPr>
                        <w:pStyle w:val="Ttulo1"/>
                        <w:rPr>
                          <w:lang w:val="en-US"/>
                        </w:rPr>
                      </w:pPr>
                    </w:p>
                    <w:p w14:paraId="67432295" w14:textId="77777777" w:rsidR="00150824" w:rsidRPr="00B94674" w:rsidRDefault="00150824">
                      <w:pPr>
                        <w:rPr>
                          <w:lang w:val="en-US"/>
                        </w:rPr>
                      </w:pPr>
                    </w:p>
                    <w:p w14:paraId="159289C5" w14:textId="77777777" w:rsidR="00150824" w:rsidRPr="00B94674" w:rsidRDefault="00150824" w:rsidP="00204E76">
                      <w:pPr>
                        <w:pStyle w:val="Ttulo1"/>
                        <w:rPr>
                          <w:lang w:val="en-US"/>
                        </w:rPr>
                      </w:pPr>
                    </w:p>
                    <w:p w14:paraId="31BC03AA" w14:textId="77777777" w:rsidR="00150824" w:rsidRPr="00B94674" w:rsidRDefault="00150824">
                      <w:pPr>
                        <w:rPr>
                          <w:lang w:val="en-US"/>
                        </w:rPr>
                      </w:pPr>
                    </w:p>
                    <w:p w14:paraId="14E553F9" w14:textId="77777777" w:rsidR="00150824" w:rsidRPr="00B94674" w:rsidRDefault="00150824" w:rsidP="00204E76">
                      <w:pPr>
                        <w:pStyle w:val="Ttulo1"/>
                        <w:rPr>
                          <w:lang w:val="en-US"/>
                        </w:rPr>
                      </w:pPr>
                    </w:p>
                    <w:p w14:paraId="3CD32850" w14:textId="77777777" w:rsidR="00150824" w:rsidRPr="00B94674" w:rsidRDefault="00150824">
                      <w:pPr>
                        <w:rPr>
                          <w:lang w:val="en-US"/>
                        </w:rPr>
                      </w:pPr>
                    </w:p>
                    <w:p w14:paraId="0BBE4907" w14:textId="77777777" w:rsidR="00150824" w:rsidRPr="00B94674" w:rsidRDefault="00150824" w:rsidP="00204E76">
                      <w:pPr>
                        <w:pStyle w:val="Ttulo1"/>
                        <w:rPr>
                          <w:lang w:val="en-US"/>
                        </w:rPr>
                      </w:pPr>
                    </w:p>
                    <w:p w14:paraId="1E043B5B" w14:textId="77777777" w:rsidR="00150824" w:rsidRPr="00B94674" w:rsidRDefault="00150824">
                      <w:pPr>
                        <w:rPr>
                          <w:lang w:val="en-US"/>
                        </w:rPr>
                      </w:pPr>
                    </w:p>
                    <w:p w14:paraId="2365D32C" w14:textId="77777777" w:rsidR="00150824" w:rsidRPr="00B94674" w:rsidRDefault="00150824" w:rsidP="00204E76">
                      <w:pPr>
                        <w:pStyle w:val="Ttulo1"/>
                        <w:rPr>
                          <w:lang w:val="en-US"/>
                        </w:rPr>
                      </w:pPr>
                    </w:p>
                    <w:p w14:paraId="146312E8" w14:textId="77777777" w:rsidR="00150824" w:rsidRPr="00B94674" w:rsidRDefault="00150824">
                      <w:pPr>
                        <w:rPr>
                          <w:lang w:val="en-US"/>
                        </w:rPr>
                      </w:pPr>
                    </w:p>
                    <w:p w14:paraId="37D9128B" w14:textId="77777777" w:rsidR="00150824" w:rsidRPr="00B94674" w:rsidRDefault="00150824" w:rsidP="00204E76">
                      <w:pPr>
                        <w:pStyle w:val="Ttulo1"/>
                        <w:rPr>
                          <w:lang w:val="en-US"/>
                        </w:rPr>
                      </w:pPr>
                    </w:p>
                    <w:p w14:paraId="1DA9242F" w14:textId="77777777" w:rsidR="00150824" w:rsidRPr="00B94674" w:rsidRDefault="00150824">
                      <w:pPr>
                        <w:rPr>
                          <w:lang w:val="en-US"/>
                        </w:rPr>
                      </w:pPr>
                    </w:p>
                    <w:p w14:paraId="7CDDCFB3" w14:textId="77777777" w:rsidR="00150824" w:rsidRPr="00B94674" w:rsidRDefault="00150824" w:rsidP="00204E76">
                      <w:pPr>
                        <w:pStyle w:val="Ttulo1"/>
                        <w:rPr>
                          <w:lang w:val="en-US"/>
                        </w:rPr>
                      </w:pPr>
                    </w:p>
                    <w:p w14:paraId="647601CF" w14:textId="77777777" w:rsidR="00150824" w:rsidRPr="00B94674" w:rsidRDefault="00150824">
                      <w:pPr>
                        <w:rPr>
                          <w:lang w:val="en-US"/>
                        </w:rPr>
                      </w:pPr>
                    </w:p>
                    <w:p w14:paraId="1E303EBD" w14:textId="77777777" w:rsidR="00150824" w:rsidRPr="00B94674" w:rsidRDefault="00150824" w:rsidP="00204E76">
                      <w:pPr>
                        <w:pStyle w:val="Ttulo1"/>
                        <w:rPr>
                          <w:lang w:val="en-US"/>
                        </w:rPr>
                      </w:pPr>
                    </w:p>
                    <w:p w14:paraId="3BE398A6" w14:textId="77777777" w:rsidR="00150824" w:rsidRPr="00B94674" w:rsidRDefault="00150824">
                      <w:pPr>
                        <w:rPr>
                          <w:lang w:val="en-US"/>
                        </w:rPr>
                      </w:pPr>
                    </w:p>
                    <w:p w14:paraId="2563F6CB" w14:textId="77777777" w:rsidR="00150824" w:rsidRPr="00B94674" w:rsidRDefault="00150824" w:rsidP="00204E76">
                      <w:pPr>
                        <w:pStyle w:val="Ttulo1"/>
                        <w:rPr>
                          <w:lang w:val="en-US"/>
                        </w:rPr>
                      </w:pPr>
                    </w:p>
                    <w:p w14:paraId="06FF7F19" w14:textId="77777777" w:rsidR="00A5206C" w:rsidRDefault="00A5206C"/>
                    <w:p w14:paraId="12BBA226" w14:textId="77777777" w:rsidR="00150824" w:rsidRPr="00B94674" w:rsidRDefault="00150824" w:rsidP="00204E76">
                      <w:pPr>
                        <w:pStyle w:val="Ttulo1"/>
                        <w:rPr>
                          <w:lang w:val="en-US"/>
                        </w:rPr>
                      </w:pPr>
                    </w:p>
                    <w:p w14:paraId="43484AE5" w14:textId="77777777" w:rsidR="00150824" w:rsidRPr="00B94674" w:rsidRDefault="00150824">
                      <w:pPr>
                        <w:rPr>
                          <w:lang w:val="en-US"/>
                        </w:rPr>
                      </w:pPr>
                    </w:p>
                    <w:p w14:paraId="476E0AC8" w14:textId="77777777" w:rsidR="00150824" w:rsidRPr="00B94674" w:rsidRDefault="00150824" w:rsidP="00204E76">
                      <w:pPr>
                        <w:pStyle w:val="Ttulo1"/>
                        <w:rPr>
                          <w:lang w:val="en-US"/>
                        </w:rPr>
                      </w:pPr>
                    </w:p>
                    <w:p w14:paraId="63A08175" w14:textId="77777777" w:rsidR="00150824" w:rsidRPr="00B94674" w:rsidRDefault="00150824">
                      <w:pPr>
                        <w:rPr>
                          <w:lang w:val="en-US"/>
                        </w:rPr>
                      </w:pPr>
                    </w:p>
                    <w:p w14:paraId="1F934770" w14:textId="77777777" w:rsidR="00150824" w:rsidRPr="00B94674" w:rsidRDefault="00150824" w:rsidP="00204E76">
                      <w:pPr>
                        <w:pStyle w:val="Ttulo1"/>
                        <w:rPr>
                          <w:lang w:val="en-US"/>
                        </w:rPr>
                      </w:pPr>
                    </w:p>
                    <w:p w14:paraId="702856AC" w14:textId="77777777" w:rsidR="00150824" w:rsidRPr="00B94674" w:rsidRDefault="00150824">
                      <w:pPr>
                        <w:rPr>
                          <w:lang w:val="en-US"/>
                        </w:rPr>
                      </w:pPr>
                    </w:p>
                    <w:p w14:paraId="5691ED28" w14:textId="77777777" w:rsidR="00150824" w:rsidRPr="00B94674" w:rsidRDefault="00150824" w:rsidP="00204E76">
                      <w:pPr>
                        <w:pStyle w:val="Ttulo1"/>
                        <w:rPr>
                          <w:lang w:val="en-US"/>
                        </w:rPr>
                      </w:pPr>
                    </w:p>
                    <w:p w14:paraId="37440E4B" w14:textId="77777777" w:rsidR="00150824" w:rsidRPr="00B94674" w:rsidRDefault="00150824">
                      <w:pPr>
                        <w:rPr>
                          <w:lang w:val="en-US"/>
                        </w:rPr>
                      </w:pPr>
                    </w:p>
                    <w:p w14:paraId="48E52943" w14:textId="77777777" w:rsidR="00150824" w:rsidRPr="00B94674" w:rsidRDefault="00150824" w:rsidP="00204E76">
                      <w:pPr>
                        <w:pStyle w:val="Ttulo1"/>
                        <w:rPr>
                          <w:lang w:val="en-US"/>
                        </w:rPr>
                      </w:pPr>
                    </w:p>
                    <w:p w14:paraId="1A6CDD43" w14:textId="77777777" w:rsidR="00150824" w:rsidRPr="00B94674" w:rsidRDefault="00150824">
                      <w:pPr>
                        <w:rPr>
                          <w:lang w:val="en-US"/>
                        </w:rPr>
                      </w:pPr>
                    </w:p>
                    <w:p w14:paraId="5D7118B9" w14:textId="77777777" w:rsidR="00150824" w:rsidRPr="00B94674" w:rsidRDefault="00150824" w:rsidP="00204E76">
                      <w:pPr>
                        <w:pStyle w:val="Ttulo1"/>
                        <w:rPr>
                          <w:lang w:val="en-US"/>
                        </w:rPr>
                      </w:pPr>
                    </w:p>
                    <w:p w14:paraId="56CE52B0" w14:textId="77777777" w:rsidR="00150824" w:rsidRPr="00B94674" w:rsidRDefault="00150824">
                      <w:pPr>
                        <w:rPr>
                          <w:lang w:val="en-US"/>
                        </w:rPr>
                      </w:pPr>
                    </w:p>
                    <w:p w14:paraId="44470FD7" w14:textId="77777777" w:rsidR="00150824" w:rsidRPr="00B94674" w:rsidRDefault="00150824" w:rsidP="00204E76">
                      <w:pPr>
                        <w:pStyle w:val="Ttulo1"/>
                        <w:rPr>
                          <w:lang w:val="en-US"/>
                        </w:rPr>
                      </w:pPr>
                    </w:p>
                    <w:p w14:paraId="75378624" w14:textId="77777777" w:rsidR="00150824" w:rsidRPr="00B94674" w:rsidRDefault="00150824">
                      <w:pPr>
                        <w:rPr>
                          <w:lang w:val="en-US"/>
                        </w:rPr>
                      </w:pPr>
                    </w:p>
                    <w:p w14:paraId="6E220784" w14:textId="77777777" w:rsidR="00150824" w:rsidRPr="00B94674" w:rsidRDefault="00150824" w:rsidP="00204E76">
                      <w:pPr>
                        <w:pStyle w:val="Ttulo1"/>
                        <w:rPr>
                          <w:lang w:val="en-US"/>
                        </w:rPr>
                      </w:pPr>
                    </w:p>
                    <w:p w14:paraId="2A873749" w14:textId="77777777" w:rsidR="00150824" w:rsidRPr="00B94674" w:rsidRDefault="00150824">
                      <w:pPr>
                        <w:rPr>
                          <w:lang w:val="en-US"/>
                        </w:rPr>
                      </w:pPr>
                    </w:p>
                    <w:p w14:paraId="2060A764" w14:textId="77777777" w:rsidR="00150824" w:rsidRPr="00B94674" w:rsidRDefault="00150824" w:rsidP="00204E76">
                      <w:pPr>
                        <w:pStyle w:val="Ttulo1"/>
                        <w:rPr>
                          <w:lang w:val="en-US"/>
                        </w:rPr>
                      </w:pPr>
                    </w:p>
                    <w:p w14:paraId="37025FD3" w14:textId="77777777" w:rsidR="00150824" w:rsidRPr="00B94674" w:rsidRDefault="00150824">
                      <w:pPr>
                        <w:rPr>
                          <w:lang w:val="en-US"/>
                        </w:rPr>
                      </w:pPr>
                    </w:p>
                    <w:p w14:paraId="7122F9D7" w14:textId="77777777" w:rsidR="00150824" w:rsidRPr="00B94674" w:rsidRDefault="00150824" w:rsidP="00204E76">
                      <w:pPr>
                        <w:pStyle w:val="Ttulo1"/>
                        <w:rPr>
                          <w:lang w:val="en-US"/>
                        </w:rPr>
                      </w:pPr>
                    </w:p>
                    <w:p w14:paraId="65D7A54A" w14:textId="77777777" w:rsidR="00150824" w:rsidRPr="00B94674" w:rsidRDefault="00150824">
                      <w:pPr>
                        <w:rPr>
                          <w:lang w:val="en-US"/>
                        </w:rPr>
                      </w:pPr>
                    </w:p>
                    <w:p w14:paraId="1CECEF36" w14:textId="77777777" w:rsidR="00150824" w:rsidRPr="00B94674" w:rsidRDefault="00150824" w:rsidP="00204E76">
                      <w:pPr>
                        <w:pStyle w:val="Ttulo1"/>
                        <w:rPr>
                          <w:lang w:val="en-US"/>
                        </w:rPr>
                      </w:pPr>
                    </w:p>
                    <w:p w14:paraId="48A1B09A" w14:textId="77777777" w:rsidR="00150824" w:rsidRPr="00B94674" w:rsidRDefault="00150824">
                      <w:pPr>
                        <w:rPr>
                          <w:lang w:val="en-US"/>
                        </w:rPr>
                      </w:pPr>
                    </w:p>
                    <w:p w14:paraId="7E00D072" w14:textId="77777777" w:rsidR="00150824" w:rsidRPr="00B94674" w:rsidRDefault="00150824" w:rsidP="00204E76">
                      <w:pPr>
                        <w:pStyle w:val="Ttulo1"/>
                        <w:rPr>
                          <w:lang w:val="en-US"/>
                        </w:rPr>
                      </w:pPr>
                    </w:p>
                    <w:p w14:paraId="004990B7" w14:textId="77777777" w:rsidR="00150824" w:rsidRPr="00B94674" w:rsidRDefault="00150824">
                      <w:pPr>
                        <w:rPr>
                          <w:lang w:val="en-US"/>
                        </w:rPr>
                      </w:pPr>
                    </w:p>
                    <w:p w14:paraId="21417428" w14:textId="77777777" w:rsidR="00150824" w:rsidRPr="00B94674" w:rsidRDefault="00150824" w:rsidP="00204E76">
                      <w:pPr>
                        <w:pStyle w:val="Ttulo1"/>
                        <w:rPr>
                          <w:lang w:val="en-US"/>
                        </w:rPr>
                      </w:pPr>
                    </w:p>
                    <w:p w14:paraId="6711D46F" w14:textId="77777777" w:rsidR="00150824" w:rsidRPr="00B94674" w:rsidRDefault="00150824">
                      <w:pPr>
                        <w:rPr>
                          <w:lang w:val="en-US"/>
                        </w:rPr>
                      </w:pPr>
                    </w:p>
                    <w:p w14:paraId="320F8D80" w14:textId="77777777" w:rsidR="00150824" w:rsidRPr="00B94674" w:rsidRDefault="00150824" w:rsidP="00204E76">
                      <w:pPr>
                        <w:pStyle w:val="Ttulo1"/>
                        <w:rPr>
                          <w:lang w:val="en-US"/>
                        </w:rPr>
                      </w:pPr>
                    </w:p>
                    <w:p w14:paraId="19B445EA" w14:textId="77777777" w:rsidR="00150824" w:rsidRPr="00B94674" w:rsidRDefault="00150824">
                      <w:pPr>
                        <w:rPr>
                          <w:lang w:val="en-US"/>
                        </w:rPr>
                      </w:pPr>
                    </w:p>
                    <w:p w14:paraId="33EAD064" w14:textId="77777777" w:rsidR="00150824" w:rsidRPr="00B94674" w:rsidRDefault="00150824" w:rsidP="00204E76">
                      <w:pPr>
                        <w:pStyle w:val="Ttulo1"/>
                        <w:rPr>
                          <w:lang w:val="en-US"/>
                        </w:rPr>
                      </w:pPr>
                    </w:p>
                    <w:p w14:paraId="52495083" w14:textId="77777777" w:rsidR="00150824" w:rsidRPr="00B94674" w:rsidRDefault="00150824">
                      <w:pPr>
                        <w:rPr>
                          <w:lang w:val="en-US"/>
                        </w:rPr>
                      </w:pPr>
                    </w:p>
                    <w:p w14:paraId="61A296AB" w14:textId="77777777" w:rsidR="00150824" w:rsidRPr="00B94674" w:rsidRDefault="00150824" w:rsidP="00204E76">
                      <w:pPr>
                        <w:pStyle w:val="Ttulo1"/>
                        <w:rPr>
                          <w:lang w:val="en-US"/>
                        </w:rPr>
                      </w:pPr>
                    </w:p>
                    <w:p w14:paraId="357AF93C" w14:textId="77777777" w:rsidR="00150824" w:rsidRPr="00B94674" w:rsidRDefault="00150824">
                      <w:pPr>
                        <w:rPr>
                          <w:lang w:val="en-US"/>
                        </w:rPr>
                      </w:pPr>
                    </w:p>
                    <w:p w14:paraId="49B847D7" w14:textId="77777777" w:rsidR="00150824" w:rsidRPr="00B94674" w:rsidRDefault="00150824" w:rsidP="00204E76">
                      <w:pPr>
                        <w:pStyle w:val="Ttulo1"/>
                        <w:rPr>
                          <w:lang w:val="en-US"/>
                        </w:rPr>
                      </w:pPr>
                    </w:p>
                    <w:p w14:paraId="3DA8E32A" w14:textId="77777777" w:rsidR="00150824" w:rsidRPr="00B94674" w:rsidRDefault="00150824">
                      <w:pPr>
                        <w:rPr>
                          <w:lang w:val="en-US"/>
                        </w:rPr>
                      </w:pPr>
                    </w:p>
                    <w:p w14:paraId="131F96DB" w14:textId="77777777" w:rsidR="00150824" w:rsidRPr="00B94674" w:rsidRDefault="00150824" w:rsidP="00204E76">
                      <w:pPr>
                        <w:pStyle w:val="Ttulo1"/>
                        <w:rPr>
                          <w:lang w:val="en-US"/>
                        </w:rPr>
                      </w:pPr>
                    </w:p>
                    <w:p w14:paraId="3DEB05CF" w14:textId="77777777" w:rsidR="00150824" w:rsidRPr="00B94674" w:rsidRDefault="00150824">
                      <w:pPr>
                        <w:rPr>
                          <w:lang w:val="en-US"/>
                        </w:rPr>
                      </w:pPr>
                    </w:p>
                    <w:p w14:paraId="7C4A9D27" w14:textId="77777777" w:rsidR="00150824" w:rsidRPr="00B94674" w:rsidRDefault="00150824" w:rsidP="00204E76">
                      <w:pPr>
                        <w:pStyle w:val="Ttulo1"/>
                        <w:rPr>
                          <w:lang w:val="en-US"/>
                        </w:rPr>
                      </w:pPr>
                    </w:p>
                    <w:p w14:paraId="557BE1E5" w14:textId="77777777" w:rsidR="00150824" w:rsidRPr="00B94674" w:rsidRDefault="00150824">
                      <w:pPr>
                        <w:rPr>
                          <w:lang w:val="en-US"/>
                        </w:rPr>
                      </w:pPr>
                    </w:p>
                    <w:p w14:paraId="0C95EA6E" w14:textId="77777777" w:rsidR="00150824" w:rsidRPr="00B94674" w:rsidRDefault="00150824" w:rsidP="00204E76">
                      <w:pPr>
                        <w:pStyle w:val="Ttulo1"/>
                        <w:rPr>
                          <w:lang w:val="en-US"/>
                        </w:rPr>
                      </w:pPr>
                    </w:p>
                    <w:p w14:paraId="6E4F4870" w14:textId="77777777" w:rsidR="00150824" w:rsidRPr="00B94674" w:rsidRDefault="00150824">
                      <w:pPr>
                        <w:rPr>
                          <w:lang w:val="en-US"/>
                        </w:rPr>
                      </w:pPr>
                    </w:p>
                    <w:p w14:paraId="729ADFA7" w14:textId="77777777" w:rsidR="00150824" w:rsidRPr="00B94674" w:rsidRDefault="00150824" w:rsidP="00204E76">
                      <w:pPr>
                        <w:pStyle w:val="Ttulo1"/>
                        <w:rPr>
                          <w:lang w:val="en-US"/>
                        </w:rPr>
                      </w:pPr>
                    </w:p>
                    <w:p w14:paraId="3A830A52" w14:textId="77777777" w:rsidR="00150824" w:rsidRPr="00B94674" w:rsidRDefault="00150824">
                      <w:pPr>
                        <w:rPr>
                          <w:lang w:val="en-US"/>
                        </w:rPr>
                      </w:pPr>
                    </w:p>
                    <w:p w14:paraId="502FC0FB" w14:textId="77777777" w:rsidR="00150824" w:rsidRPr="00B94674" w:rsidRDefault="00150824" w:rsidP="00204E76">
                      <w:pPr>
                        <w:pStyle w:val="Ttulo1"/>
                        <w:rPr>
                          <w:lang w:val="en-US"/>
                        </w:rPr>
                      </w:pPr>
                    </w:p>
                    <w:p w14:paraId="530B4B2D" w14:textId="77777777" w:rsidR="00150824" w:rsidRPr="00B94674" w:rsidRDefault="00150824">
                      <w:pPr>
                        <w:rPr>
                          <w:lang w:val="en-US"/>
                        </w:rPr>
                      </w:pPr>
                    </w:p>
                    <w:p w14:paraId="734FF00F" w14:textId="77777777" w:rsidR="00150824" w:rsidRPr="00B94674" w:rsidRDefault="00150824" w:rsidP="00204E76">
                      <w:pPr>
                        <w:pStyle w:val="Ttulo1"/>
                        <w:rPr>
                          <w:lang w:val="en-US"/>
                        </w:rPr>
                      </w:pPr>
                    </w:p>
                    <w:p w14:paraId="5CB9732C" w14:textId="77777777" w:rsidR="00150824" w:rsidRPr="00B94674" w:rsidRDefault="00150824">
                      <w:pPr>
                        <w:rPr>
                          <w:lang w:val="en-US"/>
                        </w:rPr>
                      </w:pPr>
                    </w:p>
                    <w:p w14:paraId="51844569" w14:textId="77777777" w:rsidR="00150824" w:rsidRPr="00B94674" w:rsidRDefault="00150824" w:rsidP="00204E76">
                      <w:pPr>
                        <w:pStyle w:val="Ttulo1"/>
                        <w:rPr>
                          <w:lang w:val="en-US"/>
                        </w:rPr>
                      </w:pPr>
                    </w:p>
                    <w:p w14:paraId="5A67B299" w14:textId="77777777" w:rsidR="00150824" w:rsidRPr="00B94674" w:rsidRDefault="00150824">
                      <w:pPr>
                        <w:rPr>
                          <w:lang w:val="en-US"/>
                        </w:rPr>
                      </w:pPr>
                    </w:p>
                    <w:p w14:paraId="573B6F2C" w14:textId="77777777" w:rsidR="00150824" w:rsidRPr="00B94674" w:rsidRDefault="00150824" w:rsidP="00204E76">
                      <w:pPr>
                        <w:pStyle w:val="Ttulo1"/>
                        <w:rPr>
                          <w:lang w:val="en-US"/>
                        </w:rPr>
                      </w:pPr>
                    </w:p>
                    <w:p w14:paraId="1E24D1CA" w14:textId="77777777" w:rsidR="00150824" w:rsidRPr="00B94674" w:rsidRDefault="00150824">
                      <w:pPr>
                        <w:rPr>
                          <w:lang w:val="en-US"/>
                        </w:rPr>
                      </w:pPr>
                    </w:p>
                    <w:p w14:paraId="0590EDF4" w14:textId="77777777" w:rsidR="00150824" w:rsidRPr="00B94674" w:rsidRDefault="00150824" w:rsidP="00204E76">
                      <w:pPr>
                        <w:pStyle w:val="Ttulo1"/>
                        <w:rPr>
                          <w:lang w:val="en-US"/>
                        </w:rPr>
                      </w:pPr>
                    </w:p>
                    <w:p w14:paraId="24056CA1" w14:textId="77777777" w:rsidR="00150824" w:rsidRPr="00B94674" w:rsidRDefault="00150824">
                      <w:pPr>
                        <w:rPr>
                          <w:lang w:val="en-US"/>
                        </w:rPr>
                      </w:pPr>
                    </w:p>
                    <w:p w14:paraId="7F251ECC" w14:textId="77777777" w:rsidR="00150824" w:rsidRPr="00B94674" w:rsidRDefault="00150824" w:rsidP="00204E76">
                      <w:pPr>
                        <w:pStyle w:val="Ttulo1"/>
                        <w:rPr>
                          <w:lang w:val="en-US"/>
                        </w:rPr>
                      </w:pPr>
                    </w:p>
                    <w:p w14:paraId="4E1B6ECC" w14:textId="77777777" w:rsidR="00150824" w:rsidRPr="00B94674" w:rsidRDefault="00150824">
                      <w:pPr>
                        <w:rPr>
                          <w:lang w:val="en-US"/>
                        </w:rPr>
                      </w:pPr>
                    </w:p>
                    <w:p w14:paraId="0D76572A" w14:textId="77777777" w:rsidR="00150824" w:rsidRPr="00B94674" w:rsidRDefault="00150824" w:rsidP="00204E76">
                      <w:pPr>
                        <w:pStyle w:val="Ttulo1"/>
                        <w:rPr>
                          <w:lang w:val="en-US"/>
                        </w:rPr>
                      </w:pPr>
                    </w:p>
                    <w:p w14:paraId="0FFA8B93" w14:textId="77777777" w:rsidR="00150824" w:rsidRPr="00B94674" w:rsidRDefault="00150824">
                      <w:pPr>
                        <w:rPr>
                          <w:lang w:val="en-US"/>
                        </w:rPr>
                      </w:pPr>
                    </w:p>
                    <w:p w14:paraId="19C94B6A" w14:textId="77777777" w:rsidR="00150824" w:rsidRPr="00B94674" w:rsidRDefault="00150824" w:rsidP="00204E76">
                      <w:pPr>
                        <w:pStyle w:val="Ttulo1"/>
                        <w:rPr>
                          <w:lang w:val="en-US"/>
                        </w:rPr>
                      </w:pPr>
                    </w:p>
                    <w:p w14:paraId="5A5EE026" w14:textId="77777777" w:rsidR="00150824" w:rsidRPr="00B94674" w:rsidRDefault="00150824">
                      <w:pPr>
                        <w:rPr>
                          <w:lang w:val="en-US"/>
                        </w:rPr>
                      </w:pPr>
                    </w:p>
                    <w:p w14:paraId="04C9E5F4" w14:textId="77777777" w:rsidR="00150824" w:rsidRPr="00B94674" w:rsidRDefault="00150824" w:rsidP="00204E76">
                      <w:pPr>
                        <w:pStyle w:val="Ttulo1"/>
                        <w:rPr>
                          <w:lang w:val="en-US"/>
                        </w:rPr>
                      </w:pPr>
                    </w:p>
                    <w:p w14:paraId="50877471" w14:textId="77777777" w:rsidR="00150824" w:rsidRPr="00B94674" w:rsidRDefault="00150824">
                      <w:pPr>
                        <w:rPr>
                          <w:lang w:val="en-US"/>
                        </w:rPr>
                      </w:pPr>
                    </w:p>
                    <w:p w14:paraId="778AF2BB" w14:textId="77777777" w:rsidR="00150824" w:rsidRPr="00B94674" w:rsidRDefault="00150824" w:rsidP="00204E76">
                      <w:pPr>
                        <w:pStyle w:val="Ttulo1"/>
                        <w:rPr>
                          <w:lang w:val="en-US"/>
                        </w:rPr>
                      </w:pPr>
                    </w:p>
                    <w:p w14:paraId="288EEE6A" w14:textId="77777777" w:rsidR="00150824" w:rsidRPr="00B94674" w:rsidRDefault="00150824">
                      <w:pPr>
                        <w:rPr>
                          <w:lang w:val="en-US"/>
                        </w:rPr>
                      </w:pPr>
                    </w:p>
                    <w:p w14:paraId="0E5D235D" w14:textId="77777777" w:rsidR="00150824" w:rsidRPr="00B94674" w:rsidRDefault="00150824" w:rsidP="00204E76">
                      <w:pPr>
                        <w:pStyle w:val="Ttulo1"/>
                        <w:rPr>
                          <w:lang w:val="en-US"/>
                        </w:rPr>
                      </w:pPr>
                    </w:p>
                    <w:p w14:paraId="26226BDF" w14:textId="77777777" w:rsidR="00150824" w:rsidRPr="00B94674" w:rsidRDefault="00150824">
                      <w:pPr>
                        <w:rPr>
                          <w:lang w:val="en-US"/>
                        </w:rPr>
                      </w:pPr>
                    </w:p>
                    <w:p w14:paraId="11910FA0" w14:textId="77777777" w:rsidR="00150824" w:rsidRPr="00B94674" w:rsidRDefault="00150824" w:rsidP="00204E76">
                      <w:pPr>
                        <w:pStyle w:val="Ttulo1"/>
                        <w:rPr>
                          <w:lang w:val="en-US"/>
                        </w:rPr>
                      </w:pPr>
                    </w:p>
                    <w:p w14:paraId="051116CA" w14:textId="77777777" w:rsidR="00150824" w:rsidRPr="00B94674" w:rsidRDefault="00150824">
                      <w:pPr>
                        <w:rPr>
                          <w:lang w:val="en-US"/>
                        </w:rPr>
                      </w:pPr>
                    </w:p>
                    <w:p w14:paraId="7BA3F68E" w14:textId="77777777" w:rsidR="00150824" w:rsidRPr="00B94674" w:rsidRDefault="00150824" w:rsidP="00204E76">
                      <w:pPr>
                        <w:pStyle w:val="Ttulo1"/>
                        <w:rPr>
                          <w:lang w:val="en-US"/>
                        </w:rPr>
                      </w:pPr>
                    </w:p>
                    <w:p w14:paraId="5C36A81C" w14:textId="77777777" w:rsidR="00150824" w:rsidRPr="00B94674" w:rsidRDefault="00150824">
                      <w:pPr>
                        <w:rPr>
                          <w:lang w:val="en-US"/>
                        </w:rPr>
                      </w:pPr>
                    </w:p>
                    <w:p w14:paraId="37DC2432" w14:textId="77777777" w:rsidR="00150824" w:rsidRPr="00B94674" w:rsidRDefault="00150824" w:rsidP="00204E76">
                      <w:pPr>
                        <w:pStyle w:val="Ttulo1"/>
                        <w:rPr>
                          <w:lang w:val="en-US"/>
                        </w:rPr>
                      </w:pPr>
                    </w:p>
                    <w:p w14:paraId="13656CD5" w14:textId="77777777" w:rsidR="00150824" w:rsidRPr="00B94674" w:rsidRDefault="00150824">
                      <w:pPr>
                        <w:rPr>
                          <w:lang w:val="en-US"/>
                        </w:rPr>
                      </w:pPr>
                    </w:p>
                    <w:p w14:paraId="350CD29D" w14:textId="77777777" w:rsidR="00150824" w:rsidRPr="00B94674" w:rsidRDefault="00150824" w:rsidP="00204E76">
                      <w:pPr>
                        <w:pStyle w:val="Ttulo1"/>
                        <w:rPr>
                          <w:lang w:val="en-US"/>
                        </w:rPr>
                      </w:pPr>
                    </w:p>
                    <w:p w14:paraId="47F8A375" w14:textId="77777777" w:rsidR="00150824" w:rsidRPr="00B94674" w:rsidRDefault="00150824">
                      <w:pPr>
                        <w:rPr>
                          <w:lang w:val="en-US"/>
                        </w:rPr>
                      </w:pPr>
                    </w:p>
                    <w:p w14:paraId="28A391DA" w14:textId="77777777" w:rsidR="00150824" w:rsidRPr="00B94674" w:rsidRDefault="00150824" w:rsidP="00204E76">
                      <w:pPr>
                        <w:pStyle w:val="Ttulo1"/>
                        <w:rPr>
                          <w:lang w:val="en-US"/>
                        </w:rPr>
                      </w:pPr>
                    </w:p>
                    <w:p w14:paraId="261F2393" w14:textId="77777777" w:rsidR="00150824" w:rsidRPr="00B94674" w:rsidRDefault="00150824">
                      <w:pPr>
                        <w:rPr>
                          <w:lang w:val="en-US"/>
                        </w:rPr>
                      </w:pPr>
                    </w:p>
                    <w:p w14:paraId="13A48DE7" w14:textId="77777777" w:rsidR="00150824" w:rsidRPr="00B94674" w:rsidRDefault="00150824" w:rsidP="00204E76">
                      <w:pPr>
                        <w:pStyle w:val="Ttulo1"/>
                        <w:rPr>
                          <w:lang w:val="en-US"/>
                        </w:rPr>
                      </w:pPr>
                    </w:p>
                    <w:p w14:paraId="2AE4A60B" w14:textId="77777777" w:rsidR="00150824" w:rsidRPr="00B94674" w:rsidRDefault="00150824">
                      <w:pPr>
                        <w:rPr>
                          <w:lang w:val="en-US"/>
                        </w:rPr>
                      </w:pPr>
                    </w:p>
                    <w:p w14:paraId="20C2C6A5" w14:textId="77777777" w:rsidR="00150824" w:rsidRPr="00B94674" w:rsidRDefault="00150824" w:rsidP="00204E76">
                      <w:pPr>
                        <w:pStyle w:val="Ttulo1"/>
                        <w:rPr>
                          <w:lang w:val="en-US"/>
                        </w:rPr>
                      </w:pPr>
                    </w:p>
                    <w:p w14:paraId="6B4B68D4" w14:textId="77777777" w:rsidR="00150824" w:rsidRPr="00B94674" w:rsidRDefault="00150824">
                      <w:pPr>
                        <w:rPr>
                          <w:lang w:val="en-US"/>
                        </w:rPr>
                      </w:pPr>
                    </w:p>
                    <w:p w14:paraId="47017265" w14:textId="77777777" w:rsidR="00150824" w:rsidRPr="00B94674" w:rsidRDefault="00150824" w:rsidP="00204E76">
                      <w:pPr>
                        <w:pStyle w:val="Ttulo1"/>
                        <w:rPr>
                          <w:lang w:val="en-US"/>
                        </w:rPr>
                      </w:pPr>
                    </w:p>
                    <w:p w14:paraId="1D8E5D64" w14:textId="77777777" w:rsidR="00150824" w:rsidRPr="00B94674" w:rsidRDefault="00150824">
                      <w:pPr>
                        <w:rPr>
                          <w:lang w:val="en-US"/>
                        </w:rPr>
                      </w:pPr>
                    </w:p>
                    <w:p w14:paraId="79A190DA" w14:textId="77777777" w:rsidR="00150824" w:rsidRPr="00B94674" w:rsidRDefault="00150824" w:rsidP="00204E76">
                      <w:pPr>
                        <w:pStyle w:val="Ttulo1"/>
                        <w:rPr>
                          <w:lang w:val="en-US"/>
                        </w:rPr>
                      </w:pPr>
                    </w:p>
                    <w:p w14:paraId="463EFEFE" w14:textId="77777777" w:rsidR="00150824" w:rsidRPr="00B94674" w:rsidRDefault="00150824">
                      <w:pPr>
                        <w:rPr>
                          <w:lang w:val="en-US"/>
                        </w:rPr>
                      </w:pPr>
                    </w:p>
                    <w:p w14:paraId="79C94397" w14:textId="77777777" w:rsidR="00150824" w:rsidRPr="00B94674" w:rsidRDefault="00150824" w:rsidP="00204E76">
                      <w:pPr>
                        <w:pStyle w:val="Ttulo1"/>
                        <w:rPr>
                          <w:lang w:val="en-US"/>
                        </w:rPr>
                      </w:pPr>
                    </w:p>
                    <w:p w14:paraId="3932F895" w14:textId="77777777" w:rsidR="00150824" w:rsidRPr="00B94674" w:rsidRDefault="00150824">
                      <w:pPr>
                        <w:rPr>
                          <w:lang w:val="en-US"/>
                        </w:rPr>
                      </w:pPr>
                    </w:p>
                    <w:p w14:paraId="7377485D" w14:textId="77777777" w:rsidR="00150824" w:rsidRPr="00B94674" w:rsidRDefault="00150824" w:rsidP="00204E76">
                      <w:pPr>
                        <w:pStyle w:val="Ttulo1"/>
                        <w:rPr>
                          <w:lang w:val="en-US"/>
                        </w:rPr>
                      </w:pPr>
                    </w:p>
                    <w:p w14:paraId="422008A1" w14:textId="77777777" w:rsidR="00150824" w:rsidRPr="00B94674" w:rsidRDefault="00150824">
                      <w:pPr>
                        <w:rPr>
                          <w:lang w:val="en-US"/>
                        </w:rPr>
                      </w:pPr>
                    </w:p>
                    <w:p w14:paraId="61F7D13E" w14:textId="77777777" w:rsidR="00150824" w:rsidRPr="00B94674" w:rsidRDefault="00150824" w:rsidP="00204E76">
                      <w:pPr>
                        <w:pStyle w:val="Ttulo1"/>
                        <w:rPr>
                          <w:lang w:val="en-US"/>
                        </w:rPr>
                      </w:pPr>
                    </w:p>
                    <w:p w14:paraId="7B231FAC" w14:textId="77777777" w:rsidR="00150824" w:rsidRPr="00B94674" w:rsidRDefault="00150824">
                      <w:pPr>
                        <w:rPr>
                          <w:lang w:val="en-US"/>
                        </w:rPr>
                      </w:pPr>
                    </w:p>
                    <w:p w14:paraId="0D82F5C2" w14:textId="77777777" w:rsidR="00150824" w:rsidRPr="00B94674" w:rsidRDefault="00150824" w:rsidP="00204E76">
                      <w:pPr>
                        <w:pStyle w:val="Ttulo1"/>
                        <w:rPr>
                          <w:lang w:val="en-US"/>
                        </w:rPr>
                      </w:pPr>
                    </w:p>
                    <w:p w14:paraId="741AD915" w14:textId="77777777" w:rsidR="00150824" w:rsidRPr="00B94674" w:rsidRDefault="00150824">
                      <w:pPr>
                        <w:rPr>
                          <w:lang w:val="en-US"/>
                        </w:rPr>
                      </w:pPr>
                    </w:p>
                    <w:p w14:paraId="4506F104" w14:textId="77777777" w:rsidR="00150824" w:rsidRPr="00B94674" w:rsidRDefault="00150824" w:rsidP="00204E76">
                      <w:pPr>
                        <w:pStyle w:val="Ttulo1"/>
                        <w:rPr>
                          <w:lang w:val="en-US"/>
                        </w:rPr>
                      </w:pPr>
                    </w:p>
                    <w:p w14:paraId="3658FFFE" w14:textId="77777777" w:rsidR="00150824" w:rsidRPr="00B94674" w:rsidRDefault="00150824">
                      <w:pPr>
                        <w:rPr>
                          <w:lang w:val="en-US"/>
                        </w:rPr>
                      </w:pPr>
                    </w:p>
                    <w:p w14:paraId="0F618F70" w14:textId="77777777" w:rsidR="00150824" w:rsidRPr="00B94674" w:rsidRDefault="00150824" w:rsidP="00204E76">
                      <w:pPr>
                        <w:pStyle w:val="Ttulo1"/>
                        <w:rPr>
                          <w:lang w:val="en-US"/>
                        </w:rPr>
                      </w:pPr>
                    </w:p>
                    <w:p w14:paraId="2CC87F33" w14:textId="77777777" w:rsidR="00150824" w:rsidRPr="00B94674" w:rsidRDefault="00150824">
                      <w:pPr>
                        <w:rPr>
                          <w:lang w:val="en-US"/>
                        </w:rPr>
                      </w:pPr>
                    </w:p>
                    <w:p w14:paraId="22C49442" w14:textId="77777777" w:rsidR="00150824" w:rsidRPr="00B94674" w:rsidRDefault="00150824" w:rsidP="00204E76">
                      <w:pPr>
                        <w:pStyle w:val="Ttulo1"/>
                        <w:rPr>
                          <w:lang w:val="en-US"/>
                        </w:rPr>
                      </w:pPr>
                    </w:p>
                    <w:p w14:paraId="6A785B73" w14:textId="77777777" w:rsidR="00150824" w:rsidRPr="00B94674" w:rsidRDefault="00150824">
                      <w:pPr>
                        <w:rPr>
                          <w:lang w:val="en-US"/>
                        </w:rPr>
                      </w:pPr>
                    </w:p>
                    <w:p w14:paraId="265942D0" w14:textId="77777777" w:rsidR="00150824" w:rsidRPr="00B94674" w:rsidRDefault="00150824" w:rsidP="00204E76">
                      <w:pPr>
                        <w:pStyle w:val="Ttulo1"/>
                        <w:rPr>
                          <w:lang w:val="en-US"/>
                        </w:rPr>
                      </w:pPr>
                    </w:p>
                    <w:p w14:paraId="4964FEF4" w14:textId="77777777" w:rsidR="00150824" w:rsidRPr="00B94674" w:rsidRDefault="00150824">
                      <w:pPr>
                        <w:rPr>
                          <w:lang w:val="en-US"/>
                        </w:rPr>
                      </w:pPr>
                    </w:p>
                    <w:p w14:paraId="4295A4DE" w14:textId="77777777" w:rsidR="00150824" w:rsidRPr="00B94674" w:rsidRDefault="00150824" w:rsidP="00204E76">
                      <w:pPr>
                        <w:pStyle w:val="Ttulo1"/>
                        <w:rPr>
                          <w:lang w:val="en-US"/>
                        </w:rPr>
                      </w:pPr>
                    </w:p>
                    <w:p w14:paraId="01E2A468" w14:textId="77777777" w:rsidR="00150824" w:rsidRPr="00B94674" w:rsidRDefault="00150824">
                      <w:pPr>
                        <w:rPr>
                          <w:lang w:val="en-US"/>
                        </w:rPr>
                      </w:pPr>
                    </w:p>
                    <w:p w14:paraId="6EC9CF65" w14:textId="77777777" w:rsidR="00150824" w:rsidRPr="00B94674" w:rsidRDefault="00150824" w:rsidP="00204E76">
                      <w:pPr>
                        <w:pStyle w:val="Ttulo1"/>
                        <w:rPr>
                          <w:lang w:val="en-US"/>
                        </w:rPr>
                      </w:pPr>
                    </w:p>
                    <w:p w14:paraId="4F263693" w14:textId="77777777" w:rsidR="00150824" w:rsidRPr="00B94674" w:rsidRDefault="00150824">
                      <w:pPr>
                        <w:rPr>
                          <w:lang w:val="en-US"/>
                        </w:rPr>
                      </w:pPr>
                    </w:p>
                    <w:p w14:paraId="080890EE" w14:textId="77777777" w:rsidR="00150824" w:rsidRPr="00B94674" w:rsidRDefault="00150824" w:rsidP="00204E76">
                      <w:pPr>
                        <w:pStyle w:val="Ttulo1"/>
                        <w:rPr>
                          <w:lang w:val="en-US"/>
                        </w:rPr>
                      </w:pPr>
                    </w:p>
                    <w:p w14:paraId="4BACA0AD" w14:textId="77777777" w:rsidR="00150824" w:rsidRPr="00B94674" w:rsidRDefault="00150824">
                      <w:pPr>
                        <w:rPr>
                          <w:lang w:val="en-US"/>
                        </w:rPr>
                      </w:pPr>
                    </w:p>
                    <w:p w14:paraId="389CD8C0" w14:textId="77777777" w:rsidR="00150824" w:rsidRPr="00B94674" w:rsidRDefault="00150824" w:rsidP="00204E76">
                      <w:pPr>
                        <w:pStyle w:val="Ttulo1"/>
                        <w:rPr>
                          <w:lang w:val="en-US"/>
                        </w:rPr>
                      </w:pPr>
                    </w:p>
                    <w:p w14:paraId="743417A9" w14:textId="77777777" w:rsidR="00150824" w:rsidRPr="00B94674" w:rsidRDefault="00150824">
                      <w:pPr>
                        <w:rPr>
                          <w:lang w:val="en-US"/>
                        </w:rPr>
                      </w:pPr>
                    </w:p>
                    <w:p w14:paraId="0D7CAD67" w14:textId="77777777" w:rsidR="00150824" w:rsidRPr="00B94674" w:rsidRDefault="00150824" w:rsidP="00204E76">
                      <w:pPr>
                        <w:pStyle w:val="Ttulo1"/>
                        <w:rPr>
                          <w:lang w:val="en-US"/>
                        </w:rPr>
                      </w:pPr>
                    </w:p>
                    <w:p w14:paraId="0314F767" w14:textId="77777777" w:rsidR="00150824" w:rsidRPr="00B94674" w:rsidRDefault="00150824">
                      <w:pPr>
                        <w:rPr>
                          <w:lang w:val="en-US"/>
                        </w:rPr>
                      </w:pPr>
                    </w:p>
                    <w:p w14:paraId="5663D99F" w14:textId="77777777" w:rsidR="00150824" w:rsidRPr="00B94674" w:rsidRDefault="00150824" w:rsidP="00204E76">
                      <w:pPr>
                        <w:pStyle w:val="Ttulo1"/>
                        <w:rPr>
                          <w:lang w:val="en-US"/>
                        </w:rPr>
                      </w:pPr>
                    </w:p>
                    <w:p w14:paraId="4FA0933D" w14:textId="77777777" w:rsidR="00150824" w:rsidRPr="00B94674" w:rsidRDefault="00150824">
                      <w:pPr>
                        <w:rPr>
                          <w:lang w:val="en-US"/>
                        </w:rPr>
                      </w:pPr>
                    </w:p>
                    <w:p w14:paraId="5E3D59E9" w14:textId="77777777" w:rsidR="00150824" w:rsidRPr="00B94674" w:rsidRDefault="00150824" w:rsidP="00204E76">
                      <w:pPr>
                        <w:pStyle w:val="Ttulo1"/>
                        <w:rPr>
                          <w:lang w:val="en-US"/>
                        </w:rPr>
                      </w:pPr>
                    </w:p>
                    <w:p w14:paraId="72AF15CF" w14:textId="77777777" w:rsidR="00150824" w:rsidRPr="00B94674" w:rsidRDefault="00150824">
                      <w:pPr>
                        <w:rPr>
                          <w:lang w:val="en-US"/>
                        </w:rPr>
                      </w:pPr>
                    </w:p>
                    <w:p w14:paraId="41E4A20E" w14:textId="77777777" w:rsidR="00150824" w:rsidRPr="00B94674" w:rsidRDefault="00150824" w:rsidP="00204E76">
                      <w:pPr>
                        <w:pStyle w:val="Ttulo1"/>
                        <w:rPr>
                          <w:lang w:val="en-US"/>
                        </w:rPr>
                      </w:pPr>
                    </w:p>
                    <w:p w14:paraId="7B29D6AA" w14:textId="77777777" w:rsidR="00150824" w:rsidRPr="00B94674" w:rsidRDefault="00150824">
                      <w:pPr>
                        <w:rPr>
                          <w:lang w:val="en-US"/>
                        </w:rPr>
                      </w:pPr>
                    </w:p>
                    <w:p w14:paraId="0F1D20F6" w14:textId="77777777" w:rsidR="00150824" w:rsidRPr="00B94674" w:rsidRDefault="00150824" w:rsidP="00204E76">
                      <w:pPr>
                        <w:pStyle w:val="Ttulo1"/>
                        <w:rPr>
                          <w:lang w:val="en-US"/>
                        </w:rPr>
                      </w:pPr>
                    </w:p>
                    <w:p w14:paraId="6B8631BD" w14:textId="77777777" w:rsidR="00150824" w:rsidRPr="00B94674" w:rsidRDefault="00150824">
                      <w:pPr>
                        <w:rPr>
                          <w:lang w:val="en-US"/>
                        </w:rPr>
                      </w:pPr>
                    </w:p>
                    <w:p w14:paraId="162F1E97" w14:textId="77777777" w:rsidR="00150824" w:rsidRPr="00B94674" w:rsidRDefault="00150824" w:rsidP="00204E76">
                      <w:pPr>
                        <w:pStyle w:val="Ttulo1"/>
                        <w:rPr>
                          <w:lang w:val="en-US"/>
                        </w:rPr>
                      </w:pPr>
                    </w:p>
                    <w:p w14:paraId="28B5554F" w14:textId="77777777" w:rsidR="00150824" w:rsidRPr="00B94674" w:rsidRDefault="00150824">
                      <w:pPr>
                        <w:rPr>
                          <w:lang w:val="en-US"/>
                        </w:rPr>
                      </w:pPr>
                    </w:p>
                    <w:p w14:paraId="4F9671FE" w14:textId="77777777" w:rsidR="00150824" w:rsidRPr="00B94674" w:rsidRDefault="00150824" w:rsidP="00204E76">
                      <w:pPr>
                        <w:pStyle w:val="Ttulo1"/>
                        <w:rPr>
                          <w:lang w:val="en-US"/>
                        </w:rPr>
                      </w:pPr>
                    </w:p>
                    <w:p w14:paraId="59A00340" w14:textId="77777777" w:rsidR="00150824" w:rsidRPr="00B94674" w:rsidRDefault="00150824">
                      <w:pPr>
                        <w:rPr>
                          <w:lang w:val="en-US"/>
                        </w:rPr>
                      </w:pPr>
                    </w:p>
                    <w:p w14:paraId="6AA99041" w14:textId="77777777" w:rsidR="00150824" w:rsidRPr="00B94674" w:rsidRDefault="00150824" w:rsidP="00204E76">
                      <w:pPr>
                        <w:pStyle w:val="Ttulo1"/>
                        <w:rPr>
                          <w:lang w:val="en-US"/>
                        </w:rPr>
                      </w:pPr>
                    </w:p>
                    <w:p w14:paraId="060FFDEF" w14:textId="77777777" w:rsidR="00150824" w:rsidRPr="00B94674" w:rsidRDefault="00150824">
                      <w:pPr>
                        <w:rPr>
                          <w:lang w:val="en-US"/>
                        </w:rPr>
                      </w:pPr>
                    </w:p>
                    <w:p w14:paraId="2E8D7804" w14:textId="77777777" w:rsidR="00150824" w:rsidRPr="00B94674" w:rsidRDefault="00150824" w:rsidP="00204E76">
                      <w:pPr>
                        <w:pStyle w:val="Ttulo1"/>
                        <w:rPr>
                          <w:lang w:val="en-US"/>
                        </w:rPr>
                      </w:pPr>
                    </w:p>
                    <w:p w14:paraId="04420228" w14:textId="77777777" w:rsidR="00150824" w:rsidRPr="00B94674" w:rsidRDefault="00150824">
                      <w:pPr>
                        <w:rPr>
                          <w:lang w:val="en-US"/>
                        </w:rPr>
                      </w:pPr>
                    </w:p>
                    <w:p w14:paraId="73595DB1" w14:textId="77777777" w:rsidR="00150824" w:rsidRPr="00B94674" w:rsidRDefault="00150824" w:rsidP="00204E76">
                      <w:pPr>
                        <w:pStyle w:val="Ttulo1"/>
                        <w:rPr>
                          <w:lang w:val="en-US"/>
                        </w:rPr>
                      </w:pPr>
                    </w:p>
                    <w:p w14:paraId="466C5319" w14:textId="77777777" w:rsidR="00150824" w:rsidRPr="00B94674" w:rsidRDefault="00150824">
                      <w:pPr>
                        <w:rPr>
                          <w:lang w:val="en-US"/>
                        </w:rPr>
                      </w:pPr>
                    </w:p>
                    <w:p w14:paraId="44BCD367" w14:textId="77777777" w:rsidR="00150824" w:rsidRPr="00B94674" w:rsidRDefault="00150824" w:rsidP="00204E76">
                      <w:pPr>
                        <w:pStyle w:val="Ttulo1"/>
                        <w:rPr>
                          <w:lang w:val="en-US"/>
                        </w:rPr>
                      </w:pPr>
                    </w:p>
                    <w:p w14:paraId="1B06F0C9" w14:textId="77777777" w:rsidR="00A5206C" w:rsidRDefault="00A5206C"/>
                    <w:p w14:paraId="475489A9" w14:textId="745004BE" w:rsidR="00150824" w:rsidRPr="00B94674" w:rsidRDefault="00150824" w:rsidP="00204E76">
                      <w:pPr>
                        <w:pStyle w:val="Ttulo1"/>
                        <w:rPr>
                          <w:lang w:val="en-US"/>
                        </w:rPr>
                      </w:pPr>
                    </w:p>
                    <w:p w14:paraId="1131FE13" w14:textId="77777777" w:rsidR="00150824" w:rsidRPr="00B94674" w:rsidRDefault="00150824">
                      <w:pPr>
                        <w:rPr>
                          <w:lang w:val="en-US"/>
                        </w:rPr>
                      </w:pPr>
                    </w:p>
                    <w:p w14:paraId="45ECE509" w14:textId="77777777" w:rsidR="00150824" w:rsidRPr="00B94674" w:rsidRDefault="00150824" w:rsidP="00204E76">
                      <w:pPr>
                        <w:pStyle w:val="Ttulo1"/>
                        <w:rPr>
                          <w:lang w:val="en-US"/>
                        </w:rPr>
                      </w:pPr>
                    </w:p>
                    <w:p w14:paraId="2C1B64B6" w14:textId="77777777" w:rsidR="00150824" w:rsidRPr="00B94674" w:rsidRDefault="00150824">
                      <w:pPr>
                        <w:rPr>
                          <w:lang w:val="en-US"/>
                        </w:rPr>
                      </w:pPr>
                    </w:p>
                    <w:p w14:paraId="31F356CF" w14:textId="77777777" w:rsidR="00150824" w:rsidRPr="00B94674" w:rsidRDefault="00150824" w:rsidP="00204E76">
                      <w:pPr>
                        <w:pStyle w:val="Ttulo1"/>
                        <w:rPr>
                          <w:lang w:val="en-US"/>
                        </w:rPr>
                      </w:pPr>
                    </w:p>
                    <w:p w14:paraId="5F5621FB" w14:textId="77777777" w:rsidR="00150824" w:rsidRPr="00B94674" w:rsidRDefault="00150824">
                      <w:pPr>
                        <w:rPr>
                          <w:lang w:val="en-US"/>
                        </w:rPr>
                      </w:pPr>
                    </w:p>
                    <w:p w14:paraId="066291C6" w14:textId="77777777" w:rsidR="00150824" w:rsidRPr="00B94674" w:rsidRDefault="00150824" w:rsidP="00204E76">
                      <w:pPr>
                        <w:pStyle w:val="Ttulo1"/>
                        <w:rPr>
                          <w:lang w:val="en-US"/>
                        </w:rPr>
                      </w:pPr>
                    </w:p>
                    <w:p w14:paraId="0E7F0883" w14:textId="77777777" w:rsidR="00150824" w:rsidRPr="00B94674" w:rsidRDefault="00150824">
                      <w:pPr>
                        <w:rPr>
                          <w:lang w:val="en-US"/>
                        </w:rPr>
                      </w:pPr>
                    </w:p>
                    <w:p w14:paraId="3A764A2E" w14:textId="77777777" w:rsidR="00150824" w:rsidRPr="00B94674" w:rsidRDefault="00150824" w:rsidP="00204E76">
                      <w:pPr>
                        <w:pStyle w:val="Ttulo1"/>
                        <w:rPr>
                          <w:lang w:val="en-US"/>
                        </w:rPr>
                      </w:pPr>
                    </w:p>
                    <w:p w14:paraId="67089037" w14:textId="77777777" w:rsidR="00150824" w:rsidRPr="00B94674" w:rsidRDefault="00150824">
                      <w:pPr>
                        <w:rPr>
                          <w:lang w:val="en-US"/>
                        </w:rPr>
                      </w:pPr>
                    </w:p>
                    <w:p w14:paraId="4E916F16" w14:textId="77777777" w:rsidR="00150824" w:rsidRPr="00B94674" w:rsidRDefault="00150824" w:rsidP="00204E76">
                      <w:pPr>
                        <w:pStyle w:val="Ttulo1"/>
                        <w:rPr>
                          <w:lang w:val="en-US"/>
                        </w:rPr>
                      </w:pPr>
                    </w:p>
                    <w:p w14:paraId="3C5F886B" w14:textId="77777777" w:rsidR="00150824" w:rsidRPr="00B94674" w:rsidRDefault="00150824">
                      <w:pPr>
                        <w:rPr>
                          <w:lang w:val="en-US"/>
                        </w:rPr>
                      </w:pPr>
                    </w:p>
                    <w:p w14:paraId="38013A27" w14:textId="77777777" w:rsidR="00150824" w:rsidRPr="00B94674" w:rsidRDefault="00150824" w:rsidP="00204E76">
                      <w:pPr>
                        <w:pStyle w:val="Ttulo1"/>
                        <w:rPr>
                          <w:lang w:val="en-US"/>
                        </w:rPr>
                      </w:pPr>
                    </w:p>
                    <w:p w14:paraId="2220B65F" w14:textId="77777777" w:rsidR="00150824" w:rsidRPr="00B94674" w:rsidRDefault="00150824">
                      <w:pPr>
                        <w:rPr>
                          <w:lang w:val="en-US"/>
                        </w:rPr>
                      </w:pPr>
                    </w:p>
                    <w:p w14:paraId="5C0129EF" w14:textId="77777777" w:rsidR="00150824" w:rsidRPr="00B94674" w:rsidRDefault="00150824" w:rsidP="00204E76">
                      <w:pPr>
                        <w:pStyle w:val="Ttulo1"/>
                        <w:rPr>
                          <w:lang w:val="en-US"/>
                        </w:rPr>
                      </w:pPr>
                    </w:p>
                    <w:p w14:paraId="33B2A458" w14:textId="77777777" w:rsidR="00150824" w:rsidRPr="00B94674" w:rsidRDefault="00150824">
                      <w:pPr>
                        <w:rPr>
                          <w:lang w:val="en-US"/>
                        </w:rPr>
                      </w:pPr>
                    </w:p>
                    <w:p w14:paraId="67579ABC" w14:textId="77777777" w:rsidR="00150824" w:rsidRPr="00B94674" w:rsidRDefault="00150824" w:rsidP="00204E76">
                      <w:pPr>
                        <w:pStyle w:val="Ttulo1"/>
                        <w:rPr>
                          <w:lang w:val="en-US"/>
                        </w:rPr>
                      </w:pPr>
                    </w:p>
                    <w:p w14:paraId="26D8052D" w14:textId="77777777" w:rsidR="00150824" w:rsidRPr="00B94674" w:rsidRDefault="00150824">
                      <w:pPr>
                        <w:rPr>
                          <w:lang w:val="en-US"/>
                        </w:rPr>
                      </w:pPr>
                    </w:p>
                    <w:p w14:paraId="484B51E2" w14:textId="77777777" w:rsidR="00150824" w:rsidRPr="00B94674" w:rsidRDefault="00150824" w:rsidP="00204E76">
                      <w:pPr>
                        <w:pStyle w:val="Ttulo1"/>
                        <w:rPr>
                          <w:lang w:val="en-US"/>
                        </w:rPr>
                      </w:pPr>
                    </w:p>
                    <w:p w14:paraId="0C913055" w14:textId="77777777" w:rsidR="00150824" w:rsidRPr="00B94674" w:rsidRDefault="00150824">
                      <w:pPr>
                        <w:rPr>
                          <w:lang w:val="en-US"/>
                        </w:rPr>
                      </w:pPr>
                    </w:p>
                    <w:p w14:paraId="38F7EF91" w14:textId="77777777" w:rsidR="00150824" w:rsidRPr="00B94674" w:rsidRDefault="00150824" w:rsidP="00204E76">
                      <w:pPr>
                        <w:pStyle w:val="Ttulo1"/>
                        <w:rPr>
                          <w:lang w:val="en-US"/>
                        </w:rPr>
                      </w:pPr>
                    </w:p>
                    <w:p w14:paraId="1AAE5A7B" w14:textId="77777777" w:rsidR="00150824" w:rsidRPr="00B94674" w:rsidRDefault="00150824">
                      <w:pPr>
                        <w:rPr>
                          <w:lang w:val="en-US"/>
                        </w:rPr>
                      </w:pPr>
                    </w:p>
                    <w:p w14:paraId="2DD1DB21" w14:textId="77777777" w:rsidR="00150824" w:rsidRPr="00B94674" w:rsidRDefault="00150824" w:rsidP="00204E76">
                      <w:pPr>
                        <w:pStyle w:val="Ttulo1"/>
                        <w:rPr>
                          <w:lang w:val="en-US"/>
                        </w:rPr>
                      </w:pPr>
                    </w:p>
                    <w:p w14:paraId="66D04E89" w14:textId="77777777" w:rsidR="00150824" w:rsidRPr="00B94674" w:rsidRDefault="00150824">
                      <w:pPr>
                        <w:rPr>
                          <w:lang w:val="en-US"/>
                        </w:rPr>
                      </w:pPr>
                    </w:p>
                    <w:p w14:paraId="6061DDE5" w14:textId="77777777" w:rsidR="00150824" w:rsidRPr="00B94674" w:rsidRDefault="00150824" w:rsidP="00204E76">
                      <w:pPr>
                        <w:pStyle w:val="Ttulo1"/>
                        <w:rPr>
                          <w:lang w:val="en-US"/>
                        </w:rPr>
                      </w:pPr>
                    </w:p>
                    <w:p w14:paraId="258A8B43" w14:textId="77777777" w:rsidR="00150824" w:rsidRPr="00B94674" w:rsidRDefault="00150824">
                      <w:pPr>
                        <w:rPr>
                          <w:lang w:val="en-US"/>
                        </w:rPr>
                      </w:pPr>
                    </w:p>
                    <w:p w14:paraId="4F0D407D" w14:textId="77777777" w:rsidR="00150824" w:rsidRPr="00B94674" w:rsidRDefault="00150824" w:rsidP="00204E76">
                      <w:pPr>
                        <w:pStyle w:val="Ttulo1"/>
                        <w:rPr>
                          <w:lang w:val="en-US"/>
                        </w:rPr>
                      </w:pPr>
                    </w:p>
                    <w:p w14:paraId="4A6FC943" w14:textId="77777777" w:rsidR="00150824" w:rsidRPr="00B94674" w:rsidRDefault="00150824">
                      <w:pPr>
                        <w:rPr>
                          <w:lang w:val="en-US"/>
                        </w:rPr>
                      </w:pPr>
                    </w:p>
                    <w:p w14:paraId="3D88DE9D" w14:textId="77777777" w:rsidR="00150824" w:rsidRPr="00B94674" w:rsidRDefault="00150824" w:rsidP="00204E76">
                      <w:pPr>
                        <w:pStyle w:val="Ttulo1"/>
                        <w:rPr>
                          <w:lang w:val="en-US"/>
                        </w:rPr>
                      </w:pPr>
                    </w:p>
                    <w:p w14:paraId="46D10D9E" w14:textId="77777777" w:rsidR="00150824" w:rsidRPr="00B94674" w:rsidRDefault="00150824">
                      <w:pPr>
                        <w:rPr>
                          <w:lang w:val="en-US"/>
                        </w:rPr>
                      </w:pPr>
                    </w:p>
                    <w:p w14:paraId="5D044568" w14:textId="77777777" w:rsidR="00150824" w:rsidRPr="00B94674" w:rsidRDefault="00150824" w:rsidP="00204E76">
                      <w:pPr>
                        <w:pStyle w:val="Ttulo1"/>
                        <w:rPr>
                          <w:lang w:val="en-US"/>
                        </w:rPr>
                      </w:pPr>
                    </w:p>
                    <w:p w14:paraId="07E78CEA" w14:textId="77777777" w:rsidR="00150824" w:rsidRPr="00B94674" w:rsidRDefault="00150824">
                      <w:pPr>
                        <w:rPr>
                          <w:lang w:val="en-US"/>
                        </w:rPr>
                      </w:pPr>
                    </w:p>
                    <w:p w14:paraId="59159039" w14:textId="77777777" w:rsidR="00150824" w:rsidRPr="00B94674" w:rsidRDefault="00150824" w:rsidP="00204E76">
                      <w:pPr>
                        <w:pStyle w:val="Ttulo1"/>
                        <w:rPr>
                          <w:lang w:val="en-US"/>
                        </w:rPr>
                      </w:pPr>
                    </w:p>
                    <w:p w14:paraId="2B4AC2C9" w14:textId="77777777" w:rsidR="00150824" w:rsidRPr="00B94674" w:rsidRDefault="00150824">
                      <w:pPr>
                        <w:rPr>
                          <w:lang w:val="en-US"/>
                        </w:rPr>
                      </w:pPr>
                    </w:p>
                    <w:p w14:paraId="6E1F57F5" w14:textId="77777777" w:rsidR="00150824" w:rsidRPr="00B94674" w:rsidRDefault="00150824" w:rsidP="00204E76">
                      <w:pPr>
                        <w:pStyle w:val="Ttulo1"/>
                        <w:rPr>
                          <w:lang w:val="en-US"/>
                        </w:rPr>
                      </w:pPr>
                    </w:p>
                    <w:p w14:paraId="437E4206" w14:textId="77777777" w:rsidR="00150824" w:rsidRPr="00B94674" w:rsidRDefault="00150824">
                      <w:pPr>
                        <w:rPr>
                          <w:lang w:val="en-US"/>
                        </w:rPr>
                      </w:pPr>
                    </w:p>
                    <w:p w14:paraId="5DB7A8EF" w14:textId="77777777" w:rsidR="00150824" w:rsidRPr="00B94674" w:rsidRDefault="00150824" w:rsidP="00204E76">
                      <w:pPr>
                        <w:pStyle w:val="Ttulo1"/>
                        <w:rPr>
                          <w:lang w:val="en-US"/>
                        </w:rPr>
                      </w:pPr>
                    </w:p>
                    <w:p w14:paraId="69D8C0F9" w14:textId="77777777" w:rsidR="00150824" w:rsidRPr="00B94674" w:rsidRDefault="00150824">
                      <w:pPr>
                        <w:rPr>
                          <w:lang w:val="en-US"/>
                        </w:rPr>
                      </w:pPr>
                    </w:p>
                    <w:p w14:paraId="3B6FFCBB" w14:textId="77777777" w:rsidR="00150824" w:rsidRPr="00B94674" w:rsidRDefault="00150824" w:rsidP="00204E76">
                      <w:pPr>
                        <w:pStyle w:val="Ttulo1"/>
                        <w:rPr>
                          <w:lang w:val="en-US"/>
                        </w:rPr>
                      </w:pPr>
                    </w:p>
                    <w:p w14:paraId="523F5777" w14:textId="77777777" w:rsidR="00150824" w:rsidRPr="00B94674" w:rsidRDefault="00150824">
                      <w:pPr>
                        <w:rPr>
                          <w:lang w:val="en-US"/>
                        </w:rPr>
                      </w:pPr>
                    </w:p>
                    <w:p w14:paraId="630B5FA6" w14:textId="77777777" w:rsidR="00150824" w:rsidRPr="00B94674" w:rsidRDefault="00150824" w:rsidP="00204E76">
                      <w:pPr>
                        <w:pStyle w:val="Ttulo1"/>
                        <w:rPr>
                          <w:lang w:val="en-US"/>
                        </w:rPr>
                      </w:pPr>
                    </w:p>
                    <w:p w14:paraId="466140F7" w14:textId="77777777" w:rsidR="00150824" w:rsidRPr="00B94674" w:rsidRDefault="00150824">
                      <w:pPr>
                        <w:rPr>
                          <w:lang w:val="en-US"/>
                        </w:rPr>
                      </w:pPr>
                    </w:p>
                    <w:p w14:paraId="1C061F85" w14:textId="77777777" w:rsidR="00150824" w:rsidRPr="00B94674" w:rsidRDefault="00150824" w:rsidP="00204E76">
                      <w:pPr>
                        <w:pStyle w:val="Ttulo1"/>
                        <w:rPr>
                          <w:lang w:val="en-US"/>
                        </w:rPr>
                      </w:pPr>
                    </w:p>
                    <w:p w14:paraId="31F3F85A" w14:textId="77777777" w:rsidR="00150824" w:rsidRPr="00B94674" w:rsidRDefault="00150824">
                      <w:pPr>
                        <w:rPr>
                          <w:lang w:val="en-US"/>
                        </w:rPr>
                      </w:pPr>
                    </w:p>
                    <w:p w14:paraId="778B4FA9" w14:textId="77777777" w:rsidR="00150824" w:rsidRPr="00B94674" w:rsidRDefault="00150824" w:rsidP="00204E76">
                      <w:pPr>
                        <w:pStyle w:val="Ttulo1"/>
                        <w:rPr>
                          <w:lang w:val="en-US"/>
                        </w:rPr>
                      </w:pPr>
                    </w:p>
                    <w:p w14:paraId="367C04B9" w14:textId="77777777" w:rsidR="00150824" w:rsidRPr="00B94674" w:rsidRDefault="00150824">
                      <w:pPr>
                        <w:rPr>
                          <w:lang w:val="en-US"/>
                        </w:rPr>
                      </w:pPr>
                    </w:p>
                    <w:p w14:paraId="4ECE10A3" w14:textId="77777777" w:rsidR="00150824" w:rsidRPr="00B94674" w:rsidRDefault="00150824" w:rsidP="00204E76">
                      <w:pPr>
                        <w:pStyle w:val="Ttulo1"/>
                        <w:rPr>
                          <w:lang w:val="en-US"/>
                        </w:rPr>
                      </w:pPr>
                    </w:p>
                    <w:p w14:paraId="5261187A" w14:textId="77777777" w:rsidR="00150824" w:rsidRPr="00B94674" w:rsidRDefault="00150824">
                      <w:pPr>
                        <w:rPr>
                          <w:lang w:val="en-US"/>
                        </w:rPr>
                      </w:pPr>
                    </w:p>
                    <w:p w14:paraId="71F4E34C" w14:textId="77777777" w:rsidR="00150824" w:rsidRPr="00B94674" w:rsidRDefault="00150824" w:rsidP="00204E76">
                      <w:pPr>
                        <w:pStyle w:val="Ttulo1"/>
                        <w:rPr>
                          <w:lang w:val="en-US"/>
                        </w:rPr>
                      </w:pPr>
                    </w:p>
                    <w:p w14:paraId="5AC0D8CA" w14:textId="77777777" w:rsidR="00150824" w:rsidRPr="00B94674" w:rsidRDefault="00150824">
                      <w:pPr>
                        <w:rPr>
                          <w:lang w:val="en-US"/>
                        </w:rPr>
                      </w:pPr>
                    </w:p>
                    <w:p w14:paraId="334992BA" w14:textId="77777777" w:rsidR="00150824" w:rsidRPr="00B94674" w:rsidRDefault="00150824" w:rsidP="00204E76">
                      <w:pPr>
                        <w:pStyle w:val="Ttulo1"/>
                        <w:rPr>
                          <w:lang w:val="en-US"/>
                        </w:rPr>
                      </w:pPr>
                    </w:p>
                    <w:p w14:paraId="288EBF24" w14:textId="77777777" w:rsidR="00150824" w:rsidRPr="00B94674" w:rsidRDefault="00150824">
                      <w:pPr>
                        <w:rPr>
                          <w:lang w:val="en-US"/>
                        </w:rPr>
                      </w:pPr>
                    </w:p>
                    <w:p w14:paraId="07478C31" w14:textId="77777777" w:rsidR="00150824" w:rsidRPr="00B94674" w:rsidRDefault="00150824" w:rsidP="00204E76">
                      <w:pPr>
                        <w:pStyle w:val="Ttulo1"/>
                        <w:rPr>
                          <w:lang w:val="en-US"/>
                        </w:rPr>
                      </w:pPr>
                    </w:p>
                    <w:p w14:paraId="5ED9EB8C" w14:textId="77777777" w:rsidR="00150824" w:rsidRPr="00B94674" w:rsidRDefault="00150824">
                      <w:pPr>
                        <w:rPr>
                          <w:lang w:val="en-US"/>
                        </w:rPr>
                      </w:pPr>
                    </w:p>
                    <w:p w14:paraId="692E3917" w14:textId="77777777" w:rsidR="00150824" w:rsidRPr="00B94674" w:rsidRDefault="00150824" w:rsidP="00204E76">
                      <w:pPr>
                        <w:pStyle w:val="Ttulo1"/>
                        <w:rPr>
                          <w:lang w:val="en-US"/>
                        </w:rPr>
                      </w:pPr>
                    </w:p>
                    <w:p w14:paraId="2D512264" w14:textId="77777777" w:rsidR="00150824" w:rsidRPr="00B94674" w:rsidRDefault="00150824">
                      <w:pPr>
                        <w:rPr>
                          <w:lang w:val="en-US"/>
                        </w:rPr>
                      </w:pPr>
                    </w:p>
                    <w:p w14:paraId="1CA1138C" w14:textId="77777777" w:rsidR="00150824" w:rsidRPr="00B94674" w:rsidRDefault="00150824" w:rsidP="00204E76">
                      <w:pPr>
                        <w:pStyle w:val="Ttulo1"/>
                        <w:rPr>
                          <w:lang w:val="en-US"/>
                        </w:rPr>
                      </w:pPr>
                    </w:p>
                    <w:p w14:paraId="6A77A4B1" w14:textId="77777777" w:rsidR="00150824" w:rsidRPr="00B94674" w:rsidRDefault="00150824">
                      <w:pPr>
                        <w:rPr>
                          <w:lang w:val="en-US"/>
                        </w:rPr>
                      </w:pPr>
                    </w:p>
                    <w:p w14:paraId="0AF61B68" w14:textId="77777777" w:rsidR="00150824" w:rsidRPr="00B94674" w:rsidRDefault="00150824" w:rsidP="00204E76">
                      <w:pPr>
                        <w:pStyle w:val="Ttulo1"/>
                        <w:rPr>
                          <w:lang w:val="en-US"/>
                        </w:rPr>
                      </w:pPr>
                    </w:p>
                    <w:p w14:paraId="1E8616FC" w14:textId="77777777" w:rsidR="00150824" w:rsidRPr="00B94674" w:rsidRDefault="00150824">
                      <w:pPr>
                        <w:rPr>
                          <w:lang w:val="en-US"/>
                        </w:rPr>
                      </w:pPr>
                    </w:p>
                    <w:p w14:paraId="192C8FDA" w14:textId="77777777" w:rsidR="00150824" w:rsidRPr="00B94674" w:rsidRDefault="00150824" w:rsidP="00204E76">
                      <w:pPr>
                        <w:pStyle w:val="Ttulo1"/>
                        <w:rPr>
                          <w:lang w:val="en-US"/>
                        </w:rPr>
                      </w:pPr>
                    </w:p>
                    <w:p w14:paraId="5D974A8D" w14:textId="77777777" w:rsidR="00150824" w:rsidRPr="00B94674" w:rsidRDefault="00150824">
                      <w:pPr>
                        <w:rPr>
                          <w:lang w:val="en-US"/>
                        </w:rPr>
                      </w:pPr>
                    </w:p>
                    <w:p w14:paraId="1013F172" w14:textId="77777777" w:rsidR="00150824" w:rsidRPr="00B94674" w:rsidRDefault="00150824" w:rsidP="00204E76">
                      <w:pPr>
                        <w:pStyle w:val="Ttulo1"/>
                        <w:rPr>
                          <w:lang w:val="en-US"/>
                        </w:rPr>
                      </w:pPr>
                    </w:p>
                    <w:p w14:paraId="68225D4E" w14:textId="77777777" w:rsidR="00150824" w:rsidRPr="00B94674" w:rsidRDefault="00150824">
                      <w:pPr>
                        <w:rPr>
                          <w:lang w:val="en-US"/>
                        </w:rPr>
                      </w:pPr>
                    </w:p>
                    <w:p w14:paraId="096270B3" w14:textId="77777777" w:rsidR="00150824" w:rsidRPr="00B94674" w:rsidRDefault="00150824" w:rsidP="00204E76">
                      <w:pPr>
                        <w:pStyle w:val="Ttulo1"/>
                        <w:rPr>
                          <w:lang w:val="en-US"/>
                        </w:rPr>
                      </w:pPr>
                    </w:p>
                    <w:p w14:paraId="208A4411" w14:textId="77777777" w:rsidR="00150824" w:rsidRPr="00B94674" w:rsidRDefault="00150824">
                      <w:pPr>
                        <w:rPr>
                          <w:lang w:val="en-US"/>
                        </w:rPr>
                      </w:pPr>
                    </w:p>
                    <w:p w14:paraId="73620D20" w14:textId="77777777" w:rsidR="00150824" w:rsidRPr="00B94674" w:rsidRDefault="00150824" w:rsidP="00204E76">
                      <w:pPr>
                        <w:pStyle w:val="Ttulo1"/>
                        <w:rPr>
                          <w:lang w:val="en-US"/>
                        </w:rPr>
                      </w:pPr>
                    </w:p>
                    <w:p w14:paraId="139E735F" w14:textId="77777777" w:rsidR="00150824" w:rsidRPr="00B94674" w:rsidRDefault="00150824">
                      <w:pPr>
                        <w:rPr>
                          <w:lang w:val="en-US"/>
                        </w:rPr>
                      </w:pPr>
                    </w:p>
                    <w:p w14:paraId="40BCC8F8" w14:textId="77777777" w:rsidR="00150824" w:rsidRPr="00B94674" w:rsidRDefault="00150824" w:rsidP="00204E76">
                      <w:pPr>
                        <w:pStyle w:val="Ttulo1"/>
                        <w:rPr>
                          <w:lang w:val="en-US"/>
                        </w:rPr>
                      </w:pPr>
                    </w:p>
                    <w:p w14:paraId="2576BA8C" w14:textId="77777777" w:rsidR="00150824" w:rsidRPr="00B94674" w:rsidRDefault="00150824">
                      <w:pPr>
                        <w:rPr>
                          <w:lang w:val="en-US"/>
                        </w:rPr>
                      </w:pPr>
                    </w:p>
                    <w:p w14:paraId="56DF4847" w14:textId="77777777" w:rsidR="00150824" w:rsidRPr="00B94674" w:rsidRDefault="00150824" w:rsidP="00204E76">
                      <w:pPr>
                        <w:pStyle w:val="Ttulo1"/>
                        <w:rPr>
                          <w:lang w:val="en-US"/>
                        </w:rPr>
                      </w:pPr>
                    </w:p>
                    <w:p w14:paraId="4EE4A734" w14:textId="77777777" w:rsidR="00150824" w:rsidRPr="00B94674" w:rsidRDefault="00150824">
                      <w:pPr>
                        <w:rPr>
                          <w:lang w:val="en-US"/>
                        </w:rPr>
                      </w:pPr>
                    </w:p>
                    <w:p w14:paraId="34EF66CF" w14:textId="77777777" w:rsidR="00150824" w:rsidRPr="00B94674" w:rsidRDefault="00150824" w:rsidP="00204E76">
                      <w:pPr>
                        <w:pStyle w:val="Ttulo1"/>
                        <w:rPr>
                          <w:lang w:val="en-US"/>
                        </w:rPr>
                      </w:pPr>
                    </w:p>
                    <w:p w14:paraId="5F47E2C5" w14:textId="77777777" w:rsidR="00150824" w:rsidRPr="00B94674" w:rsidRDefault="00150824">
                      <w:pPr>
                        <w:rPr>
                          <w:lang w:val="en-US"/>
                        </w:rPr>
                      </w:pPr>
                    </w:p>
                    <w:p w14:paraId="63D39C05" w14:textId="77777777" w:rsidR="00150824" w:rsidRPr="00B94674" w:rsidRDefault="00150824" w:rsidP="00204E76">
                      <w:pPr>
                        <w:pStyle w:val="Ttulo1"/>
                        <w:rPr>
                          <w:lang w:val="en-US"/>
                        </w:rPr>
                      </w:pPr>
                    </w:p>
                    <w:p w14:paraId="481560B4" w14:textId="77777777" w:rsidR="00150824" w:rsidRPr="00B94674" w:rsidRDefault="00150824">
                      <w:pPr>
                        <w:rPr>
                          <w:lang w:val="en-US"/>
                        </w:rPr>
                      </w:pPr>
                    </w:p>
                    <w:p w14:paraId="772BC103" w14:textId="77777777" w:rsidR="00150824" w:rsidRPr="00B94674" w:rsidRDefault="00150824" w:rsidP="00204E76">
                      <w:pPr>
                        <w:pStyle w:val="Ttulo1"/>
                        <w:rPr>
                          <w:lang w:val="en-US"/>
                        </w:rPr>
                      </w:pPr>
                    </w:p>
                    <w:p w14:paraId="6498984F" w14:textId="77777777" w:rsidR="00150824" w:rsidRPr="00B94674" w:rsidRDefault="00150824">
                      <w:pPr>
                        <w:rPr>
                          <w:lang w:val="en-US"/>
                        </w:rPr>
                      </w:pPr>
                    </w:p>
                    <w:p w14:paraId="4D17F13B" w14:textId="77777777" w:rsidR="00150824" w:rsidRPr="00B94674" w:rsidRDefault="00150824" w:rsidP="00204E76">
                      <w:pPr>
                        <w:pStyle w:val="Ttulo1"/>
                        <w:rPr>
                          <w:lang w:val="en-US"/>
                        </w:rPr>
                      </w:pPr>
                    </w:p>
                    <w:p w14:paraId="2A8E38CE" w14:textId="77777777" w:rsidR="00150824" w:rsidRPr="00B94674" w:rsidRDefault="00150824">
                      <w:pPr>
                        <w:rPr>
                          <w:lang w:val="en-US"/>
                        </w:rPr>
                      </w:pPr>
                    </w:p>
                    <w:p w14:paraId="2D25FE8B" w14:textId="77777777" w:rsidR="00150824" w:rsidRPr="00B94674" w:rsidRDefault="00150824" w:rsidP="00204E76">
                      <w:pPr>
                        <w:pStyle w:val="Ttulo1"/>
                        <w:rPr>
                          <w:lang w:val="en-US"/>
                        </w:rPr>
                      </w:pPr>
                    </w:p>
                    <w:p w14:paraId="25A2EDD1" w14:textId="77777777" w:rsidR="00150824" w:rsidRPr="00B94674" w:rsidRDefault="00150824">
                      <w:pPr>
                        <w:rPr>
                          <w:lang w:val="en-US"/>
                        </w:rPr>
                      </w:pPr>
                    </w:p>
                    <w:p w14:paraId="768A442A" w14:textId="77777777" w:rsidR="00150824" w:rsidRPr="00B94674" w:rsidRDefault="00150824" w:rsidP="00204E76">
                      <w:pPr>
                        <w:pStyle w:val="Ttulo1"/>
                        <w:rPr>
                          <w:lang w:val="en-US"/>
                        </w:rPr>
                      </w:pPr>
                    </w:p>
                    <w:p w14:paraId="3165E5E9" w14:textId="77777777" w:rsidR="00150824" w:rsidRPr="00B94674" w:rsidRDefault="00150824">
                      <w:pPr>
                        <w:rPr>
                          <w:lang w:val="en-US"/>
                        </w:rPr>
                      </w:pPr>
                    </w:p>
                    <w:p w14:paraId="2D31EFCA" w14:textId="77777777" w:rsidR="00150824" w:rsidRPr="00B94674" w:rsidRDefault="00150824" w:rsidP="00204E76">
                      <w:pPr>
                        <w:pStyle w:val="Ttulo1"/>
                        <w:rPr>
                          <w:lang w:val="en-US"/>
                        </w:rPr>
                      </w:pPr>
                    </w:p>
                    <w:p w14:paraId="6FC8F18B" w14:textId="77777777" w:rsidR="00150824" w:rsidRPr="00B94674" w:rsidRDefault="00150824">
                      <w:pPr>
                        <w:rPr>
                          <w:lang w:val="en-US"/>
                        </w:rPr>
                      </w:pPr>
                    </w:p>
                    <w:p w14:paraId="0AE7678C" w14:textId="77777777" w:rsidR="00150824" w:rsidRPr="00B94674" w:rsidRDefault="00150824" w:rsidP="00204E76">
                      <w:pPr>
                        <w:pStyle w:val="Ttulo1"/>
                        <w:rPr>
                          <w:lang w:val="en-US"/>
                        </w:rPr>
                      </w:pPr>
                    </w:p>
                    <w:p w14:paraId="6A7C17AF" w14:textId="77777777" w:rsidR="00150824" w:rsidRPr="00B94674" w:rsidRDefault="00150824">
                      <w:pPr>
                        <w:rPr>
                          <w:lang w:val="en-US"/>
                        </w:rPr>
                      </w:pPr>
                    </w:p>
                    <w:p w14:paraId="35A58CC3" w14:textId="77777777" w:rsidR="00150824" w:rsidRPr="00B94674" w:rsidRDefault="00150824" w:rsidP="00204E76">
                      <w:pPr>
                        <w:pStyle w:val="Ttulo1"/>
                        <w:rPr>
                          <w:lang w:val="en-US"/>
                        </w:rPr>
                      </w:pPr>
                    </w:p>
                    <w:p w14:paraId="2B15D5CE" w14:textId="77777777" w:rsidR="00150824" w:rsidRPr="00B94674" w:rsidRDefault="00150824">
                      <w:pPr>
                        <w:rPr>
                          <w:lang w:val="en-US"/>
                        </w:rPr>
                      </w:pPr>
                    </w:p>
                    <w:p w14:paraId="7FB805D1" w14:textId="77777777" w:rsidR="00150824" w:rsidRPr="00B94674" w:rsidRDefault="00150824" w:rsidP="00204E76">
                      <w:pPr>
                        <w:pStyle w:val="Ttulo1"/>
                        <w:rPr>
                          <w:lang w:val="en-US"/>
                        </w:rPr>
                      </w:pPr>
                    </w:p>
                    <w:p w14:paraId="51C415CA" w14:textId="77777777" w:rsidR="00150824" w:rsidRPr="00B94674" w:rsidRDefault="00150824">
                      <w:pPr>
                        <w:rPr>
                          <w:lang w:val="en-US"/>
                        </w:rPr>
                      </w:pPr>
                    </w:p>
                    <w:p w14:paraId="6A84D1C1" w14:textId="77777777" w:rsidR="00150824" w:rsidRPr="00B94674" w:rsidRDefault="00150824" w:rsidP="00204E76">
                      <w:pPr>
                        <w:pStyle w:val="Ttulo1"/>
                        <w:rPr>
                          <w:lang w:val="en-US"/>
                        </w:rPr>
                      </w:pPr>
                    </w:p>
                    <w:p w14:paraId="046FBE1F" w14:textId="77777777" w:rsidR="00150824" w:rsidRPr="00B94674" w:rsidRDefault="00150824">
                      <w:pPr>
                        <w:rPr>
                          <w:lang w:val="en-US"/>
                        </w:rPr>
                      </w:pPr>
                    </w:p>
                    <w:p w14:paraId="4DDD590B" w14:textId="77777777" w:rsidR="00150824" w:rsidRPr="00B94674" w:rsidRDefault="00150824" w:rsidP="00204E76">
                      <w:pPr>
                        <w:pStyle w:val="Ttulo1"/>
                        <w:rPr>
                          <w:lang w:val="en-US"/>
                        </w:rPr>
                      </w:pPr>
                    </w:p>
                    <w:p w14:paraId="3FADD429" w14:textId="77777777" w:rsidR="00150824" w:rsidRPr="00B94674" w:rsidRDefault="00150824">
                      <w:pPr>
                        <w:rPr>
                          <w:lang w:val="en-US"/>
                        </w:rPr>
                      </w:pPr>
                    </w:p>
                    <w:p w14:paraId="0AB10895" w14:textId="77777777" w:rsidR="00150824" w:rsidRPr="00B94674" w:rsidRDefault="00150824" w:rsidP="00204E76">
                      <w:pPr>
                        <w:pStyle w:val="Ttulo1"/>
                        <w:rPr>
                          <w:lang w:val="en-US"/>
                        </w:rPr>
                      </w:pPr>
                    </w:p>
                    <w:p w14:paraId="44A2EDE2" w14:textId="77777777" w:rsidR="00150824" w:rsidRPr="00B94674" w:rsidRDefault="00150824">
                      <w:pPr>
                        <w:rPr>
                          <w:lang w:val="en-US"/>
                        </w:rPr>
                      </w:pPr>
                    </w:p>
                    <w:p w14:paraId="398CC1F5" w14:textId="77777777" w:rsidR="00150824" w:rsidRPr="00B94674" w:rsidRDefault="00150824" w:rsidP="00204E76">
                      <w:pPr>
                        <w:pStyle w:val="Ttulo1"/>
                        <w:rPr>
                          <w:lang w:val="en-US"/>
                        </w:rPr>
                      </w:pPr>
                    </w:p>
                    <w:p w14:paraId="67F99916" w14:textId="77777777" w:rsidR="00150824" w:rsidRPr="00B94674" w:rsidRDefault="00150824">
                      <w:pPr>
                        <w:rPr>
                          <w:lang w:val="en-US"/>
                        </w:rPr>
                      </w:pPr>
                    </w:p>
                    <w:p w14:paraId="6D72CCF6" w14:textId="77777777" w:rsidR="00150824" w:rsidRPr="00B94674" w:rsidRDefault="00150824" w:rsidP="00204E76">
                      <w:pPr>
                        <w:pStyle w:val="Ttulo1"/>
                        <w:rPr>
                          <w:lang w:val="en-US"/>
                        </w:rPr>
                      </w:pPr>
                    </w:p>
                    <w:p w14:paraId="682DEFC0" w14:textId="77777777" w:rsidR="00150824" w:rsidRPr="00B94674" w:rsidRDefault="00150824">
                      <w:pPr>
                        <w:rPr>
                          <w:lang w:val="en-US"/>
                        </w:rPr>
                      </w:pPr>
                    </w:p>
                    <w:p w14:paraId="455398A7" w14:textId="77777777" w:rsidR="00150824" w:rsidRPr="00B94674" w:rsidRDefault="00150824" w:rsidP="00204E76">
                      <w:pPr>
                        <w:pStyle w:val="Ttulo1"/>
                        <w:rPr>
                          <w:lang w:val="en-US"/>
                        </w:rPr>
                      </w:pPr>
                    </w:p>
                    <w:p w14:paraId="33141AD5" w14:textId="77777777" w:rsidR="00150824" w:rsidRPr="00B94674" w:rsidRDefault="00150824">
                      <w:pPr>
                        <w:rPr>
                          <w:lang w:val="en-US"/>
                        </w:rPr>
                      </w:pPr>
                    </w:p>
                    <w:p w14:paraId="255620E4" w14:textId="77777777" w:rsidR="00150824" w:rsidRPr="00B94674" w:rsidRDefault="00150824" w:rsidP="00204E76">
                      <w:pPr>
                        <w:pStyle w:val="Ttulo1"/>
                        <w:rPr>
                          <w:lang w:val="en-US"/>
                        </w:rPr>
                      </w:pPr>
                    </w:p>
                    <w:p w14:paraId="7438978D" w14:textId="77777777" w:rsidR="00150824" w:rsidRPr="00B94674" w:rsidRDefault="00150824">
                      <w:pPr>
                        <w:rPr>
                          <w:lang w:val="en-US"/>
                        </w:rPr>
                      </w:pPr>
                    </w:p>
                    <w:p w14:paraId="3A1AFC6D" w14:textId="77777777" w:rsidR="00150824" w:rsidRPr="00B94674" w:rsidRDefault="00150824" w:rsidP="00204E76">
                      <w:pPr>
                        <w:pStyle w:val="Ttulo1"/>
                        <w:rPr>
                          <w:lang w:val="en-US"/>
                        </w:rPr>
                      </w:pPr>
                    </w:p>
                    <w:p w14:paraId="3852B358" w14:textId="77777777" w:rsidR="00150824" w:rsidRPr="00B94674" w:rsidRDefault="00150824">
                      <w:pPr>
                        <w:rPr>
                          <w:lang w:val="en-US"/>
                        </w:rPr>
                      </w:pPr>
                    </w:p>
                    <w:p w14:paraId="57B71753" w14:textId="77777777" w:rsidR="00150824" w:rsidRPr="00B94674" w:rsidRDefault="00150824" w:rsidP="00204E76">
                      <w:pPr>
                        <w:pStyle w:val="Ttulo1"/>
                        <w:rPr>
                          <w:lang w:val="en-US"/>
                        </w:rPr>
                      </w:pPr>
                    </w:p>
                    <w:p w14:paraId="2606BB9F" w14:textId="77777777" w:rsidR="00150824" w:rsidRPr="00B94674" w:rsidRDefault="00150824">
                      <w:pPr>
                        <w:rPr>
                          <w:lang w:val="en-US"/>
                        </w:rPr>
                      </w:pPr>
                    </w:p>
                    <w:p w14:paraId="6B588EE3" w14:textId="77777777" w:rsidR="00150824" w:rsidRPr="00B94674" w:rsidRDefault="00150824" w:rsidP="00204E76">
                      <w:pPr>
                        <w:pStyle w:val="Ttulo1"/>
                        <w:rPr>
                          <w:lang w:val="en-US"/>
                        </w:rPr>
                      </w:pPr>
                    </w:p>
                    <w:p w14:paraId="3F6E8949" w14:textId="77777777" w:rsidR="00150824" w:rsidRPr="00B94674" w:rsidRDefault="00150824">
                      <w:pPr>
                        <w:rPr>
                          <w:lang w:val="en-US"/>
                        </w:rPr>
                      </w:pPr>
                    </w:p>
                    <w:p w14:paraId="0E9581E0" w14:textId="77777777" w:rsidR="00150824" w:rsidRPr="00B94674" w:rsidRDefault="00150824" w:rsidP="00204E76">
                      <w:pPr>
                        <w:pStyle w:val="Ttulo1"/>
                        <w:rPr>
                          <w:lang w:val="en-US"/>
                        </w:rPr>
                      </w:pPr>
                    </w:p>
                    <w:p w14:paraId="18A42560" w14:textId="77777777" w:rsidR="00150824" w:rsidRPr="00B94674" w:rsidRDefault="00150824">
                      <w:pPr>
                        <w:rPr>
                          <w:lang w:val="en-US"/>
                        </w:rPr>
                      </w:pPr>
                    </w:p>
                    <w:p w14:paraId="6C3A93C9" w14:textId="77777777" w:rsidR="00150824" w:rsidRPr="00B94674" w:rsidRDefault="00150824" w:rsidP="00204E76">
                      <w:pPr>
                        <w:pStyle w:val="Ttulo1"/>
                        <w:rPr>
                          <w:lang w:val="en-US"/>
                        </w:rPr>
                      </w:pPr>
                    </w:p>
                    <w:p w14:paraId="1E4483E7" w14:textId="77777777" w:rsidR="00150824" w:rsidRPr="00B94674" w:rsidRDefault="00150824">
                      <w:pPr>
                        <w:rPr>
                          <w:lang w:val="en-US"/>
                        </w:rPr>
                      </w:pPr>
                    </w:p>
                    <w:p w14:paraId="4584EE63" w14:textId="77777777" w:rsidR="00150824" w:rsidRPr="00B94674" w:rsidRDefault="00150824" w:rsidP="00204E76">
                      <w:pPr>
                        <w:pStyle w:val="Ttulo1"/>
                        <w:rPr>
                          <w:lang w:val="en-US"/>
                        </w:rPr>
                      </w:pPr>
                    </w:p>
                    <w:p w14:paraId="17BA3205" w14:textId="77777777" w:rsidR="00150824" w:rsidRPr="00B94674" w:rsidRDefault="00150824">
                      <w:pPr>
                        <w:rPr>
                          <w:lang w:val="en-US"/>
                        </w:rPr>
                      </w:pPr>
                    </w:p>
                    <w:p w14:paraId="5D1DAC6D" w14:textId="77777777" w:rsidR="00150824" w:rsidRPr="00B94674" w:rsidRDefault="00150824" w:rsidP="00204E76">
                      <w:pPr>
                        <w:pStyle w:val="Ttulo1"/>
                        <w:rPr>
                          <w:lang w:val="en-US"/>
                        </w:rPr>
                      </w:pPr>
                    </w:p>
                    <w:p w14:paraId="566CBDCB" w14:textId="77777777" w:rsidR="00150824" w:rsidRPr="00B94674" w:rsidRDefault="00150824">
                      <w:pPr>
                        <w:rPr>
                          <w:lang w:val="en-US"/>
                        </w:rPr>
                      </w:pPr>
                    </w:p>
                    <w:p w14:paraId="24B9F9AD" w14:textId="77777777" w:rsidR="00150824" w:rsidRPr="00B94674" w:rsidRDefault="00150824" w:rsidP="00204E76">
                      <w:pPr>
                        <w:pStyle w:val="Ttulo1"/>
                        <w:rPr>
                          <w:lang w:val="en-US"/>
                        </w:rPr>
                      </w:pPr>
                    </w:p>
                    <w:p w14:paraId="0DAC2F07" w14:textId="77777777" w:rsidR="00150824" w:rsidRPr="00B94674" w:rsidRDefault="00150824">
                      <w:pPr>
                        <w:rPr>
                          <w:lang w:val="en-US"/>
                        </w:rPr>
                      </w:pPr>
                    </w:p>
                    <w:p w14:paraId="2194D678" w14:textId="77777777" w:rsidR="00150824" w:rsidRPr="00B94674" w:rsidRDefault="00150824" w:rsidP="00204E76">
                      <w:pPr>
                        <w:pStyle w:val="Ttulo1"/>
                        <w:rPr>
                          <w:lang w:val="en-US"/>
                        </w:rPr>
                      </w:pPr>
                    </w:p>
                    <w:p w14:paraId="65F4728A" w14:textId="77777777" w:rsidR="00150824" w:rsidRPr="00B94674" w:rsidRDefault="00150824">
                      <w:pPr>
                        <w:rPr>
                          <w:lang w:val="en-US"/>
                        </w:rPr>
                      </w:pPr>
                    </w:p>
                    <w:p w14:paraId="6DDAF3C5" w14:textId="77777777" w:rsidR="00150824" w:rsidRPr="00B94674" w:rsidRDefault="00150824" w:rsidP="00204E76">
                      <w:pPr>
                        <w:pStyle w:val="Ttulo1"/>
                        <w:rPr>
                          <w:lang w:val="en-US"/>
                        </w:rPr>
                      </w:pPr>
                    </w:p>
                    <w:p w14:paraId="03C6AC07" w14:textId="77777777" w:rsidR="00150824" w:rsidRPr="00B94674" w:rsidRDefault="00150824">
                      <w:pPr>
                        <w:rPr>
                          <w:lang w:val="en-US"/>
                        </w:rPr>
                      </w:pPr>
                    </w:p>
                    <w:p w14:paraId="77C24BE7" w14:textId="77777777" w:rsidR="00150824" w:rsidRPr="00B94674" w:rsidRDefault="00150824" w:rsidP="00204E76">
                      <w:pPr>
                        <w:pStyle w:val="Ttulo1"/>
                        <w:rPr>
                          <w:lang w:val="en-US"/>
                        </w:rPr>
                      </w:pPr>
                    </w:p>
                    <w:p w14:paraId="73E6C211" w14:textId="77777777" w:rsidR="00A5206C" w:rsidRDefault="00A5206C"/>
                    <w:p w14:paraId="76B00EC4" w14:textId="77777777" w:rsidR="00150824" w:rsidRPr="00B94674" w:rsidRDefault="00150824" w:rsidP="00204E76">
                      <w:pPr>
                        <w:pStyle w:val="Ttulo1"/>
                        <w:rPr>
                          <w:lang w:val="en-US"/>
                        </w:rPr>
                      </w:pPr>
                    </w:p>
                    <w:p w14:paraId="5B337A80" w14:textId="77777777" w:rsidR="00150824" w:rsidRPr="00B94674" w:rsidRDefault="00150824">
                      <w:pPr>
                        <w:rPr>
                          <w:lang w:val="en-US"/>
                        </w:rPr>
                      </w:pPr>
                    </w:p>
                    <w:p w14:paraId="60EF5FBB" w14:textId="77777777" w:rsidR="00150824" w:rsidRPr="00B94674" w:rsidRDefault="00150824" w:rsidP="00204E76">
                      <w:pPr>
                        <w:pStyle w:val="Ttulo1"/>
                        <w:rPr>
                          <w:lang w:val="en-US"/>
                        </w:rPr>
                      </w:pPr>
                    </w:p>
                    <w:p w14:paraId="5A3883F7" w14:textId="77777777" w:rsidR="00150824" w:rsidRPr="00B94674" w:rsidRDefault="00150824">
                      <w:pPr>
                        <w:rPr>
                          <w:lang w:val="en-US"/>
                        </w:rPr>
                      </w:pPr>
                    </w:p>
                    <w:p w14:paraId="452B7E4F" w14:textId="77777777" w:rsidR="00150824" w:rsidRPr="00B94674" w:rsidRDefault="00150824" w:rsidP="00204E76">
                      <w:pPr>
                        <w:pStyle w:val="Ttulo1"/>
                        <w:rPr>
                          <w:lang w:val="en-US"/>
                        </w:rPr>
                      </w:pPr>
                    </w:p>
                    <w:p w14:paraId="309985E6" w14:textId="77777777" w:rsidR="00150824" w:rsidRPr="00B94674" w:rsidRDefault="00150824">
                      <w:pPr>
                        <w:rPr>
                          <w:lang w:val="en-US"/>
                        </w:rPr>
                      </w:pPr>
                    </w:p>
                    <w:p w14:paraId="0CB2A34C" w14:textId="77777777" w:rsidR="00150824" w:rsidRPr="00B94674" w:rsidRDefault="00150824" w:rsidP="00204E76">
                      <w:pPr>
                        <w:pStyle w:val="Ttulo1"/>
                        <w:rPr>
                          <w:lang w:val="en-US"/>
                        </w:rPr>
                      </w:pPr>
                    </w:p>
                    <w:p w14:paraId="3C2F4CD0" w14:textId="77777777" w:rsidR="00150824" w:rsidRPr="00B94674" w:rsidRDefault="00150824">
                      <w:pPr>
                        <w:rPr>
                          <w:lang w:val="en-US"/>
                        </w:rPr>
                      </w:pPr>
                    </w:p>
                    <w:p w14:paraId="7DA295DC" w14:textId="77777777" w:rsidR="00150824" w:rsidRPr="00B94674" w:rsidRDefault="00150824" w:rsidP="00204E76">
                      <w:pPr>
                        <w:pStyle w:val="Ttulo1"/>
                        <w:rPr>
                          <w:lang w:val="en-US"/>
                        </w:rPr>
                      </w:pPr>
                    </w:p>
                    <w:p w14:paraId="615C1201" w14:textId="77777777" w:rsidR="00150824" w:rsidRPr="00B94674" w:rsidRDefault="00150824">
                      <w:pPr>
                        <w:rPr>
                          <w:lang w:val="en-US"/>
                        </w:rPr>
                      </w:pPr>
                    </w:p>
                    <w:p w14:paraId="242B9E96" w14:textId="77777777" w:rsidR="00150824" w:rsidRPr="00B94674" w:rsidRDefault="00150824" w:rsidP="00204E76">
                      <w:pPr>
                        <w:pStyle w:val="Ttulo1"/>
                        <w:rPr>
                          <w:lang w:val="en-US"/>
                        </w:rPr>
                      </w:pPr>
                    </w:p>
                    <w:p w14:paraId="386F9B63" w14:textId="77777777" w:rsidR="00150824" w:rsidRPr="00B94674" w:rsidRDefault="00150824">
                      <w:pPr>
                        <w:rPr>
                          <w:lang w:val="en-US"/>
                        </w:rPr>
                      </w:pPr>
                    </w:p>
                    <w:p w14:paraId="2CA8F5F7" w14:textId="77777777" w:rsidR="00150824" w:rsidRPr="00B94674" w:rsidRDefault="00150824" w:rsidP="00204E76">
                      <w:pPr>
                        <w:pStyle w:val="Ttulo1"/>
                        <w:rPr>
                          <w:lang w:val="en-US"/>
                        </w:rPr>
                      </w:pPr>
                    </w:p>
                    <w:p w14:paraId="68F0C5C4" w14:textId="77777777" w:rsidR="00150824" w:rsidRPr="00B94674" w:rsidRDefault="00150824">
                      <w:pPr>
                        <w:rPr>
                          <w:lang w:val="en-US"/>
                        </w:rPr>
                      </w:pPr>
                    </w:p>
                    <w:p w14:paraId="77DFE384" w14:textId="77777777" w:rsidR="00150824" w:rsidRPr="00B94674" w:rsidRDefault="00150824" w:rsidP="00204E76">
                      <w:pPr>
                        <w:pStyle w:val="Ttulo1"/>
                        <w:rPr>
                          <w:lang w:val="en-US"/>
                        </w:rPr>
                      </w:pPr>
                    </w:p>
                    <w:p w14:paraId="63282DB2" w14:textId="77777777" w:rsidR="00150824" w:rsidRPr="00B94674" w:rsidRDefault="00150824">
                      <w:pPr>
                        <w:rPr>
                          <w:lang w:val="en-US"/>
                        </w:rPr>
                      </w:pPr>
                    </w:p>
                    <w:p w14:paraId="176DF17D" w14:textId="77777777" w:rsidR="00150824" w:rsidRPr="00B94674" w:rsidRDefault="00150824" w:rsidP="00204E76">
                      <w:pPr>
                        <w:pStyle w:val="Ttulo1"/>
                        <w:rPr>
                          <w:lang w:val="en-US"/>
                        </w:rPr>
                      </w:pPr>
                    </w:p>
                    <w:p w14:paraId="6FD60A7F" w14:textId="77777777" w:rsidR="00150824" w:rsidRPr="00B94674" w:rsidRDefault="00150824">
                      <w:pPr>
                        <w:rPr>
                          <w:lang w:val="en-US"/>
                        </w:rPr>
                      </w:pPr>
                    </w:p>
                    <w:p w14:paraId="015D8BEC" w14:textId="77777777" w:rsidR="00150824" w:rsidRPr="00B94674" w:rsidRDefault="00150824" w:rsidP="00204E76">
                      <w:pPr>
                        <w:pStyle w:val="Ttulo1"/>
                        <w:rPr>
                          <w:lang w:val="en-US"/>
                        </w:rPr>
                      </w:pPr>
                    </w:p>
                    <w:p w14:paraId="7CCD91DB" w14:textId="77777777" w:rsidR="00150824" w:rsidRPr="00B94674" w:rsidRDefault="00150824">
                      <w:pPr>
                        <w:rPr>
                          <w:lang w:val="en-US"/>
                        </w:rPr>
                      </w:pPr>
                    </w:p>
                    <w:p w14:paraId="75617671" w14:textId="77777777" w:rsidR="00150824" w:rsidRPr="00B94674" w:rsidRDefault="00150824" w:rsidP="00204E76">
                      <w:pPr>
                        <w:pStyle w:val="Ttulo1"/>
                        <w:rPr>
                          <w:lang w:val="en-US"/>
                        </w:rPr>
                      </w:pPr>
                    </w:p>
                    <w:p w14:paraId="3709CA68" w14:textId="77777777" w:rsidR="00150824" w:rsidRPr="00B94674" w:rsidRDefault="00150824">
                      <w:pPr>
                        <w:rPr>
                          <w:lang w:val="en-US"/>
                        </w:rPr>
                      </w:pPr>
                    </w:p>
                    <w:p w14:paraId="0DA6CD47" w14:textId="77777777" w:rsidR="00150824" w:rsidRPr="00B94674" w:rsidRDefault="00150824" w:rsidP="00204E76">
                      <w:pPr>
                        <w:pStyle w:val="Ttulo1"/>
                        <w:rPr>
                          <w:lang w:val="en-US"/>
                        </w:rPr>
                      </w:pPr>
                    </w:p>
                    <w:p w14:paraId="531DD9EF" w14:textId="77777777" w:rsidR="00150824" w:rsidRPr="00B94674" w:rsidRDefault="00150824">
                      <w:pPr>
                        <w:rPr>
                          <w:lang w:val="en-US"/>
                        </w:rPr>
                      </w:pPr>
                    </w:p>
                    <w:p w14:paraId="3B3E880E" w14:textId="77777777" w:rsidR="00150824" w:rsidRPr="00B94674" w:rsidRDefault="00150824" w:rsidP="00204E76">
                      <w:pPr>
                        <w:pStyle w:val="Ttulo1"/>
                        <w:rPr>
                          <w:lang w:val="en-US"/>
                        </w:rPr>
                      </w:pPr>
                    </w:p>
                    <w:p w14:paraId="68F65FF1" w14:textId="77777777" w:rsidR="00150824" w:rsidRPr="00B94674" w:rsidRDefault="00150824">
                      <w:pPr>
                        <w:rPr>
                          <w:lang w:val="en-US"/>
                        </w:rPr>
                      </w:pPr>
                    </w:p>
                    <w:p w14:paraId="4ECB9F1B" w14:textId="77777777" w:rsidR="00150824" w:rsidRPr="00B94674" w:rsidRDefault="00150824" w:rsidP="00204E76">
                      <w:pPr>
                        <w:pStyle w:val="Ttulo1"/>
                        <w:rPr>
                          <w:lang w:val="en-US"/>
                        </w:rPr>
                      </w:pPr>
                    </w:p>
                    <w:p w14:paraId="74A3A0A1" w14:textId="77777777" w:rsidR="00150824" w:rsidRPr="00B94674" w:rsidRDefault="00150824">
                      <w:pPr>
                        <w:rPr>
                          <w:lang w:val="en-US"/>
                        </w:rPr>
                      </w:pPr>
                    </w:p>
                    <w:p w14:paraId="445627D1" w14:textId="77777777" w:rsidR="00150824" w:rsidRPr="00B94674" w:rsidRDefault="00150824" w:rsidP="00204E76">
                      <w:pPr>
                        <w:pStyle w:val="Ttulo1"/>
                        <w:rPr>
                          <w:lang w:val="en-US"/>
                        </w:rPr>
                      </w:pPr>
                    </w:p>
                    <w:p w14:paraId="384242FC" w14:textId="77777777" w:rsidR="00150824" w:rsidRPr="00B94674" w:rsidRDefault="00150824">
                      <w:pPr>
                        <w:rPr>
                          <w:lang w:val="en-US"/>
                        </w:rPr>
                      </w:pPr>
                    </w:p>
                    <w:p w14:paraId="61109104" w14:textId="77777777" w:rsidR="00150824" w:rsidRPr="00B94674" w:rsidRDefault="00150824" w:rsidP="00204E76">
                      <w:pPr>
                        <w:pStyle w:val="Ttulo1"/>
                        <w:rPr>
                          <w:lang w:val="en-US"/>
                        </w:rPr>
                      </w:pPr>
                    </w:p>
                    <w:p w14:paraId="53982DA1" w14:textId="77777777" w:rsidR="00150824" w:rsidRPr="00B94674" w:rsidRDefault="00150824">
                      <w:pPr>
                        <w:rPr>
                          <w:lang w:val="en-US"/>
                        </w:rPr>
                      </w:pPr>
                    </w:p>
                    <w:p w14:paraId="101B57E7" w14:textId="77777777" w:rsidR="00150824" w:rsidRPr="00B94674" w:rsidRDefault="00150824" w:rsidP="00204E76">
                      <w:pPr>
                        <w:pStyle w:val="Ttulo1"/>
                        <w:rPr>
                          <w:lang w:val="en-US"/>
                        </w:rPr>
                      </w:pPr>
                    </w:p>
                    <w:p w14:paraId="0407E74D" w14:textId="77777777" w:rsidR="00150824" w:rsidRPr="00B94674" w:rsidRDefault="00150824">
                      <w:pPr>
                        <w:rPr>
                          <w:lang w:val="en-US"/>
                        </w:rPr>
                      </w:pPr>
                    </w:p>
                    <w:p w14:paraId="3E413928" w14:textId="77777777" w:rsidR="00150824" w:rsidRPr="00B94674" w:rsidRDefault="00150824" w:rsidP="00204E76">
                      <w:pPr>
                        <w:pStyle w:val="Ttulo1"/>
                        <w:rPr>
                          <w:lang w:val="en-US"/>
                        </w:rPr>
                      </w:pPr>
                    </w:p>
                    <w:p w14:paraId="673A989C" w14:textId="77777777" w:rsidR="00150824" w:rsidRPr="00B94674" w:rsidRDefault="00150824">
                      <w:pPr>
                        <w:rPr>
                          <w:lang w:val="en-US"/>
                        </w:rPr>
                      </w:pPr>
                    </w:p>
                    <w:p w14:paraId="4DFD73C9" w14:textId="77777777" w:rsidR="00150824" w:rsidRPr="00B94674" w:rsidRDefault="00150824" w:rsidP="00204E76">
                      <w:pPr>
                        <w:pStyle w:val="Ttulo1"/>
                        <w:rPr>
                          <w:lang w:val="en-US"/>
                        </w:rPr>
                      </w:pPr>
                    </w:p>
                    <w:p w14:paraId="0F4FBB11" w14:textId="77777777" w:rsidR="00150824" w:rsidRPr="00B94674" w:rsidRDefault="00150824">
                      <w:pPr>
                        <w:rPr>
                          <w:lang w:val="en-US"/>
                        </w:rPr>
                      </w:pPr>
                    </w:p>
                    <w:p w14:paraId="00C834E0" w14:textId="77777777" w:rsidR="00150824" w:rsidRPr="00B94674" w:rsidRDefault="00150824" w:rsidP="00204E76">
                      <w:pPr>
                        <w:pStyle w:val="Ttulo1"/>
                        <w:rPr>
                          <w:lang w:val="en-US"/>
                        </w:rPr>
                      </w:pPr>
                    </w:p>
                    <w:p w14:paraId="1BA1239C" w14:textId="77777777" w:rsidR="00150824" w:rsidRPr="00B94674" w:rsidRDefault="00150824">
                      <w:pPr>
                        <w:rPr>
                          <w:lang w:val="en-US"/>
                        </w:rPr>
                      </w:pPr>
                    </w:p>
                    <w:p w14:paraId="0FDFCDED" w14:textId="77777777" w:rsidR="00150824" w:rsidRPr="00B94674" w:rsidRDefault="00150824" w:rsidP="00204E76">
                      <w:pPr>
                        <w:pStyle w:val="Ttulo1"/>
                        <w:rPr>
                          <w:lang w:val="en-US"/>
                        </w:rPr>
                      </w:pPr>
                    </w:p>
                    <w:p w14:paraId="17EBA932" w14:textId="77777777" w:rsidR="00150824" w:rsidRPr="00B94674" w:rsidRDefault="00150824">
                      <w:pPr>
                        <w:rPr>
                          <w:lang w:val="en-US"/>
                        </w:rPr>
                      </w:pPr>
                    </w:p>
                    <w:p w14:paraId="46C6A5D0" w14:textId="77777777" w:rsidR="00150824" w:rsidRPr="00B94674" w:rsidRDefault="00150824" w:rsidP="00204E76">
                      <w:pPr>
                        <w:pStyle w:val="Ttulo1"/>
                        <w:rPr>
                          <w:lang w:val="en-US"/>
                        </w:rPr>
                      </w:pPr>
                    </w:p>
                    <w:p w14:paraId="4DD3F910" w14:textId="77777777" w:rsidR="00150824" w:rsidRPr="00B94674" w:rsidRDefault="00150824">
                      <w:pPr>
                        <w:rPr>
                          <w:lang w:val="en-US"/>
                        </w:rPr>
                      </w:pPr>
                    </w:p>
                    <w:p w14:paraId="5806AA89" w14:textId="77777777" w:rsidR="00150824" w:rsidRPr="00B94674" w:rsidRDefault="00150824" w:rsidP="00204E76">
                      <w:pPr>
                        <w:pStyle w:val="Ttulo1"/>
                        <w:rPr>
                          <w:lang w:val="en-US"/>
                        </w:rPr>
                      </w:pPr>
                    </w:p>
                    <w:p w14:paraId="12C92DCD" w14:textId="77777777" w:rsidR="00150824" w:rsidRPr="00B94674" w:rsidRDefault="00150824">
                      <w:pPr>
                        <w:rPr>
                          <w:lang w:val="en-US"/>
                        </w:rPr>
                      </w:pPr>
                    </w:p>
                    <w:p w14:paraId="4AEED7C1" w14:textId="77777777" w:rsidR="00150824" w:rsidRPr="00B94674" w:rsidRDefault="00150824" w:rsidP="00204E76">
                      <w:pPr>
                        <w:pStyle w:val="Ttulo1"/>
                        <w:rPr>
                          <w:lang w:val="en-US"/>
                        </w:rPr>
                      </w:pPr>
                    </w:p>
                    <w:p w14:paraId="47D7EF7D" w14:textId="77777777" w:rsidR="00150824" w:rsidRPr="00B94674" w:rsidRDefault="00150824">
                      <w:pPr>
                        <w:rPr>
                          <w:lang w:val="en-US"/>
                        </w:rPr>
                      </w:pPr>
                    </w:p>
                    <w:p w14:paraId="420B6939" w14:textId="77777777" w:rsidR="00150824" w:rsidRPr="00B94674" w:rsidRDefault="00150824" w:rsidP="00204E76">
                      <w:pPr>
                        <w:pStyle w:val="Ttulo1"/>
                        <w:rPr>
                          <w:lang w:val="en-US"/>
                        </w:rPr>
                      </w:pPr>
                    </w:p>
                    <w:p w14:paraId="4AD08F3E" w14:textId="77777777" w:rsidR="00150824" w:rsidRPr="00B94674" w:rsidRDefault="00150824">
                      <w:pPr>
                        <w:rPr>
                          <w:lang w:val="en-US"/>
                        </w:rPr>
                      </w:pPr>
                    </w:p>
                    <w:p w14:paraId="3E1407B4" w14:textId="77777777" w:rsidR="00150824" w:rsidRPr="00B94674" w:rsidRDefault="00150824" w:rsidP="00204E76">
                      <w:pPr>
                        <w:pStyle w:val="Ttulo1"/>
                        <w:rPr>
                          <w:lang w:val="en-US"/>
                        </w:rPr>
                      </w:pPr>
                    </w:p>
                    <w:p w14:paraId="2178577D" w14:textId="77777777" w:rsidR="00150824" w:rsidRPr="00B94674" w:rsidRDefault="00150824">
                      <w:pPr>
                        <w:rPr>
                          <w:lang w:val="en-US"/>
                        </w:rPr>
                      </w:pPr>
                    </w:p>
                    <w:p w14:paraId="20C11ABF" w14:textId="77777777" w:rsidR="00150824" w:rsidRPr="00B94674" w:rsidRDefault="00150824" w:rsidP="00204E76">
                      <w:pPr>
                        <w:pStyle w:val="Ttulo1"/>
                        <w:rPr>
                          <w:lang w:val="en-US"/>
                        </w:rPr>
                      </w:pPr>
                    </w:p>
                    <w:p w14:paraId="2B2BDE0A" w14:textId="77777777" w:rsidR="00150824" w:rsidRPr="00B94674" w:rsidRDefault="00150824">
                      <w:pPr>
                        <w:rPr>
                          <w:lang w:val="en-US"/>
                        </w:rPr>
                      </w:pPr>
                    </w:p>
                    <w:p w14:paraId="4CF1F881" w14:textId="77777777" w:rsidR="00150824" w:rsidRPr="00B94674" w:rsidRDefault="00150824" w:rsidP="00204E76">
                      <w:pPr>
                        <w:pStyle w:val="Ttulo1"/>
                        <w:rPr>
                          <w:lang w:val="en-US"/>
                        </w:rPr>
                      </w:pPr>
                    </w:p>
                    <w:p w14:paraId="79D742A7" w14:textId="77777777" w:rsidR="00150824" w:rsidRPr="00B94674" w:rsidRDefault="00150824">
                      <w:pPr>
                        <w:rPr>
                          <w:lang w:val="en-US"/>
                        </w:rPr>
                      </w:pPr>
                    </w:p>
                    <w:p w14:paraId="5225000C" w14:textId="77777777" w:rsidR="00150824" w:rsidRPr="00B94674" w:rsidRDefault="00150824" w:rsidP="00204E76">
                      <w:pPr>
                        <w:pStyle w:val="Ttulo1"/>
                        <w:rPr>
                          <w:lang w:val="en-US"/>
                        </w:rPr>
                      </w:pPr>
                    </w:p>
                    <w:p w14:paraId="707F9E1A" w14:textId="77777777" w:rsidR="00150824" w:rsidRPr="00B94674" w:rsidRDefault="00150824">
                      <w:pPr>
                        <w:rPr>
                          <w:lang w:val="en-US"/>
                        </w:rPr>
                      </w:pPr>
                    </w:p>
                    <w:p w14:paraId="6AE1522A" w14:textId="77777777" w:rsidR="00150824" w:rsidRPr="00B94674" w:rsidRDefault="00150824" w:rsidP="00204E76">
                      <w:pPr>
                        <w:pStyle w:val="Ttulo1"/>
                        <w:rPr>
                          <w:lang w:val="en-US"/>
                        </w:rPr>
                      </w:pPr>
                    </w:p>
                    <w:p w14:paraId="611A05E0" w14:textId="77777777" w:rsidR="00150824" w:rsidRPr="00B94674" w:rsidRDefault="00150824">
                      <w:pPr>
                        <w:rPr>
                          <w:lang w:val="en-US"/>
                        </w:rPr>
                      </w:pPr>
                    </w:p>
                    <w:p w14:paraId="3E603C84" w14:textId="77777777" w:rsidR="00150824" w:rsidRPr="00B94674" w:rsidRDefault="00150824" w:rsidP="00204E76">
                      <w:pPr>
                        <w:pStyle w:val="Ttulo1"/>
                        <w:rPr>
                          <w:lang w:val="en-US"/>
                        </w:rPr>
                      </w:pPr>
                    </w:p>
                    <w:p w14:paraId="0CFE5B23" w14:textId="77777777" w:rsidR="00150824" w:rsidRPr="00B94674" w:rsidRDefault="00150824">
                      <w:pPr>
                        <w:rPr>
                          <w:lang w:val="en-US"/>
                        </w:rPr>
                      </w:pPr>
                    </w:p>
                    <w:p w14:paraId="14FB169F" w14:textId="77777777" w:rsidR="00150824" w:rsidRPr="00B94674" w:rsidRDefault="00150824" w:rsidP="00204E76">
                      <w:pPr>
                        <w:pStyle w:val="Ttulo1"/>
                        <w:rPr>
                          <w:lang w:val="en-US"/>
                        </w:rPr>
                      </w:pPr>
                    </w:p>
                    <w:p w14:paraId="7F9FA17B" w14:textId="77777777" w:rsidR="00150824" w:rsidRPr="00B94674" w:rsidRDefault="00150824">
                      <w:pPr>
                        <w:rPr>
                          <w:lang w:val="en-US"/>
                        </w:rPr>
                      </w:pPr>
                    </w:p>
                    <w:p w14:paraId="2A02F614" w14:textId="77777777" w:rsidR="00150824" w:rsidRPr="00B94674" w:rsidRDefault="00150824" w:rsidP="00204E76">
                      <w:pPr>
                        <w:pStyle w:val="Ttulo1"/>
                        <w:rPr>
                          <w:lang w:val="en-US"/>
                        </w:rPr>
                      </w:pPr>
                    </w:p>
                    <w:p w14:paraId="4EA7239F" w14:textId="77777777" w:rsidR="00150824" w:rsidRPr="00B94674" w:rsidRDefault="00150824">
                      <w:pPr>
                        <w:rPr>
                          <w:lang w:val="en-US"/>
                        </w:rPr>
                      </w:pPr>
                    </w:p>
                    <w:p w14:paraId="7D0E7A1A" w14:textId="77777777" w:rsidR="00150824" w:rsidRPr="00B94674" w:rsidRDefault="00150824" w:rsidP="00204E76">
                      <w:pPr>
                        <w:pStyle w:val="Ttulo1"/>
                        <w:rPr>
                          <w:lang w:val="en-US"/>
                        </w:rPr>
                      </w:pPr>
                    </w:p>
                    <w:p w14:paraId="2F6F3481" w14:textId="77777777" w:rsidR="00150824" w:rsidRPr="00B94674" w:rsidRDefault="00150824">
                      <w:pPr>
                        <w:rPr>
                          <w:lang w:val="en-US"/>
                        </w:rPr>
                      </w:pPr>
                    </w:p>
                    <w:p w14:paraId="583DF27B" w14:textId="77777777" w:rsidR="00150824" w:rsidRPr="00B94674" w:rsidRDefault="00150824" w:rsidP="00204E76">
                      <w:pPr>
                        <w:pStyle w:val="Ttulo1"/>
                        <w:rPr>
                          <w:lang w:val="en-US"/>
                        </w:rPr>
                      </w:pPr>
                    </w:p>
                    <w:p w14:paraId="5B8C4CAC" w14:textId="77777777" w:rsidR="00150824" w:rsidRPr="00B94674" w:rsidRDefault="00150824">
                      <w:pPr>
                        <w:rPr>
                          <w:lang w:val="en-US"/>
                        </w:rPr>
                      </w:pPr>
                    </w:p>
                    <w:p w14:paraId="30664338" w14:textId="77777777" w:rsidR="00150824" w:rsidRPr="00B94674" w:rsidRDefault="00150824" w:rsidP="00204E76">
                      <w:pPr>
                        <w:pStyle w:val="Ttulo1"/>
                        <w:rPr>
                          <w:lang w:val="en-US"/>
                        </w:rPr>
                      </w:pPr>
                    </w:p>
                    <w:p w14:paraId="5E2D81ED" w14:textId="77777777" w:rsidR="00150824" w:rsidRPr="00B94674" w:rsidRDefault="00150824">
                      <w:pPr>
                        <w:rPr>
                          <w:lang w:val="en-US"/>
                        </w:rPr>
                      </w:pPr>
                    </w:p>
                    <w:p w14:paraId="12DE3EFC" w14:textId="77777777" w:rsidR="00150824" w:rsidRPr="00B94674" w:rsidRDefault="00150824" w:rsidP="00204E76">
                      <w:pPr>
                        <w:pStyle w:val="Ttulo1"/>
                        <w:rPr>
                          <w:lang w:val="en-US"/>
                        </w:rPr>
                      </w:pPr>
                    </w:p>
                    <w:p w14:paraId="732313DF" w14:textId="77777777" w:rsidR="00150824" w:rsidRPr="00B94674" w:rsidRDefault="00150824">
                      <w:pPr>
                        <w:rPr>
                          <w:lang w:val="en-US"/>
                        </w:rPr>
                      </w:pPr>
                    </w:p>
                    <w:p w14:paraId="23BE5969" w14:textId="77777777" w:rsidR="00150824" w:rsidRPr="00B94674" w:rsidRDefault="00150824" w:rsidP="00204E76">
                      <w:pPr>
                        <w:pStyle w:val="Ttulo1"/>
                        <w:rPr>
                          <w:lang w:val="en-US"/>
                        </w:rPr>
                      </w:pPr>
                    </w:p>
                    <w:p w14:paraId="5878CD50" w14:textId="77777777" w:rsidR="00150824" w:rsidRPr="00B94674" w:rsidRDefault="00150824">
                      <w:pPr>
                        <w:rPr>
                          <w:lang w:val="en-US"/>
                        </w:rPr>
                      </w:pPr>
                    </w:p>
                    <w:p w14:paraId="2D694A6F" w14:textId="77777777" w:rsidR="00150824" w:rsidRPr="00B94674" w:rsidRDefault="00150824" w:rsidP="00204E76">
                      <w:pPr>
                        <w:pStyle w:val="Ttulo1"/>
                        <w:rPr>
                          <w:lang w:val="en-US"/>
                        </w:rPr>
                      </w:pPr>
                    </w:p>
                    <w:p w14:paraId="3B594C08" w14:textId="77777777" w:rsidR="00150824" w:rsidRPr="00B94674" w:rsidRDefault="00150824">
                      <w:pPr>
                        <w:rPr>
                          <w:lang w:val="en-US"/>
                        </w:rPr>
                      </w:pPr>
                    </w:p>
                    <w:p w14:paraId="6BC6A239" w14:textId="77777777" w:rsidR="00150824" w:rsidRPr="00B94674" w:rsidRDefault="00150824" w:rsidP="00204E76">
                      <w:pPr>
                        <w:pStyle w:val="Ttulo1"/>
                        <w:rPr>
                          <w:lang w:val="en-US"/>
                        </w:rPr>
                      </w:pPr>
                    </w:p>
                    <w:p w14:paraId="3E4A644F" w14:textId="77777777" w:rsidR="00150824" w:rsidRPr="00B94674" w:rsidRDefault="00150824">
                      <w:pPr>
                        <w:rPr>
                          <w:lang w:val="en-US"/>
                        </w:rPr>
                      </w:pPr>
                    </w:p>
                    <w:p w14:paraId="46F7116D" w14:textId="77777777" w:rsidR="00150824" w:rsidRPr="00B94674" w:rsidRDefault="00150824" w:rsidP="00204E76">
                      <w:pPr>
                        <w:pStyle w:val="Ttulo1"/>
                        <w:rPr>
                          <w:lang w:val="en-US"/>
                        </w:rPr>
                      </w:pPr>
                    </w:p>
                    <w:p w14:paraId="0F645D90" w14:textId="77777777" w:rsidR="00150824" w:rsidRPr="00B94674" w:rsidRDefault="00150824">
                      <w:pPr>
                        <w:rPr>
                          <w:lang w:val="en-US"/>
                        </w:rPr>
                      </w:pPr>
                    </w:p>
                    <w:p w14:paraId="1866246C" w14:textId="77777777" w:rsidR="00150824" w:rsidRPr="00B94674" w:rsidRDefault="00150824" w:rsidP="00204E76">
                      <w:pPr>
                        <w:pStyle w:val="Ttulo1"/>
                        <w:rPr>
                          <w:lang w:val="en-US"/>
                        </w:rPr>
                      </w:pPr>
                    </w:p>
                    <w:p w14:paraId="2190052C" w14:textId="77777777" w:rsidR="00150824" w:rsidRPr="00B94674" w:rsidRDefault="00150824">
                      <w:pPr>
                        <w:rPr>
                          <w:lang w:val="en-US"/>
                        </w:rPr>
                      </w:pPr>
                    </w:p>
                    <w:p w14:paraId="2D233CD5" w14:textId="77777777" w:rsidR="00150824" w:rsidRPr="00B94674" w:rsidRDefault="00150824" w:rsidP="00204E76">
                      <w:pPr>
                        <w:pStyle w:val="Ttulo1"/>
                        <w:rPr>
                          <w:lang w:val="en-US"/>
                        </w:rPr>
                      </w:pPr>
                    </w:p>
                    <w:p w14:paraId="3BE174AC" w14:textId="77777777" w:rsidR="00150824" w:rsidRPr="00B94674" w:rsidRDefault="00150824">
                      <w:pPr>
                        <w:rPr>
                          <w:lang w:val="en-US"/>
                        </w:rPr>
                      </w:pPr>
                    </w:p>
                    <w:p w14:paraId="5345B44A" w14:textId="77777777" w:rsidR="00150824" w:rsidRPr="00B94674" w:rsidRDefault="00150824" w:rsidP="00204E76">
                      <w:pPr>
                        <w:pStyle w:val="Ttulo1"/>
                        <w:rPr>
                          <w:lang w:val="en-US"/>
                        </w:rPr>
                      </w:pPr>
                    </w:p>
                    <w:p w14:paraId="34225180" w14:textId="77777777" w:rsidR="00150824" w:rsidRPr="00B94674" w:rsidRDefault="00150824">
                      <w:pPr>
                        <w:rPr>
                          <w:lang w:val="en-US"/>
                        </w:rPr>
                      </w:pPr>
                    </w:p>
                    <w:p w14:paraId="239D7471" w14:textId="77777777" w:rsidR="00150824" w:rsidRPr="00B94674" w:rsidRDefault="00150824" w:rsidP="00204E76">
                      <w:pPr>
                        <w:pStyle w:val="Ttulo1"/>
                        <w:rPr>
                          <w:lang w:val="en-US"/>
                        </w:rPr>
                      </w:pPr>
                    </w:p>
                    <w:p w14:paraId="6A88DDD4" w14:textId="77777777" w:rsidR="00150824" w:rsidRPr="00B94674" w:rsidRDefault="00150824">
                      <w:pPr>
                        <w:rPr>
                          <w:lang w:val="en-US"/>
                        </w:rPr>
                      </w:pPr>
                    </w:p>
                    <w:p w14:paraId="1FB2F27F" w14:textId="77777777" w:rsidR="00150824" w:rsidRPr="00B94674" w:rsidRDefault="00150824" w:rsidP="00204E76">
                      <w:pPr>
                        <w:pStyle w:val="Ttulo1"/>
                        <w:rPr>
                          <w:lang w:val="en-US"/>
                        </w:rPr>
                      </w:pPr>
                    </w:p>
                    <w:p w14:paraId="2F0DBBDE" w14:textId="77777777" w:rsidR="00150824" w:rsidRPr="00B94674" w:rsidRDefault="00150824">
                      <w:pPr>
                        <w:rPr>
                          <w:lang w:val="en-US"/>
                        </w:rPr>
                      </w:pPr>
                    </w:p>
                    <w:p w14:paraId="3CED034C" w14:textId="77777777" w:rsidR="00150824" w:rsidRPr="00B94674" w:rsidRDefault="00150824" w:rsidP="00204E76">
                      <w:pPr>
                        <w:pStyle w:val="Ttulo1"/>
                        <w:rPr>
                          <w:lang w:val="en-US"/>
                        </w:rPr>
                      </w:pPr>
                    </w:p>
                    <w:p w14:paraId="6BA457AB" w14:textId="77777777" w:rsidR="00150824" w:rsidRPr="00B94674" w:rsidRDefault="00150824">
                      <w:pPr>
                        <w:rPr>
                          <w:lang w:val="en-US"/>
                        </w:rPr>
                      </w:pPr>
                    </w:p>
                    <w:p w14:paraId="1AC42BE4" w14:textId="77777777" w:rsidR="00150824" w:rsidRPr="00B94674" w:rsidRDefault="00150824" w:rsidP="00204E76">
                      <w:pPr>
                        <w:pStyle w:val="Ttulo1"/>
                        <w:rPr>
                          <w:lang w:val="en-US"/>
                        </w:rPr>
                      </w:pPr>
                    </w:p>
                    <w:p w14:paraId="72D48B8A" w14:textId="77777777" w:rsidR="00150824" w:rsidRPr="00B94674" w:rsidRDefault="00150824">
                      <w:pPr>
                        <w:rPr>
                          <w:lang w:val="en-US"/>
                        </w:rPr>
                      </w:pPr>
                    </w:p>
                    <w:p w14:paraId="5EFA126F" w14:textId="77777777" w:rsidR="00150824" w:rsidRPr="00B94674" w:rsidRDefault="00150824" w:rsidP="00204E76">
                      <w:pPr>
                        <w:pStyle w:val="Ttulo1"/>
                        <w:rPr>
                          <w:lang w:val="en-US"/>
                        </w:rPr>
                      </w:pPr>
                    </w:p>
                    <w:p w14:paraId="3AA21C58" w14:textId="77777777" w:rsidR="00150824" w:rsidRPr="00B94674" w:rsidRDefault="00150824">
                      <w:pPr>
                        <w:rPr>
                          <w:lang w:val="en-US"/>
                        </w:rPr>
                      </w:pPr>
                    </w:p>
                    <w:p w14:paraId="782624A5" w14:textId="77777777" w:rsidR="00150824" w:rsidRPr="00B94674" w:rsidRDefault="00150824" w:rsidP="00204E76">
                      <w:pPr>
                        <w:pStyle w:val="Ttulo1"/>
                        <w:rPr>
                          <w:lang w:val="en-US"/>
                        </w:rPr>
                      </w:pPr>
                    </w:p>
                    <w:p w14:paraId="6A58D57C" w14:textId="77777777" w:rsidR="00150824" w:rsidRPr="00B94674" w:rsidRDefault="00150824">
                      <w:pPr>
                        <w:rPr>
                          <w:lang w:val="en-US"/>
                        </w:rPr>
                      </w:pPr>
                    </w:p>
                    <w:p w14:paraId="6D02E683" w14:textId="77777777" w:rsidR="00150824" w:rsidRPr="00B94674" w:rsidRDefault="00150824" w:rsidP="00204E76">
                      <w:pPr>
                        <w:pStyle w:val="Ttulo1"/>
                        <w:rPr>
                          <w:lang w:val="en-US"/>
                        </w:rPr>
                      </w:pPr>
                    </w:p>
                    <w:p w14:paraId="23522215" w14:textId="77777777" w:rsidR="00150824" w:rsidRPr="00B94674" w:rsidRDefault="00150824">
                      <w:pPr>
                        <w:rPr>
                          <w:lang w:val="en-US"/>
                        </w:rPr>
                      </w:pPr>
                    </w:p>
                    <w:p w14:paraId="20F24816" w14:textId="77777777" w:rsidR="00150824" w:rsidRPr="00B94674" w:rsidRDefault="00150824" w:rsidP="00204E76">
                      <w:pPr>
                        <w:pStyle w:val="Ttulo1"/>
                        <w:rPr>
                          <w:lang w:val="en-US"/>
                        </w:rPr>
                      </w:pPr>
                    </w:p>
                    <w:p w14:paraId="09C44046" w14:textId="77777777" w:rsidR="00150824" w:rsidRPr="00B94674" w:rsidRDefault="00150824">
                      <w:pPr>
                        <w:rPr>
                          <w:lang w:val="en-US"/>
                        </w:rPr>
                      </w:pPr>
                    </w:p>
                    <w:p w14:paraId="48E26D75" w14:textId="77777777" w:rsidR="00150824" w:rsidRPr="00B94674" w:rsidRDefault="00150824" w:rsidP="00204E76">
                      <w:pPr>
                        <w:pStyle w:val="Ttulo1"/>
                        <w:rPr>
                          <w:lang w:val="en-US"/>
                        </w:rPr>
                      </w:pPr>
                    </w:p>
                    <w:p w14:paraId="318E0BE7" w14:textId="77777777" w:rsidR="00150824" w:rsidRPr="00B94674" w:rsidRDefault="00150824">
                      <w:pPr>
                        <w:rPr>
                          <w:lang w:val="en-US"/>
                        </w:rPr>
                      </w:pPr>
                    </w:p>
                    <w:p w14:paraId="316B7410" w14:textId="77777777" w:rsidR="00150824" w:rsidRPr="00B94674" w:rsidRDefault="00150824" w:rsidP="00204E76">
                      <w:pPr>
                        <w:pStyle w:val="Ttulo1"/>
                        <w:rPr>
                          <w:lang w:val="en-US"/>
                        </w:rPr>
                      </w:pPr>
                    </w:p>
                    <w:p w14:paraId="025046CF" w14:textId="77777777" w:rsidR="00150824" w:rsidRPr="00B94674" w:rsidRDefault="00150824">
                      <w:pPr>
                        <w:rPr>
                          <w:lang w:val="en-US"/>
                        </w:rPr>
                      </w:pPr>
                    </w:p>
                    <w:p w14:paraId="5CB92121" w14:textId="77777777" w:rsidR="00150824" w:rsidRPr="00B94674" w:rsidRDefault="00150824" w:rsidP="00204E76">
                      <w:pPr>
                        <w:pStyle w:val="Ttulo1"/>
                        <w:rPr>
                          <w:lang w:val="en-US"/>
                        </w:rPr>
                      </w:pPr>
                    </w:p>
                    <w:p w14:paraId="4538D618" w14:textId="77777777" w:rsidR="00150824" w:rsidRPr="00B94674" w:rsidRDefault="00150824">
                      <w:pPr>
                        <w:rPr>
                          <w:lang w:val="en-US"/>
                        </w:rPr>
                      </w:pPr>
                    </w:p>
                    <w:p w14:paraId="307A1ECD" w14:textId="77777777" w:rsidR="00150824" w:rsidRPr="00B94674" w:rsidRDefault="00150824" w:rsidP="00204E76">
                      <w:pPr>
                        <w:pStyle w:val="Ttulo1"/>
                        <w:rPr>
                          <w:lang w:val="en-US"/>
                        </w:rPr>
                      </w:pPr>
                    </w:p>
                    <w:p w14:paraId="57FC6E45" w14:textId="77777777" w:rsidR="00150824" w:rsidRPr="00B94674" w:rsidRDefault="00150824">
                      <w:pPr>
                        <w:rPr>
                          <w:lang w:val="en-US"/>
                        </w:rPr>
                      </w:pPr>
                    </w:p>
                    <w:p w14:paraId="0A1F3811" w14:textId="77777777" w:rsidR="00150824" w:rsidRPr="00B94674" w:rsidRDefault="00150824" w:rsidP="00204E76">
                      <w:pPr>
                        <w:pStyle w:val="Ttulo1"/>
                        <w:rPr>
                          <w:lang w:val="en-US"/>
                        </w:rPr>
                      </w:pPr>
                    </w:p>
                    <w:p w14:paraId="6AB6A656" w14:textId="77777777" w:rsidR="00150824" w:rsidRPr="00B94674" w:rsidRDefault="00150824">
                      <w:pPr>
                        <w:rPr>
                          <w:lang w:val="en-US"/>
                        </w:rPr>
                      </w:pPr>
                    </w:p>
                    <w:p w14:paraId="7C1819FD" w14:textId="77777777" w:rsidR="00150824" w:rsidRPr="00B94674" w:rsidRDefault="00150824" w:rsidP="00204E76">
                      <w:pPr>
                        <w:pStyle w:val="Ttulo1"/>
                        <w:rPr>
                          <w:lang w:val="en-US"/>
                        </w:rPr>
                      </w:pPr>
                    </w:p>
                    <w:p w14:paraId="43A9FC91" w14:textId="77777777" w:rsidR="00150824" w:rsidRPr="00B94674" w:rsidRDefault="00150824">
                      <w:pPr>
                        <w:rPr>
                          <w:lang w:val="en-US"/>
                        </w:rPr>
                      </w:pPr>
                    </w:p>
                    <w:p w14:paraId="6B4B11AD" w14:textId="77777777" w:rsidR="00150824" w:rsidRPr="00B94674" w:rsidRDefault="00150824" w:rsidP="00204E76">
                      <w:pPr>
                        <w:pStyle w:val="Ttulo1"/>
                        <w:rPr>
                          <w:lang w:val="en-US"/>
                        </w:rPr>
                      </w:pPr>
                    </w:p>
                    <w:p w14:paraId="39F2133B" w14:textId="77777777" w:rsidR="00150824" w:rsidRPr="00B94674" w:rsidRDefault="00150824">
                      <w:pPr>
                        <w:rPr>
                          <w:lang w:val="en-US"/>
                        </w:rPr>
                      </w:pPr>
                    </w:p>
                    <w:p w14:paraId="16D8A22A" w14:textId="77777777" w:rsidR="00150824" w:rsidRPr="00B94674" w:rsidRDefault="00150824" w:rsidP="00204E76">
                      <w:pPr>
                        <w:pStyle w:val="Ttulo1"/>
                        <w:rPr>
                          <w:lang w:val="en-US"/>
                        </w:rPr>
                      </w:pPr>
                    </w:p>
                    <w:p w14:paraId="0FD1F609" w14:textId="77777777" w:rsidR="00150824" w:rsidRPr="00B94674" w:rsidRDefault="00150824">
                      <w:pPr>
                        <w:rPr>
                          <w:lang w:val="en-US"/>
                        </w:rPr>
                      </w:pPr>
                    </w:p>
                    <w:p w14:paraId="04D86368" w14:textId="77777777" w:rsidR="00150824" w:rsidRPr="00B94674" w:rsidRDefault="00150824" w:rsidP="00204E76">
                      <w:pPr>
                        <w:pStyle w:val="Ttulo1"/>
                        <w:rPr>
                          <w:lang w:val="en-US"/>
                        </w:rPr>
                      </w:pPr>
                    </w:p>
                    <w:p w14:paraId="7C6A3FBB" w14:textId="77777777" w:rsidR="00150824" w:rsidRPr="00B94674" w:rsidRDefault="00150824">
                      <w:pPr>
                        <w:rPr>
                          <w:lang w:val="en-US"/>
                        </w:rPr>
                      </w:pPr>
                    </w:p>
                    <w:p w14:paraId="131BD68F" w14:textId="77777777" w:rsidR="00150824" w:rsidRPr="00B94674" w:rsidRDefault="00150824" w:rsidP="00204E76">
                      <w:pPr>
                        <w:pStyle w:val="Ttulo1"/>
                        <w:rPr>
                          <w:lang w:val="en-US"/>
                        </w:rPr>
                      </w:pPr>
                    </w:p>
                    <w:p w14:paraId="2E02D589" w14:textId="77777777" w:rsidR="00150824" w:rsidRPr="00B94674" w:rsidRDefault="00150824">
                      <w:pPr>
                        <w:rPr>
                          <w:lang w:val="en-US"/>
                        </w:rPr>
                      </w:pPr>
                    </w:p>
                    <w:p w14:paraId="3DC6BB57" w14:textId="77777777" w:rsidR="00150824" w:rsidRPr="00B94674" w:rsidRDefault="00150824" w:rsidP="00204E76">
                      <w:pPr>
                        <w:pStyle w:val="Ttulo1"/>
                        <w:rPr>
                          <w:lang w:val="en-US"/>
                        </w:rPr>
                      </w:pPr>
                    </w:p>
                    <w:p w14:paraId="0C0DD8E4" w14:textId="77777777" w:rsidR="00150824" w:rsidRPr="00B94674" w:rsidRDefault="00150824">
                      <w:pPr>
                        <w:rPr>
                          <w:lang w:val="en-US"/>
                        </w:rPr>
                      </w:pPr>
                    </w:p>
                    <w:p w14:paraId="0A4665F8" w14:textId="77777777" w:rsidR="00150824" w:rsidRPr="00B94674" w:rsidRDefault="00150824" w:rsidP="00204E76">
                      <w:pPr>
                        <w:pStyle w:val="Ttulo1"/>
                        <w:rPr>
                          <w:lang w:val="en-US"/>
                        </w:rPr>
                      </w:pPr>
                    </w:p>
                    <w:p w14:paraId="49C284FA" w14:textId="77777777" w:rsidR="00A5206C" w:rsidRDefault="00A5206C"/>
                    <w:p w14:paraId="46745944" w14:textId="77777777" w:rsidR="00150824" w:rsidRPr="00B94674" w:rsidRDefault="00150824" w:rsidP="00204E76">
                      <w:pPr>
                        <w:pStyle w:val="Ttulo1"/>
                        <w:rPr>
                          <w:lang w:val="en-US"/>
                        </w:rPr>
                      </w:pPr>
                    </w:p>
                    <w:p w14:paraId="78915580" w14:textId="77777777" w:rsidR="00150824" w:rsidRPr="00B94674" w:rsidRDefault="00150824">
                      <w:pPr>
                        <w:rPr>
                          <w:lang w:val="en-US"/>
                        </w:rPr>
                      </w:pPr>
                    </w:p>
                    <w:p w14:paraId="7A89FA7F" w14:textId="77777777" w:rsidR="00150824" w:rsidRPr="00B94674" w:rsidRDefault="00150824" w:rsidP="00204E76">
                      <w:pPr>
                        <w:pStyle w:val="Ttulo1"/>
                        <w:rPr>
                          <w:lang w:val="en-US"/>
                        </w:rPr>
                      </w:pPr>
                    </w:p>
                    <w:p w14:paraId="1A5BC2AA" w14:textId="77777777" w:rsidR="00150824" w:rsidRPr="00B94674" w:rsidRDefault="00150824">
                      <w:pPr>
                        <w:rPr>
                          <w:lang w:val="en-US"/>
                        </w:rPr>
                      </w:pPr>
                    </w:p>
                    <w:p w14:paraId="4D47B638" w14:textId="77777777" w:rsidR="00150824" w:rsidRPr="00B94674" w:rsidRDefault="00150824" w:rsidP="00204E76">
                      <w:pPr>
                        <w:pStyle w:val="Ttulo1"/>
                        <w:rPr>
                          <w:lang w:val="en-US"/>
                        </w:rPr>
                      </w:pPr>
                    </w:p>
                    <w:p w14:paraId="5326609A" w14:textId="77777777" w:rsidR="00150824" w:rsidRPr="00B94674" w:rsidRDefault="00150824">
                      <w:pPr>
                        <w:rPr>
                          <w:lang w:val="en-US"/>
                        </w:rPr>
                      </w:pPr>
                    </w:p>
                    <w:p w14:paraId="0254E11F" w14:textId="77777777" w:rsidR="00150824" w:rsidRPr="00B94674" w:rsidRDefault="00150824" w:rsidP="00204E76">
                      <w:pPr>
                        <w:pStyle w:val="Ttulo1"/>
                        <w:rPr>
                          <w:lang w:val="en-US"/>
                        </w:rPr>
                      </w:pPr>
                    </w:p>
                    <w:p w14:paraId="0D4D0854" w14:textId="77777777" w:rsidR="00150824" w:rsidRPr="00B94674" w:rsidRDefault="00150824">
                      <w:pPr>
                        <w:rPr>
                          <w:lang w:val="en-US"/>
                        </w:rPr>
                      </w:pPr>
                    </w:p>
                    <w:p w14:paraId="5F453C7B" w14:textId="77777777" w:rsidR="00150824" w:rsidRPr="00B94674" w:rsidRDefault="00150824" w:rsidP="00204E76">
                      <w:pPr>
                        <w:pStyle w:val="Ttulo1"/>
                        <w:rPr>
                          <w:lang w:val="en-US"/>
                        </w:rPr>
                      </w:pPr>
                    </w:p>
                    <w:p w14:paraId="7E2E33D4" w14:textId="77777777" w:rsidR="00150824" w:rsidRPr="00B94674" w:rsidRDefault="00150824">
                      <w:pPr>
                        <w:rPr>
                          <w:lang w:val="en-US"/>
                        </w:rPr>
                      </w:pPr>
                    </w:p>
                    <w:p w14:paraId="4D875848" w14:textId="77777777" w:rsidR="00150824" w:rsidRPr="00B94674" w:rsidRDefault="00150824" w:rsidP="00204E76">
                      <w:pPr>
                        <w:pStyle w:val="Ttulo1"/>
                        <w:rPr>
                          <w:lang w:val="en-US"/>
                        </w:rPr>
                      </w:pPr>
                    </w:p>
                    <w:p w14:paraId="5C529D31" w14:textId="77777777" w:rsidR="00150824" w:rsidRPr="00B94674" w:rsidRDefault="00150824">
                      <w:pPr>
                        <w:rPr>
                          <w:lang w:val="en-US"/>
                        </w:rPr>
                      </w:pPr>
                    </w:p>
                    <w:p w14:paraId="6865553D" w14:textId="77777777" w:rsidR="00150824" w:rsidRPr="00B94674" w:rsidRDefault="00150824" w:rsidP="00204E76">
                      <w:pPr>
                        <w:pStyle w:val="Ttulo1"/>
                        <w:rPr>
                          <w:lang w:val="en-US"/>
                        </w:rPr>
                      </w:pPr>
                    </w:p>
                    <w:p w14:paraId="1283E958" w14:textId="77777777" w:rsidR="00150824" w:rsidRPr="00B94674" w:rsidRDefault="00150824">
                      <w:pPr>
                        <w:rPr>
                          <w:lang w:val="en-US"/>
                        </w:rPr>
                      </w:pPr>
                    </w:p>
                    <w:p w14:paraId="699B82D3" w14:textId="77777777" w:rsidR="00150824" w:rsidRPr="00B94674" w:rsidRDefault="00150824" w:rsidP="00204E76">
                      <w:pPr>
                        <w:pStyle w:val="Ttulo1"/>
                        <w:rPr>
                          <w:lang w:val="en-US"/>
                        </w:rPr>
                      </w:pPr>
                    </w:p>
                    <w:p w14:paraId="0DF6B8CA" w14:textId="77777777" w:rsidR="00150824" w:rsidRPr="00B94674" w:rsidRDefault="00150824">
                      <w:pPr>
                        <w:rPr>
                          <w:lang w:val="en-US"/>
                        </w:rPr>
                      </w:pPr>
                    </w:p>
                    <w:p w14:paraId="4D1BD295" w14:textId="77777777" w:rsidR="00150824" w:rsidRPr="00B94674" w:rsidRDefault="00150824" w:rsidP="00204E76">
                      <w:pPr>
                        <w:pStyle w:val="Ttulo1"/>
                        <w:rPr>
                          <w:lang w:val="en-US"/>
                        </w:rPr>
                      </w:pPr>
                    </w:p>
                    <w:p w14:paraId="3F6A769F" w14:textId="77777777" w:rsidR="00150824" w:rsidRPr="00B94674" w:rsidRDefault="00150824">
                      <w:pPr>
                        <w:rPr>
                          <w:lang w:val="en-US"/>
                        </w:rPr>
                      </w:pPr>
                    </w:p>
                    <w:p w14:paraId="72557917" w14:textId="77777777" w:rsidR="00150824" w:rsidRPr="00B94674" w:rsidRDefault="00150824" w:rsidP="00204E76">
                      <w:pPr>
                        <w:pStyle w:val="Ttulo1"/>
                        <w:rPr>
                          <w:lang w:val="en-US"/>
                        </w:rPr>
                      </w:pPr>
                    </w:p>
                    <w:p w14:paraId="5413648F" w14:textId="77777777" w:rsidR="00150824" w:rsidRPr="00B94674" w:rsidRDefault="00150824">
                      <w:pPr>
                        <w:rPr>
                          <w:lang w:val="en-US"/>
                        </w:rPr>
                      </w:pPr>
                    </w:p>
                    <w:p w14:paraId="0705AFDF" w14:textId="77777777" w:rsidR="00150824" w:rsidRPr="00B94674" w:rsidRDefault="00150824" w:rsidP="00204E76">
                      <w:pPr>
                        <w:pStyle w:val="Ttulo1"/>
                        <w:rPr>
                          <w:lang w:val="en-US"/>
                        </w:rPr>
                      </w:pPr>
                    </w:p>
                    <w:p w14:paraId="0038C366" w14:textId="77777777" w:rsidR="00150824" w:rsidRPr="00B94674" w:rsidRDefault="00150824">
                      <w:pPr>
                        <w:rPr>
                          <w:lang w:val="en-US"/>
                        </w:rPr>
                      </w:pPr>
                    </w:p>
                    <w:p w14:paraId="1CACDB2D" w14:textId="77777777" w:rsidR="00150824" w:rsidRPr="00B94674" w:rsidRDefault="00150824" w:rsidP="00204E76">
                      <w:pPr>
                        <w:pStyle w:val="Ttulo1"/>
                        <w:rPr>
                          <w:lang w:val="en-US"/>
                        </w:rPr>
                      </w:pPr>
                    </w:p>
                    <w:p w14:paraId="2E610CE4" w14:textId="77777777" w:rsidR="00150824" w:rsidRPr="00B94674" w:rsidRDefault="00150824">
                      <w:pPr>
                        <w:rPr>
                          <w:lang w:val="en-US"/>
                        </w:rPr>
                      </w:pPr>
                    </w:p>
                    <w:p w14:paraId="5C3849E3" w14:textId="77777777" w:rsidR="00150824" w:rsidRPr="00B94674" w:rsidRDefault="00150824" w:rsidP="00204E76">
                      <w:pPr>
                        <w:pStyle w:val="Ttulo1"/>
                        <w:rPr>
                          <w:lang w:val="en-US"/>
                        </w:rPr>
                      </w:pPr>
                    </w:p>
                    <w:p w14:paraId="7677791B" w14:textId="77777777" w:rsidR="00150824" w:rsidRPr="00B94674" w:rsidRDefault="00150824">
                      <w:pPr>
                        <w:rPr>
                          <w:lang w:val="en-US"/>
                        </w:rPr>
                      </w:pPr>
                    </w:p>
                    <w:p w14:paraId="606DF35F" w14:textId="77777777" w:rsidR="00150824" w:rsidRPr="00B94674" w:rsidRDefault="00150824" w:rsidP="00204E76">
                      <w:pPr>
                        <w:pStyle w:val="Ttulo1"/>
                        <w:rPr>
                          <w:lang w:val="en-US"/>
                        </w:rPr>
                      </w:pPr>
                    </w:p>
                    <w:p w14:paraId="751E795F" w14:textId="77777777" w:rsidR="00150824" w:rsidRPr="00B94674" w:rsidRDefault="00150824">
                      <w:pPr>
                        <w:rPr>
                          <w:lang w:val="en-US"/>
                        </w:rPr>
                      </w:pPr>
                    </w:p>
                    <w:p w14:paraId="2D232700" w14:textId="77777777" w:rsidR="00150824" w:rsidRPr="00B94674" w:rsidRDefault="00150824" w:rsidP="00204E76">
                      <w:pPr>
                        <w:pStyle w:val="Ttulo1"/>
                        <w:rPr>
                          <w:lang w:val="en-US"/>
                        </w:rPr>
                      </w:pPr>
                    </w:p>
                    <w:p w14:paraId="389BFDA6" w14:textId="77777777" w:rsidR="00150824" w:rsidRPr="00B94674" w:rsidRDefault="00150824">
                      <w:pPr>
                        <w:rPr>
                          <w:lang w:val="en-US"/>
                        </w:rPr>
                      </w:pPr>
                    </w:p>
                    <w:p w14:paraId="535E8A31" w14:textId="77777777" w:rsidR="00150824" w:rsidRPr="00B94674" w:rsidRDefault="00150824" w:rsidP="00204E76">
                      <w:pPr>
                        <w:pStyle w:val="Ttulo1"/>
                        <w:rPr>
                          <w:lang w:val="en-US"/>
                        </w:rPr>
                      </w:pPr>
                    </w:p>
                    <w:p w14:paraId="6CE85F2D" w14:textId="77777777" w:rsidR="00150824" w:rsidRPr="00B94674" w:rsidRDefault="00150824">
                      <w:pPr>
                        <w:rPr>
                          <w:lang w:val="en-US"/>
                        </w:rPr>
                      </w:pPr>
                    </w:p>
                    <w:p w14:paraId="29983856" w14:textId="77777777" w:rsidR="00150824" w:rsidRPr="00B94674" w:rsidRDefault="00150824" w:rsidP="00204E76">
                      <w:pPr>
                        <w:pStyle w:val="Ttulo1"/>
                        <w:rPr>
                          <w:lang w:val="en-US"/>
                        </w:rPr>
                      </w:pPr>
                    </w:p>
                    <w:p w14:paraId="4FB5FFCD" w14:textId="77777777" w:rsidR="00150824" w:rsidRPr="00B94674" w:rsidRDefault="00150824">
                      <w:pPr>
                        <w:rPr>
                          <w:lang w:val="en-US"/>
                        </w:rPr>
                      </w:pPr>
                    </w:p>
                    <w:p w14:paraId="14233D08" w14:textId="77777777" w:rsidR="00150824" w:rsidRPr="00B94674" w:rsidRDefault="00150824" w:rsidP="00204E76">
                      <w:pPr>
                        <w:pStyle w:val="Ttulo1"/>
                        <w:rPr>
                          <w:lang w:val="en-US"/>
                        </w:rPr>
                      </w:pPr>
                    </w:p>
                    <w:p w14:paraId="26E9226A" w14:textId="77777777" w:rsidR="00150824" w:rsidRPr="00B94674" w:rsidRDefault="00150824">
                      <w:pPr>
                        <w:rPr>
                          <w:lang w:val="en-US"/>
                        </w:rPr>
                      </w:pPr>
                    </w:p>
                    <w:p w14:paraId="58DA136C" w14:textId="77777777" w:rsidR="00150824" w:rsidRPr="00B94674" w:rsidRDefault="00150824" w:rsidP="00204E76">
                      <w:pPr>
                        <w:pStyle w:val="Ttulo1"/>
                        <w:rPr>
                          <w:lang w:val="en-US"/>
                        </w:rPr>
                      </w:pPr>
                    </w:p>
                    <w:p w14:paraId="41280B0C" w14:textId="77777777" w:rsidR="00150824" w:rsidRPr="00B94674" w:rsidRDefault="00150824">
                      <w:pPr>
                        <w:rPr>
                          <w:lang w:val="en-US"/>
                        </w:rPr>
                      </w:pPr>
                    </w:p>
                    <w:p w14:paraId="383CAC05" w14:textId="77777777" w:rsidR="00150824" w:rsidRPr="00B94674" w:rsidRDefault="00150824" w:rsidP="00204E76">
                      <w:pPr>
                        <w:pStyle w:val="Ttulo1"/>
                        <w:rPr>
                          <w:lang w:val="en-US"/>
                        </w:rPr>
                      </w:pPr>
                    </w:p>
                    <w:p w14:paraId="0A9FFB6F" w14:textId="77777777" w:rsidR="00150824" w:rsidRPr="00B94674" w:rsidRDefault="00150824">
                      <w:pPr>
                        <w:rPr>
                          <w:lang w:val="en-US"/>
                        </w:rPr>
                      </w:pPr>
                    </w:p>
                    <w:p w14:paraId="367D8CF8" w14:textId="77777777" w:rsidR="00150824" w:rsidRPr="00B94674" w:rsidRDefault="00150824" w:rsidP="00204E76">
                      <w:pPr>
                        <w:pStyle w:val="Ttulo1"/>
                        <w:rPr>
                          <w:lang w:val="en-US"/>
                        </w:rPr>
                      </w:pPr>
                    </w:p>
                    <w:p w14:paraId="0995D00D" w14:textId="77777777" w:rsidR="00150824" w:rsidRPr="00B94674" w:rsidRDefault="00150824">
                      <w:pPr>
                        <w:rPr>
                          <w:lang w:val="en-US"/>
                        </w:rPr>
                      </w:pPr>
                    </w:p>
                    <w:p w14:paraId="535B40EA" w14:textId="77777777" w:rsidR="00150824" w:rsidRPr="00B94674" w:rsidRDefault="00150824" w:rsidP="00204E76">
                      <w:pPr>
                        <w:pStyle w:val="Ttulo1"/>
                        <w:rPr>
                          <w:lang w:val="en-US"/>
                        </w:rPr>
                      </w:pPr>
                    </w:p>
                    <w:p w14:paraId="6ED621B4" w14:textId="77777777" w:rsidR="00150824" w:rsidRPr="00B94674" w:rsidRDefault="00150824">
                      <w:pPr>
                        <w:rPr>
                          <w:lang w:val="en-US"/>
                        </w:rPr>
                      </w:pPr>
                    </w:p>
                    <w:p w14:paraId="27D7E849" w14:textId="77777777" w:rsidR="00150824" w:rsidRPr="00B94674" w:rsidRDefault="00150824" w:rsidP="00204E76">
                      <w:pPr>
                        <w:pStyle w:val="Ttulo1"/>
                        <w:rPr>
                          <w:lang w:val="en-US"/>
                        </w:rPr>
                      </w:pPr>
                    </w:p>
                    <w:p w14:paraId="20F6EF98" w14:textId="77777777" w:rsidR="00150824" w:rsidRPr="00B94674" w:rsidRDefault="00150824">
                      <w:pPr>
                        <w:rPr>
                          <w:lang w:val="en-US"/>
                        </w:rPr>
                      </w:pPr>
                    </w:p>
                    <w:p w14:paraId="3C52611A" w14:textId="77777777" w:rsidR="00150824" w:rsidRPr="00B94674" w:rsidRDefault="00150824" w:rsidP="00204E76">
                      <w:pPr>
                        <w:pStyle w:val="Ttulo1"/>
                        <w:rPr>
                          <w:lang w:val="en-US"/>
                        </w:rPr>
                      </w:pPr>
                    </w:p>
                    <w:p w14:paraId="3F63F5D7" w14:textId="77777777" w:rsidR="00150824" w:rsidRPr="00B94674" w:rsidRDefault="00150824">
                      <w:pPr>
                        <w:rPr>
                          <w:lang w:val="en-US"/>
                        </w:rPr>
                      </w:pPr>
                    </w:p>
                    <w:p w14:paraId="78DB194F" w14:textId="77777777" w:rsidR="00150824" w:rsidRPr="00B94674" w:rsidRDefault="00150824" w:rsidP="00204E76">
                      <w:pPr>
                        <w:pStyle w:val="Ttulo1"/>
                        <w:rPr>
                          <w:lang w:val="en-US"/>
                        </w:rPr>
                      </w:pPr>
                    </w:p>
                    <w:p w14:paraId="0866F499" w14:textId="77777777" w:rsidR="00150824" w:rsidRPr="00B94674" w:rsidRDefault="00150824">
                      <w:pPr>
                        <w:rPr>
                          <w:lang w:val="en-US"/>
                        </w:rPr>
                      </w:pPr>
                    </w:p>
                    <w:p w14:paraId="70C23FA9" w14:textId="77777777" w:rsidR="00150824" w:rsidRPr="00B94674" w:rsidRDefault="00150824" w:rsidP="00204E76">
                      <w:pPr>
                        <w:pStyle w:val="Ttulo1"/>
                        <w:rPr>
                          <w:lang w:val="en-US"/>
                        </w:rPr>
                      </w:pPr>
                    </w:p>
                    <w:p w14:paraId="67112B6E" w14:textId="77777777" w:rsidR="00150824" w:rsidRPr="00B94674" w:rsidRDefault="00150824">
                      <w:pPr>
                        <w:rPr>
                          <w:lang w:val="en-US"/>
                        </w:rPr>
                      </w:pPr>
                    </w:p>
                    <w:p w14:paraId="18BC10AD" w14:textId="77777777" w:rsidR="00150824" w:rsidRPr="00B94674" w:rsidRDefault="00150824" w:rsidP="00204E76">
                      <w:pPr>
                        <w:pStyle w:val="Ttulo1"/>
                        <w:rPr>
                          <w:lang w:val="en-US"/>
                        </w:rPr>
                      </w:pPr>
                    </w:p>
                    <w:p w14:paraId="01D87E0A" w14:textId="77777777" w:rsidR="00150824" w:rsidRPr="00B94674" w:rsidRDefault="00150824">
                      <w:pPr>
                        <w:rPr>
                          <w:lang w:val="en-US"/>
                        </w:rPr>
                      </w:pPr>
                    </w:p>
                    <w:p w14:paraId="6967FA28" w14:textId="77777777" w:rsidR="00150824" w:rsidRPr="00B94674" w:rsidRDefault="00150824" w:rsidP="00204E76">
                      <w:pPr>
                        <w:pStyle w:val="Ttulo1"/>
                        <w:rPr>
                          <w:lang w:val="en-US"/>
                        </w:rPr>
                      </w:pPr>
                    </w:p>
                    <w:p w14:paraId="54F4B709" w14:textId="77777777" w:rsidR="00150824" w:rsidRPr="00B94674" w:rsidRDefault="00150824">
                      <w:pPr>
                        <w:rPr>
                          <w:lang w:val="en-US"/>
                        </w:rPr>
                      </w:pPr>
                    </w:p>
                    <w:p w14:paraId="4B1EB155" w14:textId="77777777" w:rsidR="00150824" w:rsidRPr="00B94674" w:rsidRDefault="00150824" w:rsidP="00204E76">
                      <w:pPr>
                        <w:pStyle w:val="Ttulo1"/>
                        <w:rPr>
                          <w:lang w:val="en-US"/>
                        </w:rPr>
                      </w:pPr>
                    </w:p>
                    <w:p w14:paraId="7385D448" w14:textId="77777777" w:rsidR="00150824" w:rsidRPr="00B94674" w:rsidRDefault="00150824">
                      <w:pPr>
                        <w:rPr>
                          <w:lang w:val="en-US"/>
                        </w:rPr>
                      </w:pPr>
                    </w:p>
                    <w:p w14:paraId="702DB627" w14:textId="77777777" w:rsidR="00150824" w:rsidRPr="00B94674" w:rsidRDefault="00150824" w:rsidP="00204E76">
                      <w:pPr>
                        <w:pStyle w:val="Ttulo1"/>
                        <w:rPr>
                          <w:lang w:val="en-US"/>
                        </w:rPr>
                      </w:pPr>
                    </w:p>
                    <w:p w14:paraId="24B1FADE" w14:textId="77777777" w:rsidR="00150824" w:rsidRPr="00B94674" w:rsidRDefault="00150824">
                      <w:pPr>
                        <w:rPr>
                          <w:lang w:val="en-US"/>
                        </w:rPr>
                      </w:pPr>
                    </w:p>
                    <w:p w14:paraId="5AF1E47F" w14:textId="77777777" w:rsidR="00150824" w:rsidRPr="00B94674" w:rsidRDefault="00150824" w:rsidP="00204E76">
                      <w:pPr>
                        <w:pStyle w:val="Ttulo1"/>
                        <w:rPr>
                          <w:lang w:val="en-US"/>
                        </w:rPr>
                      </w:pPr>
                    </w:p>
                    <w:p w14:paraId="0CD7D1C7" w14:textId="77777777" w:rsidR="00150824" w:rsidRPr="00B94674" w:rsidRDefault="00150824">
                      <w:pPr>
                        <w:rPr>
                          <w:lang w:val="en-US"/>
                        </w:rPr>
                      </w:pPr>
                    </w:p>
                    <w:p w14:paraId="4E977983" w14:textId="77777777" w:rsidR="00150824" w:rsidRPr="00B94674" w:rsidRDefault="00150824" w:rsidP="00204E76">
                      <w:pPr>
                        <w:pStyle w:val="Ttulo1"/>
                        <w:rPr>
                          <w:lang w:val="en-US"/>
                        </w:rPr>
                      </w:pPr>
                    </w:p>
                    <w:p w14:paraId="241D759A" w14:textId="77777777" w:rsidR="00150824" w:rsidRPr="00B94674" w:rsidRDefault="00150824">
                      <w:pPr>
                        <w:rPr>
                          <w:lang w:val="en-US"/>
                        </w:rPr>
                      </w:pPr>
                    </w:p>
                    <w:p w14:paraId="193554B6" w14:textId="77777777" w:rsidR="00150824" w:rsidRPr="00B94674" w:rsidRDefault="00150824" w:rsidP="00204E76">
                      <w:pPr>
                        <w:pStyle w:val="Ttulo1"/>
                        <w:rPr>
                          <w:lang w:val="en-US"/>
                        </w:rPr>
                      </w:pPr>
                    </w:p>
                    <w:p w14:paraId="2DFF93B3" w14:textId="77777777" w:rsidR="00150824" w:rsidRPr="00B94674" w:rsidRDefault="00150824">
                      <w:pPr>
                        <w:rPr>
                          <w:lang w:val="en-US"/>
                        </w:rPr>
                      </w:pPr>
                    </w:p>
                    <w:p w14:paraId="40D1FBBD" w14:textId="77777777" w:rsidR="00150824" w:rsidRPr="00B94674" w:rsidRDefault="00150824" w:rsidP="00204E76">
                      <w:pPr>
                        <w:pStyle w:val="Ttulo1"/>
                        <w:rPr>
                          <w:lang w:val="en-US"/>
                        </w:rPr>
                      </w:pPr>
                    </w:p>
                    <w:p w14:paraId="52B366F6" w14:textId="77777777" w:rsidR="00150824" w:rsidRPr="00B94674" w:rsidRDefault="00150824">
                      <w:pPr>
                        <w:rPr>
                          <w:lang w:val="en-US"/>
                        </w:rPr>
                      </w:pPr>
                    </w:p>
                    <w:p w14:paraId="4781DB63" w14:textId="77777777" w:rsidR="00150824" w:rsidRPr="00B94674" w:rsidRDefault="00150824" w:rsidP="00204E76">
                      <w:pPr>
                        <w:pStyle w:val="Ttulo1"/>
                        <w:rPr>
                          <w:lang w:val="en-US"/>
                        </w:rPr>
                      </w:pPr>
                    </w:p>
                    <w:p w14:paraId="5BCA2DA5" w14:textId="77777777" w:rsidR="00150824" w:rsidRPr="00B94674" w:rsidRDefault="00150824">
                      <w:pPr>
                        <w:rPr>
                          <w:lang w:val="en-US"/>
                        </w:rPr>
                      </w:pPr>
                    </w:p>
                    <w:p w14:paraId="7645F41F" w14:textId="77777777" w:rsidR="00150824" w:rsidRPr="00B94674" w:rsidRDefault="00150824" w:rsidP="00204E76">
                      <w:pPr>
                        <w:pStyle w:val="Ttulo1"/>
                        <w:rPr>
                          <w:lang w:val="en-US"/>
                        </w:rPr>
                      </w:pPr>
                    </w:p>
                    <w:p w14:paraId="74B339A7" w14:textId="77777777" w:rsidR="00150824" w:rsidRPr="00B94674" w:rsidRDefault="00150824">
                      <w:pPr>
                        <w:rPr>
                          <w:lang w:val="en-US"/>
                        </w:rPr>
                      </w:pPr>
                    </w:p>
                    <w:p w14:paraId="1AB7A731" w14:textId="77777777" w:rsidR="00150824" w:rsidRPr="00B94674" w:rsidRDefault="00150824" w:rsidP="00204E76">
                      <w:pPr>
                        <w:pStyle w:val="Ttulo1"/>
                        <w:rPr>
                          <w:lang w:val="en-US"/>
                        </w:rPr>
                      </w:pPr>
                    </w:p>
                    <w:p w14:paraId="1295CF75" w14:textId="77777777" w:rsidR="00150824" w:rsidRPr="00B94674" w:rsidRDefault="00150824">
                      <w:pPr>
                        <w:rPr>
                          <w:lang w:val="en-US"/>
                        </w:rPr>
                      </w:pPr>
                    </w:p>
                    <w:p w14:paraId="18446804" w14:textId="77777777" w:rsidR="00150824" w:rsidRPr="00B94674" w:rsidRDefault="00150824" w:rsidP="00204E76">
                      <w:pPr>
                        <w:pStyle w:val="Ttulo1"/>
                        <w:rPr>
                          <w:lang w:val="en-US"/>
                        </w:rPr>
                      </w:pPr>
                    </w:p>
                    <w:p w14:paraId="135710E3" w14:textId="77777777" w:rsidR="00150824" w:rsidRPr="00B94674" w:rsidRDefault="00150824">
                      <w:pPr>
                        <w:rPr>
                          <w:lang w:val="en-US"/>
                        </w:rPr>
                      </w:pPr>
                    </w:p>
                    <w:p w14:paraId="0E2F871F" w14:textId="77777777" w:rsidR="00150824" w:rsidRPr="00B94674" w:rsidRDefault="00150824" w:rsidP="00204E76">
                      <w:pPr>
                        <w:pStyle w:val="Ttulo1"/>
                        <w:rPr>
                          <w:lang w:val="en-US"/>
                        </w:rPr>
                      </w:pPr>
                    </w:p>
                    <w:p w14:paraId="505F5BA5" w14:textId="77777777" w:rsidR="00150824" w:rsidRPr="00B94674" w:rsidRDefault="00150824">
                      <w:pPr>
                        <w:rPr>
                          <w:lang w:val="en-US"/>
                        </w:rPr>
                      </w:pPr>
                    </w:p>
                    <w:p w14:paraId="754BA94C" w14:textId="77777777" w:rsidR="00150824" w:rsidRPr="00B94674" w:rsidRDefault="00150824" w:rsidP="00204E76">
                      <w:pPr>
                        <w:pStyle w:val="Ttulo1"/>
                        <w:rPr>
                          <w:lang w:val="en-US"/>
                        </w:rPr>
                      </w:pPr>
                    </w:p>
                    <w:p w14:paraId="72AAB913" w14:textId="77777777" w:rsidR="00150824" w:rsidRPr="00B94674" w:rsidRDefault="00150824">
                      <w:pPr>
                        <w:rPr>
                          <w:lang w:val="en-US"/>
                        </w:rPr>
                      </w:pPr>
                    </w:p>
                    <w:p w14:paraId="1A8B0078" w14:textId="77777777" w:rsidR="00150824" w:rsidRPr="00B94674" w:rsidRDefault="00150824" w:rsidP="00204E76">
                      <w:pPr>
                        <w:pStyle w:val="Ttulo1"/>
                        <w:rPr>
                          <w:lang w:val="en-US"/>
                        </w:rPr>
                      </w:pPr>
                    </w:p>
                    <w:p w14:paraId="619DCB17" w14:textId="77777777" w:rsidR="00150824" w:rsidRPr="00B94674" w:rsidRDefault="00150824">
                      <w:pPr>
                        <w:rPr>
                          <w:lang w:val="en-US"/>
                        </w:rPr>
                      </w:pPr>
                    </w:p>
                    <w:p w14:paraId="7D8526D7" w14:textId="77777777" w:rsidR="00150824" w:rsidRPr="00B94674" w:rsidRDefault="00150824" w:rsidP="00204E76">
                      <w:pPr>
                        <w:pStyle w:val="Ttulo1"/>
                        <w:rPr>
                          <w:lang w:val="en-US"/>
                        </w:rPr>
                      </w:pPr>
                    </w:p>
                    <w:p w14:paraId="782FFF1D" w14:textId="77777777" w:rsidR="00150824" w:rsidRPr="00B94674" w:rsidRDefault="00150824">
                      <w:pPr>
                        <w:rPr>
                          <w:lang w:val="en-US"/>
                        </w:rPr>
                      </w:pPr>
                    </w:p>
                    <w:p w14:paraId="645AE2DC" w14:textId="77777777" w:rsidR="00150824" w:rsidRPr="00B94674" w:rsidRDefault="00150824" w:rsidP="00204E76">
                      <w:pPr>
                        <w:pStyle w:val="Ttulo1"/>
                        <w:rPr>
                          <w:lang w:val="en-US"/>
                        </w:rPr>
                      </w:pPr>
                    </w:p>
                    <w:p w14:paraId="0DBDFE59" w14:textId="77777777" w:rsidR="00150824" w:rsidRPr="00B94674" w:rsidRDefault="00150824">
                      <w:pPr>
                        <w:rPr>
                          <w:lang w:val="en-US"/>
                        </w:rPr>
                      </w:pPr>
                    </w:p>
                    <w:p w14:paraId="4CD34970" w14:textId="77777777" w:rsidR="00150824" w:rsidRPr="00B94674" w:rsidRDefault="00150824" w:rsidP="00204E76">
                      <w:pPr>
                        <w:pStyle w:val="Ttulo1"/>
                        <w:rPr>
                          <w:lang w:val="en-US"/>
                        </w:rPr>
                      </w:pPr>
                    </w:p>
                    <w:p w14:paraId="60B534DD" w14:textId="77777777" w:rsidR="00150824" w:rsidRPr="00B94674" w:rsidRDefault="00150824">
                      <w:pPr>
                        <w:rPr>
                          <w:lang w:val="en-US"/>
                        </w:rPr>
                      </w:pPr>
                    </w:p>
                    <w:p w14:paraId="22B9E0B2" w14:textId="77777777" w:rsidR="00150824" w:rsidRPr="00B94674" w:rsidRDefault="00150824" w:rsidP="00204E76">
                      <w:pPr>
                        <w:pStyle w:val="Ttulo1"/>
                        <w:rPr>
                          <w:lang w:val="en-US"/>
                        </w:rPr>
                      </w:pPr>
                    </w:p>
                    <w:p w14:paraId="4FEDE168" w14:textId="77777777" w:rsidR="00150824" w:rsidRPr="00B94674" w:rsidRDefault="00150824">
                      <w:pPr>
                        <w:rPr>
                          <w:lang w:val="en-US"/>
                        </w:rPr>
                      </w:pPr>
                    </w:p>
                    <w:p w14:paraId="73ED3D54" w14:textId="77777777" w:rsidR="00150824" w:rsidRPr="00B94674" w:rsidRDefault="00150824" w:rsidP="00204E76">
                      <w:pPr>
                        <w:pStyle w:val="Ttulo1"/>
                        <w:rPr>
                          <w:lang w:val="en-US"/>
                        </w:rPr>
                      </w:pPr>
                    </w:p>
                    <w:p w14:paraId="6F56A497" w14:textId="77777777" w:rsidR="00150824" w:rsidRPr="00B94674" w:rsidRDefault="00150824">
                      <w:pPr>
                        <w:rPr>
                          <w:lang w:val="en-US"/>
                        </w:rPr>
                      </w:pPr>
                    </w:p>
                    <w:p w14:paraId="69F53667" w14:textId="77777777" w:rsidR="00150824" w:rsidRPr="00B94674" w:rsidRDefault="00150824" w:rsidP="00204E76">
                      <w:pPr>
                        <w:pStyle w:val="Ttulo1"/>
                        <w:rPr>
                          <w:lang w:val="en-US"/>
                        </w:rPr>
                      </w:pPr>
                    </w:p>
                    <w:p w14:paraId="7F350FDD" w14:textId="77777777" w:rsidR="00150824" w:rsidRPr="00B94674" w:rsidRDefault="00150824">
                      <w:pPr>
                        <w:rPr>
                          <w:lang w:val="en-US"/>
                        </w:rPr>
                      </w:pPr>
                    </w:p>
                    <w:p w14:paraId="31AE9A8E" w14:textId="77777777" w:rsidR="00150824" w:rsidRPr="00B94674" w:rsidRDefault="00150824" w:rsidP="00204E76">
                      <w:pPr>
                        <w:pStyle w:val="Ttulo1"/>
                        <w:rPr>
                          <w:lang w:val="en-US"/>
                        </w:rPr>
                      </w:pPr>
                    </w:p>
                    <w:p w14:paraId="126C0A70" w14:textId="77777777" w:rsidR="00150824" w:rsidRPr="00B94674" w:rsidRDefault="00150824">
                      <w:pPr>
                        <w:rPr>
                          <w:lang w:val="en-US"/>
                        </w:rPr>
                      </w:pPr>
                    </w:p>
                    <w:p w14:paraId="55D91DCA" w14:textId="77777777" w:rsidR="00150824" w:rsidRPr="00B94674" w:rsidRDefault="00150824" w:rsidP="00204E76">
                      <w:pPr>
                        <w:pStyle w:val="Ttulo1"/>
                        <w:rPr>
                          <w:lang w:val="en-US"/>
                        </w:rPr>
                      </w:pPr>
                    </w:p>
                    <w:p w14:paraId="0558A395" w14:textId="77777777" w:rsidR="00150824" w:rsidRPr="00B94674" w:rsidRDefault="00150824">
                      <w:pPr>
                        <w:rPr>
                          <w:lang w:val="en-US"/>
                        </w:rPr>
                      </w:pPr>
                    </w:p>
                    <w:p w14:paraId="34882C66" w14:textId="77777777" w:rsidR="00150824" w:rsidRPr="00B94674" w:rsidRDefault="00150824" w:rsidP="00204E76">
                      <w:pPr>
                        <w:pStyle w:val="Ttulo1"/>
                        <w:rPr>
                          <w:lang w:val="en-US"/>
                        </w:rPr>
                      </w:pPr>
                    </w:p>
                    <w:p w14:paraId="671C1168" w14:textId="77777777" w:rsidR="00150824" w:rsidRPr="00B94674" w:rsidRDefault="00150824">
                      <w:pPr>
                        <w:rPr>
                          <w:lang w:val="en-US"/>
                        </w:rPr>
                      </w:pPr>
                    </w:p>
                    <w:p w14:paraId="3AD4A024" w14:textId="77777777" w:rsidR="00150824" w:rsidRPr="00B94674" w:rsidRDefault="00150824" w:rsidP="00204E76">
                      <w:pPr>
                        <w:pStyle w:val="Ttulo1"/>
                        <w:rPr>
                          <w:lang w:val="en-US"/>
                        </w:rPr>
                      </w:pPr>
                    </w:p>
                    <w:p w14:paraId="0A106B5C" w14:textId="77777777" w:rsidR="00150824" w:rsidRPr="00B94674" w:rsidRDefault="00150824">
                      <w:pPr>
                        <w:rPr>
                          <w:lang w:val="en-US"/>
                        </w:rPr>
                      </w:pPr>
                    </w:p>
                    <w:p w14:paraId="32F35993" w14:textId="77777777" w:rsidR="00150824" w:rsidRPr="00B94674" w:rsidRDefault="00150824" w:rsidP="00204E76">
                      <w:pPr>
                        <w:pStyle w:val="Ttulo1"/>
                        <w:rPr>
                          <w:lang w:val="en-US"/>
                        </w:rPr>
                      </w:pPr>
                    </w:p>
                    <w:p w14:paraId="3CC03C3C" w14:textId="77777777" w:rsidR="00150824" w:rsidRPr="00B94674" w:rsidRDefault="00150824">
                      <w:pPr>
                        <w:rPr>
                          <w:lang w:val="en-US"/>
                        </w:rPr>
                      </w:pPr>
                    </w:p>
                    <w:p w14:paraId="35D3AFDA" w14:textId="77777777" w:rsidR="00150824" w:rsidRPr="00B94674" w:rsidRDefault="00150824" w:rsidP="00204E76">
                      <w:pPr>
                        <w:pStyle w:val="Ttulo1"/>
                        <w:rPr>
                          <w:lang w:val="en-US"/>
                        </w:rPr>
                      </w:pPr>
                    </w:p>
                    <w:p w14:paraId="150E00CF" w14:textId="77777777" w:rsidR="00150824" w:rsidRPr="00B94674" w:rsidRDefault="00150824">
                      <w:pPr>
                        <w:rPr>
                          <w:lang w:val="en-US"/>
                        </w:rPr>
                      </w:pPr>
                    </w:p>
                    <w:p w14:paraId="5541CB08" w14:textId="77777777" w:rsidR="00150824" w:rsidRPr="00B94674" w:rsidRDefault="00150824" w:rsidP="00204E76">
                      <w:pPr>
                        <w:pStyle w:val="Ttulo1"/>
                        <w:rPr>
                          <w:lang w:val="en-US"/>
                        </w:rPr>
                      </w:pPr>
                    </w:p>
                    <w:p w14:paraId="5816D6D5" w14:textId="77777777" w:rsidR="00150824" w:rsidRPr="00B94674" w:rsidRDefault="00150824">
                      <w:pPr>
                        <w:rPr>
                          <w:lang w:val="en-US"/>
                        </w:rPr>
                      </w:pPr>
                    </w:p>
                    <w:p w14:paraId="7F3C9CEA" w14:textId="77777777" w:rsidR="00150824" w:rsidRPr="00B94674" w:rsidRDefault="00150824" w:rsidP="00204E76">
                      <w:pPr>
                        <w:pStyle w:val="Ttulo1"/>
                        <w:rPr>
                          <w:lang w:val="en-US"/>
                        </w:rPr>
                      </w:pPr>
                    </w:p>
                    <w:p w14:paraId="535CC0A8" w14:textId="77777777" w:rsidR="00150824" w:rsidRPr="00B94674" w:rsidRDefault="00150824">
                      <w:pPr>
                        <w:rPr>
                          <w:lang w:val="en-US"/>
                        </w:rPr>
                      </w:pPr>
                    </w:p>
                    <w:p w14:paraId="2857CC6B" w14:textId="77777777" w:rsidR="00150824" w:rsidRPr="00B94674" w:rsidRDefault="00150824" w:rsidP="00204E76">
                      <w:pPr>
                        <w:pStyle w:val="Ttulo1"/>
                        <w:rPr>
                          <w:lang w:val="en-US"/>
                        </w:rPr>
                      </w:pPr>
                    </w:p>
                    <w:p w14:paraId="4B49E11D" w14:textId="77777777" w:rsidR="00150824" w:rsidRPr="00B94674" w:rsidRDefault="00150824">
                      <w:pPr>
                        <w:rPr>
                          <w:lang w:val="en-US"/>
                        </w:rPr>
                      </w:pPr>
                    </w:p>
                    <w:p w14:paraId="6C4DF0DF" w14:textId="77777777" w:rsidR="00150824" w:rsidRPr="00B94674" w:rsidRDefault="00150824" w:rsidP="00204E76">
                      <w:pPr>
                        <w:pStyle w:val="Ttulo1"/>
                        <w:rPr>
                          <w:lang w:val="en-US"/>
                        </w:rPr>
                      </w:pPr>
                    </w:p>
                    <w:p w14:paraId="051E84F7" w14:textId="77777777" w:rsidR="00150824" w:rsidRPr="00B94674" w:rsidRDefault="00150824">
                      <w:pPr>
                        <w:rPr>
                          <w:lang w:val="en-US"/>
                        </w:rPr>
                      </w:pPr>
                    </w:p>
                    <w:p w14:paraId="7EDFA535" w14:textId="77777777" w:rsidR="00150824" w:rsidRPr="00B94674" w:rsidRDefault="00150824" w:rsidP="00204E76">
                      <w:pPr>
                        <w:pStyle w:val="Ttulo1"/>
                        <w:rPr>
                          <w:lang w:val="en-US"/>
                        </w:rPr>
                      </w:pPr>
                    </w:p>
                    <w:p w14:paraId="64D1EC45" w14:textId="77777777" w:rsidR="00150824" w:rsidRPr="00B94674" w:rsidRDefault="00150824">
                      <w:pPr>
                        <w:rPr>
                          <w:lang w:val="en-US"/>
                        </w:rPr>
                      </w:pPr>
                    </w:p>
                    <w:p w14:paraId="64620362" w14:textId="77777777" w:rsidR="00150824" w:rsidRPr="00B94674" w:rsidRDefault="00150824" w:rsidP="00204E76">
                      <w:pPr>
                        <w:pStyle w:val="Ttulo1"/>
                        <w:rPr>
                          <w:lang w:val="en-US"/>
                        </w:rPr>
                      </w:pPr>
                    </w:p>
                    <w:p w14:paraId="1F28AB28" w14:textId="77777777" w:rsidR="00150824" w:rsidRPr="00B94674" w:rsidRDefault="00150824">
                      <w:pPr>
                        <w:rPr>
                          <w:lang w:val="en-US"/>
                        </w:rPr>
                      </w:pPr>
                    </w:p>
                    <w:p w14:paraId="763AEE3A" w14:textId="77777777" w:rsidR="00150824" w:rsidRPr="00B94674" w:rsidRDefault="00150824" w:rsidP="00204E76">
                      <w:pPr>
                        <w:pStyle w:val="Ttulo1"/>
                        <w:rPr>
                          <w:lang w:val="en-US"/>
                        </w:rPr>
                      </w:pPr>
                    </w:p>
                    <w:p w14:paraId="4DD218F6" w14:textId="77777777" w:rsidR="00150824" w:rsidRPr="00B94674" w:rsidRDefault="00150824">
                      <w:pPr>
                        <w:rPr>
                          <w:lang w:val="en-US"/>
                        </w:rPr>
                      </w:pPr>
                    </w:p>
                    <w:p w14:paraId="101472CE" w14:textId="77777777" w:rsidR="00150824" w:rsidRPr="00B94674" w:rsidRDefault="00150824" w:rsidP="00204E76">
                      <w:pPr>
                        <w:pStyle w:val="Ttulo1"/>
                        <w:rPr>
                          <w:lang w:val="en-US"/>
                        </w:rPr>
                      </w:pPr>
                    </w:p>
                    <w:p w14:paraId="7B850FB7" w14:textId="77777777" w:rsidR="00150824" w:rsidRPr="00B94674" w:rsidRDefault="00150824">
                      <w:pPr>
                        <w:rPr>
                          <w:lang w:val="en-US"/>
                        </w:rPr>
                      </w:pPr>
                    </w:p>
                    <w:p w14:paraId="3AB8D93D" w14:textId="77777777" w:rsidR="00150824" w:rsidRPr="00B94674" w:rsidRDefault="00150824" w:rsidP="00204E76">
                      <w:pPr>
                        <w:pStyle w:val="Ttulo1"/>
                        <w:rPr>
                          <w:lang w:val="en-US"/>
                        </w:rPr>
                      </w:pPr>
                    </w:p>
                    <w:p w14:paraId="6072D971" w14:textId="77777777" w:rsidR="00150824" w:rsidRPr="00B94674" w:rsidRDefault="00150824">
                      <w:pPr>
                        <w:rPr>
                          <w:lang w:val="en-US"/>
                        </w:rPr>
                      </w:pPr>
                    </w:p>
                    <w:p w14:paraId="310CAD8D" w14:textId="77777777" w:rsidR="00150824" w:rsidRPr="00B94674" w:rsidRDefault="00150824" w:rsidP="00204E76">
                      <w:pPr>
                        <w:pStyle w:val="Ttulo1"/>
                        <w:rPr>
                          <w:lang w:val="en-US"/>
                        </w:rPr>
                      </w:pPr>
                    </w:p>
                    <w:p w14:paraId="4E6ACA78" w14:textId="77777777" w:rsidR="00150824" w:rsidRPr="00B94674" w:rsidRDefault="00150824">
                      <w:pPr>
                        <w:rPr>
                          <w:lang w:val="en-US"/>
                        </w:rPr>
                      </w:pPr>
                    </w:p>
                    <w:p w14:paraId="71E64C09" w14:textId="77777777" w:rsidR="00150824" w:rsidRPr="00B94674" w:rsidRDefault="00150824" w:rsidP="00204E76">
                      <w:pPr>
                        <w:pStyle w:val="Ttulo1"/>
                        <w:rPr>
                          <w:lang w:val="en-US"/>
                        </w:rPr>
                      </w:pPr>
                    </w:p>
                    <w:p w14:paraId="2AFFEB6F" w14:textId="77777777" w:rsidR="00A5206C" w:rsidRDefault="00A5206C"/>
                    <w:p w14:paraId="36F7C609" w14:textId="77777777" w:rsidR="00150824" w:rsidRPr="00B94674" w:rsidRDefault="00150824" w:rsidP="00204E76">
                      <w:pPr>
                        <w:pStyle w:val="Ttulo1"/>
                        <w:rPr>
                          <w:lang w:val="en-US"/>
                        </w:rPr>
                      </w:pPr>
                    </w:p>
                    <w:p w14:paraId="5A751066" w14:textId="77777777" w:rsidR="00150824" w:rsidRPr="00B94674" w:rsidRDefault="00150824">
                      <w:pPr>
                        <w:rPr>
                          <w:lang w:val="en-US"/>
                        </w:rPr>
                      </w:pPr>
                    </w:p>
                    <w:p w14:paraId="5802FDAF" w14:textId="77777777" w:rsidR="00150824" w:rsidRPr="00B94674" w:rsidRDefault="00150824" w:rsidP="00204E76">
                      <w:pPr>
                        <w:pStyle w:val="Ttulo1"/>
                        <w:rPr>
                          <w:lang w:val="en-US"/>
                        </w:rPr>
                      </w:pPr>
                    </w:p>
                    <w:p w14:paraId="05CAFA3F" w14:textId="77777777" w:rsidR="00150824" w:rsidRPr="00B94674" w:rsidRDefault="00150824">
                      <w:pPr>
                        <w:rPr>
                          <w:lang w:val="en-US"/>
                        </w:rPr>
                      </w:pPr>
                    </w:p>
                    <w:p w14:paraId="56EEE3EE" w14:textId="77777777" w:rsidR="00150824" w:rsidRPr="00B94674" w:rsidRDefault="00150824" w:rsidP="00204E76">
                      <w:pPr>
                        <w:pStyle w:val="Ttulo1"/>
                        <w:rPr>
                          <w:lang w:val="en-US"/>
                        </w:rPr>
                      </w:pPr>
                    </w:p>
                    <w:p w14:paraId="25AAFF46" w14:textId="77777777" w:rsidR="00150824" w:rsidRPr="00B94674" w:rsidRDefault="00150824">
                      <w:pPr>
                        <w:rPr>
                          <w:lang w:val="en-US"/>
                        </w:rPr>
                      </w:pPr>
                    </w:p>
                    <w:p w14:paraId="2C0FE3CB" w14:textId="77777777" w:rsidR="00150824" w:rsidRPr="00B94674" w:rsidRDefault="00150824" w:rsidP="00204E76">
                      <w:pPr>
                        <w:pStyle w:val="Ttulo1"/>
                        <w:rPr>
                          <w:lang w:val="en-US"/>
                        </w:rPr>
                      </w:pPr>
                    </w:p>
                    <w:p w14:paraId="78A2A188" w14:textId="77777777" w:rsidR="00150824" w:rsidRPr="00B94674" w:rsidRDefault="00150824">
                      <w:pPr>
                        <w:rPr>
                          <w:lang w:val="en-US"/>
                        </w:rPr>
                      </w:pPr>
                    </w:p>
                    <w:p w14:paraId="121BE6DB" w14:textId="77777777" w:rsidR="00150824" w:rsidRPr="00B94674" w:rsidRDefault="00150824" w:rsidP="00204E76">
                      <w:pPr>
                        <w:pStyle w:val="Ttulo1"/>
                        <w:rPr>
                          <w:lang w:val="en-US"/>
                        </w:rPr>
                      </w:pPr>
                    </w:p>
                    <w:p w14:paraId="53740A31" w14:textId="77777777" w:rsidR="00150824" w:rsidRPr="00B94674" w:rsidRDefault="00150824">
                      <w:pPr>
                        <w:rPr>
                          <w:lang w:val="en-US"/>
                        </w:rPr>
                      </w:pPr>
                    </w:p>
                    <w:p w14:paraId="25B7E134" w14:textId="77777777" w:rsidR="00150824" w:rsidRPr="00B94674" w:rsidRDefault="00150824" w:rsidP="00204E76">
                      <w:pPr>
                        <w:pStyle w:val="Ttulo1"/>
                        <w:rPr>
                          <w:lang w:val="en-US"/>
                        </w:rPr>
                      </w:pPr>
                    </w:p>
                    <w:p w14:paraId="1A4754D8" w14:textId="77777777" w:rsidR="00150824" w:rsidRPr="00B94674" w:rsidRDefault="00150824">
                      <w:pPr>
                        <w:rPr>
                          <w:lang w:val="en-US"/>
                        </w:rPr>
                      </w:pPr>
                    </w:p>
                    <w:p w14:paraId="3D8EAADA" w14:textId="77777777" w:rsidR="00150824" w:rsidRPr="00B94674" w:rsidRDefault="00150824" w:rsidP="00204E76">
                      <w:pPr>
                        <w:pStyle w:val="Ttulo1"/>
                        <w:rPr>
                          <w:lang w:val="en-US"/>
                        </w:rPr>
                      </w:pPr>
                    </w:p>
                    <w:p w14:paraId="253D3282" w14:textId="77777777" w:rsidR="00150824" w:rsidRPr="00B94674" w:rsidRDefault="00150824">
                      <w:pPr>
                        <w:rPr>
                          <w:lang w:val="en-US"/>
                        </w:rPr>
                      </w:pPr>
                    </w:p>
                    <w:p w14:paraId="37C75961" w14:textId="77777777" w:rsidR="00150824" w:rsidRPr="00B94674" w:rsidRDefault="00150824" w:rsidP="00204E76">
                      <w:pPr>
                        <w:pStyle w:val="Ttulo1"/>
                        <w:rPr>
                          <w:lang w:val="en-US"/>
                        </w:rPr>
                      </w:pPr>
                    </w:p>
                    <w:p w14:paraId="75BCA1E5" w14:textId="77777777" w:rsidR="00150824" w:rsidRPr="00B94674" w:rsidRDefault="00150824">
                      <w:pPr>
                        <w:rPr>
                          <w:lang w:val="en-US"/>
                        </w:rPr>
                      </w:pPr>
                    </w:p>
                    <w:p w14:paraId="609BCF37" w14:textId="77777777" w:rsidR="00150824" w:rsidRPr="00B94674" w:rsidRDefault="00150824" w:rsidP="00204E76">
                      <w:pPr>
                        <w:pStyle w:val="Ttulo1"/>
                        <w:rPr>
                          <w:lang w:val="en-US"/>
                        </w:rPr>
                      </w:pPr>
                    </w:p>
                    <w:p w14:paraId="54696917" w14:textId="77777777" w:rsidR="00150824" w:rsidRPr="00B94674" w:rsidRDefault="00150824">
                      <w:pPr>
                        <w:rPr>
                          <w:lang w:val="en-US"/>
                        </w:rPr>
                      </w:pPr>
                    </w:p>
                    <w:p w14:paraId="6AF177B6" w14:textId="77777777" w:rsidR="00150824" w:rsidRPr="00B94674" w:rsidRDefault="00150824" w:rsidP="00204E76">
                      <w:pPr>
                        <w:pStyle w:val="Ttulo1"/>
                        <w:rPr>
                          <w:lang w:val="en-US"/>
                        </w:rPr>
                      </w:pPr>
                    </w:p>
                    <w:p w14:paraId="4C8A7196" w14:textId="77777777" w:rsidR="00150824" w:rsidRPr="00B94674" w:rsidRDefault="00150824">
                      <w:pPr>
                        <w:rPr>
                          <w:lang w:val="en-US"/>
                        </w:rPr>
                      </w:pPr>
                    </w:p>
                    <w:p w14:paraId="763453B1" w14:textId="77777777" w:rsidR="00150824" w:rsidRPr="00B94674" w:rsidRDefault="00150824" w:rsidP="00204E76">
                      <w:pPr>
                        <w:pStyle w:val="Ttulo1"/>
                        <w:rPr>
                          <w:lang w:val="en-US"/>
                        </w:rPr>
                      </w:pPr>
                    </w:p>
                    <w:p w14:paraId="507BA316" w14:textId="77777777" w:rsidR="00150824" w:rsidRPr="00B94674" w:rsidRDefault="00150824">
                      <w:pPr>
                        <w:rPr>
                          <w:lang w:val="en-US"/>
                        </w:rPr>
                      </w:pPr>
                    </w:p>
                    <w:p w14:paraId="322C7183" w14:textId="77777777" w:rsidR="00150824" w:rsidRPr="00B94674" w:rsidRDefault="00150824" w:rsidP="00204E76">
                      <w:pPr>
                        <w:pStyle w:val="Ttulo1"/>
                        <w:rPr>
                          <w:lang w:val="en-US"/>
                        </w:rPr>
                      </w:pPr>
                    </w:p>
                    <w:p w14:paraId="6E0B855B" w14:textId="77777777" w:rsidR="00150824" w:rsidRPr="00B94674" w:rsidRDefault="00150824">
                      <w:pPr>
                        <w:rPr>
                          <w:lang w:val="en-US"/>
                        </w:rPr>
                      </w:pPr>
                    </w:p>
                    <w:p w14:paraId="4B07DAEF" w14:textId="77777777" w:rsidR="00150824" w:rsidRPr="00B94674" w:rsidRDefault="00150824" w:rsidP="00204E76">
                      <w:pPr>
                        <w:pStyle w:val="Ttulo1"/>
                        <w:rPr>
                          <w:lang w:val="en-US"/>
                        </w:rPr>
                      </w:pPr>
                    </w:p>
                    <w:p w14:paraId="0766EBCD" w14:textId="77777777" w:rsidR="00150824" w:rsidRPr="00B94674" w:rsidRDefault="00150824">
                      <w:pPr>
                        <w:rPr>
                          <w:lang w:val="en-US"/>
                        </w:rPr>
                      </w:pPr>
                    </w:p>
                    <w:p w14:paraId="1270DD4F" w14:textId="77777777" w:rsidR="00150824" w:rsidRPr="00B94674" w:rsidRDefault="00150824" w:rsidP="00204E76">
                      <w:pPr>
                        <w:pStyle w:val="Ttulo1"/>
                        <w:rPr>
                          <w:lang w:val="en-US"/>
                        </w:rPr>
                      </w:pPr>
                    </w:p>
                    <w:p w14:paraId="0EE6DE45" w14:textId="77777777" w:rsidR="00150824" w:rsidRPr="00B94674" w:rsidRDefault="00150824">
                      <w:pPr>
                        <w:rPr>
                          <w:lang w:val="en-US"/>
                        </w:rPr>
                      </w:pPr>
                    </w:p>
                    <w:p w14:paraId="49E9A3E1" w14:textId="77777777" w:rsidR="00150824" w:rsidRPr="00B94674" w:rsidRDefault="00150824" w:rsidP="00204E76">
                      <w:pPr>
                        <w:pStyle w:val="Ttulo1"/>
                        <w:rPr>
                          <w:lang w:val="en-US"/>
                        </w:rPr>
                      </w:pPr>
                    </w:p>
                    <w:p w14:paraId="2340CC07" w14:textId="77777777" w:rsidR="00150824" w:rsidRPr="00B94674" w:rsidRDefault="00150824">
                      <w:pPr>
                        <w:rPr>
                          <w:lang w:val="en-US"/>
                        </w:rPr>
                      </w:pPr>
                    </w:p>
                    <w:p w14:paraId="07DFE17E" w14:textId="77777777" w:rsidR="00150824" w:rsidRPr="00B94674" w:rsidRDefault="00150824" w:rsidP="00204E76">
                      <w:pPr>
                        <w:pStyle w:val="Ttulo1"/>
                        <w:rPr>
                          <w:lang w:val="en-US"/>
                        </w:rPr>
                      </w:pPr>
                    </w:p>
                    <w:p w14:paraId="32DA540C" w14:textId="77777777" w:rsidR="00150824" w:rsidRPr="00B94674" w:rsidRDefault="00150824">
                      <w:pPr>
                        <w:rPr>
                          <w:lang w:val="en-US"/>
                        </w:rPr>
                      </w:pPr>
                    </w:p>
                    <w:p w14:paraId="7CD72FD1" w14:textId="77777777" w:rsidR="00150824" w:rsidRPr="00B94674" w:rsidRDefault="00150824" w:rsidP="00204E76">
                      <w:pPr>
                        <w:pStyle w:val="Ttulo1"/>
                        <w:rPr>
                          <w:lang w:val="en-US"/>
                        </w:rPr>
                      </w:pPr>
                    </w:p>
                    <w:p w14:paraId="66524E7F" w14:textId="77777777" w:rsidR="00150824" w:rsidRPr="00B94674" w:rsidRDefault="00150824">
                      <w:pPr>
                        <w:rPr>
                          <w:lang w:val="en-US"/>
                        </w:rPr>
                      </w:pPr>
                    </w:p>
                    <w:p w14:paraId="7E9A5BCA" w14:textId="77777777" w:rsidR="00150824" w:rsidRPr="00B94674" w:rsidRDefault="00150824" w:rsidP="00204E76">
                      <w:pPr>
                        <w:pStyle w:val="Ttulo1"/>
                        <w:rPr>
                          <w:lang w:val="en-US"/>
                        </w:rPr>
                      </w:pPr>
                    </w:p>
                    <w:p w14:paraId="02C045AE" w14:textId="77777777" w:rsidR="00150824" w:rsidRPr="00B94674" w:rsidRDefault="00150824">
                      <w:pPr>
                        <w:rPr>
                          <w:lang w:val="en-US"/>
                        </w:rPr>
                      </w:pPr>
                    </w:p>
                    <w:p w14:paraId="253DC9E7" w14:textId="77777777" w:rsidR="00150824" w:rsidRPr="00B94674" w:rsidRDefault="00150824" w:rsidP="00204E76">
                      <w:pPr>
                        <w:pStyle w:val="Ttulo1"/>
                        <w:rPr>
                          <w:lang w:val="en-US"/>
                        </w:rPr>
                      </w:pPr>
                    </w:p>
                    <w:p w14:paraId="4E776468" w14:textId="77777777" w:rsidR="00150824" w:rsidRPr="00B94674" w:rsidRDefault="00150824">
                      <w:pPr>
                        <w:rPr>
                          <w:lang w:val="en-US"/>
                        </w:rPr>
                      </w:pPr>
                    </w:p>
                    <w:p w14:paraId="5553D12E" w14:textId="77777777" w:rsidR="00150824" w:rsidRPr="00B94674" w:rsidRDefault="00150824" w:rsidP="00204E76">
                      <w:pPr>
                        <w:pStyle w:val="Ttulo1"/>
                        <w:rPr>
                          <w:lang w:val="en-US"/>
                        </w:rPr>
                      </w:pPr>
                    </w:p>
                    <w:p w14:paraId="0B8CC507" w14:textId="77777777" w:rsidR="00150824" w:rsidRPr="00B94674" w:rsidRDefault="00150824">
                      <w:pPr>
                        <w:rPr>
                          <w:lang w:val="en-US"/>
                        </w:rPr>
                      </w:pPr>
                    </w:p>
                    <w:p w14:paraId="326F65ED" w14:textId="77777777" w:rsidR="00150824" w:rsidRPr="00B94674" w:rsidRDefault="00150824" w:rsidP="00204E76">
                      <w:pPr>
                        <w:pStyle w:val="Ttulo1"/>
                        <w:rPr>
                          <w:lang w:val="en-US"/>
                        </w:rPr>
                      </w:pPr>
                    </w:p>
                    <w:p w14:paraId="76A5FA67" w14:textId="77777777" w:rsidR="00150824" w:rsidRPr="00B94674" w:rsidRDefault="00150824">
                      <w:pPr>
                        <w:rPr>
                          <w:lang w:val="en-US"/>
                        </w:rPr>
                      </w:pPr>
                    </w:p>
                    <w:p w14:paraId="5884424B" w14:textId="77777777" w:rsidR="00150824" w:rsidRPr="00B94674" w:rsidRDefault="00150824" w:rsidP="00204E76">
                      <w:pPr>
                        <w:pStyle w:val="Ttulo1"/>
                        <w:rPr>
                          <w:lang w:val="en-US"/>
                        </w:rPr>
                      </w:pPr>
                    </w:p>
                    <w:p w14:paraId="64F02145" w14:textId="77777777" w:rsidR="00150824" w:rsidRPr="00B94674" w:rsidRDefault="00150824">
                      <w:pPr>
                        <w:rPr>
                          <w:lang w:val="en-US"/>
                        </w:rPr>
                      </w:pPr>
                    </w:p>
                    <w:p w14:paraId="6B392EBA" w14:textId="77777777" w:rsidR="00150824" w:rsidRPr="00B94674" w:rsidRDefault="00150824" w:rsidP="00204E76">
                      <w:pPr>
                        <w:pStyle w:val="Ttulo1"/>
                        <w:rPr>
                          <w:lang w:val="en-US"/>
                        </w:rPr>
                      </w:pPr>
                    </w:p>
                    <w:p w14:paraId="0BC28D89" w14:textId="77777777" w:rsidR="00150824" w:rsidRPr="00B94674" w:rsidRDefault="00150824">
                      <w:pPr>
                        <w:rPr>
                          <w:lang w:val="en-US"/>
                        </w:rPr>
                      </w:pPr>
                    </w:p>
                    <w:p w14:paraId="41BC6CE7" w14:textId="77777777" w:rsidR="00150824" w:rsidRPr="00B94674" w:rsidRDefault="00150824" w:rsidP="00204E76">
                      <w:pPr>
                        <w:pStyle w:val="Ttulo1"/>
                        <w:rPr>
                          <w:lang w:val="en-US"/>
                        </w:rPr>
                      </w:pPr>
                    </w:p>
                    <w:p w14:paraId="74AAB33B" w14:textId="77777777" w:rsidR="00150824" w:rsidRPr="00B94674" w:rsidRDefault="00150824">
                      <w:pPr>
                        <w:rPr>
                          <w:lang w:val="en-US"/>
                        </w:rPr>
                      </w:pPr>
                    </w:p>
                    <w:p w14:paraId="53AACC0E" w14:textId="77777777" w:rsidR="00150824" w:rsidRPr="00B94674" w:rsidRDefault="00150824" w:rsidP="00204E76">
                      <w:pPr>
                        <w:pStyle w:val="Ttulo1"/>
                        <w:rPr>
                          <w:lang w:val="en-US"/>
                        </w:rPr>
                      </w:pPr>
                    </w:p>
                    <w:p w14:paraId="5A630508" w14:textId="77777777" w:rsidR="00150824" w:rsidRPr="00B94674" w:rsidRDefault="00150824">
                      <w:pPr>
                        <w:rPr>
                          <w:lang w:val="en-US"/>
                        </w:rPr>
                      </w:pPr>
                    </w:p>
                    <w:p w14:paraId="23C4FCD8" w14:textId="77777777" w:rsidR="00150824" w:rsidRPr="00B94674" w:rsidRDefault="00150824" w:rsidP="00204E76">
                      <w:pPr>
                        <w:pStyle w:val="Ttulo1"/>
                        <w:rPr>
                          <w:lang w:val="en-US"/>
                        </w:rPr>
                      </w:pPr>
                    </w:p>
                    <w:p w14:paraId="5724A463" w14:textId="77777777" w:rsidR="00150824" w:rsidRPr="00B94674" w:rsidRDefault="00150824">
                      <w:pPr>
                        <w:rPr>
                          <w:lang w:val="en-US"/>
                        </w:rPr>
                      </w:pPr>
                    </w:p>
                    <w:p w14:paraId="33C35377" w14:textId="77777777" w:rsidR="00150824" w:rsidRPr="00B94674" w:rsidRDefault="00150824" w:rsidP="00204E76">
                      <w:pPr>
                        <w:pStyle w:val="Ttulo1"/>
                        <w:rPr>
                          <w:lang w:val="en-US"/>
                        </w:rPr>
                      </w:pPr>
                    </w:p>
                    <w:p w14:paraId="6765CC7A" w14:textId="77777777" w:rsidR="00150824" w:rsidRPr="00B94674" w:rsidRDefault="00150824">
                      <w:pPr>
                        <w:rPr>
                          <w:lang w:val="en-US"/>
                        </w:rPr>
                      </w:pPr>
                    </w:p>
                    <w:p w14:paraId="476252C4" w14:textId="77777777" w:rsidR="00150824" w:rsidRPr="00B94674" w:rsidRDefault="00150824" w:rsidP="00204E76">
                      <w:pPr>
                        <w:pStyle w:val="Ttulo1"/>
                        <w:rPr>
                          <w:lang w:val="en-US"/>
                        </w:rPr>
                      </w:pPr>
                    </w:p>
                    <w:p w14:paraId="220DF901" w14:textId="77777777" w:rsidR="00150824" w:rsidRPr="00B94674" w:rsidRDefault="00150824">
                      <w:pPr>
                        <w:rPr>
                          <w:lang w:val="en-US"/>
                        </w:rPr>
                      </w:pPr>
                    </w:p>
                    <w:p w14:paraId="0D166000" w14:textId="77777777" w:rsidR="00150824" w:rsidRPr="00B94674" w:rsidRDefault="00150824" w:rsidP="00204E76">
                      <w:pPr>
                        <w:pStyle w:val="Ttulo1"/>
                        <w:rPr>
                          <w:lang w:val="en-US"/>
                        </w:rPr>
                      </w:pPr>
                    </w:p>
                    <w:p w14:paraId="2E6DA22A" w14:textId="77777777" w:rsidR="00150824" w:rsidRPr="00B94674" w:rsidRDefault="00150824">
                      <w:pPr>
                        <w:rPr>
                          <w:lang w:val="en-US"/>
                        </w:rPr>
                      </w:pPr>
                    </w:p>
                    <w:p w14:paraId="3EF2E7A5" w14:textId="77777777" w:rsidR="00150824" w:rsidRPr="00B94674" w:rsidRDefault="00150824" w:rsidP="00204E76">
                      <w:pPr>
                        <w:pStyle w:val="Ttulo1"/>
                        <w:rPr>
                          <w:lang w:val="en-US"/>
                        </w:rPr>
                      </w:pPr>
                    </w:p>
                    <w:p w14:paraId="07AD7C3D" w14:textId="77777777" w:rsidR="00150824" w:rsidRPr="00B94674" w:rsidRDefault="00150824">
                      <w:pPr>
                        <w:rPr>
                          <w:lang w:val="en-US"/>
                        </w:rPr>
                      </w:pPr>
                    </w:p>
                    <w:p w14:paraId="2583D4BA" w14:textId="77777777" w:rsidR="00150824" w:rsidRPr="00B94674" w:rsidRDefault="00150824" w:rsidP="00204E76">
                      <w:pPr>
                        <w:pStyle w:val="Ttulo1"/>
                        <w:rPr>
                          <w:lang w:val="en-US"/>
                        </w:rPr>
                      </w:pPr>
                    </w:p>
                    <w:p w14:paraId="4D84AF9F" w14:textId="77777777" w:rsidR="00150824" w:rsidRPr="00B94674" w:rsidRDefault="00150824">
                      <w:pPr>
                        <w:rPr>
                          <w:lang w:val="en-US"/>
                        </w:rPr>
                      </w:pPr>
                    </w:p>
                    <w:p w14:paraId="76524E9C" w14:textId="77777777" w:rsidR="00150824" w:rsidRPr="00B94674" w:rsidRDefault="00150824" w:rsidP="00204E76">
                      <w:pPr>
                        <w:pStyle w:val="Ttulo1"/>
                        <w:rPr>
                          <w:lang w:val="en-US"/>
                        </w:rPr>
                      </w:pPr>
                    </w:p>
                    <w:p w14:paraId="4E9EAD6F" w14:textId="77777777" w:rsidR="00150824" w:rsidRPr="00B94674" w:rsidRDefault="00150824">
                      <w:pPr>
                        <w:rPr>
                          <w:lang w:val="en-US"/>
                        </w:rPr>
                      </w:pPr>
                    </w:p>
                    <w:p w14:paraId="3870516B" w14:textId="77777777" w:rsidR="00150824" w:rsidRPr="00B94674" w:rsidRDefault="00150824" w:rsidP="00204E76">
                      <w:pPr>
                        <w:pStyle w:val="Ttulo1"/>
                        <w:rPr>
                          <w:lang w:val="en-US"/>
                        </w:rPr>
                      </w:pPr>
                    </w:p>
                    <w:p w14:paraId="47F04465" w14:textId="77777777" w:rsidR="00150824" w:rsidRPr="00B94674" w:rsidRDefault="00150824">
                      <w:pPr>
                        <w:rPr>
                          <w:lang w:val="en-US"/>
                        </w:rPr>
                      </w:pPr>
                    </w:p>
                    <w:p w14:paraId="677CBE51" w14:textId="77777777" w:rsidR="00150824" w:rsidRPr="00B94674" w:rsidRDefault="00150824" w:rsidP="00204E76">
                      <w:pPr>
                        <w:pStyle w:val="Ttulo1"/>
                        <w:rPr>
                          <w:lang w:val="en-US"/>
                        </w:rPr>
                      </w:pPr>
                    </w:p>
                    <w:p w14:paraId="379E0B48" w14:textId="77777777" w:rsidR="00150824" w:rsidRPr="00B94674" w:rsidRDefault="00150824">
                      <w:pPr>
                        <w:rPr>
                          <w:lang w:val="en-US"/>
                        </w:rPr>
                      </w:pPr>
                    </w:p>
                    <w:p w14:paraId="4523AB89" w14:textId="77777777" w:rsidR="00150824" w:rsidRPr="00B94674" w:rsidRDefault="00150824" w:rsidP="00204E76">
                      <w:pPr>
                        <w:pStyle w:val="Ttulo1"/>
                        <w:rPr>
                          <w:lang w:val="en-US"/>
                        </w:rPr>
                      </w:pPr>
                    </w:p>
                    <w:p w14:paraId="04789392" w14:textId="77777777" w:rsidR="00150824" w:rsidRPr="00B94674" w:rsidRDefault="00150824">
                      <w:pPr>
                        <w:rPr>
                          <w:lang w:val="en-US"/>
                        </w:rPr>
                      </w:pPr>
                    </w:p>
                    <w:p w14:paraId="20C1F1A0" w14:textId="77777777" w:rsidR="00150824" w:rsidRPr="00B94674" w:rsidRDefault="00150824" w:rsidP="00204E76">
                      <w:pPr>
                        <w:pStyle w:val="Ttulo1"/>
                        <w:rPr>
                          <w:lang w:val="en-US"/>
                        </w:rPr>
                      </w:pPr>
                    </w:p>
                    <w:p w14:paraId="4B5F59B2" w14:textId="77777777" w:rsidR="00150824" w:rsidRPr="00B94674" w:rsidRDefault="00150824">
                      <w:pPr>
                        <w:rPr>
                          <w:lang w:val="en-US"/>
                        </w:rPr>
                      </w:pPr>
                    </w:p>
                    <w:p w14:paraId="2400E1F3" w14:textId="77777777" w:rsidR="00150824" w:rsidRPr="00B94674" w:rsidRDefault="00150824" w:rsidP="00204E76">
                      <w:pPr>
                        <w:pStyle w:val="Ttulo1"/>
                        <w:rPr>
                          <w:lang w:val="en-US"/>
                        </w:rPr>
                      </w:pPr>
                    </w:p>
                    <w:p w14:paraId="50E8EA6A" w14:textId="77777777" w:rsidR="00150824" w:rsidRPr="00B94674" w:rsidRDefault="00150824">
                      <w:pPr>
                        <w:rPr>
                          <w:lang w:val="en-US"/>
                        </w:rPr>
                      </w:pPr>
                    </w:p>
                    <w:p w14:paraId="1275B4C2" w14:textId="77777777" w:rsidR="00150824" w:rsidRPr="00B94674" w:rsidRDefault="00150824" w:rsidP="00204E76">
                      <w:pPr>
                        <w:pStyle w:val="Ttulo1"/>
                        <w:rPr>
                          <w:lang w:val="en-US"/>
                        </w:rPr>
                      </w:pPr>
                    </w:p>
                    <w:p w14:paraId="48A43E8F" w14:textId="77777777" w:rsidR="00150824" w:rsidRPr="00B94674" w:rsidRDefault="00150824">
                      <w:pPr>
                        <w:rPr>
                          <w:lang w:val="en-US"/>
                        </w:rPr>
                      </w:pPr>
                    </w:p>
                    <w:p w14:paraId="6000C3BF" w14:textId="77777777" w:rsidR="00150824" w:rsidRPr="00B94674" w:rsidRDefault="00150824" w:rsidP="00204E76">
                      <w:pPr>
                        <w:pStyle w:val="Ttulo1"/>
                        <w:rPr>
                          <w:lang w:val="en-US"/>
                        </w:rPr>
                      </w:pPr>
                    </w:p>
                    <w:p w14:paraId="18626163" w14:textId="77777777" w:rsidR="00150824" w:rsidRPr="00B94674" w:rsidRDefault="00150824">
                      <w:pPr>
                        <w:rPr>
                          <w:lang w:val="en-US"/>
                        </w:rPr>
                      </w:pPr>
                    </w:p>
                    <w:p w14:paraId="113ED521" w14:textId="77777777" w:rsidR="00150824" w:rsidRPr="00B94674" w:rsidRDefault="00150824" w:rsidP="00204E76">
                      <w:pPr>
                        <w:pStyle w:val="Ttulo1"/>
                        <w:rPr>
                          <w:lang w:val="en-US"/>
                        </w:rPr>
                      </w:pPr>
                    </w:p>
                    <w:p w14:paraId="32831560" w14:textId="77777777" w:rsidR="00150824" w:rsidRPr="00B94674" w:rsidRDefault="00150824">
                      <w:pPr>
                        <w:rPr>
                          <w:lang w:val="en-US"/>
                        </w:rPr>
                      </w:pPr>
                    </w:p>
                    <w:p w14:paraId="69D7DB2A" w14:textId="77777777" w:rsidR="00150824" w:rsidRPr="00B94674" w:rsidRDefault="00150824" w:rsidP="00204E76">
                      <w:pPr>
                        <w:pStyle w:val="Ttulo1"/>
                        <w:rPr>
                          <w:lang w:val="en-US"/>
                        </w:rPr>
                      </w:pPr>
                    </w:p>
                    <w:p w14:paraId="18FFCB8D" w14:textId="77777777" w:rsidR="00150824" w:rsidRPr="00B94674" w:rsidRDefault="00150824">
                      <w:pPr>
                        <w:rPr>
                          <w:lang w:val="en-US"/>
                        </w:rPr>
                      </w:pPr>
                    </w:p>
                    <w:p w14:paraId="2830AC47" w14:textId="77777777" w:rsidR="00150824" w:rsidRPr="00B94674" w:rsidRDefault="00150824" w:rsidP="00204E76">
                      <w:pPr>
                        <w:pStyle w:val="Ttulo1"/>
                        <w:rPr>
                          <w:lang w:val="en-US"/>
                        </w:rPr>
                      </w:pPr>
                    </w:p>
                    <w:p w14:paraId="6E4DE147" w14:textId="77777777" w:rsidR="00150824" w:rsidRPr="00B94674" w:rsidRDefault="00150824">
                      <w:pPr>
                        <w:rPr>
                          <w:lang w:val="en-US"/>
                        </w:rPr>
                      </w:pPr>
                    </w:p>
                    <w:p w14:paraId="3CC8578E" w14:textId="77777777" w:rsidR="00150824" w:rsidRPr="00B94674" w:rsidRDefault="00150824" w:rsidP="00204E76">
                      <w:pPr>
                        <w:pStyle w:val="Ttulo1"/>
                        <w:rPr>
                          <w:lang w:val="en-US"/>
                        </w:rPr>
                      </w:pPr>
                    </w:p>
                    <w:p w14:paraId="6CD3B8AD" w14:textId="77777777" w:rsidR="00150824" w:rsidRPr="00B94674" w:rsidRDefault="00150824">
                      <w:pPr>
                        <w:rPr>
                          <w:lang w:val="en-US"/>
                        </w:rPr>
                      </w:pPr>
                    </w:p>
                    <w:p w14:paraId="1160B9BD" w14:textId="77777777" w:rsidR="00150824" w:rsidRPr="00B94674" w:rsidRDefault="00150824" w:rsidP="00204E76">
                      <w:pPr>
                        <w:pStyle w:val="Ttulo1"/>
                        <w:rPr>
                          <w:lang w:val="en-US"/>
                        </w:rPr>
                      </w:pPr>
                    </w:p>
                    <w:p w14:paraId="46C248EC" w14:textId="77777777" w:rsidR="00150824" w:rsidRPr="00B94674" w:rsidRDefault="00150824">
                      <w:pPr>
                        <w:rPr>
                          <w:lang w:val="en-US"/>
                        </w:rPr>
                      </w:pPr>
                    </w:p>
                    <w:p w14:paraId="26746798" w14:textId="77777777" w:rsidR="00150824" w:rsidRPr="00B94674" w:rsidRDefault="00150824" w:rsidP="00204E76">
                      <w:pPr>
                        <w:pStyle w:val="Ttulo1"/>
                        <w:rPr>
                          <w:lang w:val="en-US"/>
                        </w:rPr>
                      </w:pPr>
                    </w:p>
                    <w:p w14:paraId="5AB6EE3C" w14:textId="77777777" w:rsidR="00150824" w:rsidRPr="00B94674" w:rsidRDefault="00150824">
                      <w:pPr>
                        <w:rPr>
                          <w:lang w:val="en-US"/>
                        </w:rPr>
                      </w:pPr>
                    </w:p>
                    <w:p w14:paraId="36DE6098" w14:textId="77777777" w:rsidR="00150824" w:rsidRPr="00B94674" w:rsidRDefault="00150824" w:rsidP="00204E76">
                      <w:pPr>
                        <w:pStyle w:val="Ttulo1"/>
                        <w:rPr>
                          <w:lang w:val="en-US"/>
                        </w:rPr>
                      </w:pPr>
                    </w:p>
                    <w:p w14:paraId="0C2C772C" w14:textId="77777777" w:rsidR="00150824" w:rsidRPr="00B94674" w:rsidRDefault="00150824">
                      <w:pPr>
                        <w:rPr>
                          <w:lang w:val="en-US"/>
                        </w:rPr>
                      </w:pPr>
                    </w:p>
                    <w:p w14:paraId="20E47F32" w14:textId="77777777" w:rsidR="00150824" w:rsidRPr="00B94674" w:rsidRDefault="00150824" w:rsidP="00204E76">
                      <w:pPr>
                        <w:pStyle w:val="Ttulo1"/>
                        <w:rPr>
                          <w:lang w:val="en-US"/>
                        </w:rPr>
                      </w:pPr>
                    </w:p>
                    <w:p w14:paraId="78F05B15" w14:textId="77777777" w:rsidR="00150824" w:rsidRPr="00B94674" w:rsidRDefault="00150824">
                      <w:pPr>
                        <w:rPr>
                          <w:lang w:val="en-US"/>
                        </w:rPr>
                      </w:pPr>
                    </w:p>
                    <w:p w14:paraId="37E31E21" w14:textId="77777777" w:rsidR="00150824" w:rsidRPr="00B94674" w:rsidRDefault="00150824" w:rsidP="00204E76">
                      <w:pPr>
                        <w:pStyle w:val="Ttulo1"/>
                        <w:rPr>
                          <w:lang w:val="en-US"/>
                        </w:rPr>
                      </w:pPr>
                    </w:p>
                    <w:p w14:paraId="1F07A83D" w14:textId="77777777" w:rsidR="00150824" w:rsidRPr="00B94674" w:rsidRDefault="00150824">
                      <w:pPr>
                        <w:rPr>
                          <w:lang w:val="en-US"/>
                        </w:rPr>
                      </w:pPr>
                    </w:p>
                    <w:p w14:paraId="03CDF43F" w14:textId="77777777" w:rsidR="00150824" w:rsidRPr="00B94674" w:rsidRDefault="00150824" w:rsidP="00204E76">
                      <w:pPr>
                        <w:pStyle w:val="Ttulo1"/>
                        <w:rPr>
                          <w:lang w:val="en-US"/>
                        </w:rPr>
                      </w:pPr>
                    </w:p>
                    <w:p w14:paraId="0F1FBE53" w14:textId="77777777" w:rsidR="00150824" w:rsidRPr="00B94674" w:rsidRDefault="00150824">
                      <w:pPr>
                        <w:rPr>
                          <w:lang w:val="en-US"/>
                        </w:rPr>
                      </w:pPr>
                    </w:p>
                    <w:p w14:paraId="4FD53AC9" w14:textId="77777777" w:rsidR="00150824" w:rsidRPr="00B94674" w:rsidRDefault="00150824" w:rsidP="00204E76">
                      <w:pPr>
                        <w:pStyle w:val="Ttulo1"/>
                        <w:rPr>
                          <w:lang w:val="en-US"/>
                        </w:rPr>
                      </w:pPr>
                    </w:p>
                    <w:p w14:paraId="423D198B" w14:textId="77777777" w:rsidR="00150824" w:rsidRPr="00B94674" w:rsidRDefault="00150824">
                      <w:pPr>
                        <w:rPr>
                          <w:lang w:val="en-US"/>
                        </w:rPr>
                      </w:pPr>
                    </w:p>
                    <w:p w14:paraId="3D09D23F" w14:textId="77777777" w:rsidR="00150824" w:rsidRPr="00B94674" w:rsidRDefault="00150824" w:rsidP="00204E76">
                      <w:pPr>
                        <w:pStyle w:val="Ttulo1"/>
                        <w:rPr>
                          <w:lang w:val="en-US"/>
                        </w:rPr>
                      </w:pPr>
                    </w:p>
                    <w:p w14:paraId="3CD3922E" w14:textId="77777777" w:rsidR="00150824" w:rsidRPr="00B94674" w:rsidRDefault="00150824">
                      <w:pPr>
                        <w:rPr>
                          <w:lang w:val="en-US"/>
                        </w:rPr>
                      </w:pPr>
                    </w:p>
                    <w:p w14:paraId="1B9BB9A4" w14:textId="77777777" w:rsidR="00150824" w:rsidRPr="00B94674" w:rsidRDefault="00150824" w:rsidP="00204E76">
                      <w:pPr>
                        <w:pStyle w:val="Ttulo1"/>
                        <w:rPr>
                          <w:lang w:val="en-US"/>
                        </w:rPr>
                      </w:pPr>
                    </w:p>
                    <w:p w14:paraId="402D94A1" w14:textId="77777777" w:rsidR="00150824" w:rsidRPr="00B94674" w:rsidRDefault="00150824">
                      <w:pPr>
                        <w:rPr>
                          <w:lang w:val="en-US"/>
                        </w:rPr>
                      </w:pPr>
                    </w:p>
                    <w:p w14:paraId="2FABCC57" w14:textId="77777777" w:rsidR="00150824" w:rsidRPr="00B94674" w:rsidRDefault="00150824" w:rsidP="00204E76">
                      <w:pPr>
                        <w:pStyle w:val="Ttulo1"/>
                        <w:rPr>
                          <w:lang w:val="en-US"/>
                        </w:rPr>
                      </w:pPr>
                    </w:p>
                    <w:p w14:paraId="6CCAF600" w14:textId="77777777" w:rsidR="00150824" w:rsidRPr="00B94674" w:rsidRDefault="00150824">
                      <w:pPr>
                        <w:rPr>
                          <w:lang w:val="en-US"/>
                        </w:rPr>
                      </w:pPr>
                    </w:p>
                    <w:p w14:paraId="414C5A62" w14:textId="77777777" w:rsidR="00150824" w:rsidRPr="00B94674" w:rsidRDefault="00150824" w:rsidP="00204E76">
                      <w:pPr>
                        <w:pStyle w:val="Ttulo1"/>
                        <w:rPr>
                          <w:lang w:val="en-US"/>
                        </w:rPr>
                      </w:pPr>
                    </w:p>
                    <w:p w14:paraId="29342929" w14:textId="77777777" w:rsidR="00150824" w:rsidRPr="00B94674" w:rsidRDefault="00150824">
                      <w:pPr>
                        <w:rPr>
                          <w:lang w:val="en-US"/>
                        </w:rPr>
                      </w:pPr>
                    </w:p>
                    <w:p w14:paraId="511BCF47" w14:textId="77777777" w:rsidR="00150824" w:rsidRPr="00B94674" w:rsidRDefault="00150824" w:rsidP="00204E76">
                      <w:pPr>
                        <w:pStyle w:val="Ttulo1"/>
                        <w:rPr>
                          <w:lang w:val="en-US"/>
                        </w:rPr>
                      </w:pPr>
                    </w:p>
                    <w:p w14:paraId="32EBB847" w14:textId="77777777" w:rsidR="00150824" w:rsidRPr="00B94674" w:rsidRDefault="00150824">
                      <w:pPr>
                        <w:rPr>
                          <w:lang w:val="en-US"/>
                        </w:rPr>
                      </w:pPr>
                    </w:p>
                    <w:p w14:paraId="18093B56" w14:textId="77777777" w:rsidR="00150824" w:rsidRPr="00B94674" w:rsidRDefault="00150824" w:rsidP="00204E76">
                      <w:pPr>
                        <w:pStyle w:val="Ttulo1"/>
                        <w:rPr>
                          <w:lang w:val="en-US"/>
                        </w:rPr>
                      </w:pPr>
                    </w:p>
                    <w:p w14:paraId="353606EB" w14:textId="77777777" w:rsidR="00150824" w:rsidRPr="00B94674" w:rsidRDefault="00150824">
                      <w:pPr>
                        <w:rPr>
                          <w:lang w:val="en-US"/>
                        </w:rPr>
                      </w:pPr>
                    </w:p>
                    <w:p w14:paraId="74B43372" w14:textId="77777777" w:rsidR="00150824" w:rsidRPr="00B94674" w:rsidRDefault="00150824" w:rsidP="00204E76">
                      <w:pPr>
                        <w:pStyle w:val="Ttulo1"/>
                        <w:rPr>
                          <w:lang w:val="en-US"/>
                        </w:rPr>
                      </w:pPr>
                    </w:p>
                    <w:p w14:paraId="40268098" w14:textId="77777777" w:rsidR="00150824" w:rsidRPr="00B94674" w:rsidRDefault="00150824">
                      <w:pPr>
                        <w:rPr>
                          <w:lang w:val="en-US"/>
                        </w:rPr>
                      </w:pPr>
                    </w:p>
                    <w:p w14:paraId="20201B84" w14:textId="77777777" w:rsidR="00150824" w:rsidRPr="00B94674" w:rsidRDefault="00150824" w:rsidP="00204E76">
                      <w:pPr>
                        <w:pStyle w:val="Ttulo1"/>
                        <w:rPr>
                          <w:lang w:val="en-US"/>
                        </w:rPr>
                      </w:pPr>
                    </w:p>
                    <w:p w14:paraId="0ACC57B2" w14:textId="77777777" w:rsidR="00150824" w:rsidRPr="00B94674" w:rsidRDefault="00150824">
                      <w:pPr>
                        <w:rPr>
                          <w:lang w:val="en-US"/>
                        </w:rPr>
                      </w:pPr>
                    </w:p>
                    <w:p w14:paraId="5C4CF8BE" w14:textId="77777777" w:rsidR="00150824" w:rsidRPr="00B94674" w:rsidRDefault="00150824" w:rsidP="00204E76">
                      <w:pPr>
                        <w:pStyle w:val="Ttulo1"/>
                        <w:rPr>
                          <w:lang w:val="en-US"/>
                        </w:rPr>
                      </w:pPr>
                    </w:p>
                    <w:p w14:paraId="0FEF69E4" w14:textId="77777777" w:rsidR="00150824" w:rsidRPr="00B94674" w:rsidRDefault="00150824">
                      <w:pPr>
                        <w:rPr>
                          <w:lang w:val="en-US"/>
                        </w:rPr>
                      </w:pPr>
                    </w:p>
                    <w:p w14:paraId="6EBE13A3" w14:textId="77777777" w:rsidR="00150824" w:rsidRPr="00B94674" w:rsidRDefault="00150824" w:rsidP="00204E76">
                      <w:pPr>
                        <w:pStyle w:val="Ttulo1"/>
                        <w:rPr>
                          <w:lang w:val="en-US"/>
                        </w:rPr>
                      </w:pPr>
                    </w:p>
                    <w:p w14:paraId="0D043CD1" w14:textId="77777777" w:rsidR="00150824" w:rsidRPr="00B94674" w:rsidRDefault="00150824">
                      <w:pPr>
                        <w:rPr>
                          <w:lang w:val="en-US"/>
                        </w:rPr>
                      </w:pPr>
                    </w:p>
                    <w:p w14:paraId="769DE747" w14:textId="77777777" w:rsidR="00150824" w:rsidRPr="00B94674" w:rsidRDefault="00150824" w:rsidP="00204E76">
                      <w:pPr>
                        <w:pStyle w:val="Ttulo1"/>
                        <w:rPr>
                          <w:lang w:val="en-US"/>
                        </w:rPr>
                      </w:pPr>
                    </w:p>
                    <w:p w14:paraId="22BE8854" w14:textId="77777777" w:rsidR="00150824" w:rsidRPr="00B94674" w:rsidRDefault="00150824">
                      <w:pPr>
                        <w:rPr>
                          <w:lang w:val="en-US"/>
                        </w:rPr>
                      </w:pPr>
                    </w:p>
                    <w:p w14:paraId="0280C9F9" w14:textId="77777777" w:rsidR="00150824" w:rsidRPr="00B94674" w:rsidRDefault="00150824" w:rsidP="00204E76">
                      <w:pPr>
                        <w:pStyle w:val="Ttulo1"/>
                        <w:rPr>
                          <w:lang w:val="en-US"/>
                        </w:rPr>
                      </w:pPr>
                    </w:p>
                    <w:p w14:paraId="21D10590" w14:textId="77777777" w:rsidR="00150824" w:rsidRPr="00B94674" w:rsidRDefault="00150824">
                      <w:pPr>
                        <w:rPr>
                          <w:lang w:val="en-US"/>
                        </w:rPr>
                      </w:pPr>
                    </w:p>
                    <w:p w14:paraId="6ACF3051" w14:textId="77777777" w:rsidR="00150824" w:rsidRPr="00B94674" w:rsidRDefault="00150824" w:rsidP="00204E76">
                      <w:pPr>
                        <w:pStyle w:val="Ttulo1"/>
                        <w:rPr>
                          <w:lang w:val="en-US"/>
                        </w:rPr>
                      </w:pPr>
                    </w:p>
                    <w:p w14:paraId="297D7D73" w14:textId="77777777" w:rsidR="00150824" w:rsidRPr="00B94674" w:rsidRDefault="00150824">
                      <w:pPr>
                        <w:rPr>
                          <w:lang w:val="en-US"/>
                        </w:rPr>
                      </w:pPr>
                    </w:p>
                    <w:p w14:paraId="4E427F84" w14:textId="77777777" w:rsidR="00150824" w:rsidRPr="00B94674" w:rsidRDefault="00150824" w:rsidP="00204E76">
                      <w:pPr>
                        <w:pStyle w:val="Ttulo1"/>
                        <w:rPr>
                          <w:lang w:val="en-US"/>
                        </w:rPr>
                      </w:pPr>
                    </w:p>
                    <w:p w14:paraId="6822C384" w14:textId="77777777" w:rsidR="00A5206C" w:rsidRDefault="00A5206C"/>
                    <w:p w14:paraId="786B929C" w14:textId="18B3939F" w:rsidR="00150824" w:rsidRPr="00B94674" w:rsidRDefault="00150824" w:rsidP="00204E76">
                      <w:pPr>
                        <w:pStyle w:val="Ttulo1"/>
                        <w:rPr>
                          <w:lang w:val="en-US"/>
                        </w:rPr>
                      </w:pPr>
                    </w:p>
                    <w:p w14:paraId="51E475AA" w14:textId="77777777" w:rsidR="00150824" w:rsidRPr="00B94674" w:rsidRDefault="00150824">
                      <w:pPr>
                        <w:rPr>
                          <w:lang w:val="en-US"/>
                        </w:rPr>
                      </w:pPr>
                    </w:p>
                    <w:p w14:paraId="4482D280" w14:textId="77777777" w:rsidR="00150824" w:rsidRPr="00B94674" w:rsidRDefault="00150824" w:rsidP="00204E76">
                      <w:pPr>
                        <w:pStyle w:val="Ttulo1"/>
                        <w:rPr>
                          <w:lang w:val="en-US"/>
                        </w:rPr>
                      </w:pPr>
                    </w:p>
                    <w:p w14:paraId="69D246DF" w14:textId="77777777" w:rsidR="00150824" w:rsidRPr="00B94674" w:rsidRDefault="00150824">
                      <w:pPr>
                        <w:rPr>
                          <w:lang w:val="en-US"/>
                        </w:rPr>
                      </w:pPr>
                    </w:p>
                    <w:p w14:paraId="42F5D910" w14:textId="77777777" w:rsidR="00150824" w:rsidRPr="00B94674" w:rsidRDefault="00150824" w:rsidP="00204E76">
                      <w:pPr>
                        <w:pStyle w:val="Ttulo1"/>
                        <w:rPr>
                          <w:lang w:val="en-US"/>
                        </w:rPr>
                      </w:pPr>
                    </w:p>
                    <w:p w14:paraId="6C9524E9" w14:textId="77777777" w:rsidR="00150824" w:rsidRPr="00B94674" w:rsidRDefault="00150824">
                      <w:pPr>
                        <w:rPr>
                          <w:lang w:val="en-US"/>
                        </w:rPr>
                      </w:pPr>
                    </w:p>
                    <w:p w14:paraId="30B5E047" w14:textId="77777777" w:rsidR="00150824" w:rsidRPr="00B94674" w:rsidRDefault="00150824" w:rsidP="00204E76">
                      <w:pPr>
                        <w:pStyle w:val="Ttulo1"/>
                        <w:rPr>
                          <w:lang w:val="en-US"/>
                        </w:rPr>
                      </w:pPr>
                    </w:p>
                    <w:p w14:paraId="4C69D158" w14:textId="77777777" w:rsidR="00150824" w:rsidRPr="00B94674" w:rsidRDefault="00150824">
                      <w:pPr>
                        <w:rPr>
                          <w:lang w:val="en-US"/>
                        </w:rPr>
                      </w:pPr>
                    </w:p>
                    <w:p w14:paraId="1290F6BC" w14:textId="77777777" w:rsidR="00150824" w:rsidRPr="00B94674" w:rsidRDefault="00150824" w:rsidP="00204E76">
                      <w:pPr>
                        <w:pStyle w:val="Ttulo1"/>
                        <w:rPr>
                          <w:lang w:val="en-US"/>
                        </w:rPr>
                      </w:pPr>
                    </w:p>
                    <w:p w14:paraId="5E565500" w14:textId="77777777" w:rsidR="00150824" w:rsidRPr="00B94674" w:rsidRDefault="00150824">
                      <w:pPr>
                        <w:rPr>
                          <w:lang w:val="en-US"/>
                        </w:rPr>
                      </w:pPr>
                    </w:p>
                    <w:p w14:paraId="3107BE83" w14:textId="77777777" w:rsidR="00150824" w:rsidRPr="00B94674" w:rsidRDefault="00150824" w:rsidP="00204E76">
                      <w:pPr>
                        <w:pStyle w:val="Ttulo1"/>
                        <w:rPr>
                          <w:lang w:val="en-US"/>
                        </w:rPr>
                      </w:pPr>
                    </w:p>
                    <w:p w14:paraId="11247572" w14:textId="77777777" w:rsidR="00150824" w:rsidRPr="00B94674" w:rsidRDefault="00150824">
                      <w:pPr>
                        <w:rPr>
                          <w:lang w:val="en-US"/>
                        </w:rPr>
                      </w:pPr>
                    </w:p>
                    <w:p w14:paraId="3EBA3F53" w14:textId="77777777" w:rsidR="00150824" w:rsidRPr="00B94674" w:rsidRDefault="00150824" w:rsidP="00204E76">
                      <w:pPr>
                        <w:pStyle w:val="Ttulo1"/>
                        <w:rPr>
                          <w:lang w:val="en-US"/>
                        </w:rPr>
                      </w:pPr>
                    </w:p>
                    <w:p w14:paraId="0A1C33BD" w14:textId="77777777" w:rsidR="00150824" w:rsidRPr="00B94674" w:rsidRDefault="00150824">
                      <w:pPr>
                        <w:rPr>
                          <w:lang w:val="en-US"/>
                        </w:rPr>
                      </w:pPr>
                    </w:p>
                    <w:p w14:paraId="76F9924E" w14:textId="77777777" w:rsidR="00150824" w:rsidRPr="00B94674" w:rsidRDefault="00150824" w:rsidP="00204E76">
                      <w:pPr>
                        <w:pStyle w:val="Ttulo1"/>
                        <w:rPr>
                          <w:lang w:val="en-US"/>
                        </w:rPr>
                      </w:pPr>
                    </w:p>
                    <w:p w14:paraId="5F6EA076" w14:textId="77777777" w:rsidR="00150824" w:rsidRPr="00B94674" w:rsidRDefault="00150824">
                      <w:pPr>
                        <w:rPr>
                          <w:lang w:val="en-US"/>
                        </w:rPr>
                      </w:pPr>
                    </w:p>
                    <w:p w14:paraId="320EBEE3" w14:textId="77777777" w:rsidR="00150824" w:rsidRPr="00B94674" w:rsidRDefault="00150824" w:rsidP="00204E76">
                      <w:pPr>
                        <w:pStyle w:val="Ttulo1"/>
                        <w:rPr>
                          <w:lang w:val="en-US"/>
                        </w:rPr>
                      </w:pPr>
                    </w:p>
                    <w:p w14:paraId="7ABDD324" w14:textId="77777777" w:rsidR="00150824" w:rsidRPr="00B94674" w:rsidRDefault="00150824">
                      <w:pPr>
                        <w:rPr>
                          <w:lang w:val="en-US"/>
                        </w:rPr>
                      </w:pPr>
                    </w:p>
                    <w:p w14:paraId="5F5A139F" w14:textId="77777777" w:rsidR="00150824" w:rsidRPr="00B94674" w:rsidRDefault="00150824" w:rsidP="00204E76">
                      <w:pPr>
                        <w:pStyle w:val="Ttulo1"/>
                        <w:rPr>
                          <w:lang w:val="en-US"/>
                        </w:rPr>
                      </w:pPr>
                    </w:p>
                    <w:p w14:paraId="1DAFAB3B" w14:textId="77777777" w:rsidR="00150824" w:rsidRPr="00B94674" w:rsidRDefault="00150824">
                      <w:pPr>
                        <w:rPr>
                          <w:lang w:val="en-US"/>
                        </w:rPr>
                      </w:pPr>
                    </w:p>
                    <w:p w14:paraId="7748C28F" w14:textId="77777777" w:rsidR="00150824" w:rsidRPr="00B94674" w:rsidRDefault="00150824" w:rsidP="00204E76">
                      <w:pPr>
                        <w:pStyle w:val="Ttulo1"/>
                        <w:rPr>
                          <w:lang w:val="en-US"/>
                        </w:rPr>
                      </w:pPr>
                    </w:p>
                    <w:p w14:paraId="3D5CD6C5" w14:textId="77777777" w:rsidR="00150824" w:rsidRPr="00B94674" w:rsidRDefault="00150824">
                      <w:pPr>
                        <w:rPr>
                          <w:lang w:val="en-US"/>
                        </w:rPr>
                      </w:pPr>
                    </w:p>
                    <w:p w14:paraId="2DA80FEB" w14:textId="77777777" w:rsidR="00150824" w:rsidRPr="00B94674" w:rsidRDefault="00150824" w:rsidP="00204E76">
                      <w:pPr>
                        <w:pStyle w:val="Ttulo1"/>
                        <w:rPr>
                          <w:lang w:val="en-US"/>
                        </w:rPr>
                      </w:pPr>
                    </w:p>
                    <w:p w14:paraId="237787BC" w14:textId="77777777" w:rsidR="00150824" w:rsidRPr="00B94674" w:rsidRDefault="00150824">
                      <w:pPr>
                        <w:rPr>
                          <w:lang w:val="en-US"/>
                        </w:rPr>
                      </w:pPr>
                    </w:p>
                    <w:p w14:paraId="3B9EF736" w14:textId="77777777" w:rsidR="00150824" w:rsidRPr="00B94674" w:rsidRDefault="00150824" w:rsidP="00204E76">
                      <w:pPr>
                        <w:pStyle w:val="Ttulo1"/>
                        <w:rPr>
                          <w:lang w:val="en-US"/>
                        </w:rPr>
                      </w:pPr>
                    </w:p>
                    <w:p w14:paraId="5C7EAA22" w14:textId="77777777" w:rsidR="00150824" w:rsidRPr="00B94674" w:rsidRDefault="00150824">
                      <w:pPr>
                        <w:rPr>
                          <w:lang w:val="en-US"/>
                        </w:rPr>
                      </w:pPr>
                    </w:p>
                    <w:p w14:paraId="0251BA30" w14:textId="77777777" w:rsidR="00150824" w:rsidRPr="00B94674" w:rsidRDefault="00150824" w:rsidP="00204E76">
                      <w:pPr>
                        <w:pStyle w:val="Ttulo1"/>
                        <w:rPr>
                          <w:lang w:val="en-US"/>
                        </w:rPr>
                      </w:pPr>
                    </w:p>
                    <w:p w14:paraId="14608321" w14:textId="77777777" w:rsidR="00150824" w:rsidRPr="00B94674" w:rsidRDefault="00150824">
                      <w:pPr>
                        <w:rPr>
                          <w:lang w:val="en-US"/>
                        </w:rPr>
                      </w:pPr>
                    </w:p>
                    <w:p w14:paraId="55934B9A" w14:textId="77777777" w:rsidR="00150824" w:rsidRPr="00B94674" w:rsidRDefault="00150824" w:rsidP="00204E76">
                      <w:pPr>
                        <w:pStyle w:val="Ttulo1"/>
                        <w:rPr>
                          <w:lang w:val="en-US"/>
                        </w:rPr>
                      </w:pPr>
                    </w:p>
                    <w:p w14:paraId="0EC82FC9" w14:textId="77777777" w:rsidR="00150824" w:rsidRPr="00B94674" w:rsidRDefault="00150824">
                      <w:pPr>
                        <w:rPr>
                          <w:lang w:val="en-US"/>
                        </w:rPr>
                      </w:pPr>
                    </w:p>
                    <w:p w14:paraId="30DDE785" w14:textId="77777777" w:rsidR="00150824" w:rsidRPr="00B94674" w:rsidRDefault="00150824" w:rsidP="00204E76">
                      <w:pPr>
                        <w:pStyle w:val="Ttulo1"/>
                        <w:rPr>
                          <w:lang w:val="en-US"/>
                        </w:rPr>
                      </w:pPr>
                    </w:p>
                    <w:p w14:paraId="4C07A751" w14:textId="77777777" w:rsidR="00150824" w:rsidRPr="00B94674" w:rsidRDefault="00150824">
                      <w:pPr>
                        <w:rPr>
                          <w:lang w:val="en-US"/>
                        </w:rPr>
                      </w:pPr>
                    </w:p>
                    <w:p w14:paraId="5CAAABA3" w14:textId="77777777" w:rsidR="00150824" w:rsidRPr="00B94674" w:rsidRDefault="00150824" w:rsidP="00204E76">
                      <w:pPr>
                        <w:pStyle w:val="Ttulo1"/>
                        <w:rPr>
                          <w:lang w:val="en-US"/>
                        </w:rPr>
                      </w:pPr>
                    </w:p>
                    <w:p w14:paraId="1A87648F" w14:textId="77777777" w:rsidR="00150824" w:rsidRPr="00B94674" w:rsidRDefault="00150824">
                      <w:pPr>
                        <w:rPr>
                          <w:lang w:val="en-US"/>
                        </w:rPr>
                      </w:pPr>
                    </w:p>
                    <w:p w14:paraId="57297B58" w14:textId="77777777" w:rsidR="00150824" w:rsidRPr="00B94674" w:rsidRDefault="00150824" w:rsidP="00204E76">
                      <w:pPr>
                        <w:pStyle w:val="Ttulo1"/>
                        <w:rPr>
                          <w:lang w:val="en-US"/>
                        </w:rPr>
                      </w:pPr>
                    </w:p>
                    <w:p w14:paraId="6D6DBE0D" w14:textId="77777777" w:rsidR="00150824" w:rsidRPr="00B94674" w:rsidRDefault="00150824">
                      <w:pPr>
                        <w:rPr>
                          <w:lang w:val="en-US"/>
                        </w:rPr>
                      </w:pPr>
                    </w:p>
                    <w:p w14:paraId="2620E5D2" w14:textId="77777777" w:rsidR="00150824" w:rsidRPr="00B94674" w:rsidRDefault="00150824" w:rsidP="00204E76">
                      <w:pPr>
                        <w:pStyle w:val="Ttulo1"/>
                        <w:rPr>
                          <w:lang w:val="en-US"/>
                        </w:rPr>
                      </w:pPr>
                    </w:p>
                    <w:p w14:paraId="571D6EBF" w14:textId="77777777" w:rsidR="00150824" w:rsidRPr="00B94674" w:rsidRDefault="00150824">
                      <w:pPr>
                        <w:rPr>
                          <w:lang w:val="en-US"/>
                        </w:rPr>
                      </w:pPr>
                    </w:p>
                    <w:p w14:paraId="1F2E7DD7" w14:textId="77777777" w:rsidR="00150824" w:rsidRPr="00B94674" w:rsidRDefault="00150824" w:rsidP="00204E76">
                      <w:pPr>
                        <w:pStyle w:val="Ttulo1"/>
                        <w:rPr>
                          <w:lang w:val="en-US"/>
                        </w:rPr>
                      </w:pPr>
                    </w:p>
                    <w:p w14:paraId="559E5C86" w14:textId="77777777" w:rsidR="00150824" w:rsidRPr="00B94674" w:rsidRDefault="00150824">
                      <w:pPr>
                        <w:rPr>
                          <w:lang w:val="en-US"/>
                        </w:rPr>
                      </w:pPr>
                    </w:p>
                    <w:p w14:paraId="37505C18" w14:textId="77777777" w:rsidR="00150824" w:rsidRPr="00B94674" w:rsidRDefault="00150824" w:rsidP="00204E76">
                      <w:pPr>
                        <w:pStyle w:val="Ttulo1"/>
                        <w:rPr>
                          <w:lang w:val="en-US"/>
                        </w:rPr>
                      </w:pPr>
                    </w:p>
                    <w:p w14:paraId="20E9CF46" w14:textId="77777777" w:rsidR="00150824" w:rsidRPr="00B94674" w:rsidRDefault="00150824">
                      <w:pPr>
                        <w:rPr>
                          <w:lang w:val="en-US"/>
                        </w:rPr>
                      </w:pPr>
                    </w:p>
                    <w:p w14:paraId="44C18001" w14:textId="77777777" w:rsidR="00150824" w:rsidRPr="00B94674" w:rsidRDefault="00150824" w:rsidP="00204E76">
                      <w:pPr>
                        <w:pStyle w:val="Ttulo1"/>
                        <w:rPr>
                          <w:lang w:val="en-US"/>
                        </w:rPr>
                      </w:pPr>
                    </w:p>
                    <w:p w14:paraId="4E587C75" w14:textId="77777777" w:rsidR="00150824" w:rsidRPr="00B94674" w:rsidRDefault="00150824">
                      <w:pPr>
                        <w:rPr>
                          <w:lang w:val="en-US"/>
                        </w:rPr>
                      </w:pPr>
                    </w:p>
                    <w:p w14:paraId="33AB6308" w14:textId="77777777" w:rsidR="00150824" w:rsidRPr="00B94674" w:rsidRDefault="00150824" w:rsidP="00204E76">
                      <w:pPr>
                        <w:pStyle w:val="Ttulo1"/>
                        <w:rPr>
                          <w:lang w:val="en-US"/>
                        </w:rPr>
                      </w:pPr>
                    </w:p>
                    <w:p w14:paraId="5102EB2B" w14:textId="77777777" w:rsidR="00150824" w:rsidRPr="00B94674" w:rsidRDefault="00150824">
                      <w:pPr>
                        <w:rPr>
                          <w:lang w:val="en-US"/>
                        </w:rPr>
                      </w:pPr>
                    </w:p>
                    <w:p w14:paraId="7804B279" w14:textId="77777777" w:rsidR="00150824" w:rsidRPr="00B94674" w:rsidRDefault="00150824" w:rsidP="00204E76">
                      <w:pPr>
                        <w:pStyle w:val="Ttulo1"/>
                        <w:rPr>
                          <w:lang w:val="en-US"/>
                        </w:rPr>
                      </w:pPr>
                    </w:p>
                    <w:p w14:paraId="673FD4B3" w14:textId="77777777" w:rsidR="00150824" w:rsidRPr="00B94674" w:rsidRDefault="00150824">
                      <w:pPr>
                        <w:rPr>
                          <w:lang w:val="en-US"/>
                        </w:rPr>
                      </w:pPr>
                    </w:p>
                    <w:p w14:paraId="16CFC3E7" w14:textId="77777777" w:rsidR="00150824" w:rsidRPr="00B94674" w:rsidRDefault="00150824" w:rsidP="00204E76">
                      <w:pPr>
                        <w:pStyle w:val="Ttulo1"/>
                        <w:rPr>
                          <w:lang w:val="en-US"/>
                        </w:rPr>
                      </w:pPr>
                    </w:p>
                    <w:p w14:paraId="3B9B2579" w14:textId="77777777" w:rsidR="00150824" w:rsidRPr="00B94674" w:rsidRDefault="00150824">
                      <w:pPr>
                        <w:rPr>
                          <w:lang w:val="en-US"/>
                        </w:rPr>
                      </w:pPr>
                    </w:p>
                    <w:p w14:paraId="49F96168" w14:textId="77777777" w:rsidR="00150824" w:rsidRPr="00B94674" w:rsidRDefault="00150824" w:rsidP="00204E76">
                      <w:pPr>
                        <w:pStyle w:val="Ttulo1"/>
                        <w:rPr>
                          <w:lang w:val="en-US"/>
                        </w:rPr>
                      </w:pPr>
                    </w:p>
                    <w:p w14:paraId="7F1AB36F" w14:textId="77777777" w:rsidR="00150824" w:rsidRPr="00B94674" w:rsidRDefault="00150824">
                      <w:pPr>
                        <w:rPr>
                          <w:lang w:val="en-US"/>
                        </w:rPr>
                      </w:pPr>
                    </w:p>
                    <w:p w14:paraId="3E62B5AA" w14:textId="77777777" w:rsidR="00150824" w:rsidRPr="00B94674" w:rsidRDefault="00150824" w:rsidP="00204E76">
                      <w:pPr>
                        <w:pStyle w:val="Ttulo1"/>
                        <w:rPr>
                          <w:lang w:val="en-US"/>
                        </w:rPr>
                      </w:pPr>
                    </w:p>
                    <w:p w14:paraId="6BE01CD6" w14:textId="77777777" w:rsidR="00150824" w:rsidRPr="00B94674" w:rsidRDefault="00150824">
                      <w:pPr>
                        <w:rPr>
                          <w:lang w:val="en-US"/>
                        </w:rPr>
                      </w:pPr>
                    </w:p>
                    <w:p w14:paraId="0FBF3508" w14:textId="77777777" w:rsidR="00150824" w:rsidRPr="00B94674" w:rsidRDefault="00150824" w:rsidP="00204E76">
                      <w:pPr>
                        <w:pStyle w:val="Ttulo1"/>
                        <w:rPr>
                          <w:lang w:val="en-US"/>
                        </w:rPr>
                      </w:pPr>
                    </w:p>
                    <w:p w14:paraId="35622DFA" w14:textId="77777777" w:rsidR="00150824" w:rsidRPr="00B94674" w:rsidRDefault="00150824">
                      <w:pPr>
                        <w:rPr>
                          <w:lang w:val="en-US"/>
                        </w:rPr>
                      </w:pPr>
                    </w:p>
                    <w:p w14:paraId="128AA0E5" w14:textId="77777777" w:rsidR="00150824" w:rsidRPr="00B94674" w:rsidRDefault="00150824" w:rsidP="00204E76">
                      <w:pPr>
                        <w:pStyle w:val="Ttulo1"/>
                        <w:rPr>
                          <w:lang w:val="en-US"/>
                        </w:rPr>
                      </w:pPr>
                    </w:p>
                    <w:p w14:paraId="6B4B3932" w14:textId="77777777" w:rsidR="00150824" w:rsidRPr="00B94674" w:rsidRDefault="00150824">
                      <w:pPr>
                        <w:rPr>
                          <w:lang w:val="en-US"/>
                        </w:rPr>
                      </w:pPr>
                    </w:p>
                    <w:p w14:paraId="3FDE225C" w14:textId="77777777" w:rsidR="00150824" w:rsidRPr="00B94674" w:rsidRDefault="00150824" w:rsidP="00204E76">
                      <w:pPr>
                        <w:pStyle w:val="Ttulo1"/>
                        <w:rPr>
                          <w:lang w:val="en-US"/>
                        </w:rPr>
                      </w:pPr>
                    </w:p>
                    <w:p w14:paraId="47D8EC2D" w14:textId="77777777" w:rsidR="00150824" w:rsidRPr="00B94674" w:rsidRDefault="00150824">
                      <w:pPr>
                        <w:rPr>
                          <w:lang w:val="en-US"/>
                        </w:rPr>
                      </w:pPr>
                    </w:p>
                    <w:p w14:paraId="67E9627F" w14:textId="77777777" w:rsidR="00150824" w:rsidRPr="00B94674" w:rsidRDefault="00150824" w:rsidP="00204E76">
                      <w:pPr>
                        <w:pStyle w:val="Ttulo1"/>
                        <w:rPr>
                          <w:lang w:val="en-US"/>
                        </w:rPr>
                      </w:pPr>
                    </w:p>
                    <w:p w14:paraId="7F748E68" w14:textId="77777777" w:rsidR="00150824" w:rsidRPr="00B94674" w:rsidRDefault="00150824">
                      <w:pPr>
                        <w:rPr>
                          <w:lang w:val="en-US"/>
                        </w:rPr>
                      </w:pPr>
                    </w:p>
                    <w:p w14:paraId="358817AE" w14:textId="77777777" w:rsidR="00150824" w:rsidRPr="00B94674" w:rsidRDefault="00150824" w:rsidP="00204E76">
                      <w:pPr>
                        <w:pStyle w:val="Ttulo1"/>
                        <w:rPr>
                          <w:lang w:val="en-US"/>
                        </w:rPr>
                      </w:pPr>
                    </w:p>
                    <w:p w14:paraId="41013744" w14:textId="77777777" w:rsidR="00150824" w:rsidRPr="00B94674" w:rsidRDefault="00150824">
                      <w:pPr>
                        <w:rPr>
                          <w:lang w:val="en-US"/>
                        </w:rPr>
                      </w:pPr>
                    </w:p>
                    <w:p w14:paraId="66B2095D" w14:textId="77777777" w:rsidR="00150824" w:rsidRPr="00B94674" w:rsidRDefault="00150824" w:rsidP="00204E76">
                      <w:pPr>
                        <w:pStyle w:val="Ttulo1"/>
                        <w:rPr>
                          <w:lang w:val="en-US"/>
                        </w:rPr>
                      </w:pPr>
                    </w:p>
                    <w:p w14:paraId="571E1092" w14:textId="77777777" w:rsidR="00150824" w:rsidRPr="00B94674" w:rsidRDefault="00150824">
                      <w:pPr>
                        <w:rPr>
                          <w:lang w:val="en-US"/>
                        </w:rPr>
                      </w:pPr>
                    </w:p>
                    <w:p w14:paraId="376E9E6F" w14:textId="77777777" w:rsidR="00150824" w:rsidRPr="00B94674" w:rsidRDefault="00150824" w:rsidP="00204E76">
                      <w:pPr>
                        <w:pStyle w:val="Ttulo1"/>
                        <w:rPr>
                          <w:lang w:val="en-US"/>
                        </w:rPr>
                      </w:pPr>
                    </w:p>
                    <w:p w14:paraId="29C0E9A8" w14:textId="77777777" w:rsidR="00150824" w:rsidRPr="00B94674" w:rsidRDefault="00150824">
                      <w:pPr>
                        <w:rPr>
                          <w:lang w:val="en-US"/>
                        </w:rPr>
                      </w:pPr>
                    </w:p>
                    <w:p w14:paraId="68D0A9FF" w14:textId="77777777" w:rsidR="00150824" w:rsidRPr="00B94674" w:rsidRDefault="00150824" w:rsidP="00204E76">
                      <w:pPr>
                        <w:pStyle w:val="Ttulo1"/>
                        <w:rPr>
                          <w:lang w:val="en-US"/>
                        </w:rPr>
                      </w:pPr>
                    </w:p>
                    <w:p w14:paraId="28167EEB" w14:textId="77777777" w:rsidR="00150824" w:rsidRPr="00B94674" w:rsidRDefault="00150824">
                      <w:pPr>
                        <w:rPr>
                          <w:lang w:val="en-US"/>
                        </w:rPr>
                      </w:pPr>
                    </w:p>
                    <w:p w14:paraId="020FCAB4" w14:textId="77777777" w:rsidR="00150824" w:rsidRPr="00B94674" w:rsidRDefault="00150824" w:rsidP="00204E76">
                      <w:pPr>
                        <w:pStyle w:val="Ttulo1"/>
                        <w:rPr>
                          <w:lang w:val="en-US"/>
                        </w:rPr>
                      </w:pPr>
                    </w:p>
                    <w:p w14:paraId="32DFF9E3" w14:textId="77777777" w:rsidR="00150824" w:rsidRPr="00B94674" w:rsidRDefault="00150824">
                      <w:pPr>
                        <w:rPr>
                          <w:lang w:val="en-US"/>
                        </w:rPr>
                      </w:pPr>
                    </w:p>
                    <w:p w14:paraId="55825088" w14:textId="77777777" w:rsidR="00150824" w:rsidRPr="00B94674" w:rsidRDefault="00150824" w:rsidP="00204E76">
                      <w:pPr>
                        <w:pStyle w:val="Ttulo1"/>
                        <w:rPr>
                          <w:lang w:val="en-US"/>
                        </w:rPr>
                      </w:pPr>
                    </w:p>
                    <w:p w14:paraId="035864CD" w14:textId="77777777" w:rsidR="00150824" w:rsidRPr="00B94674" w:rsidRDefault="00150824">
                      <w:pPr>
                        <w:rPr>
                          <w:lang w:val="en-US"/>
                        </w:rPr>
                      </w:pPr>
                    </w:p>
                    <w:p w14:paraId="711FB575" w14:textId="77777777" w:rsidR="00150824" w:rsidRPr="00B94674" w:rsidRDefault="00150824" w:rsidP="00204E76">
                      <w:pPr>
                        <w:pStyle w:val="Ttulo1"/>
                        <w:rPr>
                          <w:lang w:val="en-US"/>
                        </w:rPr>
                      </w:pPr>
                    </w:p>
                    <w:p w14:paraId="6881310D" w14:textId="77777777" w:rsidR="00150824" w:rsidRPr="00B94674" w:rsidRDefault="00150824">
                      <w:pPr>
                        <w:rPr>
                          <w:lang w:val="en-US"/>
                        </w:rPr>
                      </w:pPr>
                    </w:p>
                    <w:p w14:paraId="3F43C120" w14:textId="77777777" w:rsidR="00150824" w:rsidRPr="00B94674" w:rsidRDefault="00150824" w:rsidP="00204E76">
                      <w:pPr>
                        <w:pStyle w:val="Ttulo1"/>
                        <w:rPr>
                          <w:lang w:val="en-US"/>
                        </w:rPr>
                      </w:pPr>
                    </w:p>
                    <w:p w14:paraId="2554B6B4" w14:textId="77777777" w:rsidR="00150824" w:rsidRPr="00B94674" w:rsidRDefault="00150824">
                      <w:pPr>
                        <w:rPr>
                          <w:lang w:val="en-US"/>
                        </w:rPr>
                      </w:pPr>
                    </w:p>
                    <w:p w14:paraId="3DF1D535" w14:textId="77777777" w:rsidR="00150824" w:rsidRPr="00B94674" w:rsidRDefault="00150824" w:rsidP="00204E76">
                      <w:pPr>
                        <w:pStyle w:val="Ttulo1"/>
                        <w:rPr>
                          <w:lang w:val="en-US"/>
                        </w:rPr>
                      </w:pPr>
                    </w:p>
                    <w:p w14:paraId="018D267A" w14:textId="77777777" w:rsidR="00150824" w:rsidRPr="00B94674" w:rsidRDefault="00150824">
                      <w:pPr>
                        <w:rPr>
                          <w:lang w:val="en-US"/>
                        </w:rPr>
                      </w:pPr>
                    </w:p>
                    <w:p w14:paraId="1F09D018" w14:textId="77777777" w:rsidR="00150824" w:rsidRPr="00B94674" w:rsidRDefault="00150824" w:rsidP="00204E76">
                      <w:pPr>
                        <w:pStyle w:val="Ttulo1"/>
                        <w:rPr>
                          <w:lang w:val="en-US"/>
                        </w:rPr>
                      </w:pPr>
                    </w:p>
                    <w:p w14:paraId="5680DDEB" w14:textId="77777777" w:rsidR="00150824" w:rsidRPr="00B94674" w:rsidRDefault="00150824">
                      <w:pPr>
                        <w:rPr>
                          <w:lang w:val="en-US"/>
                        </w:rPr>
                      </w:pPr>
                    </w:p>
                    <w:p w14:paraId="28CE645D" w14:textId="77777777" w:rsidR="00150824" w:rsidRPr="00B94674" w:rsidRDefault="00150824" w:rsidP="00204E76">
                      <w:pPr>
                        <w:pStyle w:val="Ttulo1"/>
                        <w:rPr>
                          <w:lang w:val="en-US"/>
                        </w:rPr>
                      </w:pPr>
                    </w:p>
                    <w:p w14:paraId="10ED19CE" w14:textId="77777777" w:rsidR="00150824" w:rsidRPr="00B94674" w:rsidRDefault="00150824">
                      <w:pPr>
                        <w:rPr>
                          <w:lang w:val="en-US"/>
                        </w:rPr>
                      </w:pPr>
                    </w:p>
                    <w:p w14:paraId="7303BB64" w14:textId="77777777" w:rsidR="00150824" w:rsidRPr="00B94674" w:rsidRDefault="00150824" w:rsidP="00204E76">
                      <w:pPr>
                        <w:pStyle w:val="Ttulo1"/>
                        <w:rPr>
                          <w:lang w:val="en-US"/>
                        </w:rPr>
                      </w:pPr>
                    </w:p>
                    <w:p w14:paraId="7138D713" w14:textId="77777777" w:rsidR="00150824" w:rsidRPr="00B94674" w:rsidRDefault="00150824">
                      <w:pPr>
                        <w:rPr>
                          <w:lang w:val="en-US"/>
                        </w:rPr>
                      </w:pPr>
                    </w:p>
                    <w:p w14:paraId="2C9FD589" w14:textId="77777777" w:rsidR="00150824" w:rsidRPr="00B94674" w:rsidRDefault="00150824" w:rsidP="00204E76">
                      <w:pPr>
                        <w:pStyle w:val="Ttulo1"/>
                        <w:rPr>
                          <w:lang w:val="en-US"/>
                        </w:rPr>
                      </w:pPr>
                    </w:p>
                    <w:p w14:paraId="0ACFB653" w14:textId="77777777" w:rsidR="00150824" w:rsidRPr="00B94674" w:rsidRDefault="00150824">
                      <w:pPr>
                        <w:rPr>
                          <w:lang w:val="en-US"/>
                        </w:rPr>
                      </w:pPr>
                    </w:p>
                    <w:p w14:paraId="5D92418D" w14:textId="77777777" w:rsidR="00150824" w:rsidRPr="00B94674" w:rsidRDefault="00150824" w:rsidP="00204E76">
                      <w:pPr>
                        <w:pStyle w:val="Ttulo1"/>
                        <w:rPr>
                          <w:lang w:val="en-US"/>
                        </w:rPr>
                      </w:pPr>
                    </w:p>
                    <w:p w14:paraId="4EE9AF4A" w14:textId="77777777" w:rsidR="00150824" w:rsidRPr="00B94674" w:rsidRDefault="00150824">
                      <w:pPr>
                        <w:rPr>
                          <w:lang w:val="en-US"/>
                        </w:rPr>
                      </w:pPr>
                    </w:p>
                    <w:p w14:paraId="75F68764" w14:textId="77777777" w:rsidR="00150824" w:rsidRPr="00B94674" w:rsidRDefault="00150824" w:rsidP="00204E76">
                      <w:pPr>
                        <w:pStyle w:val="Ttulo1"/>
                        <w:rPr>
                          <w:lang w:val="en-US"/>
                        </w:rPr>
                      </w:pPr>
                    </w:p>
                    <w:p w14:paraId="0DB4FB8C" w14:textId="77777777" w:rsidR="00150824" w:rsidRPr="00B94674" w:rsidRDefault="00150824">
                      <w:pPr>
                        <w:rPr>
                          <w:lang w:val="en-US"/>
                        </w:rPr>
                      </w:pPr>
                    </w:p>
                    <w:p w14:paraId="7322D2D8" w14:textId="77777777" w:rsidR="00150824" w:rsidRPr="00B94674" w:rsidRDefault="00150824" w:rsidP="00204E76">
                      <w:pPr>
                        <w:pStyle w:val="Ttulo1"/>
                        <w:rPr>
                          <w:lang w:val="en-US"/>
                        </w:rPr>
                      </w:pPr>
                    </w:p>
                    <w:p w14:paraId="19FF9006" w14:textId="77777777" w:rsidR="00150824" w:rsidRPr="00B94674" w:rsidRDefault="00150824">
                      <w:pPr>
                        <w:rPr>
                          <w:lang w:val="en-US"/>
                        </w:rPr>
                      </w:pPr>
                    </w:p>
                    <w:p w14:paraId="7C44EADA" w14:textId="77777777" w:rsidR="00150824" w:rsidRPr="00B94674" w:rsidRDefault="00150824" w:rsidP="00204E76">
                      <w:pPr>
                        <w:pStyle w:val="Ttulo1"/>
                        <w:rPr>
                          <w:lang w:val="en-US"/>
                        </w:rPr>
                      </w:pPr>
                    </w:p>
                    <w:p w14:paraId="7AF2A1A1" w14:textId="77777777" w:rsidR="00150824" w:rsidRPr="00B94674" w:rsidRDefault="00150824">
                      <w:pPr>
                        <w:rPr>
                          <w:lang w:val="en-US"/>
                        </w:rPr>
                      </w:pPr>
                    </w:p>
                    <w:p w14:paraId="492FA82E" w14:textId="77777777" w:rsidR="00150824" w:rsidRPr="00B94674" w:rsidRDefault="00150824" w:rsidP="00204E76">
                      <w:pPr>
                        <w:pStyle w:val="Ttulo1"/>
                        <w:rPr>
                          <w:lang w:val="en-US"/>
                        </w:rPr>
                      </w:pPr>
                    </w:p>
                    <w:p w14:paraId="4453CEF1" w14:textId="77777777" w:rsidR="00150824" w:rsidRPr="00B94674" w:rsidRDefault="00150824">
                      <w:pPr>
                        <w:rPr>
                          <w:lang w:val="en-US"/>
                        </w:rPr>
                      </w:pPr>
                    </w:p>
                    <w:p w14:paraId="5E36D269" w14:textId="77777777" w:rsidR="00150824" w:rsidRPr="00B94674" w:rsidRDefault="00150824" w:rsidP="00204E76">
                      <w:pPr>
                        <w:pStyle w:val="Ttulo1"/>
                        <w:rPr>
                          <w:lang w:val="en-US"/>
                        </w:rPr>
                      </w:pPr>
                    </w:p>
                    <w:p w14:paraId="7832DE55" w14:textId="77777777" w:rsidR="00150824" w:rsidRPr="00B94674" w:rsidRDefault="00150824">
                      <w:pPr>
                        <w:rPr>
                          <w:lang w:val="en-US"/>
                        </w:rPr>
                      </w:pPr>
                    </w:p>
                    <w:p w14:paraId="52885B10" w14:textId="77777777" w:rsidR="00150824" w:rsidRPr="00B94674" w:rsidRDefault="00150824" w:rsidP="00204E76">
                      <w:pPr>
                        <w:pStyle w:val="Ttulo1"/>
                        <w:rPr>
                          <w:lang w:val="en-US"/>
                        </w:rPr>
                      </w:pPr>
                    </w:p>
                    <w:p w14:paraId="541A5C23" w14:textId="77777777" w:rsidR="00150824" w:rsidRPr="00B94674" w:rsidRDefault="00150824">
                      <w:pPr>
                        <w:rPr>
                          <w:lang w:val="en-US"/>
                        </w:rPr>
                      </w:pPr>
                    </w:p>
                    <w:p w14:paraId="124D9710" w14:textId="77777777" w:rsidR="00150824" w:rsidRPr="00B94674" w:rsidRDefault="00150824" w:rsidP="00204E76">
                      <w:pPr>
                        <w:pStyle w:val="Ttulo1"/>
                        <w:rPr>
                          <w:lang w:val="en-US"/>
                        </w:rPr>
                      </w:pPr>
                    </w:p>
                    <w:p w14:paraId="45A90D50" w14:textId="77777777" w:rsidR="00150824" w:rsidRPr="00B94674" w:rsidRDefault="00150824">
                      <w:pPr>
                        <w:rPr>
                          <w:lang w:val="en-US"/>
                        </w:rPr>
                      </w:pPr>
                    </w:p>
                    <w:p w14:paraId="0170A15D" w14:textId="77777777" w:rsidR="00150824" w:rsidRPr="00B94674" w:rsidRDefault="00150824" w:rsidP="00204E76">
                      <w:pPr>
                        <w:pStyle w:val="Ttulo1"/>
                        <w:rPr>
                          <w:lang w:val="en-US"/>
                        </w:rPr>
                      </w:pPr>
                    </w:p>
                    <w:p w14:paraId="58EB2475" w14:textId="77777777" w:rsidR="00150824" w:rsidRPr="00B94674" w:rsidRDefault="00150824">
                      <w:pPr>
                        <w:rPr>
                          <w:lang w:val="en-US"/>
                        </w:rPr>
                      </w:pPr>
                    </w:p>
                    <w:p w14:paraId="4FE274C5" w14:textId="77777777" w:rsidR="00150824" w:rsidRPr="00B94674" w:rsidRDefault="00150824" w:rsidP="00204E76">
                      <w:pPr>
                        <w:pStyle w:val="Ttulo1"/>
                        <w:rPr>
                          <w:lang w:val="en-US"/>
                        </w:rPr>
                      </w:pPr>
                    </w:p>
                    <w:p w14:paraId="3DA68DD2" w14:textId="77777777" w:rsidR="00150824" w:rsidRPr="00B94674" w:rsidRDefault="00150824">
                      <w:pPr>
                        <w:rPr>
                          <w:lang w:val="en-US"/>
                        </w:rPr>
                      </w:pPr>
                    </w:p>
                    <w:p w14:paraId="399B8C7A" w14:textId="77777777" w:rsidR="00150824" w:rsidRPr="00B94674" w:rsidRDefault="00150824" w:rsidP="00204E76">
                      <w:pPr>
                        <w:pStyle w:val="Ttulo1"/>
                        <w:rPr>
                          <w:lang w:val="en-US"/>
                        </w:rPr>
                      </w:pPr>
                    </w:p>
                    <w:p w14:paraId="1F690056" w14:textId="77777777" w:rsidR="00150824" w:rsidRPr="00B94674" w:rsidRDefault="00150824">
                      <w:pPr>
                        <w:rPr>
                          <w:lang w:val="en-US"/>
                        </w:rPr>
                      </w:pPr>
                    </w:p>
                    <w:p w14:paraId="1A3E98D2" w14:textId="77777777" w:rsidR="00150824" w:rsidRPr="00B94674" w:rsidRDefault="00150824" w:rsidP="00204E76">
                      <w:pPr>
                        <w:pStyle w:val="Ttulo1"/>
                        <w:rPr>
                          <w:lang w:val="en-US"/>
                        </w:rPr>
                      </w:pPr>
                    </w:p>
                    <w:p w14:paraId="6E795EE4" w14:textId="77777777" w:rsidR="00150824" w:rsidRPr="00B94674" w:rsidRDefault="00150824">
                      <w:pPr>
                        <w:rPr>
                          <w:lang w:val="en-US"/>
                        </w:rPr>
                      </w:pPr>
                    </w:p>
                    <w:p w14:paraId="413A5048" w14:textId="77777777" w:rsidR="00150824" w:rsidRPr="00B94674" w:rsidRDefault="00150824" w:rsidP="00204E76">
                      <w:pPr>
                        <w:pStyle w:val="Ttulo1"/>
                        <w:rPr>
                          <w:lang w:val="en-US"/>
                        </w:rPr>
                      </w:pPr>
                    </w:p>
                    <w:p w14:paraId="7526B2F1" w14:textId="77777777" w:rsidR="00150824" w:rsidRPr="00B94674" w:rsidRDefault="00150824">
                      <w:pPr>
                        <w:rPr>
                          <w:lang w:val="en-US"/>
                        </w:rPr>
                      </w:pPr>
                    </w:p>
                    <w:p w14:paraId="68ABD11E" w14:textId="77777777" w:rsidR="00150824" w:rsidRPr="00B94674" w:rsidRDefault="00150824" w:rsidP="00204E76">
                      <w:pPr>
                        <w:pStyle w:val="Ttulo1"/>
                        <w:rPr>
                          <w:lang w:val="en-US"/>
                        </w:rPr>
                      </w:pPr>
                    </w:p>
                    <w:p w14:paraId="2282589F" w14:textId="77777777" w:rsidR="00150824" w:rsidRPr="00B94674" w:rsidRDefault="00150824">
                      <w:pPr>
                        <w:rPr>
                          <w:lang w:val="en-US"/>
                        </w:rPr>
                      </w:pPr>
                    </w:p>
                    <w:p w14:paraId="7D8E94BD" w14:textId="77777777" w:rsidR="00150824" w:rsidRPr="00B94674" w:rsidRDefault="00150824" w:rsidP="00204E76">
                      <w:pPr>
                        <w:pStyle w:val="Ttulo1"/>
                        <w:rPr>
                          <w:lang w:val="en-US"/>
                        </w:rPr>
                      </w:pPr>
                    </w:p>
                    <w:p w14:paraId="61ED13B7" w14:textId="77777777" w:rsidR="00150824" w:rsidRPr="00B94674" w:rsidRDefault="00150824">
                      <w:pPr>
                        <w:rPr>
                          <w:lang w:val="en-US"/>
                        </w:rPr>
                      </w:pPr>
                    </w:p>
                    <w:p w14:paraId="5F1A3376" w14:textId="77777777" w:rsidR="00150824" w:rsidRPr="00B94674" w:rsidRDefault="00150824" w:rsidP="00204E76">
                      <w:pPr>
                        <w:pStyle w:val="Ttulo1"/>
                        <w:rPr>
                          <w:lang w:val="en-US"/>
                        </w:rPr>
                      </w:pPr>
                    </w:p>
                    <w:p w14:paraId="0B3529DC" w14:textId="77777777" w:rsidR="00150824" w:rsidRPr="00B94674" w:rsidRDefault="00150824">
                      <w:pPr>
                        <w:rPr>
                          <w:lang w:val="en-US"/>
                        </w:rPr>
                      </w:pPr>
                    </w:p>
                    <w:p w14:paraId="1193974B" w14:textId="77777777" w:rsidR="00150824" w:rsidRPr="00B94674" w:rsidRDefault="00150824" w:rsidP="00204E76">
                      <w:pPr>
                        <w:pStyle w:val="Ttulo1"/>
                        <w:rPr>
                          <w:lang w:val="en-US"/>
                        </w:rPr>
                      </w:pPr>
                    </w:p>
                    <w:p w14:paraId="661FDED4" w14:textId="77777777" w:rsidR="00150824" w:rsidRPr="00B94674" w:rsidRDefault="00150824">
                      <w:pPr>
                        <w:rPr>
                          <w:lang w:val="en-US"/>
                        </w:rPr>
                      </w:pPr>
                    </w:p>
                    <w:p w14:paraId="6FB448E6" w14:textId="77777777" w:rsidR="00150824" w:rsidRPr="00B94674" w:rsidRDefault="00150824" w:rsidP="00204E76">
                      <w:pPr>
                        <w:pStyle w:val="Ttulo1"/>
                        <w:rPr>
                          <w:lang w:val="en-US"/>
                        </w:rPr>
                      </w:pPr>
                    </w:p>
                    <w:p w14:paraId="725D903E" w14:textId="77777777" w:rsidR="00150824" w:rsidRPr="00B94674" w:rsidRDefault="00150824">
                      <w:pPr>
                        <w:rPr>
                          <w:lang w:val="en-US"/>
                        </w:rPr>
                      </w:pPr>
                    </w:p>
                    <w:p w14:paraId="0A73A1EC" w14:textId="77777777" w:rsidR="00150824" w:rsidRPr="00B94674" w:rsidRDefault="00150824" w:rsidP="00204E76">
                      <w:pPr>
                        <w:pStyle w:val="Ttulo1"/>
                        <w:rPr>
                          <w:lang w:val="en-US"/>
                        </w:rPr>
                      </w:pPr>
                    </w:p>
                    <w:p w14:paraId="111796E8" w14:textId="77777777" w:rsidR="00150824" w:rsidRPr="00B94674" w:rsidRDefault="00150824">
                      <w:pPr>
                        <w:rPr>
                          <w:lang w:val="en-US"/>
                        </w:rPr>
                      </w:pPr>
                    </w:p>
                    <w:p w14:paraId="5104F049" w14:textId="77777777" w:rsidR="00150824" w:rsidRPr="00B94674" w:rsidRDefault="00150824" w:rsidP="00204E76">
                      <w:pPr>
                        <w:pStyle w:val="Ttulo1"/>
                        <w:rPr>
                          <w:lang w:val="en-US"/>
                        </w:rPr>
                      </w:pPr>
                    </w:p>
                    <w:p w14:paraId="45830E97" w14:textId="77777777" w:rsidR="00A5206C" w:rsidRDefault="00A5206C"/>
                    <w:p w14:paraId="4FD38A2D" w14:textId="77777777" w:rsidR="00150824" w:rsidRPr="00B94674" w:rsidRDefault="00150824" w:rsidP="00204E76">
                      <w:pPr>
                        <w:pStyle w:val="Ttulo1"/>
                        <w:rPr>
                          <w:lang w:val="en-US"/>
                        </w:rPr>
                      </w:pPr>
                    </w:p>
                    <w:p w14:paraId="0168B997" w14:textId="77777777" w:rsidR="00150824" w:rsidRPr="00B94674" w:rsidRDefault="00150824">
                      <w:pPr>
                        <w:rPr>
                          <w:lang w:val="en-US"/>
                        </w:rPr>
                      </w:pPr>
                    </w:p>
                    <w:p w14:paraId="29A49625" w14:textId="77777777" w:rsidR="00150824" w:rsidRPr="00B94674" w:rsidRDefault="00150824" w:rsidP="00204E76">
                      <w:pPr>
                        <w:pStyle w:val="Ttulo1"/>
                        <w:rPr>
                          <w:lang w:val="en-US"/>
                        </w:rPr>
                      </w:pPr>
                    </w:p>
                    <w:p w14:paraId="2A20DD70" w14:textId="77777777" w:rsidR="00150824" w:rsidRPr="00B94674" w:rsidRDefault="00150824">
                      <w:pPr>
                        <w:rPr>
                          <w:lang w:val="en-US"/>
                        </w:rPr>
                      </w:pPr>
                    </w:p>
                    <w:p w14:paraId="49DBE86B" w14:textId="77777777" w:rsidR="00150824" w:rsidRPr="00B94674" w:rsidRDefault="00150824" w:rsidP="00204E76">
                      <w:pPr>
                        <w:pStyle w:val="Ttulo1"/>
                        <w:rPr>
                          <w:lang w:val="en-US"/>
                        </w:rPr>
                      </w:pPr>
                    </w:p>
                    <w:p w14:paraId="14702116" w14:textId="77777777" w:rsidR="00150824" w:rsidRPr="00B94674" w:rsidRDefault="00150824">
                      <w:pPr>
                        <w:rPr>
                          <w:lang w:val="en-US"/>
                        </w:rPr>
                      </w:pPr>
                    </w:p>
                    <w:p w14:paraId="2CB1FA72" w14:textId="77777777" w:rsidR="00150824" w:rsidRPr="00B94674" w:rsidRDefault="00150824" w:rsidP="00204E76">
                      <w:pPr>
                        <w:pStyle w:val="Ttulo1"/>
                        <w:rPr>
                          <w:lang w:val="en-US"/>
                        </w:rPr>
                      </w:pPr>
                    </w:p>
                    <w:p w14:paraId="42E1BCC2" w14:textId="77777777" w:rsidR="00150824" w:rsidRPr="00B94674" w:rsidRDefault="00150824">
                      <w:pPr>
                        <w:rPr>
                          <w:lang w:val="en-US"/>
                        </w:rPr>
                      </w:pPr>
                    </w:p>
                    <w:p w14:paraId="6913340B" w14:textId="77777777" w:rsidR="00150824" w:rsidRPr="00B94674" w:rsidRDefault="00150824" w:rsidP="00204E76">
                      <w:pPr>
                        <w:pStyle w:val="Ttulo1"/>
                        <w:rPr>
                          <w:lang w:val="en-US"/>
                        </w:rPr>
                      </w:pPr>
                    </w:p>
                    <w:p w14:paraId="20C07479" w14:textId="77777777" w:rsidR="00150824" w:rsidRPr="00B94674" w:rsidRDefault="00150824">
                      <w:pPr>
                        <w:rPr>
                          <w:lang w:val="en-US"/>
                        </w:rPr>
                      </w:pPr>
                    </w:p>
                    <w:p w14:paraId="1240FDB5" w14:textId="77777777" w:rsidR="00150824" w:rsidRPr="00B94674" w:rsidRDefault="00150824" w:rsidP="00204E76">
                      <w:pPr>
                        <w:pStyle w:val="Ttulo1"/>
                        <w:rPr>
                          <w:lang w:val="en-US"/>
                        </w:rPr>
                      </w:pPr>
                    </w:p>
                    <w:p w14:paraId="6251C19F" w14:textId="77777777" w:rsidR="00150824" w:rsidRPr="00B94674" w:rsidRDefault="00150824">
                      <w:pPr>
                        <w:rPr>
                          <w:lang w:val="en-US"/>
                        </w:rPr>
                      </w:pPr>
                    </w:p>
                    <w:p w14:paraId="757DEBCB" w14:textId="77777777" w:rsidR="00150824" w:rsidRPr="00B94674" w:rsidRDefault="00150824" w:rsidP="00204E76">
                      <w:pPr>
                        <w:pStyle w:val="Ttulo1"/>
                        <w:rPr>
                          <w:lang w:val="en-US"/>
                        </w:rPr>
                      </w:pPr>
                    </w:p>
                    <w:p w14:paraId="7ACBAE53" w14:textId="77777777" w:rsidR="00150824" w:rsidRPr="00B94674" w:rsidRDefault="00150824">
                      <w:pPr>
                        <w:rPr>
                          <w:lang w:val="en-US"/>
                        </w:rPr>
                      </w:pPr>
                    </w:p>
                    <w:p w14:paraId="72EB8F6C" w14:textId="77777777" w:rsidR="00150824" w:rsidRPr="00B94674" w:rsidRDefault="00150824" w:rsidP="00204E76">
                      <w:pPr>
                        <w:pStyle w:val="Ttulo1"/>
                        <w:rPr>
                          <w:lang w:val="en-US"/>
                        </w:rPr>
                      </w:pPr>
                    </w:p>
                    <w:p w14:paraId="51EA2A61" w14:textId="77777777" w:rsidR="00150824" w:rsidRPr="00B94674" w:rsidRDefault="00150824">
                      <w:pPr>
                        <w:rPr>
                          <w:lang w:val="en-US"/>
                        </w:rPr>
                      </w:pPr>
                    </w:p>
                    <w:p w14:paraId="1F68A6BA" w14:textId="77777777" w:rsidR="00150824" w:rsidRPr="00B94674" w:rsidRDefault="00150824" w:rsidP="00204E76">
                      <w:pPr>
                        <w:pStyle w:val="Ttulo1"/>
                        <w:rPr>
                          <w:lang w:val="en-US"/>
                        </w:rPr>
                      </w:pPr>
                    </w:p>
                    <w:p w14:paraId="0CD0FF19" w14:textId="77777777" w:rsidR="00150824" w:rsidRPr="00B94674" w:rsidRDefault="00150824">
                      <w:pPr>
                        <w:rPr>
                          <w:lang w:val="en-US"/>
                        </w:rPr>
                      </w:pPr>
                    </w:p>
                    <w:p w14:paraId="48D7072C" w14:textId="77777777" w:rsidR="00150824" w:rsidRPr="00B94674" w:rsidRDefault="00150824" w:rsidP="00204E76">
                      <w:pPr>
                        <w:pStyle w:val="Ttulo1"/>
                        <w:rPr>
                          <w:lang w:val="en-US"/>
                        </w:rPr>
                      </w:pPr>
                    </w:p>
                    <w:p w14:paraId="7C3AF973" w14:textId="77777777" w:rsidR="00150824" w:rsidRPr="00B94674" w:rsidRDefault="00150824">
                      <w:pPr>
                        <w:rPr>
                          <w:lang w:val="en-US"/>
                        </w:rPr>
                      </w:pPr>
                    </w:p>
                    <w:p w14:paraId="7D80A224" w14:textId="77777777" w:rsidR="00150824" w:rsidRPr="00B94674" w:rsidRDefault="00150824" w:rsidP="00204E76">
                      <w:pPr>
                        <w:pStyle w:val="Ttulo1"/>
                        <w:rPr>
                          <w:lang w:val="en-US"/>
                        </w:rPr>
                      </w:pPr>
                    </w:p>
                    <w:p w14:paraId="4AD93889" w14:textId="77777777" w:rsidR="00150824" w:rsidRPr="00B94674" w:rsidRDefault="00150824">
                      <w:pPr>
                        <w:rPr>
                          <w:lang w:val="en-US"/>
                        </w:rPr>
                      </w:pPr>
                    </w:p>
                    <w:p w14:paraId="0A5ACA8C" w14:textId="77777777" w:rsidR="00150824" w:rsidRPr="00B94674" w:rsidRDefault="00150824" w:rsidP="00204E76">
                      <w:pPr>
                        <w:pStyle w:val="Ttulo1"/>
                        <w:rPr>
                          <w:lang w:val="en-US"/>
                        </w:rPr>
                      </w:pPr>
                    </w:p>
                    <w:p w14:paraId="58190A1D" w14:textId="77777777" w:rsidR="00150824" w:rsidRPr="00B94674" w:rsidRDefault="00150824">
                      <w:pPr>
                        <w:rPr>
                          <w:lang w:val="en-US"/>
                        </w:rPr>
                      </w:pPr>
                    </w:p>
                    <w:p w14:paraId="53A5EFA6" w14:textId="77777777" w:rsidR="00150824" w:rsidRPr="00B94674" w:rsidRDefault="00150824" w:rsidP="00204E76">
                      <w:pPr>
                        <w:pStyle w:val="Ttulo1"/>
                        <w:rPr>
                          <w:lang w:val="en-US"/>
                        </w:rPr>
                      </w:pPr>
                    </w:p>
                    <w:p w14:paraId="1FE78979" w14:textId="77777777" w:rsidR="00150824" w:rsidRPr="00B94674" w:rsidRDefault="00150824">
                      <w:pPr>
                        <w:rPr>
                          <w:lang w:val="en-US"/>
                        </w:rPr>
                      </w:pPr>
                    </w:p>
                    <w:p w14:paraId="1091BC74" w14:textId="77777777" w:rsidR="00150824" w:rsidRPr="00B94674" w:rsidRDefault="00150824" w:rsidP="00204E76">
                      <w:pPr>
                        <w:pStyle w:val="Ttulo1"/>
                        <w:rPr>
                          <w:lang w:val="en-US"/>
                        </w:rPr>
                      </w:pPr>
                    </w:p>
                    <w:p w14:paraId="41F76B48" w14:textId="77777777" w:rsidR="00150824" w:rsidRPr="00B94674" w:rsidRDefault="00150824">
                      <w:pPr>
                        <w:rPr>
                          <w:lang w:val="en-US"/>
                        </w:rPr>
                      </w:pPr>
                    </w:p>
                    <w:p w14:paraId="4BDB8B63" w14:textId="77777777" w:rsidR="00150824" w:rsidRPr="00B94674" w:rsidRDefault="00150824" w:rsidP="00204E76">
                      <w:pPr>
                        <w:pStyle w:val="Ttulo1"/>
                        <w:rPr>
                          <w:lang w:val="en-US"/>
                        </w:rPr>
                      </w:pPr>
                    </w:p>
                    <w:p w14:paraId="407F33D3" w14:textId="77777777" w:rsidR="00150824" w:rsidRPr="00B94674" w:rsidRDefault="00150824">
                      <w:pPr>
                        <w:rPr>
                          <w:lang w:val="en-US"/>
                        </w:rPr>
                      </w:pPr>
                    </w:p>
                    <w:p w14:paraId="6AF3FDD7" w14:textId="77777777" w:rsidR="00150824" w:rsidRPr="00B94674" w:rsidRDefault="00150824" w:rsidP="00204E76">
                      <w:pPr>
                        <w:pStyle w:val="Ttulo1"/>
                        <w:rPr>
                          <w:lang w:val="en-US"/>
                        </w:rPr>
                      </w:pPr>
                    </w:p>
                    <w:p w14:paraId="2D5E194B" w14:textId="77777777" w:rsidR="00150824" w:rsidRPr="00B94674" w:rsidRDefault="00150824">
                      <w:pPr>
                        <w:rPr>
                          <w:lang w:val="en-US"/>
                        </w:rPr>
                      </w:pPr>
                    </w:p>
                    <w:p w14:paraId="0DFD1336" w14:textId="77777777" w:rsidR="00150824" w:rsidRPr="00B94674" w:rsidRDefault="00150824" w:rsidP="00204E76">
                      <w:pPr>
                        <w:pStyle w:val="Ttulo1"/>
                        <w:rPr>
                          <w:lang w:val="en-US"/>
                        </w:rPr>
                      </w:pPr>
                    </w:p>
                    <w:p w14:paraId="40D6C49A" w14:textId="77777777" w:rsidR="00150824" w:rsidRPr="00B94674" w:rsidRDefault="00150824">
                      <w:pPr>
                        <w:rPr>
                          <w:lang w:val="en-US"/>
                        </w:rPr>
                      </w:pPr>
                    </w:p>
                    <w:p w14:paraId="0A411473" w14:textId="77777777" w:rsidR="00150824" w:rsidRPr="00B94674" w:rsidRDefault="00150824" w:rsidP="00204E76">
                      <w:pPr>
                        <w:pStyle w:val="Ttulo1"/>
                        <w:rPr>
                          <w:lang w:val="en-US"/>
                        </w:rPr>
                      </w:pPr>
                    </w:p>
                    <w:p w14:paraId="7DBA44B5" w14:textId="77777777" w:rsidR="00150824" w:rsidRPr="00B94674" w:rsidRDefault="00150824">
                      <w:pPr>
                        <w:rPr>
                          <w:lang w:val="en-US"/>
                        </w:rPr>
                      </w:pPr>
                    </w:p>
                    <w:p w14:paraId="6DEAD826" w14:textId="77777777" w:rsidR="00150824" w:rsidRPr="00B94674" w:rsidRDefault="00150824" w:rsidP="00204E76">
                      <w:pPr>
                        <w:pStyle w:val="Ttulo1"/>
                        <w:rPr>
                          <w:lang w:val="en-US"/>
                        </w:rPr>
                      </w:pPr>
                    </w:p>
                    <w:p w14:paraId="65732882" w14:textId="77777777" w:rsidR="00150824" w:rsidRPr="00B94674" w:rsidRDefault="00150824">
                      <w:pPr>
                        <w:rPr>
                          <w:lang w:val="en-US"/>
                        </w:rPr>
                      </w:pPr>
                    </w:p>
                    <w:p w14:paraId="0DE5E310" w14:textId="77777777" w:rsidR="00150824" w:rsidRPr="00B94674" w:rsidRDefault="00150824" w:rsidP="00204E76">
                      <w:pPr>
                        <w:pStyle w:val="Ttulo1"/>
                        <w:rPr>
                          <w:lang w:val="en-US"/>
                        </w:rPr>
                      </w:pPr>
                    </w:p>
                    <w:p w14:paraId="47449C80" w14:textId="77777777" w:rsidR="00150824" w:rsidRPr="00B94674" w:rsidRDefault="00150824">
                      <w:pPr>
                        <w:rPr>
                          <w:lang w:val="en-US"/>
                        </w:rPr>
                      </w:pPr>
                    </w:p>
                    <w:p w14:paraId="2E34C37A" w14:textId="77777777" w:rsidR="00150824" w:rsidRPr="00B94674" w:rsidRDefault="00150824" w:rsidP="00204E76">
                      <w:pPr>
                        <w:pStyle w:val="Ttulo1"/>
                        <w:rPr>
                          <w:lang w:val="en-US"/>
                        </w:rPr>
                      </w:pPr>
                    </w:p>
                    <w:p w14:paraId="393BE527" w14:textId="77777777" w:rsidR="00150824" w:rsidRPr="00B94674" w:rsidRDefault="00150824">
                      <w:pPr>
                        <w:rPr>
                          <w:lang w:val="en-US"/>
                        </w:rPr>
                      </w:pPr>
                    </w:p>
                    <w:p w14:paraId="49D2EE19" w14:textId="77777777" w:rsidR="00150824" w:rsidRPr="00B94674" w:rsidRDefault="00150824" w:rsidP="00204E76">
                      <w:pPr>
                        <w:pStyle w:val="Ttulo1"/>
                        <w:rPr>
                          <w:lang w:val="en-US"/>
                        </w:rPr>
                      </w:pPr>
                    </w:p>
                    <w:p w14:paraId="3C050242" w14:textId="77777777" w:rsidR="00150824" w:rsidRPr="00B94674" w:rsidRDefault="00150824">
                      <w:pPr>
                        <w:rPr>
                          <w:lang w:val="en-US"/>
                        </w:rPr>
                      </w:pPr>
                    </w:p>
                    <w:p w14:paraId="27347B44" w14:textId="77777777" w:rsidR="00150824" w:rsidRPr="00B94674" w:rsidRDefault="00150824" w:rsidP="00204E76">
                      <w:pPr>
                        <w:pStyle w:val="Ttulo1"/>
                        <w:rPr>
                          <w:lang w:val="en-US"/>
                        </w:rPr>
                      </w:pPr>
                    </w:p>
                    <w:p w14:paraId="236998A7" w14:textId="77777777" w:rsidR="00150824" w:rsidRPr="00B94674" w:rsidRDefault="00150824">
                      <w:pPr>
                        <w:rPr>
                          <w:lang w:val="en-US"/>
                        </w:rPr>
                      </w:pPr>
                    </w:p>
                    <w:p w14:paraId="2511F3F2" w14:textId="77777777" w:rsidR="00150824" w:rsidRPr="00B94674" w:rsidRDefault="00150824" w:rsidP="00204E76">
                      <w:pPr>
                        <w:pStyle w:val="Ttulo1"/>
                        <w:rPr>
                          <w:lang w:val="en-US"/>
                        </w:rPr>
                      </w:pPr>
                    </w:p>
                    <w:p w14:paraId="3CC84403" w14:textId="77777777" w:rsidR="00150824" w:rsidRPr="00B94674" w:rsidRDefault="00150824">
                      <w:pPr>
                        <w:rPr>
                          <w:lang w:val="en-US"/>
                        </w:rPr>
                      </w:pPr>
                    </w:p>
                    <w:p w14:paraId="69E5EA4C" w14:textId="77777777" w:rsidR="00150824" w:rsidRPr="00B94674" w:rsidRDefault="00150824" w:rsidP="00204E76">
                      <w:pPr>
                        <w:pStyle w:val="Ttulo1"/>
                        <w:rPr>
                          <w:lang w:val="en-US"/>
                        </w:rPr>
                      </w:pPr>
                    </w:p>
                    <w:p w14:paraId="345A6331" w14:textId="77777777" w:rsidR="00150824" w:rsidRPr="00B94674" w:rsidRDefault="00150824">
                      <w:pPr>
                        <w:rPr>
                          <w:lang w:val="en-US"/>
                        </w:rPr>
                      </w:pPr>
                    </w:p>
                    <w:p w14:paraId="0A9C12C4" w14:textId="77777777" w:rsidR="00150824" w:rsidRPr="00B94674" w:rsidRDefault="00150824" w:rsidP="00204E76">
                      <w:pPr>
                        <w:pStyle w:val="Ttulo1"/>
                        <w:rPr>
                          <w:lang w:val="en-US"/>
                        </w:rPr>
                      </w:pPr>
                    </w:p>
                    <w:p w14:paraId="20889304" w14:textId="77777777" w:rsidR="00150824" w:rsidRPr="00B94674" w:rsidRDefault="00150824">
                      <w:pPr>
                        <w:rPr>
                          <w:lang w:val="en-US"/>
                        </w:rPr>
                      </w:pPr>
                    </w:p>
                    <w:p w14:paraId="327CC191" w14:textId="77777777" w:rsidR="00150824" w:rsidRPr="00B94674" w:rsidRDefault="00150824" w:rsidP="00204E76">
                      <w:pPr>
                        <w:pStyle w:val="Ttulo1"/>
                        <w:rPr>
                          <w:lang w:val="en-US"/>
                        </w:rPr>
                      </w:pPr>
                    </w:p>
                    <w:p w14:paraId="771AAB98" w14:textId="77777777" w:rsidR="00150824" w:rsidRPr="00B94674" w:rsidRDefault="00150824">
                      <w:pPr>
                        <w:rPr>
                          <w:lang w:val="en-US"/>
                        </w:rPr>
                      </w:pPr>
                    </w:p>
                    <w:p w14:paraId="5535D0D7" w14:textId="77777777" w:rsidR="00150824" w:rsidRPr="00B94674" w:rsidRDefault="00150824" w:rsidP="00204E76">
                      <w:pPr>
                        <w:pStyle w:val="Ttulo1"/>
                        <w:rPr>
                          <w:lang w:val="en-US"/>
                        </w:rPr>
                      </w:pPr>
                    </w:p>
                    <w:p w14:paraId="0C99B43B" w14:textId="77777777" w:rsidR="00150824" w:rsidRPr="00B94674" w:rsidRDefault="00150824">
                      <w:pPr>
                        <w:rPr>
                          <w:lang w:val="en-US"/>
                        </w:rPr>
                      </w:pPr>
                    </w:p>
                    <w:p w14:paraId="7FA3F307" w14:textId="77777777" w:rsidR="00150824" w:rsidRPr="00B94674" w:rsidRDefault="00150824" w:rsidP="00204E76">
                      <w:pPr>
                        <w:pStyle w:val="Ttulo1"/>
                        <w:rPr>
                          <w:lang w:val="en-US"/>
                        </w:rPr>
                      </w:pPr>
                    </w:p>
                    <w:p w14:paraId="4FAF4B34" w14:textId="77777777" w:rsidR="00150824" w:rsidRPr="00B94674" w:rsidRDefault="00150824">
                      <w:pPr>
                        <w:rPr>
                          <w:lang w:val="en-US"/>
                        </w:rPr>
                      </w:pPr>
                    </w:p>
                    <w:p w14:paraId="12E4E6E1" w14:textId="77777777" w:rsidR="00150824" w:rsidRPr="00B94674" w:rsidRDefault="00150824" w:rsidP="00204E76">
                      <w:pPr>
                        <w:pStyle w:val="Ttulo1"/>
                        <w:rPr>
                          <w:lang w:val="en-US"/>
                        </w:rPr>
                      </w:pPr>
                    </w:p>
                    <w:p w14:paraId="727A092C" w14:textId="77777777" w:rsidR="00150824" w:rsidRPr="00B94674" w:rsidRDefault="00150824">
                      <w:pPr>
                        <w:rPr>
                          <w:lang w:val="en-US"/>
                        </w:rPr>
                      </w:pPr>
                    </w:p>
                    <w:p w14:paraId="4EBEC91B" w14:textId="77777777" w:rsidR="00150824" w:rsidRPr="00B94674" w:rsidRDefault="00150824" w:rsidP="00204E76">
                      <w:pPr>
                        <w:pStyle w:val="Ttulo1"/>
                        <w:rPr>
                          <w:lang w:val="en-US"/>
                        </w:rPr>
                      </w:pPr>
                    </w:p>
                    <w:p w14:paraId="0835EED9" w14:textId="77777777" w:rsidR="00150824" w:rsidRPr="00B94674" w:rsidRDefault="00150824">
                      <w:pPr>
                        <w:rPr>
                          <w:lang w:val="en-US"/>
                        </w:rPr>
                      </w:pPr>
                    </w:p>
                    <w:p w14:paraId="1818ACBD" w14:textId="77777777" w:rsidR="00150824" w:rsidRPr="00B94674" w:rsidRDefault="00150824" w:rsidP="00204E76">
                      <w:pPr>
                        <w:pStyle w:val="Ttulo1"/>
                        <w:rPr>
                          <w:lang w:val="en-US"/>
                        </w:rPr>
                      </w:pPr>
                    </w:p>
                    <w:p w14:paraId="05A78117" w14:textId="77777777" w:rsidR="00150824" w:rsidRPr="00B94674" w:rsidRDefault="00150824">
                      <w:pPr>
                        <w:rPr>
                          <w:lang w:val="en-US"/>
                        </w:rPr>
                      </w:pPr>
                    </w:p>
                    <w:p w14:paraId="06100C33" w14:textId="77777777" w:rsidR="00150824" w:rsidRPr="00B94674" w:rsidRDefault="00150824" w:rsidP="00204E76">
                      <w:pPr>
                        <w:pStyle w:val="Ttulo1"/>
                        <w:rPr>
                          <w:lang w:val="en-US"/>
                        </w:rPr>
                      </w:pPr>
                    </w:p>
                    <w:p w14:paraId="30B0C6E3" w14:textId="77777777" w:rsidR="00150824" w:rsidRPr="00B94674" w:rsidRDefault="00150824">
                      <w:pPr>
                        <w:rPr>
                          <w:lang w:val="en-US"/>
                        </w:rPr>
                      </w:pPr>
                    </w:p>
                    <w:p w14:paraId="08CABB73" w14:textId="77777777" w:rsidR="00150824" w:rsidRPr="00B94674" w:rsidRDefault="00150824" w:rsidP="00204E76">
                      <w:pPr>
                        <w:pStyle w:val="Ttulo1"/>
                        <w:rPr>
                          <w:lang w:val="en-US"/>
                        </w:rPr>
                      </w:pPr>
                    </w:p>
                    <w:p w14:paraId="6485DB1B" w14:textId="77777777" w:rsidR="00150824" w:rsidRPr="00B94674" w:rsidRDefault="00150824">
                      <w:pPr>
                        <w:rPr>
                          <w:lang w:val="en-US"/>
                        </w:rPr>
                      </w:pPr>
                    </w:p>
                    <w:p w14:paraId="7E337AB7" w14:textId="77777777" w:rsidR="00150824" w:rsidRPr="00B94674" w:rsidRDefault="00150824" w:rsidP="00204E76">
                      <w:pPr>
                        <w:pStyle w:val="Ttulo1"/>
                        <w:rPr>
                          <w:lang w:val="en-US"/>
                        </w:rPr>
                      </w:pPr>
                    </w:p>
                    <w:p w14:paraId="17F7AB81" w14:textId="77777777" w:rsidR="00150824" w:rsidRPr="00B94674" w:rsidRDefault="00150824">
                      <w:pPr>
                        <w:rPr>
                          <w:lang w:val="en-US"/>
                        </w:rPr>
                      </w:pPr>
                    </w:p>
                    <w:p w14:paraId="137B326E" w14:textId="77777777" w:rsidR="00150824" w:rsidRPr="00B94674" w:rsidRDefault="00150824" w:rsidP="00204E76">
                      <w:pPr>
                        <w:pStyle w:val="Ttulo1"/>
                        <w:rPr>
                          <w:lang w:val="en-US"/>
                        </w:rPr>
                      </w:pPr>
                    </w:p>
                    <w:p w14:paraId="784A7322" w14:textId="77777777" w:rsidR="00150824" w:rsidRPr="00B94674" w:rsidRDefault="00150824">
                      <w:pPr>
                        <w:rPr>
                          <w:lang w:val="en-US"/>
                        </w:rPr>
                      </w:pPr>
                    </w:p>
                    <w:p w14:paraId="5B2FE300" w14:textId="77777777" w:rsidR="00150824" w:rsidRPr="00B94674" w:rsidRDefault="00150824" w:rsidP="00204E76">
                      <w:pPr>
                        <w:pStyle w:val="Ttulo1"/>
                        <w:rPr>
                          <w:lang w:val="en-US"/>
                        </w:rPr>
                      </w:pPr>
                    </w:p>
                    <w:p w14:paraId="57245662" w14:textId="77777777" w:rsidR="00150824" w:rsidRPr="00B94674" w:rsidRDefault="00150824">
                      <w:pPr>
                        <w:rPr>
                          <w:lang w:val="en-US"/>
                        </w:rPr>
                      </w:pPr>
                    </w:p>
                    <w:p w14:paraId="2812D035" w14:textId="77777777" w:rsidR="00150824" w:rsidRPr="00B94674" w:rsidRDefault="00150824" w:rsidP="00204E76">
                      <w:pPr>
                        <w:pStyle w:val="Ttulo1"/>
                        <w:rPr>
                          <w:lang w:val="en-US"/>
                        </w:rPr>
                      </w:pPr>
                    </w:p>
                    <w:p w14:paraId="74CA5C97" w14:textId="77777777" w:rsidR="00150824" w:rsidRPr="00B94674" w:rsidRDefault="00150824">
                      <w:pPr>
                        <w:rPr>
                          <w:lang w:val="en-US"/>
                        </w:rPr>
                      </w:pPr>
                    </w:p>
                    <w:p w14:paraId="124EF6CF" w14:textId="77777777" w:rsidR="00150824" w:rsidRPr="00B94674" w:rsidRDefault="00150824" w:rsidP="00204E76">
                      <w:pPr>
                        <w:pStyle w:val="Ttulo1"/>
                        <w:rPr>
                          <w:lang w:val="en-US"/>
                        </w:rPr>
                      </w:pPr>
                    </w:p>
                    <w:p w14:paraId="7A5F10AD" w14:textId="77777777" w:rsidR="00150824" w:rsidRPr="00B94674" w:rsidRDefault="00150824">
                      <w:pPr>
                        <w:rPr>
                          <w:lang w:val="en-US"/>
                        </w:rPr>
                      </w:pPr>
                    </w:p>
                    <w:p w14:paraId="2C0FC6DE" w14:textId="77777777" w:rsidR="00150824" w:rsidRPr="00B94674" w:rsidRDefault="00150824" w:rsidP="00204E76">
                      <w:pPr>
                        <w:pStyle w:val="Ttulo1"/>
                        <w:rPr>
                          <w:lang w:val="en-US"/>
                        </w:rPr>
                      </w:pPr>
                    </w:p>
                    <w:p w14:paraId="744CFC9A" w14:textId="77777777" w:rsidR="00150824" w:rsidRPr="00B94674" w:rsidRDefault="00150824">
                      <w:pPr>
                        <w:rPr>
                          <w:lang w:val="en-US"/>
                        </w:rPr>
                      </w:pPr>
                    </w:p>
                    <w:p w14:paraId="48838480" w14:textId="77777777" w:rsidR="00150824" w:rsidRPr="00B94674" w:rsidRDefault="00150824" w:rsidP="00204E76">
                      <w:pPr>
                        <w:pStyle w:val="Ttulo1"/>
                        <w:rPr>
                          <w:lang w:val="en-US"/>
                        </w:rPr>
                      </w:pPr>
                    </w:p>
                    <w:p w14:paraId="787EF358" w14:textId="77777777" w:rsidR="00150824" w:rsidRPr="00B94674" w:rsidRDefault="00150824">
                      <w:pPr>
                        <w:rPr>
                          <w:lang w:val="en-US"/>
                        </w:rPr>
                      </w:pPr>
                    </w:p>
                    <w:p w14:paraId="394A76CC" w14:textId="77777777" w:rsidR="00150824" w:rsidRPr="00B94674" w:rsidRDefault="00150824" w:rsidP="00204E76">
                      <w:pPr>
                        <w:pStyle w:val="Ttulo1"/>
                        <w:rPr>
                          <w:lang w:val="en-US"/>
                        </w:rPr>
                      </w:pPr>
                    </w:p>
                    <w:p w14:paraId="78BC4573" w14:textId="77777777" w:rsidR="00150824" w:rsidRPr="00B94674" w:rsidRDefault="00150824">
                      <w:pPr>
                        <w:rPr>
                          <w:lang w:val="en-US"/>
                        </w:rPr>
                      </w:pPr>
                    </w:p>
                    <w:p w14:paraId="69C148B5" w14:textId="77777777" w:rsidR="00150824" w:rsidRPr="00B94674" w:rsidRDefault="00150824" w:rsidP="00204E76">
                      <w:pPr>
                        <w:pStyle w:val="Ttulo1"/>
                        <w:rPr>
                          <w:lang w:val="en-US"/>
                        </w:rPr>
                      </w:pPr>
                    </w:p>
                    <w:p w14:paraId="370F3261" w14:textId="77777777" w:rsidR="00150824" w:rsidRPr="00B94674" w:rsidRDefault="00150824">
                      <w:pPr>
                        <w:rPr>
                          <w:lang w:val="en-US"/>
                        </w:rPr>
                      </w:pPr>
                    </w:p>
                    <w:p w14:paraId="5D0C78EC" w14:textId="77777777" w:rsidR="00150824" w:rsidRPr="00B94674" w:rsidRDefault="00150824" w:rsidP="00204E76">
                      <w:pPr>
                        <w:pStyle w:val="Ttulo1"/>
                        <w:rPr>
                          <w:lang w:val="en-US"/>
                        </w:rPr>
                      </w:pPr>
                    </w:p>
                    <w:p w14:paraId="4287CCBA" w14:textId="77777777" w:rsidR="00150824" w:rsidRPr="00B94674" w:rsidRDefault="00150824">
                      <w:pPr>
                        <w:rPr>
                          <w:lang w:val="en-US"/>
                        </w:rPr>
                      </w:pPr>
                    </w:p>
                    <w:p w14:paraId="6EC5D0FC" w14:textId="77777777" w:rsidR="00150824" w:rsidRPr="00B94674" w:rsidRDefault="00150824" w:rsidP="00204E76">
                      <w:pPr>
                        <w:pStyle w:val="Ttulo1"/>
                        <w:rPr>
                          <w:lang w:val="en-US"/>
                        </w:rPr>
                      </w:pPr>
                    </w:p>
                    <w:p w14:paraId="35EF5673" w14:textId="77777777" w:rsidR="00150824" w:rsidRPr="00B94674" w:rsidRDefault="00150824">
                      <w:pPr>
                        <w:rPr>
                          <w:lang w:val="en-US"/>
                        </w:rPr>
                      </w:pPr>
                    </w:p>
                    <w:p w14:paraId="39D439D7" w14:textId="77777777" w:rsidR="00150824" w:rsidRPr="00B94674" w:rsidRDefault="00150824" w:rsidP="00204E76">
                      <w:pPr>
                        <w:pStyle w:val="Ttulo1"/>
                        <w:rPr>
                          <w:lang w:val="en-US"/>
                        </w:rPr>
                      </w:pPr>
                    </w:p>
                    <w:p w14:paraId="1DBBD290" w14:textId="77777777" w:rsidR="00150824" w:rsidRPr="00B94674" w:rsidRDefault="00150824">
                      <w:pPr>
                        <w:rPr>
                          <w:lang w:val="en-US"/>
                        </w:rPr>
                      </w:pPr>
                    </w:p>
                    <w:p w14:paraId="49898F8A" w14:textId="77777777" w:rsidR="00150824" w:rsidRPr="00B94674" w:rsidRDefault="00150824" w:rsidP="00204E76">
                      <w:pPr>
                        <w:pStyle w:val="Ttulo1"/>
                        <w:rPr>
                          <w:lang w:val="en-US"/>
                        </w:rPr>
                      </w:pPr>
                    </w:p>
                    <w:p w14:paraId="3D5487EF" w14:textId="77777777" w:rsidR="00150824" w:rsidRPr="00B94674" w:rsidRDefault="00150824">
                      <w:pPr>
                        <w:rPr>
                          <w:lang w:val="en-US"/>
                        </w:rPr>
                      </w:pPr>
                    </w:p>
                    <w:p w14:paraId="6EEFBDC1" w14:textId="77777777" w:rsidR="00150824" w:rsidRPr="00B94674" w:rsidRDefault="00150824" w:rsidP="00204E76">
                      <w:pPr>
                        <w:pStyle w:val="Ttulo1"/>
                        <w:rPr>
                          <w:lang w:val="en-US"/>
                        </w:rPr>
                      </w:pPr>
                    </w:p>
                    <w:p w14:paraId="7E4F7E76" w14:textId="77777777" w:rsidR="00150824" w:rsidRPr="00B94674" w:rsidRDefault="00150824">
                      <w:pPr>
                        <w:rPr>
                          <w:lang w:val="en-US"/>
                        </w:rPr>
                      </w:pPr>
                    </w:p>
                    <w:p w14:paraId="4AB35DB1" w14:textId="77777777" w:rsidR="00150824" w:rsidRPr="00B94674" w:rsidRDefault="00150824" w:rsidP="00204E76">
                      <w:pPr>
                        <w:pStyle w:val="Ttulo1"/>
                        <w:rPr>
                          <w:lang w:val="en-US"/>
                        </w:rPr>
                      </w:pPr>
                    </w:p>
                    <w:p w14:paraId="5E1E2DA2" w14:textId="77777777" w:rsidR="00150824" w:rsidRPr="00B94674" w:rsidRDefault="00150824">
                      <w:pPr>
                        <w:rPr>
                          <w:lang w:val="en-US"/>
                        </w:rPr>
                      </w:pPr>
                    </w:p>
                    <w:p w14:paraId="46C993FE" w14:textId="77777777" w:rsidR="00150824" w:rsidRPr="00B94674" w:rsidRDefault="00150824" w:rsidP="00204E76">
                      <w:pPr>
                        <w:pStyle w:val="Ttulo1"/>
                        <w:rPr>
                          <w:lang w:val="en-US"/>
                        </w:rPr>
                      </w:pPr>
                    </w:p>
                    <w:p w14:paraId="3E3F3F94" w14:textId="77777777" w:rsidR="00150824" w:rsidRPr="00B94674" w:rsidRDefault="00150824">
                      <w:pPr>
                        <w:rPr>
                          <w:lang w:val="en-US"/>
                        </w:rPr>
                      </w:pPr>
                    </w:p>
                    <w:p w14:paraId="1B76F579" w14:textId="77777777" w:rsidR="00150824" w:rsidRPr="00B94674" w:rsidRDefault="00150824" w:rsidP="00204E76">
                      <w:pPr>
                        <w:pStyle w:val="Ttulo1"/>
                        <w:rPr>
                          <w:lang w:val="en-US"/>
                        </w:rPr>
                      </w:pPr>
                    </w:p>
                    <w:p w14:paraId="3DB3DB3B" w14:textId="77777777" w:rsidR="00150824" w:rsidRPr="00B94674" w:rsidRDefault="00150824">
                      <w:pPr>
                        <w:rPr>
                          <w:lang w:val="en-US"/>
                        </w:rPr>
                      </w:pPr>
                    </w:p>
                    <w:p w14:paraId="37EE29B8" w14:textId="77777777" w:rsidR="00150824" w:rsidRPr="00B94674" w:rsidRDefault="00150824" w:rsidP="00204E76">
                      <w:pPr>
                        <w:pStyle w:val="Ttulo1"/>
                        <w:rPr>
                          <w:lang w:val="en-US"/>
                        </w:rPr>
                      </w:pPr>
                    </w:p>
                    <w:p w14:paraId="46C35607" w14:textId="77777777" w:rsidR="00150824" w:rsidRPr="00B94674" w:rsidRDefault="00150824">
                      <w:pPr>
                        <w:rPr>
                          <w:lang w:val="en-US"/>
                        </w:rPr>
                      </w:pPr>
                    </w:p>
                    <w:p w14:paraId="4EC830BF" w14:textId="77777777" w:rsidR="00150824" w:rsidRPr="00B94674" w:rsidRDefault="00150824" w:rsidP="00204E76">
                      <w:pPr>
                        <w:pStyle w:val="Ttulo1"/>
                        <w:rPr>
                          <w:lang w:val="en-US"/>
                        </w:rPr>
                      </w:pPr>
                    </w:p>
                    <w:p w14:paraId="7102DFEF" w14:textId="77777777" w:rsidR="00150824" w:rsidRPr="00B94674" w:rsidRDefault="00150824">
                      <w:pPr>
                        <w:rPr>
                          <w:lang w:val="en-US"/>
                        </w:rPr>
                      </w:pPr>
                    </w:p>
                    <w:p w14:paraId="1655B7C8" w14:textId="77777777" w:rsidR="00150824" w:rsidRPr="00B94674" w:rsidRDefault="00150824" w:rsidP="00204E76">
                      <w:pPr>
                        <w:pStyle w:val="Ttulo1"/>
                        <w:rPr>
                          <w:lang w:val="en-US"/>
                        </w:rPr>
                      </w:pPr>
                    </w:p>
                    <w:p w14:paraId="7178331E" w14:textId="77777777" w:rsidR="00150824" w:rsidRPr="00B94674" w:rsidRDefault="00150824">
                      <w:pPr>
                        <w:rPr>
                          <w:lang w:val="en-US"/>
                        </w:rPr>
                      </w:pPr>
                    </w:p>
                    <w:p w14:paraId="2B4E0055" w14:textId="77777777" w:rsidR="00150824" w:rsidRPr="00B94674" w:rsidRDefault="00150824" w:rsidP="00204E76">
                      <w:pPr>
                        <w:pStyle w:val="Ttulo1"/>
                        <w:rPr>
                          <w:lang w:val="en-US"/>
                        </w:rPr>
                      </w:pPr>
                    </w:p>
                    <w:p w14:paraId="6A6F8F39" w14:textId="77777777" w:rsidR="00150824" w:rsidRPr="00B94674" w:rsidRDefault="00150824">
                      <w:pPr>
                        <w:rPr>
                          <w:lang w:val="en-US"/>
                        </w:rPr>
                      </w:pPr>
                    </w:p>
                    <w:p w14:paraId="54D66F72" w14:textId="77777777" w:rsidR="00150824" w:rsidRPr="00B94674" w:rsidRDefault="00150824" w:rsidP="00204E76">
                      <w:pPr>
                        <w:pStyle w:val="Ttulo1"/>
                        <w:rPr>
                          <w:lang w:val="en-US"/>
                        </w:rPr>
                      </w:pPr>
                    </w:p>
                    <w:p w14:paraId="417E5E47" w14:textId="77777777" w:rsidR="00150824" w:rsidRPr="00B94674" w:rsidRDefault="00150824">
                      <w:pPr>
                        <w:rPr>
                          <w:lang w:val="en-US"/>
                        </w:rPr>
                      </w:pPr>
                    </w:p>
                    <w:p w14:paraId="27F398EB" w14:textId="77777777" w:rsidR="00150824" w:rsidRPr="00B94674" w:rsidRDefault="00150824" w:rsidP="00204E76">
                      <w:pPr>
                        <w:pStyle w:val="Ttulo1"/>
                        <w:rPr>
                          <w:lang w:val="en-US"/>
                        </w:rPr>
                      </w:pPr>
                    </w:p>
                    <w:p w14:paraId="473E4204" w14:textId="77777777" w:rsidR="00150824" w:rsidRPr="00B94674" w:rsidRDefault="00150824">
                      <w:pPr>
                        <w:rPr>
                          <w:lang w:val="en-US"/>
                        </w:rPr>
                      </w:pPr>
                    </w:p>
                    <w:p w14:paraId="3A777AB4" w14:textId="77777777" w:rsidR="00150824" w:rsidRPr="00B94674" w:rsidRDefault="00150824" w:rsidP="00204E76">
                      <w:pPr>
                        <w:pStyle w:val="Ttulo1"/>
                        <w:rPr>
                          <w:lang w:val="en-US"/>
                        </w:rPr>
                      </w:pPr>
                    </w:p>
                    <w:p w14:paraId="14AB30C6" w14:textId="77777777" w:rsidR="00150824" w:rsidRPr="00B94674" w:rsidRDefault="00150824">
                      <w:pPr>
                        <w:rPr>
                          <w:lang w:val="en-US"/>
                        </w:rPr>
                      </w:pPr>
                    </w:p>
                    <w:p w14:paraId="067AC631" w14:textId="77777777" w:rsidR="00150824" w:rsidRPr="00B94674" w:rsidRDefault="00150824" w:rsidP="00204E76">
                      <w:pPr>
                        <w:pStyle w:val="Ttulo1"/>
                        <w:rPr>
                          <w:lang w:val="en-US"/>
                        </w:rPr>
                      </w:pPr>
                    </w:p>
                    <w:p w14:paraId="2F120A5D" w14:textId="77777777" w:rsidR="00150824" w:rsidRPr="00B94674" w:rsidRDefault="00150824">
                      <w:pPr>
                        <w:rPr>
                          <w:lang w:val="en-US"/>
                        </w:rPr>
                      </w:pPr>
                    </w:p>
                    <w:p w14:paraId="62244CFA" w14:textId="77777777" w:rsidR="00150824" w:rsidRPr="00B94674" w:rsidRDefault="00150824" w:rsidP="00204E76">
                      <w:pPr>
                        <w:pStyle w:val="Ttulo1"/>
                        <w:rPr>
                          <w:lang w:val="en-US"/>
                        </w:rPr>
                      </w:pPr>
                    </w:p>
                    <w:p w14:paraId="25A9FFB1" w14:textId="77777777" w:rsidR="00150824" w:rsidRPr="00B94674" w:rsidRDefault="00150824">
                      <w:pPr>
                        <w:rPr>
                          <w:lang w:val="en-US"/>
                        </w:rPr>
                      </w:pPr>
                    </w:p>
                    <w:p w14:paraId="05C30039" w14:textId="77777777" w:rsidR="00150824" w:rsidRPr="00B94674" w:rsidRDefault="00150824" w:rsidP="00204E76">
                      <w:pPr>
                        <w:pStyle w:val="Ttulo1"/>
                        <w:rPr>
                          <w:lang w:val="en-US"/>
                        </w:rPr>
                      </w:pPr>
                    </w:p>
                    <w:p w14:paraId="24EC32CC" w14:textId="77777777" w:rsidR="00150824" w:rsidRPr="00B94674" w:rsidRDefault="00150824">
                      <w:pPr>
                        <w:rPr>
                          <w:lang w:val="en-US"/>
                        </w:rPr>
                      </w:pPr>
                    </w:p>
                    <w:p w14:paraId="14657668" w14:textId="77777777" w:rsidR="00150824" w:rsidRPr="00B94674" w:rsidRDefault="00150824" w:rsidP="00204E76">
                      <w:pPr>
                        <w:pStyle w:val="Ttulo1"/>
                        <w:rPr>
                          <w:lang w:val="en-US"/>
                        </w:rPr>
                      </w:pPr>
                    </w:p>
                    <w:p w14:paraId="137C3366" w14:textId="77777777" w:rsidR="00150824" w:rsidRPr="00B94674" w:rsidRDefault="00150824">
                      <w:pPr>
                        <w:rPr>
                          <w:lang w:val="en-US"/>
                        </w:rPr>
                      </w:pPr>
                    </w:p>
                    <w:p w14:paraId="1ECC8BB3" w14:textId="77777777" w:rsidR="00150824" w:rsidRPr="00B94674" w:rsidRDefault="00150824" w:rsidP="00204E76">
                      <w:pPr>
                        <w:pStyle w:val="Ttulo1"/>
                        <w:rPr>
                          <w:lang w:val="en-US"/>
                        </w:rPr>
                      </w:pPr>
                    </w:p>
                    <w:p w14:paraId="28181BFC" w14:textId="77777777" w:rsidR="00150824" w:rsidRPr="00B94674" w:rsidRDefault="00150824">
                      <w:pPr>
                        <w:rPr>
                          <w:lang w:val="en-US"/>
                        </w:rPr>
                      </w:pPr>
                    </w:p>
                    <w:p w14:paraId="3FF650BD" w14:textId="77777777" w:rsidR="00150824" w:rsidRPr="00B94674" w:rsidRDefault="00150824" w:rsidP="00204E76">
                      <w:pPr>
                        <w:pStyle w:val="Ttulo1"/>
                        <w:rPr>
                          <w:lang w:val="en-US"/>
                        </w:rPr>
                      </w:pPr>
                    </w:p>
                    <w:p w14:paraId="6784335B" w14:textId="77777777" w:rsidR="00A5206C" w:rsidRDefault="00A5206C"/>
                    <w:p w14:paraId="008323A8" w14:textId="55B31BF3" w:rsidR="00150824" w:rsidRPr="00B94674" w:rsidRDefault="00150824" w:rsidP="00204E76">
                      <w:pPr>
                        <w:pStyle w:val="Ttulo1"/>
                        <w:rPr>
                          <w:lang w:val="en-US"/>
                        </w:rPr>
                      </w:pPr>
                    </w:p>
                    <w:p w14:paraId="41FB9170" w14:textId="77777777" w:rsidR="00150824" w:rsidRPr="00B94674" w:rsidRDefault="00150824">
                      <w:pPr>
                        <w:rPr>
                          <w:lang w:val="en-US"/>
                        </w:rPr>
                      </w:pPr>
                    </w:p>
                    <w:p w14:paraId="6B07525F" w14:textId="77777777" w:rsidR="00150824" w:rsidRPr="00B94674" w:rsidRDefault="00150824" w:rsidP="00204E76">
                      <w:pPr>
                        <w:pStyle w:val="Ttulo1"/>
                        <w:rPr>
                          <w:lang w:val="en-US"/>
                        </w:rPr>
                      </w:pPr>
                    </w:p>
                    <w:p w14:paraId="12F00644" w14:textId="77777777" w:rsidR="00150824" w:rsidRPr="00B94674" w:rsidRDefault="00150824">
                      <w:pPr>
                        <w:rPr>
                          <w:lang w:val="en-US"/>
                        </w:rPr>
                      </w:pPr>
                    </w:p>
                    <w:p w14:paraId="1D2D2D01" w14:textId="77777777" w:rsidR="00150824" w:rsidRPr="00B94674" w:rsidRDefault="00150824" w:rsidP="00204E76">
                      <w:pPr>
                        <w:pStyle w:val="Ttulo1"/>
                        <w:rPr>
                          <w:lang w:val="en-US"/>
                        </w:rPr>
                      </w:pPr>
                    </w:p>
                    <w:p w14:paraId="69245215" w14:textId="77777777" w:rsidR="00150824" w:rsidRPr="00B94674" w:rsidRDefault="00150824">
                      <w:pPr>
                        <w:rPr>
                          <w:lang w:val="en-US"/>
                        </w:rPr>
                      </w:pPr>
                    </w:p>
                    <w:p w14:paraId="316DDDDA" w14:textId="77777777" w:rsidR="00150824" w:rsidRPr="00B94674" w:rsidRDefault="00150824" w:rsidP="00204E76">
                      <w:pPr>
                        <w:pStyle w:val="Ttulo1"/>
                        <w:rPr>
                          <w:lang w:val="en-US"/>
                        </w:rPr>
                      </w:pPr>
                    </w:p>
                    <w:p w14:paraId="5EE4AF16" w14:textId="77777777" w:rsidR="00150824" w:rsidRPr="00B94674" w:rsidRDefault="00150824">
                      <w:pPr>
                        <w:rPr>
                          <w:lang w:val="en-US"/>
                        </w:rPr>
                      </w:pPr>
                    </w:p>
                    <w:p w14:paraId="061DD65B" w14:textId="77777777" w:rsidR="00150824" w:rsidRPr="00B94674" w:rsidRDefault="00150824" w:rsidP="00204E76">
                      <w:pPr>
                        <w:pStyle w:val="Ttulo1"/>
                        <w:rPr>
                          <w:lang w:val="en-US"/>
                        </w:rPr>
                      </w:pPr>
                    </w:p>
                    <w:p w14:paraId="41B52219" w14:textId="77777777" w:rsidR="00150824" w:rsidRPr="00B94674" w:rsidRDefault="00150824">
                      <w:pPr>
                        <w:rPr>
                          <w:lang w:val="en-US"/>
                        </w:rPr>
                      </w:pPr>
                    </w:p>
                    <w:p w14:paraId="5CE9E608" w14:textId="77777777" w:rsidR="00150824" w:rsidRPr="00B94674" w:rsidRDefault="00150824" w:rsidP="00204E76">
                      <w:pPr>
                        <w:pStyle w:val="Ttulo1"/>
                        <w:rPr>
                          <w:lang w:val="en-US"/>
                        </w:rPr>
                      </w:pPr>
                    </w:p>
                    <w:p w14:paraId="142AAFA7" w14:textId="77777777" w:rsidR="00150824" w:rsidRPr="00B94674" w:rsidRDefault="00150824">
                      <w:pPr>
                        <w:rPr>
                          <w:lang w:val="en-US"/>
                        </w:rPr>
                      </w:pPr>
                    </w:p>
                    <w:p w14:paraId="44A15EFA" w14:textId="77777777" w:rsidR="00150824" w:rsidRPr="00B94674" w:rsidRDefault="00150824" w:rsidP="00204E76">
                      <w:pPr>
                        <w:pStyle w:val="Ttulo1"/>
                        <w:rPr>
                          <w:lang w:val="en-US"/>
                        </w:rPr>
                      </w:pPr>
                    </w:p>
                    <w:p w14:paraId="7DC57755" w14:textId="77777777" w:rsidR="00150824" w:rsidRPr="00B94674" w:rsidRDefault="00150824">
                      <w:pPr>
                        <w:rPr>
                          <w:lang w:val="en-US"/>
                        </w:rPr>
                      </w:pPr>
                    </w:p>
                    <w:p w14:paraId="1B7FE1E8" w14:textId="77777777" w:rsidR="00150824" w:rsidRPr="00B94674" w:rsidRDefault="00150824" w:rsidP="00204E76">
                      <w:pPr>
                        <w:pStyle w:val="Ttulo1"/>
                        <w:rPr>
                          <w:lang w:val="en-US"/>
                        </w:rPr>
                      </w:pPr>
                    </w:p>
                    <w:p w14:paraId="140A35A9" w14:textId="77777777" w:rsidR="00150824" w:rsidRPr="00B94674" w:rsidRDefault="00150824">
                      <w:pPr>
                        <w:rPr>
                          <w:lang w:val="en-US"/>
                        </w:rPr>
                      </w:pPr>
                    </w:p>
                    <w:p w14:paraId="66B94698" w14:textId="77777777" w:rsidR="00150824" w:rsidRPr="00B94674" w:rsidRDefault="00150824" w:rsidP="00204E76">
                      <w:pPr>
                        <w:pStyle w:val="Ttulo1"/>
                        <w:rPr>
                          <w:lang w:val="en-US"/>
                        </w:rPr>
                      </w:pPr>
                    </w:p>
                    <w:p w14:paraId="6CD629E1" w14:textId="77777777" w:rsidR="00150824" w:rsidRPr="00B94674" w:rsidRDefault="00150824">
                      <w:pPr>
                        <w:rPr>
                          <w:lang w:val="en-US"/>
                        </w:rPr>
                      </w:pPr>
                    </w:p>
                    <w:p w14:paraId="6F1195D2" w14:textId="77777777" w:rsidR="00150824" w:rsidRPr="00B94674" w:rsidRDefault="00150824" w:rsidP="00204E76">
                      <w:pPr>
                        <w:pStyle w:val="Ttulo1"/>
                        <w:rPr>
                          <w:lang w:val="en-US"/>
                        </w:rPr>
                      </w:pPr>
                    </w:p>
                    <w:p w14:paraId="10AD8783" w14:textId="77777777" w:rsidR="00150824" w:rsidRPr="00B94674" w:rsidRDefault="00150824">
                      <w:pPr>
                        <w:rPr>
                          <w:lang w:val="en-US"/>
                        </w:rPr>
                      </w:pPr>
                    </w:p>
                    <w:p w14:paraId="6C34678E" w14:textId="77777777" w:rsidR="00150824" w:rsidRPr="00B94674" w:rsidRDefault="00150824" w:rsidP="00204E76">
                      <w:pPr>
                        <w:pStyle w:val="Ttulo1"/>
                        <w:rPr>
                          <w:lang w:val="en-US"/>
                        </w:rPr>
                      </w:pPr>
                    </w:p>
                    <w:p w14:paraId="3175B0EB" w14:textId="77777777" w:rsidR="00150824" w:rsidRPr="00B94674" w:rsidRDefault="00150824">
                      <w:pPr>
                        <w:rPr>
                          <w:lang w:val="en-US"/>
                        </w:rPr>
                      </w:pPr>
                    </w:p>
                    <w:p w14:paraId="0B10E471" w14:textId="77777777" w:rsidR="00150824" w:rsidRPr="00B94674" w:rsidRDefault="00150824" w:rsidP="00204E76">
                      <w:pPr>
                        <w:pStyle w:val="Ttulo1"/>
                        <w:rPr>
                          <w:lang w:val="en-US"/>
                        </w:rPr>
                      </w:pPr>
                    </w:p>
                    <w:p w14:paraId="221877F4" w14:textId="77777777" w:rsidR="00150824" w:rsidRPr="00B94674" w:rsidRDefault="00150824">
                      <w:pPr>
                        <w:rPr>
                          <w:lang w:val="en-US"/>
                        </w:rPr>
                      </w:pPr>
                    </w:p>
                    <w:p w14:paraId="1FBE8843" w14:textId="77777777" w:rsidR="00150824" w:rsidRPr="00B94674" w:rsidRDefault="00150824" w:rsidP="00204E76">
                      <w:pPr>
                        <w:pStyle w:val="Ttulo1"/>
                        <w:rPr>
                          <w:lang w:val="en-US"/>
                        </w:rPr>
                      </w:pPr>
                    </w:p>
                    <w:p w14:paraId="6B7E23CA" w14:textId="77777777" w:rsidR="00150824" w:rsidRPr="00B94674" w:rsidRDefault="00150824">
                      <w:pPr>
                        <w:rPr>
                          <w:lang w:val="en-US"/>
                        </w:rPr>
                      </w:pPr>
                    </w:p>
                    <w:p w14:paraId="612FF816" w14:textId="77777777" w:rsidR="00150824" w:rsidRPr="00B94674" w:rsidRDefault="00150824" w:rsidP="00204E76">
                      <w:pPr>
                        <w:pStyle w:val="Ttulo1"/>
                        <w:rPr>
                          <w:lang w:val="en-US"/>
                        </w:rPr>
                      </w:pPr>
                    </w:p>
                    <w:p w14:paraId="084D6001" w14:textId="77777777" w:rsidR="00150824" w:rsidRPr="00B94674" w:rsidRDefault="00150824">
                      <w:pPr>
                        <w:rPr>
                          <w:lang w:val="en-US"/>
                        </w:rPr>
                      </w:pPr>
                    </w:p>
                    <w:p w14:paraId="1B68AB15" w14:textId="77777777" w:rsidR="00150824" w:rsidRPr="00B94674" w:rsidRDefault="00150824" w:rsidP="00204E76">
                      <w:pPr>
                        <w:pStyle w:val="Ttulo1"/>
                        <w:rPr>
                          <w:lang w:val="en-US"/>
                        </w:rPr>
                      </w:pPr>
                    </w:p>
                    <w:p w14:paraId="1977F842" w14:textId="77777777" w:rsidR="00150824" w:rsidRPr="00B94674" w:rsidRDefault="00150824">
                      <w:pPr>
                        <w:rPr>
                          <w:lang w:val="en-US"/>
                        </w:rPr>
                      </w:pPr>
                    </w:p>
                    <w:p w14:paraId="2A7BB539" w14:textId="77777777" w:rsidR="00150824" w:rsidRPr="00B94674" w:rsidRDefault="00150824" w:rsidP="00204E76">
                      <w:pPr>
                        <w:pStyle w:val="Ttulo1"/>
                        <w:rPr>
                          <w:lang w:val="en-US"/>
                        </w:rPr>
                      </w:pPr>
                    </w:p>
                    <w:p w14:paraId="66E41CDA" w14:textId="77777777" w:rsidR="00150824" w:rsidRPr="00B94674" w:rsidRDefault="00150824">
                      <w:pPr>
                        <w:rPr>
                          <w:lang w:val="en-US"/>
                        </w:rPr>
                      </w:pPr>
                    </w:p>
                    <w:p w14:paraId="5833CC88" w14:textId="77777777" w:rsidR="00150824" w:rsidRPr="00B94674" w:rsidRDefault="00150824" w:rsidP="00204E76">
                      <w:pPr>
                        <w:pStyle w:val="Ttulo1"/>
                        <w:rPr>
                          <w:lang w:val="en-US"/>
                        </w:rPr>
                      </w:pPr>
                    </w:p>
                    <w:p w14:paraId="563A687A" w14:textId="77777777" w:rsidR="00150824" w:rsidRPr="00B94674" w:rsidRDefault="00150824">
                      <w:pPr>
                        <w:rPr>
                          <w:lang w:val="en-US"/>
                        </w:rPr>
                      </w:pPr>
                    </w:p>
                    <w:p w14:paraId="19C6FFD1" w14:textId="77777777" w:rsidR="00150824" w:rsidRPr="00B94674" w:rsidRDefault="00150824" w:rsidP="00204E76">
                      <w:pPr>
                        <w:pStyle w:val="Ttulo1"/>
                        <w:rPr>
                          <w:lang w:val="en-US"/>
                        </w:rPr>
                      </w:pPr>
                    </w:p>
                    <w:p w14:paraId="0250B332" w14:textId="77777777" w:rsidR="00150824" w:rsidRPr="00B94674" w:rsidRDefault="00150824">
                      <w:pPr>
                        <w:rPr>
                          <w:lang w:val="en-US"/>
                        </w:rPr>
                      </w:pPr>
                    </w:p>
                    <w:p w14:paraId="6CF73677" w14:textId="77777777" w:rsidR="00150824" w:rsidRPr="00B94674" w:rsidRDefault="00150824" w:rsidP="00204E76">
                      <w:pPr>
                        <w:pStyle w:val="Ttulo1"/>
                        <w:rPr>
                          <w:lang w:val="en-US"/>
                        </w:rPr>
                      </w:pPr>
                    </w:p>
                    <w:p w14:paraId="62F16100" w14:textId="77777777" w:rsidR="00150824" w:rsidRPr="00B94674" w:rsidRDefault="00150824">
                      <w:pPr>
                        <w:rPr>
                          <w:lang w:val="en-US"/>
                        </w:rPr>
                      </w:pPr>
                    </w:p>
                    <w:p w14:paraId="612331D0" w14:textId="77777777" w:rsidR="00150824" w:rsidRPr="00B94674" w:rsidRDefault="00150824" w:rsidP="00204E76">
                      <w:pPr>
                        <w:pStyle w:val="Ttulo1"/>
                        <w:rPr>
                          <w:lang w:val="en-US"/>
                        </w:rPr>
                      </w:pPr>
                    </w:p>
                    <w:p w14:paraId="1E3AD939" w14:textId="77777777" w:rsidR="00150824" w:rsidRPr="00B94674" w:rsidRDefault="00150824">
                      <w:pPr>
                        <w:rPr>
                          <w:lang w:val="en-US"/>
                        </w:rPr>
                      </w:pPr>
                    </w:p>
                    <w:p w14:paraId="52AC1F52" w14:textId="77777777" w:rsidR="00150824" w:rsidRPr="00B94674" w:rsidRDefault="00150824" w:rsidP="00204E76">
                      <w:pPr>
                        <w:pStyle w:val="Ttulo1"/>
                        <w:rPr>
                          <w:lang w:val="en-US"/>
                        </w:rPr>
                      </w:pPr>
                    </w:p>
                    <w:p w14:paraId="303A6ECC" w14:textId="77777777" w:rsidR="00150824" w:rsidRPr="00B94674" w:rsidRDefault="00150824">
                      <w:pPr>
                        <w:rPr>
                          <w:lang w:val="en-US"/>
                        </w:rPr>
                      </w:pPr>
                    </w:p>
                    <w:p w14:paraId="4CB95210" w14:textId="77777777" w:rsidR="00150824" w:rsidRPr="00B94674" w:rsidRDefault="00150824" w:rsidP="00204E76">
                      <w:pPr>
                        <w:pStyle w:val="Ttulo1"/>
                        <w:rPr>
                          <w:lang w:val="en-US"/>
                        </w:rPr>
                      </w:pPr>
                    </w:p>
                    <w:p w14:paraId="7C8E145D" w14:textId="77777777" w:rsidR="00150824" w:rsidRPr="00B94674" w:rsidRDefault="00150824">
                      <w:pPr>
                        <w:rPr>
                          <w:lang w:val="en-US"/>
                        </w:rPr>
                      </w:pPr>
                    </w:p>
                    <w:p w14:paraId="71B02AD8" w14:textId="77777777" w:rsidR="00150824" w:rsidRPr="00B94674" w:rsidRDefault="00150824" w:rsidP="00204E76">
                      <w:pPr>
                        <w:pStyle w:val="Ttulo1"/>
                        <w:rPr>
                          <w:lang w:val="en-US"/>
                        </w:rPr>
                      </w:pPr>
                    </w:p>
                    <w:p w14:paraId="0E689270" w14:textId="77777777" w:rsidR="00150824" w:rsidRPr="00B94674" w:rsidRDefault="00150824">
                      <w:pPr>
                        <w:rPr>
                          <w:lang w:val="en-US"/>
                        </w:rPr>
                      </w:pPr>
                    </w:p>
                    <w:p w14:paraId="5CC690CD" w14:textId="77777777" w:rsidR="00150824" w:rsidRPr="00B94674" w:rsidRDefault="00150824" w:rsidP="00204E76">
                      <w:pPr>
                        <w:pStyle w:val="Ttulo1"/>
                        <w:rPr>
                          <w:lang w:val="en-US"/>
                        </w:rPr>
                      </w:pPr>
                    </w:p>
                    <w:p w14:paraId="48ADF891" w14:textId="77777777" w:rsidR="00150824" w:rsidRPr="00B94674" w:rsidRDefault="00150824">
                      <w:pPr>
                        <w:rPr>
                          <w:lang w:val="en-US"/>
                        </w:rPr>
                      </w:pPr>
                    </w:p>
                    <w:p w14:paraId="5525A253" w14:textId="77777777" w:rsidR="00150824" w:rsidRPr="00B94674" w:rsidRDefault="00150824" w:rsidP="00204E76">
                      <w:pPr>
                        <w:pStyle w:val="Ttulo1"/>
                        <w:rPr>
                          <w:lang w:val="en-US"/>
                        </w:rPr>
                      </w:pPr>
                    </w:p>
                    <w:p w14:paraId="1FD12737" w14:textId="77777777" w:rsidR="00150824" w:rsidRPr="00B94674" w:rsidRDefault="00150824">
                      <w:pPr>
                        <w:rPr>
                          <w:lang w:val="en-US"/>
                        </w:rPr>
                      </w:pPr>
                    </w:p>
                    <w:p w14:paraId="35DA3363" w14:textId="77777777" w:rsidR="00150824" w:rsidRPr="00B94674" w:rsidRDefault="00150824" w:rsidP="00204E76">
                      <w:pPr>
                        <w:pStyle w:val="Ttulo1"/>
                        <w:rPr>
                          <w:lang w:val="en-US"/>
                        </w:rPr>
                      </w:pPr>
                    </w:p>
                    <w:p w14:paraId="0EF21E9B" w14:textId="77777777" w:rsidR="00150824" w:rsidRPr="00B94674" w:rsidRDefault="00150824">
                      <w:pPr>
                        <w:rPr>
                          <w:lang w:val="en-US"/>
                        </w:rPr>
                      </w:pPr>
                    </w:p>
                    <w:p w14:paraId="798CD847" w14:textId="77777777" w:rsidR="00150824" w:rsidRPr="00B94674" w:rsidRDefault="00150824" w:rsidP="00204E76">
                      <w:pPr>
                        <w:pStyle w:val="Ttulo1"/>
                        <w:rPr>
                          <w:lang w:val="en-US"/>
                        </w:rPr>
                      </w:pPr>
                    </w:p>
                    <w:p w14:paraId="2B520FEF" w14:textId="77777777" w:rsidR="00150824" w:rsidRPr="00B94674" w:rsidRDefault="00150824">
                      <w:pPr>
                        <w:rPr>
                          <w:lang w:val="en-US"/>
                        </w:rPr>
                      </w:pPr>
                    </w:p>
                    <w:p w14:paraId="063A0C49" w14:textId="77777777" w:rsidR="00150824" w:rsidRPr="00B94674" w:rsidRDefault="00150824" w:rsidP="00204E76">
                      <w:pPr>
                        <w:pStyle w:val="Ttulo1"/>
                        <w:rPr>
                          <w:lang w:val="en-US"/>
                        </w:rPr>
                      </w:pPr>
                    </w:p>
                    <w:p w14:paraId="7BF5F26E" w14:textId="77777777" w:rsidR="00150824" w:rsidRPr="00B94674" w:rsidRDefault="00150824">
                      <w:pPr>
                        <w:rPr>
                          <w:lang w:val="en-US"/>
                        </w:rPr>
                      </w:pPr>
                    </w:p>
                    <w:p w14:paraId="256262B8" w14:textId="77777777" w:rsidR="00150824" w:rsidRPr="00B94674" w:rsidRDefault="00150824" w:rsidP="00204E76">
                      <w:pPr>
                        <w:pStyle w:val="Ttulo1"/>
                        <w:rPr>
                          <w:lang w:val="en-US"/>
                        </w:rPr>
                      </w:pPr>
                    </w:p>
                    <w:p w14:paraId="4A71F0F4" w14:textId="77777777" w:rsidR="00150824" w:rsidRPr="00B94674" w:rsidRDefault="00150824">
                      <w:pPr>
                        <w:rPr>
                          <w:lang w:val="en-US"/>
                        </w:rPr>
                      </w:pPr>
                    </w:p>
                    <w:p w14:paraId="10359EC1" w14:textId="77777777" w:rsidR="00150824" w:rsidRPr="00B94674" w:rsidRDefault="00150824" w:rsidP="00204E76">
                      <w:pPr>
                        <w:pStyle w:val="Ttulo1"/>
                        <w:rPr>
                          <w:lang w:val="en-US"/>
                        </w:rPr>
                      </w:pPr>
                    </w:p>
                    <w:p w14:paraId="74180AFB" w14:textId="77777777" w:rsidR="00150824" w:rsidRPr="00B94674" w:rsidRDefault="00150824">
                      <w:pPr>
                        <w:rPr>
                          <w:lang w:val="en-US"/>
                        </w:rPr>
                      </w:pPr>
                    </w:p>
                    <w:p w14:paraId="596A3A37" w14:textId="77777777" w:rsidR="00150824" w:rsidRPr="00B94674" w:rsidRDefault="00150824" w:rsidP="00204E76">
                      <w:pPr>
                        <w:pStyle w:val="Ttulo1"/>
                        <w:rPr>
                          <w:lang w:val="en-US"/>
                        </w:rPr>
                      </w:pPr>
                    </w:p>
                    <w:p w14:paraId="5B4833B5" w14:textId="77777777" w:rsidR="00150824" w:rsidRPr="00B94674" w:rsidRDefault="00150824">
                      <w:pPr>
                        <w:rPr>
                          <w:lang w:val="en-US"/>
                        </w:rPr>
                      </w:pPr>
                    </w:p>
                    <w:p w14:paraId="7BF49DE3" w14:textId="77777777" w:rsidR="00150824" w:rsidRPr="00B94674" w:rsidRDefault="00150824" w:rsidP="00204E76">
                      <w:pPr>
                        <w:pStyle w:val="Ttulo1"/>
                        <w:rPr>
                          <w:lang w:val="en-US"/>
                        </w:rPr>
                      </w:pPr>
                    </w:p>
                    <w:p w14:paraId="725A0652" w14:textId="77777777" w:rsidR="00150824" w:rsidRPr="00B94674" w:rsidRDefault="00150824">
                      <w:pPr>
                        <w:rPr>
                          <w:lang w:val="en-US"/>
                        </w:rPr>
                      </w:pPr>
                    </w:p>
                    <w:p w14:paraId="02B1778C" w14:textId="77777777" w:rsidR="00150824" w:rsidRPr="00B94674" w:rsidRDefault="00150824" w:rsidP="00204E76">
                      <w:pPr>
                        <w:pStyle w:val="Ttulo1"/>
                        <w:rPr>
                          <w:lang w:val="en-US"/>
                        </w:rPr>
                      </w:pPr>
                    </w:p>
                    <w:p w14:paraId="6D43DDCB" w14:textId="77777777" w:rsidR="00150824" w:rsidRPr="00B94674" w:rsidRDefault="00150824">
                      <w:pPr>
                        <w:rPr>
                          <w:lang w:val="en-US"/>
                        </w:rPr>
                      </w:pPr>
                    </w:p>
                    <w:p w14:paraId="5FA0ADD5" w14:textId="77777777" w:rsidR="00150824" w:rsidRPr="00B94674" w:rsidRDefault="00150824" w:rsidP="00204E76">
                      <w:pPr>
                        <w:pStyle w:val="Ttulo1"/>
                        <w:rPr>
                          <w:lang w:val="en-US"/>
                        </w:rPr>
                      </w:pPr>
                    </w:p>
                    <w:p w14:paraId="3239A350" w14:textId="77777777" w:rsidR="00150824" w:rsidRPr="00B94674" w:rsidRDefault="00150824">
                      <w:pPr>
                        <w:rPr>
                          <w:lang w:val="en-US"/>
                        </w:rPr>
                      </w:pPr>
                    </w:p>
                    <w:p w14:paraId="683B1338" w14:textId="77777777" w:rsidR="00150824" w:rsidRPr="00B94674" w:rsidRDefault="00150824" w:rsidP="00204E76">
                      <w:pPr>
                        <w:pStyle w:val="Ttulo1"/>
                        <w:rPr>
                          <w:lang w:val="en-US"/>
                        </w:rPr>
                      </w:pPr>
                    </w:p>
                    <w:p w14:paraId="3D5D3F68" w14:textId="77777777" w:rsidR="00150824" w:rsidRPr="00B94674" w:rsidRDefault="00150824">
                      <w:pPr>
                        <w:rPr>
                          <w:lang w:val="en-US"/>
                        </w:rPr>
                      </w:pPr>
                    </w:p>
                    <w:p w14:paraId="3D56607C" w14:textId="77777777" w:rsidR="00150824" w:rsidRPr="00B94674" w:rsidRDefault="00150824" w:rsidP="00204E76">
                      <w:pPr>
                        <w:pStyle w:val="Ttulo1"/>
                        <w:rPr>
                          <w:lang w:val="en-US"/>
                        </w:rPr>
                      </w:pPr>
                    </w:p>
                    <w:p w14:paraId="35C03782" w14:textId="77777777" w:rsidR="00150824" w:rsidRPr="00B94674" w:rsidRDefault="00150824">
                      <w:pPr>
                        <w:rPr>
                          <w:lang w:val="en-US"/>
                        </w:rPr>
                      </w:pPr>
                    </w:p>
                    <w:p w14:paraId="2A1E547D" w14:textId="77777777" w:rsidR="00150824" w:rsidRPr="00B94674" w:rsidRDefault="00150824" w:rsidP="00204E76">
                      <w:pPr>
                        <w:pStyle w:val="Ttulo1"/>
                        <w:rPr>
                          <w:lang w:val="en-US"/>
                        </w:rPr>
                      </w:pPr>
                    </w:p>
                    <w:p w14:paraId="689C0637" w14:textId="77777777" w:rsidR="00150824" w:rsidRPr="00B94674" w:rsidRDefault="00150824">
                      <w:pPr>
                        <w:rPr>
                          <w:lang w:val="en-US"/>
                        </w:rPr>
                      </w:pPr>
                    </w:p>
                    <w:p w14:paraId="44A75EC5" w14:textId="77777777" w:rsidR="00150824" w:rsidRPr="00B94674" w:rsidRDefault="00150824" w:rsidP="00204E76">
                      <w:pPr>
                        <w:pStyle w:val="Ttulo1"/>
                        <w:rPr>
                          <w:lang w:val="en-US"/>
                        </w:rPr>
                      </w:pPr>
                    </w:p>
                    <w:p w14:paraId="63EB8FE5" w14:textId="77777777" w:rsidR="00150824" w:rsidRPr="00B94674" w:rsidRDefault="00150824">
                      <w:pPr>
                        <w:rPr>
                          <w:lang w:val="en-US"/>
                        </w:rPr>
                      </w:pPr>
                    </w:p>
                    <w:p w14:paraId="5EFC2659" w14:textId="77777777" w:rsidR="00150824" w:rsidRPr="00B94674" w:rsidRDefault="00150824" w:rsidP="00204E76">
                      <w:pPr>
                        <w:pStyle w:val="Ttulo1"/>
                        <w:rPr>
                          <w:lang w:val="en-US"/>
                        </w:rPr>
                      </w:pPr>
                    </w:p>
                    <w:p w14:paraId="0A57FC3A" w14:textId="77777777" w:rsidR="00150824" w:rsidRPr="00B94674" w:rsidRDefault="00150824">
                      <w:pPr>
                        <w:rPr>
                          <w:lang w:val="en-US"/>
                        </w:rPr>
                      </w:pPr>
                    </w:p>
                    <w:p w14:paraId="6C73F304" w14:textId="77777777" w:rsidR="00150824" w:rsidRPr="00B94674" w:rsidRDefault="00150824" w:rsidP="00204E76">
                      <w:pPr>
                        <w:pStyle w:val="Ttulo1"/>
                        <w:rPr>
                          <w:lang w:val="en-US"/>
                        </w:rPr>
                      </w:pPr>
                    </w:p>
                    <w:p w14:paraId="373ED844" w14:textId="77777777" w:rsidR="00150824" w:rsidRPr="00B94674" w:rsidRDefault="00150824">
                      <w:pPr>
                        <w:rPr>
                          <w:lang w:val="en-US"/>
                        </w:rPr>
                      </w:pPr>
                    </w:p>
                    <w:p w14:paraId="00FB6D44" w14:textId="77777777" w:rsidR="00150824" w:rsidRPr="00B94674" w:rsidRDefault="00150824" w:rsidP="00204E76">
                      <w:pPr>
                        <w:pStyle w:val="Ttulo1"/>
                        <w:rPr>
                          <w:lang w:val="en-US"/>
                        </w:rPr>
                      </w:pPr>
                    </w:p>
                    <w:p w14:paraId="489B84E5" w14:textId="77777777" w:rsidR="00150824" w:rsidRPr="00B94674" w:rsidRDefault="00150824">
                      <w:pPr>
                        <w:rPr>
                          <w:lang w:val="en-US"/>
                        </w:rPr>
                      </w:pPr>
                    </w:p>
                    <w:p w14:paraId="11463211" w14:textId="77777777" w:rsidR="00150824" w:rsidRPr="00B94674" w:rsidRDefault="00150824" w:rsidP="00204E76">
                      <w:pPr>
                        <w:pStyle w:val="Ttulo1"/>
                        <w:rPr>
                          <w:lang w:val="en-US"/>
                        </w:rPr>
                      </w:pPr>
                    </w:p>
                    <w:p w14:paraId="4CFB7231" w14:textId="77777777" w:rsidR="00150824" w:rsidRPr="00B94674" w:rsidRDefault="00150824">
                      <w:pPr>
                        <w:rPr>
                          <w:lang w:val="en-US"/>
                        </w:rPr>
                      </w:pPr>
                    </w:p>
                    <w:p w14:paraId="6558AE98" w14:textId="77777777" w:rsidR="00150824" w:rsidRPr="00B94674" w:rsidRDefault="00150824" w:rsidP="00204E76">
                      <w:pPr>
                        <w:pStyle w:val="Ttulo1"/>
                        <w:rPr>
                          <w:lang w:val="en-US"/>
                        </w:rPr>
                      </w:pPr>
                    </w:p>
                    <w:p w14:paraId="162EF389" w14:textId="77777777" w:rsidR="00150824" w:rsidRPr="00B94674" w:rsidRDefault="00150824">
                      <w:pPr>
                        <w:rPr>
                          <w:lang w:val="en-US"/>
                        </w:rPr>
                      </w:pPr>
                    </w:p>
                    <w:p w14:paraId="22417AFB" w14:textId="77777777" w:rsidR="00150824" w:rsidRPr="00B94674" w:rsidRDefault="00150824" w:rsidP="00204E76">
                      <w:pPr>
                        <w:pStyle w:val="Ttulo1"/>
                        <w:rPr>
                          <w:lang w:val="en-US"/>
                        </w:rPr>
                      </w:pPr>
                    </w:p>
                    <w:p w14:paraId="4517A91A" w14:textId="77777777" w:rsidR="00150824" w:rsidRPr="00B94674" w:rsidRDefault="00150824">
                      <w:pPr>
                        <w:rPr>
                          <w:lang w:val="en-US"/>
                        </w:rPr>
                      </w:pPr>
                    </w:p>
                    <w:p w14:paraId="37BF33F2" w14:textId="77777777" w:rsidR="00150824" w:rsidRPr="00B94674" w:rsidRDefault="00150824" w:rsidP="00204E76">
                      <w:pPr>
                        <w:pStyle w:val="Ttulo1"/>
                        <w:rPr>
                          <w:lang w:val="en-US"/>
                        </w:rPr>
                      </w:pPr>
                    </w:p>
                    <w:p w14:paraId="3D389B2A" w14:textId="77777777" w:rsidR="00150824" w:rsidRPr="00B94674" w:rsidRDefault="00150824">
                      <w:pPr>
                        <w:rPr>
                          <w:lang w:val="en-US"/>
                        </w:rPr>
                      </w:pPr>
                    </w:p>
                    <w:p w14:paraId="3FA56257" w14:textId="77777777" w:rsidR="00150824" w:rsidRPr="00B94674" w:rsidRDefault="00150824" w:rsidP="00204E76">
                      <w:pPr>
                        <w:pStyle w:val="Ttulo1"/>
                        <w:rPr>
                          <w:lang w:val="en-US"/>
                        </w:rPr>
                      </w:pPr>
                    </w:p>
                    <w:p w14:paraId="46BA7367" w14:textId="77777777" w:rsidR="00150824" w:rsidRPr="00B94674" w:rsidRDefault="00150824">
                      <w:pPr>
                        <w:rPr>
                          <w:lang w:val="en-US"/>
                        </w:rPr>
                      </w:pPr>
                    </w:p>
                    <w:p w14:paraId="79EA216A" w14:textId="77777777" w:rsidR="00150824" w:rsidRPr="00B94674" w:rsidRDefault="00150824" w:rsidP="00204E76">
                      <w:pPr>
                        <w:pStyle w:val="Ttulo1"/>
                        <w:rPr>
                          <w:lang w:val="en-US"/>
                        </w:rPr>
                      </w:pPr>
                    </w:p>
                    <w:p w14:paraId="2610C809" w14:textId="77777777" w:rsidR="00150824" w:rsidRPr="00B94674" w:rsidRDefault="00150824">
                      <w:pPr>
                        <w:rPr>
                          <w:lang w:val="en-US"/>
                        </w:rPr>
                      </w:pPr>
                    </w:p>
                    <w:p w14:paraId="6CD6C3BB" w14:textId="77777777" w:rsidR="00150824" w:rsidRPr="00B94674" w:rsidRDefault="00150824" w:rsidP="00204E76">
                      <w:pPr>
                        <w:pStyle w:val="Ttulo1"/>
                        <w:rPr>
                          <w:lang w:val="en-US"/>
                        </w:rPr>
                      </w:pPr>
                    </w:p>
                    <w:p w14:paraId="061FBB32" w14:textId="77777777" w:rsidR="00150824" w:rsidRPr="00B94674" w:rsidRDefault="00150824">
                      <w:pPr>
                        <w:rPr>
                          <w:lang w:val="en-US"/>
                        </w:rPr>
                      </w:pPr>
                    </w:p>
                    <w:p w14:paraId="0A5D3420" w14:textId="77777777" w:rsidR="00150824" w:rsidRPr="00B94674" w:rsidRDefault="00150824" w:rsidP="00204E76">
                      <w:pPr>
                        <w:pStyle w:val="Ttulo1"/>
                        <w:rPr>
                          <w:lang w:val="en-US"/>
                        </w:rPr>
                      </w:pPr>
                    </w:p>
                    <w:p w14:paraId="34A563A0" w14:textId="77777777" w:rsidR="00150824" w:rsidRPr="00B94674" w:rsidRDefault="00150824">
                      <w:pPr>
                        <w:rPr>
                          <w:lang w:val="en-US"/>
                        </w:rPr>
                      </w:pPr>
                    </w:p>
                    <w:p w14:paraId="47EBCD36" w14:textId="77777777" w:rsidR="00150824" w:rsidRPr="00B94674" w:rsidRDefault="00150824" w:rsidP="00204E76">
                      <w:pPr>
                        <w:pStyle w:val="Ttulo1"/>
                        <w:rPr>
                          <w:lang w:val="en-US"/>
                        </w:rPr>
                      </w:pPr>
                    </w:p>
                    <w:p w14:paraId="3C2C7386" w14:textId="77777777" w:rsidR="00150824" w:rsidRPr="00B94674" w:rsidRDefault="00150824">
                      <w:pPr>
                        <w:rPr>
                          <w:lang w:val="en-US"/>
                        </w:rPr>
                      </w:pPr>
                    </w:p>
                    <w:p w14:paraId="1058AC88" w14:textId="77777777" w:rsidR="00150824" w:rsidRPr="00B94674" w:rsidRDefault="00150824" w:rsidP="00204E76">
                      <w:pPr>
                        <w:pStyle w:val="Ttulo1"/>
                        <w:rPr>
                          <w:lang w:val="en-US"/>
                        </w:rPr>
                      </w:pPr>
                    </w:p>
                    <w:p w14:paraId="34DF9082" w14:textId="77777777" w:rsidR="00150824" w:rsidRPr="00B94674" w:rsidRDefault="00150824">
                      <w:pPr>
                        <w:rPr>
                          <w:lang w:val="en-US"/>
                        </w:rPr>
                      </w:pPr>
                    </w:p>
                    <w:p w14:paraId="7FB7A06B" w14:textId="77777777" w:rsidR="00150824" w:rsidRPr="00B94674" w:rsidRDefault="00150824" w:rsidP="00204E76">
                      <w:pPr>
                        <w:pStyle w:val="Ttulo1"/>
                        <w:rPr>
                          <w:lang w:val="en-US"/>
                        </w:rPr>
                      </w:pPr>
                    </w:p>
                    <w:p w14:paraId="429216DE" w14:textId="77777777" w:rsidR="00150824" w:rsidRPr="00B94674" w:rsidRDefault="00150824">
                      <w:pPr>
                        <w:rPr>
                          <w:lang w:val="en-US"/>
                        </w:rPr>
                      </w:pPr>
                    </w:p>
                    <w:p w14:paraId="79840EFF" w14:textId="77777777" w:rsidR="00150824" w:rsidRPr="00B94674" w:rsidRDefault="00150824" w:rsidP="00204E76">
                      <w:pPr>
                        <w:pStyle w:val="Ttulo1"/>
                        <w:rPr>
                          <w:lang w:val="en-US"/>
                        </w:rPr>
                      </w:pPr>
                    </w:p>
                    <w:p w14:paraId="5A40505C" w14:textId="77777777" w:rsidR="00150824" w:rsidRPr="00B94674" w:rsidRDefault="00150824">
                      <w:pPr>
                        <w:rPr>
                          <w:lang w:val="en-US"/>
                        </w:rPr>
                      </w:pPr>
                    </w:p>
                    <w:p w14:paraId="7057BFD9" w14:textId="77777777" w:rsidR="00150824" w:rsidRPr="00B94674" w:rsidRDefault="00150824" w:rsidP="00204E76">
                      <w:pPr>
                        <w:pStyle w:val="Ttulo1"/>
                        <w:rPr>
                          <w:lang w:val="en-US"/>
                        </w:rPr>
                      </w:pPr>
                    </w:p>
                    <w:p w14:paraId="7167CD48" w14:textId="77777777" w:rsidR="00150824" w:rsidRPr="00B94674" w:rsidRDefault="00150824">
                      <w:pPr>
                        <w:rPr>
                          <w:lang w:val="en-US"/>
                        </w:rPr>
                      </w:pPr>
                    </w:p>
                    <w:p w14:paraId="363B4143" w14:textId="77777777" w:rsidR="00150824" w:rsidRPr="00B94674" w:rsidRDefault="00150824" w:rsidP="00204E76">
                      <w:pPr>
                        <w:pStyle w:val="Ttulo1"/>
                        <w:rPr>
                          <w:lang w:val="en-US"/>
                        </w:rPr>
                      </w:pPr>
                    </w:p>
                    <w:p w14:paraId="1A4375CB" w14:textId="77777777" w:rsidR="00150824" w:rsidRPr="00B94674" w:rsidRDefault="00150824">
                      <w:pPr>
                        <w:rPr>
                          <w:lang w:val="en-US"/>
                        </w:rPr>
                      </w:pPr>
                    </w:p>
                    <w:p w14:paraId="290AA70B" w14:textId="77777777" w:rsidR="00150824" w:rsidRPr="00B94674" w:rsidRDefault="00150824" w:rsidP="00204E76">
                      <w:pPr>
                        <w:pStyle w:val="Ttulo1"/>
                        <w:rPr>
                          <w:lang w:val="en-US"/>
                        </w:rPr>
                      </w:pPr>
                    </w:p>
                    <w:p w14:paraId="18B7109D" w14:textId="77777777" w:rsidR="00150824" w:rsidRPr="00B94674" w:rsidRDefault="00150824">
                      <w:pPr>
                        <w:rPr>
                          <w:lang w:val="en-US"/>
                        </w:rPr>
                      </w:pPr>
                    </w:p>
                    <w:p w14:paraId="420512AE" w14:textId="77777777" w:rsidR="00150824" w:rsidRPr="00B94674" w:rsidRDefault="00150824" w:rsidP="00204E76">
                      <w:pPr>
                        <w:pStyle w:val="Ttulo1"/>
                        <w:rPr>
                          <w:lang w:val="en-US"/>
                        </w:rPr>
                      </w:pPr>
                    </w:p>
                    <w:p w14:paraId="57AA672A" w14:textId="77777777" w:rsidR="00150824" w:rsidRPr="00B94674" w:rsidRDefault="00150824">
                      <w:pPr>
                        <w:rPr>
                          <w:lang w:val="en-US"/>
                        </w:rPr>
                      </w:pPr>
                    </w:p>
                    <w:p w14:paraId="3F449AD0" w14:textId="77777777" w:rsidR="00150824" w:rsidRPr="00B94674" w:rsidRDefault="00150824" w:rsidP="00204E76">
                      <w:pPr>
                        <w:pStyle w:val="Ttulo1"/>
                        <w:rPr>
                          <w:lang w:val="en-US"/>
                        </w:rPr>
                      </w:pPr>
                    </w:p>
                    <w:p w14:paraId="45F3EE43" w14:textId="77777777" w:rsidR="00150824" w:rsidRPr="00B94674" w:rsidRDefault="00150824">
                      <w:pPr>
                        <w:rPr>
                          <w:lang w:val="en-US"/>
                        </w:rPr>
                      </w:pPr>
                    </w:p>
                    <w:p w14:paraId="3A084BDE" w14:textId="77777777" w:rsidR="00150824" w:rsidRPr="00B94674" w:rsidRDefault="00150824" w:rsidP="00204E76">
                      <w:pPr>
                        <w:pStyle w:val="Ttulo1"/>
                        <w:rPr>
                          <w:lang w:val="en-US"/>
                        </w:rPr>
                      </w:pPr>
                    </w:p>
                    <w:p w14:paraId="6B536115" w14:textId="77777777" w:rsidR="00150824" w:rsidRPr="00B94674" w:rsidRDefault="00150824">
                      <w:pPr>
                        <w:rPr>
                          <w:lang w:val="en-US"/>
                        </w:rPr>
                      </w:pPr>
                    </w:p>
                    <w:p w14:paraId="78C04FDF" w14:textId="77777777" w:rsidR="00150824" w:rsidRPr="00B94674" w:rsidRDefault="00150824" w:rsidP="00204E76">
                      <w:pPr>
                        <w:pStyle w:val="Ttulo1"/>
                        <w:rPr>
                          <w:lang w:val="en-US"/>
                        </w:rPr>
                      </w:pPr>
                    </w:p>
                    <w:p w14:paraId="04C517ED" w14:textId="77777777" w:rsidR="00150824" w:rsidRPr="00B94674" w:rsidRDefault="00150824">
                      <w:pPr>
                        <w:rPr>
                          <w:lang w:val="en-US"/>
                        </w:rPr>
                      </w:pPr>
                    </w:p>
                    <w:p w14:paraId="18338098" w14:textId="77777777" w:rsidR="00150824" w:rsidRPr="00B94674" w:rsidRDefault="00150824" w:rsidP="00204E76">
                      <w:pPr>
                        <w:pStyle w:val="Ttulo1"/>
                        <w:rPr>
                          <w:lang w:val="en-US"/>
                        </w:rPr>
                      </w:pPr>
                    </w:p>
                    <w:p w14:paraId="0AD9021E" w14:textId="77777777" w:rsidR="00150824" w:rsidRPr="00B94674" w:rsidRDefault="00150824">
                      <w:pPr>
                        <w:rPr>
                          <w:lang w:val="en-US"/>
                        </w:rPr>
                      </w:pPr>
                    </w:p>
                    <w:p w14:paraId="4232E388" w14:textId="77777777" w:rsidR="00150824" w:rsidRPr="00B94674" w:rsidRDefault="00150824" w:rsidP="00204E76">
                      <w:pPr>
                        <w:pStyle w:val="Ttulo1"/>
                        <w:rPr>
                          <w:lang w:val="en-US"/>
                        </w:rPr>
                      </w:pPr>
                    </w:p>
                    <w:p w14:paraId="354FBFCF" w14:textId="77777777" w:rsidR="00150824" w:rsidRPr="00B94674" w:rsidRDefault="00150824">
                      <w:pPr>
                        <w:rPr>
                          <w:lang w:val="en-US"/>
                        </w:rPr>
                      </w:pPr>
                    </w:p>
                    <w:p w14:paraId="4F7E3526" w14:textId="77777777" w:rsidR="00150824" w:rsidRPr="00B94674" w:rsidRDefault="00150824" w:rsidP="00204E76">
                      <w:pPr>
                        <w:pStyle w:val="Ttulo1"/>
                        <w:rPr>
                          <w:lang w:val="en-US"/>
                        </w:rPr>
                      </w:pPr>
                    </w:p>
                    <w:p w14:paraId="37C9E18D" w14:textId="77777777" w:rsidR="00150824" w:rsidRPr="00B94674" w:rsidRDefault="00150824">
                      <w:pPr>
                        <w:rPr>
                          <w:lang w:val="en-US"/>
                        </w:rPr>
                      </w:pPr>
                    </w:p>
                    <w:p w14:paraId="56DEA388" w14:textId="77777777" w:rsidR="00150824" w:rsidRPr="00B94674" w:rsidRDefault="00150824" w:rsidP="00204E76">
                      <w:pPr>
                        <w:pStyle w:val="Ttulo1"/>
                        <w:rPr>
                          <w:lang w:val="en-US"/>
                        </w:rPr>
                      </w:pPr>
                    </w:p>
                    <w:p w14:paraId="363472EC" w14:textId="77777777" w:rsidR="00A5206C" w:rsidRDefault="00A5206C"/>
                    <w:p w14:paraId="5DCA3D32" w14:textId="15298B66" w:rsidR="00150824" w:rsidRPr="00B94674" w:rsidRDefault="00150824" w:rsidP="00204E76">
                      <w:pPr>
                        <w:pStyle w:val="Ttulo1"/>
                        <w:rPr>
                          <w:lang w:val="en-US"/>
                        </w:rPr>
                      </w:pPr>
                    </w:p>
                    <w:p w14:paraId="329A7CA9" w14:textId="77777777" w:rsidR="00150824" w:rsidRPr="00B94674" w:rsidRDefault="00150824">
                      <w:pPr>
                        <w:rPr>
                          <w:lang w:val="en-US"/>
                        </w:rPr>
                      </w:pPr>
                    </w:p>
                    <w:p w14:paraId="6BAD1C89" w14:textId="77777777" w:rsidR="00150824" w:rsidRPr="00B94674" w:rsidRDefault="00150824" w:rsidP="00204E76">
                      <w:pPr>
                        <w:pStyle w:val="Ttulo1"/>
                        <w:rPr>
                          <w:lang w:val="en-US"/>
                        </w:rPr>
                      </w:pPr>
                    </w:p>
                    <w:p w14:paraId="6B2C9600" w14:textId="77777777" w:rsidR="00150824" w:rsidRPr="00B94674" w:rsidRDefault="00150824">
                      <w:pPr>
                        <w:rPr>
                          <w:lang w:val="en-US"/>
                        </w:rPr>
                      </w:pPr>
                    </w:p>
                    <w:p w14:paraId="28835CF0" w14:textId="77777777" w:rsidR="00150824" w:rsidRPr="00B94674" w:rsidRDefault="00150824" w:rsidP="00204E76">
                      <w:pPr>
                        <w:pStyle w:val="Ttulo1"/>
                        <w:rPr>
                          <w:lang w:val="en-US"/>
                        </w:rPr>
                      </w:pPr>
                    </w:p>
                    <w:p w14:paraId="52911C0F" w14:textId="77777777" w:rsidR="00150824" w:rsidRPr="00B94674" w:rsidRDefault="00150824">
                      <w:pPr>
                        <w:rPr>
                          <w:lang w:val="en-US"/>
                        </w:rPr>
                      </w:pPr>
                    </w:p>
                    <w:p w14:paraId="23EE401F" w14:textId="77777777" w:rsidR="00150824" w:rsidRPr="00B94674" w:rsidRDefault="00150824" w:rsidP="00204E76">
                      <w:pPr>
                        <w:pStyle w:val="Ttulo1"/>
                        <w:rPr>
                          <w:lang w:val="en-US"/>
                        </w:rPr>
                      </w:pPr>
                    </w:p>
                    <w:p w14:paraId="061EA27B" w14:textId="77777777" w:rsidR="00150824" w:rsidRPr="00B94674" w:rsidRDefault="00150824">
                      <w:pPr>
                        <w:rPr>
                          <w:lang w:val="en-US"/>
                        </w:rPr>
                      </w:pPr>
                    </w:p>
                    <w:p w14:paraId="604C0B85" w14:textId="77777777" w:rsidR="00150824" w:rsidRPr="00B94674" w:rsidRDefault="00150824" w:rsidP="00204E76">
                      <w:pPr>
                        <w:pStyle w:val="Ttulo1"/>
                        <w:rPr>
                          <w:lang w:val="en-US"/>
                        </w:rPr>
                      </w:pPr>
                    </w:p>
                    <w:p w14:paraId="6062C80E" w14:textId="77777777" w:rsidR="00150824" w:rsidRPr="00B94674" w:rsidRDefault="00150824">
                      <w:pPr>
                        <w:rPr>
                          <w:lang w:val="en-US"/>
                        </w:rPr>
                      </w:pPr>
                    </w:p>
                    <w:p w14:paraId="48A199A7" w14:textId="77777777" w:rsidR="00150824" w:rsidRPr="00B94674" w:rsidRDefault="00150824" w:rsidP="00204E76">
                      <w:pPr>
                        <w:pStyle w:val="Ttulo1"/>
                        <w:rPr>
                          <w:lang w:val="en-US"/>
                        </w:rPr>
                      </w:pPr>
                    </w:p>
                    <w:p w14:paraId="7A9069F7" w14:textId="77777777" w:rsidR="00150824" w:rsidRPr="00B94674" w:rsidRDefault="00150824">
                      <w:pPr>
                        <w:rPr>
                          <w:lang w:val="en-US"/>
                        </w:rPr>
                      </w:pPr>
                    </w:p>
                    <w:p w14:paraId="113E21D1" w14:textId="77777777" w:rsidR="00150824" w:rsidRPr="00B94674" w:rsidRDefault="00150824" w:rsidP="00204E76">
                      <w:pPr>
                        <w:pStyle w:val="Ttulo1"/>
                        <w:rPr>
                          <w:lang w:val="en-US"/>
                        </w:rPr>
                      </w:pPr>
                    </w:p>
                    <w:p w14:paraId="17A416C9" w14:textId="77777777" w:rsidR="00150824" w:rsidRPr="00B94674" w:rsidRDefault="00150824">
                      <w:pPr>
                        <w:rPr>
                          <w:lang w:val="en-US"/>
                        </w:rPr>
                      </w:pPr>
                    </w:p>
                    <w:p w14:paraId="0D0AD7EB" w14:textId="77777777" w:rsidR="00150824" w:rsidRPr="00B94674" w:rsidRDefault="00150824" w:rsidP="00204E76">
                      <w:pPr>
                        <w:pStyle w:val="Ttulo1"/>
                        <w:rPr>
                          <w:lang w:val="en-US"/>
                        </w:rPr>
                      </w:pPr>
                    </w:p>
                    <w:p w14:paraId="7409FD01" w14:textId="77777777" w:rsidR="00150824" w:rsidRPr="00B94674" w:rsidRDefault="00150824">
                      <w:pPr>
                        <w:rPr>
                          <w:lang w:val="en-US"/>
                        </w:rPr>
                      </w:pPr>
                    </w:p>
                    <w:p w14:paraId="3E3BF6C4" w14:textId="77777777" w:rsidR="00150824" w:rsidRPr="00B94674" w:rsidRDefault="00150824" w:rsidP="00204E76">
                      <w:pPr>
                        <w:pStyle w:val="Ttulo1"/>
                        <w:rPr>
                          <w:lang w:val="en-US"/>
                        </w:rPr>
                      </w:pPr>
                    </w:p>
                    <w:p w14:paraId="1D768A28" w14:textId="77777777" w:rsidR="00150824" w:rsidRPr="00B94674" w:rsidRDefault="00150824">
                      <w:pPr>
                        <w:rPr>
                          <w:lang w:val="en-US"/>
                        </w:rPr>
                      </w:pPr>
                    </w:p>
                    <w:p w14:paraId="679EE8E9" w14:textId="77777777" w:rsidR="00150824" w:rsidRPr="00B94674" w:rsidRDefault="00150824" w:rsidP="00204E76">
                      <w:pPr>
                        <w:pStyle w:val="Ttulo1"/>
                        <w:rPr>
                          <w:lang w:val="en-US"/>
                        </w:rPr>
                      </w:pPr>
                    </w:p>
                    <w:p w14:paraId="565A1E51" w14:textId="77777777" w:rsidR="00150824" w:rsidRPr="00B94674" w:rsidRDefault="00150824">
                      <w:pPr>
                        <w:rPr>
                          <w:lang w:val="en-US"/>
                        </w:rPr>
                      </w:pPr>
                    </w:p>
                    <w:p w14:paraId="5A49E3F0" w14:textId="77777777" w:rsidR="00150824" w:rsidRPr="00B94674" w:rsidRDefault="00150824" w:rsidP="00204E76">
                      <w:pPr>
                        <w:pStyle w:val="Ttulo1"/>
                        <w:rPr>
                          <w:lang w:val="en-US"/>
                        </w:rPr>
                      </w:pPr>
                    </w:p>
                    <w:p w14:paraId="5FBA5836" w14:textId="77777777" w:rsidR="00150824" w:rsidRPr="00B94674" w:rsidRDefault="00150824">
                      <w:pPr>
                        <w:rPr>
                          <w:lang w:val="en-US"/>
                        </w:rPr>
                      </w:pPr>
                    </w:p>
                    <w:p w14:paraId="0AD6EA49" w14:textId="77777777" w:rsidR="00150824" w:rsidRPr="00B94674" w:rsidRDefault="00150824" w:rsidP="00204E76">
                      <w:pPr>
                        <w:pStyle w:val="Ttulo1"/>
                        <w:rPr>
                          <w:lang w:val="en-US"/>
                        </w:rPr>
                      </w:pPr>
                    </w:p>
                    <w:p w14:paraId="71E69DC0" w14:textId="77777777" w:rsidR="00150824" w:rsidRPr="00B94674" w:rsidRDefault="00150824">
                      <w:pPr>
                        <w:rPr>
                          <w:lang w:val="en-US"/>
                        </w:rPr>
                      </w:pPr>
                    </w:p>
                    <w:p w14:paraId="373EC789" w14:textId="77777777" w:rsidR="00150824" w:rsidRPr="00B94674" w:rsidRDefault="00150824" w:rsidP="00204E76">
                      <w:pPr>
                        <w:pStyle w:val="Ttulo1"/>
                        <w:rPr>
                          <w:lang w:val="en-US"/>
                        </w:rPr>
                      </w:pPr>
                    </w:p>
                    <w:p w14:paraId="7E79A51D" w14:textId="77777777" w:rsidR="00150824" w:rsidRPr="00B94674" w:rsidRDefault="00150824">
                      <w:pPr>
                        <w:rPr>
                          <w:lang w:val="en-US"/>
                        </w:rPr>
                      </w:pPr>
                    </w:p>
                    <w:p w14:paraId="1BC03B47" w14:textId="77777777" w:rsidR="00150824" w:rsidRPr="00B94674" w:rsidRDefault="00150824" w:rsidP="00204E76">
                      <w:pPr>
                        <w:pStyle w:val="Ttulo1"/>
                        <w:rPr>
                          <w:lang w:val="en-US"/>
                        </w:rPr>
                      </w:pPr>
                    </w:p>
                    <w:p w14:paraId="38AEE271" w14:textId="77777777" w:rsidR="00150824" w:rsidRPr="00B94674" w:rsidRDefault="00150824">
                      <w:pPr>
                        <w:rPr>
                          <w:lang w:val="en-US"/>
                        </w:rPr>
                      </w:pPr>
                    </w:p>
                    <w:p w14:paraId="2831E61D" w14:textId="77777777" w:rsidR="00150824" w:rsidRPr="00B94674" w:rsidRDefault="00150824" w:rsidP="00204E76">
                      <w:pPr>
                        <w:pStyle w:val="Ttulo1"/>
                        <w:rPr>
                          <w:lang w:val="en-US"/>
                        </w:rPr>
                      </w:pPr>
                    </w:p>
                    <w:p w14:paraId="1D55B0F1" w14:textId="77777777" w:rsidR="00150824" w:rsidRPr="00B94674" w:rsidRDefault="00150824">
                      <w:pPr>
                        <w:rPr>
                          <w:lang w:val="en-US"/>
                        </w:rPr>
                      </w:pPr>
                    </w:p>
                    <w:p w14:paraId="7B71CF2F" w14:textId="77777777" w:rsidR="00150824" w:rsidRPr="00B94674" w:rsidRDefault="00150824" w:rsidP="00204E76">
                      <w:pPr>
                        <w:pStyle w:val="Ttulo1"/>
                        <w:rPr>
                          <w:lang w:val="en-US"/>
                        </w:rPr>
                      </w:pPr>
                    </w:p>
                    <w:p w14:paraId="582642C5" w14:textId="77777777" w:rsidR="00150824" w:rsidRPr="00B94674" w:rsidRDefault="00150824">
                      <w:pPr>
                        <w:rPr>
                          <w:lang w:val="en-US"/>
                        </w:rPr>
                      </w:pPr>
                    </w:p>
                    <w:p w14:paraId="4EDC73C8" w14:textId="77777777" w:rsidR="00150824" w:rsidRPr="00B94674" w:rsidRDefault="00150824" w:rsidP="00204E76">
                      <w:pPr>
                        <w:pStyle w:val="Ttulo1"/>
                        <w:rPr>
                          <w:lang w:val="en-US"/>
                        </w:rPr>
                      </w:pPr>
                    </w:p>
                    <w:p w14:paraId="7A528EED" w14:textId="77777777" w:rsidR="00150824" w:rsidRPr="00B94674" w:rsidRDefault="00150824">
                      <w:pPr>
                        <w:rPr>
                          <w:lang w:val="en-US"/>
                        </w:rPr>
                      </w:pPr>
                    </w:p>
                    <w:p w14:paraId="4C42210B" w14:textId="77777777" w:rsidR="00150824" w:rsidRPr="00B94674" w:rsidRDefault="00150824" w:rsidP="00204E76">
                      <w:pPr>
                        <w:pStyle w:val="Ttulo1"/>
                        <w:rPr>
                          <w:lang w:val="en-US"/>
                        </w:rPr>
                      </w:pPr>
                    </w:p>
                    <w:p w14:paraId="1FFA8215" w14:textId="77777777" w:rsidR="00150824" w:rsidRPr="00B94674" w:rsidRDefault="00150824">
                      <w:pPr>
                        <w:rPr>
                          <w:lang w:val="en-US"/>
                        </w:rPr>
                      </w:pPr>
                    </w:p>
                    <w:p w14:paraId="685D265C" w14:textId="77777777" w:rsidR="00150824" w:rsidRPr="00B94674" w:rsidRDefault="00150824" w:rsidP="00204E76">
                      <w:pPr>
                        <w:pStyle w:val="Ttulo1"/>
                        <w:rPr>
                          <w:lang w:val="en-US"/>
                        </w:rPr>
                      </w:pPr>
                    </w:p>
                    <w:p w14:paraId="5895833E" w14:textId="77777777" w:rsidR="00150824" w:rsidRPr="00B94674" w:rsidRDefault="00150824">
                      <w:pPr>
                        <w:rPr>
                          <w:lang w:val="en-US"/>
                        </w:rPr>
                      </w:pPr>
                    </w:p>
                    <w:p w14:paraId="7AD8C9F8" w14:textId="77777777" w:rsidR="00150824" w:rsidRPr="00B94674" w:rsidRDefault="00150824" w:rsidP="00204E76">
                      <w:pPr>
                        <w:pStyle w:val="Ttulo1"/>
                        <w:rPr>
                          <w:lang w:val="en-US"/>
                        </w:rPr>
                      </w:pPr>
                    </w:p>
                    <w:p w14:paraId="69C9373C" w14:textId="77777777" w:rsidR="00150824" w:rsidRPr="00B94674" w:rsidRDefault="00150824">
                      <w:pPr>
                        <w:rPr>
                          <w:lang w:val="en-US"/>
                        </w:rPr>
                      </w:pPr>
                    </w:p>
                    <w:p w14:paraId="6758FAA5" w14:textId="77777777" w:rsidR="00150824" w:rsidRPr="00B94674" w:rsidRDefault="00150824" w:rsidP="00204E76">
                      <w:pPr>
                        <w:pStyle w:val="Ttulo1"/>
                        <w:rPr>
                          <w:lang w:val="en-US"/>
                        </w:rPr>
                      </w:pPr>
                    </w:p>
                    <w:p w14:paraId="5B9483D3" w14:textId="77777777" w:rsidR="00150824" w:rsidRPr="00B94674" w:rsidRDefault="00150824">
                      <w:pPr>
                        <w:rPr>
                          <w:lang w:val="en-US"/>
                        </w:rPr>
                      </w:pPr>
                    </w:p>
                    <w:p w14:paraId="6B922777" w14:textId="77777777" w:rsidR="00150824" w:rsidRPr="00B94674" w:rsidRDefault="00150824" w:rsidP="00204E76">
                      <w:pPr>
                        <w:pStyle w:val="Ttulo1"/>
                        <w:rPr>
                          <w:lang w:val="en-US"/>
                        </w:rPr>
                      </w:pPr>
                    </w:p>
                    <w:p w14:paraId="6100FD0F" w14:textId="77777777" w:rsidR="00150824" w:rsidRPr="00B94674" w:rsidRDefault="00150824">
                      <w:pPr>
                        <w:rPr>
                          <w:lang w:val="en-US"/>
                        </w:rPr>
                      </w:pPr>
                    </w:p>
                    <w:p w14:paraId="7DF919F6" w14:textId="77777777" w:rsidR="00150824" w:rsidRPr="00B94674" w:rsidRDefault="00150824" w:rsidP="00204E76">
                      <w:pPr>
                        <w:pStyle w:val="Ttulo1"/>
                        <w:rPr>
                          <w:lang w:val="en-US"/>
                        </w:rPr>
                      </w:pPr>
                    </w:p>
                    <w:p w14:paraId="5865F9B0" w14:textId="77777777" w:rsidR="00150824" w:rsidRPr="00B94674" w:rsidRDefault="00150824">
                      <w:pPr>
                        <w:rPr>
                          <w:lang w:val="en-US"/>
                        </w:rPr>
                      </w:pPr>
                    </w:p>
                    <w:p w14:paraId="5B28B093" w14:textId="77777777" w:rsidR="00150824" w:rsidRPr="00B94674" w:rsidRDefault="00150824" w:rsidP="00204E76">
                      <w:pPr>
                        <w:pStyle w:val="Ttulo1"/>
                        <w:rPr>
                          <w:lang w:val="en-US"/>
                        </w:rPr>
                      </w:pPr>
                    </w:p>
                    <w:p w14:paraId="430AD6DC" w14:textId="77777777" w:rsidR="00150824" w:rsidRPr="00B94674" w:rsidRDefault="00150824">
                      <w:pPr>
                        <w:rPr>
                          <w:lang w:val="en-US"/>
                        </w:rPr>
                      </w:pPr>
                    </w:p>
                    <w:p w14:paraId="11E19F80" w14:textId="77777777" w:rsidR="00150824" w:rsidRPr="00B94674" w:rsidRDefault="00150824" w:rsidP="00204E76">
                      <w:pPr>
                        <w:pStyle w:val="Ttulo1"/>
                        <w:rPr>
                          <w:lang w:val="en-US"/>
                        </w:rPr>
                      </w:pPr>
                    </w:p>
                    <w:p w14:paraId="17B0A25B" w14:textId="77777777" w:rsidR="00150824" w:rsidRPr="00B94674" w:rsidRDefault="00150824">
                      <w:pPr>
                        <w:rPr>
                          <w:lang w:val="en-US"/>
                        </w:rPr>
                      </w:pPr>
                    </w:p>
                    <w:p w14:paraId="6E514104" w14:textId="77777777" w:rsidR="00150824" w:rsidRPr="00B94674" w:rsidRDefault="00150824" w:rsidP="00204E76">
                      <w:pPr>
                        <w:pStyle w:val="Ttulo1"/>
                        <w:rPr>
                          <w:lang w:val="en-US"/>
                        </w:rPr>
                      </w:pPr>
                    </w:p>
                    <w:p w14:paraId="3E382CFD" w14:textId="77777777" w:rsidR="00150824" w:rsidRPr="00B94674" w:rsidRDefault="00150824">
                      <w:pPr>
                        <w:rPr>
                          <w:lang w:val="en-US"/>
                        </w:rPr>
                      </w:pPr>
                    </w:p>
                    <w:p w14:paraId="0C22CD8A" w14:textId="77777777" w:rsidR="00150824" w:rsidRPr="00B94674" w:rsidRDefault="00150824" w:rsidP="00204E76">
                      <w:pPr>
                        <w:pStyle w:val="Ttulo1"/>
                        <w:rPr>
                          <w:lang w:val="en-US"/>
                        </w:rPr>
                      </w:pPr>
                    </w:p>
                    <w:p w14:paraId="2E33E2A1" w14:textId="77777777" w:rsidR="00150824" w:rsidRPr="00B94674" w:rsidRDefault="00150824">
                      <w:pPr>
                        <w:rPr>
                          <w:lang w:val="en-US"/>
                        </w:rPr>
                      </w:pPr>
                    </w:p>
                    <w:p w14:paraId="1789F682" w14:textId="77777777" w:rsidR="00150824" w:rsidRPr="00B94674" w:rsidRDefault="00150824" w:rsidP="00204E76">
                      <w:pPr>
                        <w:pStyle w:val="Ttulo1"/>
                        <w:rPr>
                          <w:lang w:val="en-US"/>
                        </w:rPr>
                      </w:pPr>
                    </w:p>
                    <w:p w14:paraId="22C29FA9" w14:textId="77777777" w:rsidR="00150824" w:rsidRPr="00B94674" w:rsidRDefault="00150824">
                      <w:pPr>
                        <w:rPr>
                          <w:lang w:val="en-US"/>
                        </w:rPr>
                      </w:pPr>
                    </w:p>
                    <w:p w14:paraId="1F73E658" w14:textId="77777777" w:rsidR="00150824" w:rsidRPr="00B94674" w:rsidRDefault="00150824" w:rsidP="00204E76">
                      <w:pPr>
                        <w:pStyle w:val="Ttulo1"/>
                        <w:rPr>
                          <w:lang w:val="en-US"/>
                        </w:rPr>
                      </w:pPr>
                    </w:p>
                    <w:p w14:paraId="3C58908A" w14:textId="77777777" w:rsidR="00150824" w:rsidRPr="00B94674" w:rsidRDefault="00150824">
                      <w:pPr>
                        <w:rPr>
                          <w:lang w:val="en-US"/>
                        </w:rPr>
                      </w:pPr>
                    </w:p>
                    <w:p w14:paraId="2CADDE6B" w14:textId="77777777" w:rsidR="00150824" w:rsidRPr="00B94674" w:rsidRDefault="00150824" w:rsidP="00204E76">
                      <w:pPr>
                        <w:pStyle w:val="Ttulo1"/>
                        <w:rPr>
                          <w:lang w:val="en-US"/>
                        </w:rPr>
                      </w:pPr>
                    </w:p>
                    <w:p w14:paraId="253A7202" w14:textId="77777777" w:rsidR="00150824" w:rsidRPr="00B94674" w:rsidRDefault="00150824">
                      <w:pPr>
                        <w:rPr>
                          <w:lang w:val="en-US"/>
                        </w:rPr>
                      </w:pPr>
                    </w:p>
                    <w:p w14:paraId="4E3486F9" w14:textId="77777777" w:rsidR="00150824" w:rsidRPr="00B94674" w:rsidRDefault="00150824" w:rsidP="00204E76">
                      <w:pPr>
                        <w:pStyle w:val="Ttulo1"/>
                        <w:rPr>
                          <w:lang w:val="en-US"/>
                        </w:rPr>
                      </w:pPr>
                    </w:p>
                    <w:p w14:paraId="502AECE7" w14:textId="77777777" w:rsidR="00150824" w:rsidRPr="00B94674" w:rsidRDefault="00150824">
                      <w:pPr>
                        <w:rPr>
                          <w:lang w:val="en-US"/>
                        </w:rPr>
                      </w:pPr>
                    </w:p>
                    <w:p w14:paraId="19CF29B8" w14:textId="77777777" w:rsidR="00150824" w:rsidRPr="00B94674" w:rsidRDefault="00150824" w:rsidP="00204E76">
                      <w:pPr>
                        <w:pStyle w:val="Ttulo1"/>
                        <w:rPr>
                          <w:lang w:val="en-US"/>
                        </w:rPr>
                      </w:pPr>
                    </w:p>
                    <w:p w14:paraId="3B803C7B" w14:textId="77777777" w:rsidR="00150824" w:rsidRPr="00B94674" w:rsidRDefault="00150824">
                      <w:pPr>
                        <w:rPr>
                          <w:lang w:val="en-US"/>
                        </w:rPr>
                      </w:pPr>
                    </w:p>
                    <w:p w14:paraId="0C92E2C1" w14:textId="419CFCD8" w:rsidR="00150824" w:rsidRPr="00B94674" w:rsidRDefault="00150824" w:rsidP="00204E76">
                      <w:pPr>
                        <w:pStyle w:val="Ttulo1"/>
                        <w:rPr>
                          <w:lang w:val="en-US"/>
                        </w:rPr>
                      </w:pPr>
                    </w:p>
                    <w:p w14:paraId="7A11CDF7" w14:textId="77777777" w:rsidR="00150824" w:rsidRPr="00B94674" w:rsidRDefault="00150824">
                      <w:pPr>
                        <w:rPr>
                          <w:lang w:val="en-US"/>
                        </w:rPr>
                      </w:pPr>
                    </w:p>
                    <w:p w14:paraId="1817845A" w14:textId="77777777" w:rsidR="00150824" w:rsidRPr="00B94674" w:rsidRDefault="00150824" w:rsidP="00204E76">
                      <w:pPr>
                        <w:pStyle w:val="Ttulo1"/>
                        <w:rPr>
                          <w:lang w:val="en-US"/>
                        </w:rPr>
                      </w:pPr>
                    </w:p>
                    <w:p w14:paraId="593D41D7" w14:textId="77777777" w:rsidR="00150824" w:rsidRPr="00B94674" w:rsidRDefault="00150824">
                      <w:pPr>
                        <w:rPr>
                          <w:lang w:val="en-US"/>
                        </w:rPr>
                      </w:pPr>
                    </w:p>
                    <w:p w14:paraId="1E13CA72" w14:textId="77777777" w:rsidR="00150824" w:rsidRPr="00B94674" w:rsidRDefault="00150824" w:rsidP="00204E76">
                      <w:pPr>
                        <w:pStyle w:val="Ttulo1"/>
                        <w:rPr>
                          <w:lang w:val="en-US"/>
                        </w:rPr>
                      </w:pPr>
                    </w:p>
                    <w:p w14:paraId="784A3C1F" w14:textId="77777777" w:rsidR="00150824" w:rsidRPr="00B94674" w:rsidRDefault="00150824">
                      <w:pPr>
                        <w:rPr>
                          <w:lang w:val="en-US"/>
                        </w:rPr>
                      </w:pPr>
                    </w:p>
                    <w:p w14:paraId="52F160C1" w14:textId="77777777" w:rsidR="00150824" w:rsidRPr="00B94674" w:rsidRDefault="00150824" w:rsidP="00204E76">
                      <w:pPr>
                        <w:pStyle w:val="Ttulo1"/>
                        <w:rPr>
                          <w:lang w:val="en-US"/>
                        </w:rPr>
                      </w:pPr>
                    </w:p>
                    <w:p w14:paraId="1119B0BF" w14:textId="77777777" w:rsidR="00150824" w:rsidRPr="00B94674" w:rsidRDefault="00150824">
                      <w:pPr>
                        <w:rPr>
                          <w:lang w:val="en-US"/>
                        </w:rPr>
                      </w:pPr>
                    </w:p>
                    <w:p w14:paraId="219E40B1" w14:textId="77777777" w:rsidR="00150824" w:rsidRPr="00B94674" w:rsidRDefault="00150824" w:rsidP="00204E76">
                      <w:pPr>
                        <w:pStyle w:val="Ttulo1"/>
                        <w:rPr>
                          <w:lang w:val="en-US"/>
                        </w:rPr>
                      </w:pPr>
                    </w:p>
                    <w:p w14:paraId="4F248DB5" w14:textId="77777777" w:rsidR="00150824" w:rsidRPr="00B94674" w:rsidRDefault="00150824">
                      <w:pPr>
                        <w:rPr>
                          <w:lang w:val="en-US"/>
                        </w:rPr>
                      </w:pPr>
                    </w:p>
                    <w:p w14:paraId="485D3690" w14:textId="77777777" w:rsidR="00150824" w:rsidRPr="00B94674" w:rsidRDefault="00150824" w:rsidP="00204E76">
                      <w:pPr>
                        <w:pStyle w:val="Ttulo1"/>
                        <w:rPr>
                          <w:lang w:val="en-US"/>
                        </w:rPr>
                      </w:pPr>
                    </w:p>
                    <w:p w14:paraId="3B031C09" w14:textId="77777777" w:rsidR="00150824" w:rsidRPr="00B94674" w:rsidRDefault="00150824">
                      <w:pPr>
                        <w:rPr>
                          <w:lang w:val="en-US"/>
                        </w:rPr>
                      </w:pPr>
                    </w:p>
                    <w:p w14:paraId="01576A6D" w14:textId="77777777" w:rsidR="00150824" w:rsidRPr="00B94674" w:rsidRDefault="00150824" w:rsidP="00204E76">
                      <w:pPr>
                        <w:pStyle w:val="Ttulo1"/>
                        <w:rPr>
                          <w:lang w:val="en-US"/>
                        </w:rPr>
                      </w:pPr>
                    </w:p>
                    <w:p w14:paraId="119A9352" w14:textId="77777777" w:rsidR="00150824" w:rsidRPr="00B94674" w:rsidRDefault="00150824">
                      <w:pPr>
                        <w:rPr>
                          <w:lang w:val="en-US"/>
                        </w:rPr>
                      </w:pPr>
                    </w:p>
                    <w:p w14:paraId="72125B59" w14:textId="77777777" w:rsidR="00150824" w:rsidRPr="00B94674" w:rsidRDefault="00150824" w:rsidP="00204E76">
                      <w:pPr>
                        <w:pStyle w:val="Ttulo1"/>
                        <w:rPr>
                          <w:lang w:val="en-US"/>
                        </w:rPr>
                      </w:pPr>
                    </w:p>
                    <w:p w14:paraId="45475144" w14:textId="77777777" w:rsidR="00150824" w:rsidRPr="00B94674" w:rsidRDefault="00150824">
                      <w:pPr>
                        <w:rPr>
                          <w:lang w:val="en-US"/>
                        </w:rPr>
                      </w:pPr>
                    </w:p>
                    <w:p w14:paraId="5C057D89" w14:textId="77777777" w:rsidR="00150824" w:rsidRPr="00B94674" w:rsidRDefault="00150824" w:rsidP="00204E76">
                      <w:pPr>
                        <w:pStyle w:val="Ttulo1"/>
                        <w:rPr>
                          <w:lang w:val="en-US"/>
                        </w:rPr>
                      </w:pPr>
                    </w:p>
                    <w:p w14:paraId="59ADD6D2" w14:textId="77777777" w:rsidR="00150824" w:rsidRPr="00B94674" w:rsidRDefault="00150824">
                      <w:pPr>
                        <w:rPr>
                          <w:lang w:val="en-US"/>
                        </w:rPr>
                      </w:pPr>
                    </w:p>
                    <w:p w14:paraId="7D171F43" w14:textId="77777777" w:rsidR="00150824" w:rsidRPr="00B94674" w:rsidRDefault="00150824" w:rsidP="00204E76">
                      <w:pPr>
                        <w:pStyle w:val="Ttulo1"/>
                        <w:rPr>
                          <w:lang w:val="en-US"/>
                        </w:rPr>
                      </w:pPr>
                    </w:p>
                    <w:p w14:paraId="7B173988" w14:textId="77777777" w:rsidR="00150824" w:rsidRPr="00B94674" w:rsidRDefault="00150824">
                      <w:pPr>
                        <w:rPr>
                          <w:lang w:val="en-US"/>
                        </w:rPr>
                      </w:pPr>
                    </w:p>
                    <w:p w14:paraId="450721B3" w14:textId="77777777" w:rsidR="00150824" w:rsidRPr="00B94674" w:rsidRDefault="00150824" w:rsidP="00204E76">
                      <w:pPr>
                        <w:pStyle w:val="Ttulo1"/>
                        <w:rPr>
                          <w:lang w:val="en-US"/>
                        </w:rPr>
                      </w:pPr>
                    </w:p>
                    <w:p w14:paraId="3DA49D47" w14:textId="77777777" w:rsidR="00150824" w:rsidRPr="00B94674" w:rsidRDefault="00150824">
                      <w:pPr>
                        <w:rPr>
                          <w:lang w:val="en-US"/>
                        </w:rPr>
                      </w:pPr>
                    </w:p>
                    <w:p w14:paraId="6F32910B" w14:textId="77777777" w:rsidR="00150824" w:rsidRPr="00B94674" w:rsidRDefault="00150824" w:rsidP="00204E76">
                      <w:pPr>
                        <w:pStyle w:val="Ttulo1"/>
                        <w:rPr>
                          <w:lang w:val="en-US"/>
                        </w:rPr>
                      </w:pPr>
                    </w:p>
                    <w:p w14:paraId="01F3548D" w14:textId="77777777" w:rsidR="00150824" w:rsidRPr="00B94674" w:rsidRDefault="00150824">
                      <w:pPr>
                        <w:rPr>
                          <w:lang w:val="en-US"/>
                        </w:rPr>
                      </w:pPr>
                    </w:p>
                    <w:p w14:paraId="6EFF5AF2" w14:textId="77777777" w:rsidR="00150824" w:rsidRPr="00B94674" w:rsidRDefault="00150824" w:rsidP="00204E76">
                      <w:pPr>
                        <w:pStyle w:val="Ttulo1"/>
                        <w:rPr>
                          <w:lang w:val="en-US"/>
                        </w:rPr>
                      </w:pPr>
                    </w:p>
                    <w:p w14:paraId="5550D8D2" w14:textId="77777777" w:rsidR="00150824" w:rsidRPr="00B94674" w:rsidRDefault="00150824">
                      <w:pPr>
                        <w:rPr>
                          <w:lang w:val="en-US"/>
                        </w:rPr>
                      </w:pPr>
                    </w:p>
                    <w:p w14:paraId="199AD838" w14:textId="77777777" w:rsidR="00150824" w:rsidRPr="00B94674" w:rsidRDefault="00150824" w:rsidP="00204E76">
                      <w:pPr>
                        <w:pStyle w:val="Ttulo1"/>
                        <w:rPr>
                          <w:lang w:val="en-US"/>
                        </w:rPr>
                      </w:pPr>
                    </w:p>
                    <w:p w14:paraId="64658D58" w14:textId="77777777" w:rsidR="00150824" w:rsidRPr="00B94674" w:rsidRDefault="00150824">
                      <w:pPr>
                        <w:rPr>
                          <w:lang w:val="en-US"/>
                        </w:rPr>
                      </w:pPr>
                    </w:p>
                    <w:p w14:paraId="26EC613B" w14:textId="77777777" w:rsidR="00150824" w:rsidRPr="00B94674" w:rsidRDefault="00150824" w:rsidP="00204E76">
                      <w:pPr>
                        <w:pStyle w:val="Ttulo1"/>
                        <w:rPr>
                          <w:lang w:val="en-US"/>
                        </w:rPr>
                      </w:pPr>
                    </w:p>
                    <w:p w14:paraId="555ADC5D" w14:textId="77777777" w:rsidR="00150824" w:rsidRPr="00B94674" w:rsidRDefault="00150824">
                      <w:pPr>
                        <w:rPr>
                          <w:lang w:val="en-US"/>
                        </w:rPr>
                      </w:pPr>
                    </w:p>
                    <w:p w14:paraId="19C4C403" w14:textId="77777777" w:rsidR="00150824" w:rsidRPr="00B94674" w:rsidRDefault="00150824" w:rsidP="00204E76">
                      <w:pPr>
                        <w:pStyle w:val="Ttulo1"/>
                        <w:rPr>
                          <w:lang w:val="en-US"/>
                        </w:rPr>
                      </w:pPr>
                    </w:p>
                    <w:p w14:paraId="2CA073F8" w14:textId="77777777" w:rsidR="00150824" w:rsidRPr="00B94674" w:rsidRDefault="00150824">
                      <w:pPr>
                        <w:rPr>
                          <w:lang w:val="en-US"/>
                        </w:rPr>
                      </w:pPr>
                    </w:p>
                    <w:p w14:paraId="6317836B" w14:textId="228DB282" w:rsidR="00150824" w:rsidRPr="00B94674" w:rsidRDefault="00150824" w:rsidP="00204E76">
                      <w:pPr>
                        <w:pStyle w:val="Ttulo1"/>
                        <w:rPr>
                          <w:lang w:val="en-US"/>
                        </w:rPr>
                      </w:pPr>
                    </w:p>
                    <w:p w14:paraId="181994D6" w14:textId="77777777" w:rsidR="00150824" w:rsidRPr="00B94674" w:rsidRDefault="00150824">
                      <w:pPr>
                        <w:rPr>
                          <w:lang w:val="en-US"/>
                        </w:rPr>
                      </w:pPr>
                    </w:p>
                    <w:p w14:paraId="286F9DFA" w14:textId="77777777" w:rsidR="00150824" w:rsidRPr="00B94674" w:rsidRDefault="00150824" w:rsidP="00204E76">
                      <w:pPr>
                        <w:pStyle w:val="Ttulo1"/>
                        <w:rPr>
                          <w:lang w:val="en-US"/>
                        </w:rPr>
                      </w:pPr>
                    </w:p>
                    <w:p w14:paraId="5D0C3731" w14:textId="77777777" w:rsidR="00150824" w:rsidRPr="00B94674" w:rsidRDefault="00150824">
                      <w:pPr>
                        <w:rPr>
                          <w:lang w:val="en-US"/>
                        </w:rPr>
                      </w:pPr>
                    </w:p>
                    <w:p w14:paraId="38AE358F" w14:textId="77777777" w:rsidR="00150824" w:rsidRPr="00B94674" w:rsidRDefault="00150824" w:rsidP="00204E76">
                      <w:pPr>
                        <w:pStyle w:val="Ttulo1"/>
                        <w:rPr>
                          <w:lang w:val="en-US"/>
                        </w:rPr>
                      </w:pPr>
                    </w:p>
                    <w:p w14:paraId="0E4971DD" w14:textId="77777777" w:rsidR="00150824" w:rsidRPr="00B94674" w:rsidRDefault="00150824">
                      <w:pPr>
                        <w:rPr>
                          <w:lang w:val="en-US"/>
                        </w:rPr>
                      </w:pPr>
                    </w:p>
                    <w:p w14:paraId="32A1E6A1" w14:textId="77777777" w:rsidR="00150824" w:rsidRPr="00B94674" w:rsidRDefault="00150824" w:rsidP="00204E76">
                      <w:pPr>
                        <w:pStyle w:val="Ttulo1"/>
                        <w:rPr>
                          <w:lang w:val="en-US"/>
                        </w:rPr>
                      </w:pPr>
                    </w:p>
                    <w:p w14:paraId="081982F0" w14:textId="77777777" w:rsidR="00150824" w:rsidRPr="00B94674" w:rsidRDefault="00150824">
                      <w:pPr>
                        <w:rPr>
                          <w:lang w:val="en-US"/>
                        </w:rPr>
                      </w:pPr>
                    </w:p>
                    <w:p w14:paraId="55C0D97F" w14:textId="77777777" w:rsidR="00150824" w:rsidRPr="00B94674" w:rsidRDefault="00150824" w:rsidP="00204E76">
                      <w:pPr>
                        <w:pStyle w:val="Ttulo1"/>
                        <w:rPr>
                          <w:lang w:val="en-US"/>
                        </w:rPr>
                      </w:pPr>
                    </w:p>
                    <w:p w14:paraId="6264D2B3" w14:textId="77777777" w:rsidR="00150824" w:rsidRPr="00B94674" w:rsidRDefault="00150824">
                      <w:pPr>
                        <w:rPr>
                          <w:lang w:val="en-US"/>
                        </w:rPr>
                      </w:pPr>
                    </w:p>
                    <w:p w14:paraId="50F3F6A4" w14:textId="77777777" w:rsidR="00150824" w:rsidRPr="00B94674" w:rsidRDefault="00150824" w:rsidP="00204E76">
                      <w:pPr>
                        <w:pStyle w:val="Ttulo1"/>
                        <w:rPr>
                          <w:lang w:val="en-US"/>
                        </w:rPr>
                      </w:pPr>
                    </w:p>
                    <w:p w14:paraId="3A49D4B5" w14:textId="77777777" w:rsidR="00150824" w:rsidRPr="00B94674" w:rsidRDefault="00150824">
                      <w:pPr>
                        <w:rPr>
                          <w:lang w:val="en-US"/>
                        </w:rPr>
                      </w:pPr>
                    </w:p>
                    <w:p w14:paraId="3D720982" w14:textId="77777777" w:rsidR="00150824" w:rsidRPr="00B94674" w:rsidRDefault="00150824" w:rsidP="00204E76">
                      <w:pPr>
                        <w:pStyle w:val="Ttulo1"/>
                        <w:rPr>
                          <w:lang w:val="en-US"/>
                        </w:rPr>
                      </w:pPr>
                    </w:p>
                    <w:p w14:paraId="5AE38D54" w14:textId="77777777" w:rsidR="00150824" w:rsidRPr="00B94674" w:rsidRDefault="00150824">
                      <w:pPr>
                        <w:rPr>
                          <w:lang w:val="en-US"/>
                        </w:rPr>
                      </w:pPr>
                    </w:p>
                    <w:p w14:paraId="66B1A5D5" w14:textId="77777777" w:rsidR="00150824" w:rsidRPr="00B94674" w:rsidRDefault="00150824" w:rsidP="00204E76">
                      <w:pPr>
                        <w:pStyle w:val="Ttulo1"/>
                        <w:rPr>
                          <w:lang w:val="en-US"/>
                        </w:rPr>
                      </w:pPr>
                    </w:p>
                    <w:p w14:paraId="4833BFCF" w14:textId="77777777" w:rsidR="00150824" w:rsidRPr="00B94674" w:rsidRDefault="00150824">
                      <w:pPr>
                        <w:rPr>
                          <w:lang w:val="en-US"/>
                        </w:rPr>
                      </w:pPr>
                    </w:p>
                    <w:p w14:paraId="6A346C13" w14:textId="04524377" w:rsidR="00150824" w:rsidRPr="00B94674" w:rsidRDefault="00150824" w:rsidP="00204E76">
                      <w:pPr>
                        <w:pStyle w:val="Ttulo1"/>
                        <w:rPr>
                          <w:lang w:val="en-US"/>
                        </w:rPr>
                      </w:pPr>
                    </w:p>
                    <w:p w14:paraId="78230F08" w14:textId="77777777" w:rsidR="00150824" w:rsidRPr="00B94674" w:rsidRDefault="00150824">
                      <w:pPr>
                        <w:rPr>
                          <w:lang w:val="en-US"/>
                        </w:rPr>
                      </w:pPr>
                    </w:p>
                    <w:p w14:paraId="7404A8F4" w14:textId="77777777" w:rsidR="00150824" w:rsidRPr="00B94674" w:rsidRDefault="00150824" w:rsidP="00204E76">
                      <w:pPr>
                        <w:pStyle w:val="Ttulo1"/>
                        <w:rPr>
                          <w:lang w:val="en-US"/>
                        </w:rPr>
                      </w:pPr>
                    </w:p>
                    <w:p w14:paraId="71D28D00" w14:textId="77777777" w:rsidR="00150824" w:rsidRPr="00B94674" w:rsidRDefault="00150824">
                      <w:pPr>
                        <w:rPr>
                          <w:lang w:val="en-US"/>
                        </w:rPr>
                      </w:pPr>
                    </w:p>
                    <w:p w14:paraId="35783CA6" w14:textId="77777777" w:rsidR="00150824" w:rsidRPr="00B94674" w:rsidRDefault="00150824" w:rsidP="00204E76">
                      <w:pPr>
                        <w:pStyle w:val="Ttulo1"/>
                        <w:rPr>
                          <w:lang w:val="en-US"/>
                        </w:rPr>
                      </w:pPr>
                    </w:p>
                    <w:p w14:paraId="60BB8BB0" w14:textId="77777777" w:rsidR="00150824" w:rsidRPr="00B94674" w:rsidRDefault="00150824">
                      <w:pPr>
                        <w:rPr>
                          <w:lang w:val="en-US"/>
                        </w:rPr>
                      </w:pPr>
                    </w:p>
                    <w:p w14:paraId="15EAC18C" w14:textId="77777777" w:rsidR="00150824" w:rsidRPr="00B94674" w:rsidRDefault="00150824" w:rsidP="00204E76">
                      <w:pPr>
                        <w:pStyle w:val="Ttulo1"/>
                        <w:rPr>
                          <w:lang w:val="en-US"/>
                        </w:rPr>
                      </w:pPr>
                    </w:p>
                    <w:p w14:paraId="6A0FCCD5" w14:textId="77777777" w:rsidR="00150824" w:rsidRPr="00B94674" w:rsidRDefault="00150824">
                      <w:pPr>
                        <w:rPr>
                          <w:lang w:val="en-US"/>
                        </w:rPr>
                      </w:pPr>
                    </w:p>
                    <w:p w14:paraId="6F27D911" w14:textId="7B31F153" w:rsidR="00150824" w:rsidRPr="00B94674" w:rsidRDefault="00150824" w:rsidP="00204E76">
                      <w:pPr>
                        <w:pStyle w:val="Ttulo1"/>
                        <w:rPr>
                          <w:lang w:val="en-US"/>
                        </w:rPr>
                      </w:pPr>
                    </w:p>
                    <w:p w14:paraId="66BF5743" w14:textId="77777777" w:rsidR="00150824" w:rsidRPr="00B94674" w:rsidRDefault="00150824">
                      <w:pPr>
                        <w:rPr>
                          <w:lang w:val="en-US"/>
                        </w:rPr>
                      </w:pPr>
                    </w:p>
                    <w:p w14:paraId="5583895E" w14:textId="77777777" w:rsidR="00150824" w:rsidRPr="00B94674" w:rsidRDefault="00150824" w:rsidP="00204E76">
                      <w:pPr>
                        <w:pStyle w:val="Ttulo1"/>
                        <w:rPr>
                          <w:lang w:val="en-US"/>
                        </w:rPr>
                      </w:pPr>
                    </w:p>
                    <w:p w14:paraId="3239C7CC" w14:textId="77777777" w:rsidR="00150824" w:rsidRPr="00B94674" w:rsidRDefault="00150824">
                      <w:pPr>
                        <w:rPr>
                          <w:lang w:val="en-US"/>
                        </w:rPr>
                      </w:pPr>
                    </w:p>
                    <w:p w14:paraId="3BB81912" w14:textId="7C3F7071" w:rsidR="00150824" w:rsidRPr="00B94674" w:rsidRDefault="00150824" w:rsidP="00204E76">
                      <w:pPr>
                        <w:pStyle w:val="Ttulo1"/>
                        <w:rPr>
                          <w:lang w:val="en-US"/>
                        </w:rPr>
                      </w:pPr>
                    </w:p>
                    <w:p w14:paraId="20A68D86" w14:textId="77777777" w:rsidR="00150824" w:rsidRPr="00B94674" w:rsidRDefault="00150824">
                      <w:pPr>
                        <w:rPr>
                          <w:lang w:val="en-US"/>
                        </w:rPr>
                      </w:pPr>
                    </w:p>
                    <w:p w14:paraId="65F65CF8" w14:textId="30901A2F" w:rsidR="00150824" w:rsidRPr="00B94674" w:rsidRDefault="00150824" w:rsidP="00204E76">
                      <w:pPr>
                        <w:pStyle w:val="Ttulo1"/>
                        <w:rPr>
                          <w:lang w:val="en-US"/>
                        </w:rPr>
                      </w:pPr>
                    </w:p>
                  </w:txbxContent>
                </v:textbox>
                <w10:wrap anchorx="page"/>
              </v:shape>
            </w:pict>
          </mc:Fallback>
        </mc:AlternateContent>
      </w:r>
      <w:r w:rsidR="000102C6" w:rsidRPr="005C6114">
        <w:rPr>
          <w:noProof/>
          <w:szCs w:val="24"/>
        </w:rPr>
        <mc:AlternateContent>
          <mc:Choice Requires="wps">
            <w:drawing>
              <wp:anchor distT="0" distB="0" distL="114300" distR="114300" simplePos="0" relativeHeight="251654145" behindDoc="0" locked="0" layoutInCell="1" allowOverlap="1" wp14:anchorId="4E5D782F" wp14:editId="767C0123">
                <wp:simplePos x="0" y="0"/>
                <wp:positionH relativeFrom="page">
                  <wp:posOffset>5111750</wp:posOffset>
                </wp:positionH>
                <wp:positionV relativeFrom="page">
                  <wp:posOffset>1492250</wp:posOffset>
                </wp:positionV>
                <wp:extent cx="742950" cy="342900"/>
                <wp:effectExtent l="0" t="0" r="0" b="0"/>
                <wp:wrapNone/>
                <wp:docPr id="129" name="Cuadro de texto 129"/>
                <wp:cNvGraphicFramePr/>
                <a:graphic xmlns:a="http://schemas.openxmlformats.org/drawingml/2006/main">
                  <a:graphicData uri="http://schemas.microsoft.com/office/word/2010/wordprocessingShape">
                    <wps:wsp>
                      <wps:cNvSpPr txBox="1"/>
                      <wps:spPr>
                        <a:xfrm>
                          <a:off x="0" y="0"/>
                          <a:ext cx="742950" cy="342900"/>
                        </a:xfrm>
                        <a:prstGeom prst="rect">
                          <a:avLst/>
                        </a:prstGeom>
                        <a:noFill/>
                        <a:ln w="6350">
                          <a:noFill/>
                        </a:ln>
                      </wps:spPr>
                      <wps:txbx>
                        <w:txbxContent>
                          <w:p w14:paraId="6AF3D1B7" w14:textId="33D7557F"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B238C9">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26C15065" w14:textId="77777777" w:rsidR="00150824" w:rsidRDefault="00150824"/>
                          <w:p w14:paraId="6135F0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52BFB4" w14:textId="77777777" w:rsidR="00150824" w:rsidRDefault="00150824"/>
                          <w:p w14:paraId="1A9144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207EE17" w14:textId="77777777" w:rsidR="00150824" w:rsidRDefault="00150824"/>
                          <w:p w14:paraId="1545CE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1D93FB" w14:textId="77777777" w:rsidR="00150824" w:rsidRDefault="00150824"/>
                          <w:p w14:paraId="33C2D7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4D808D8" w14:textId="77777777" w:rsidR="00150824" w:rsidRDefault="00150824"/>
                          <w:p w14:paraId="7ED824E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0BA07B" w14:textId="77777777" w:rsidR="00150824" w:rsidRDefault="00150824"/>
                          <w:p w14:paraId="6A1879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F29162" w14:textId="77777777" w:rsidR="00150824" w:rsidRDefault="00150824"/>
                          <w:p w14:paraId="3FC0339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8823A3" w14:textId="77777777" w:rsidR="00150824" w:rsidRDefault="00150824"/>
                          <w:p w14:paraId="40CC00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D45AC19" w14:textId="77777777" w:rsidR="00150824" w:rsidRDefault="00150824"/>
                          <w:p w14:paraId="24E83FE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E9693F" w14:textId="77777777" w:rsidR="00150824" w:rsidRDefault="00150824"/>
                          <w:p w14:paraId="217783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F4427E" w14:textId="77777777" w:rsidR="00150824" w:rsidRDefault="00150824"/>
                          <w:p w14:paraId="35A78D6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7E77F27" w14:textId="77777777" w:rsidR="00150824" w:rsidRDefault="00150824"/>
                          <w:p w14:paraId="0705FA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B60FF13" w14:textId="77777777" w:rsidR="00150824" w:rsidRDefault="00150824"/>
                          <w:p w14:paraId="232622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146383" w14:textId="77777777" w:rsidR="00150824" w:rsidRDefault="00150824"/>
                          <w:p w14:paraId="6E3A49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1A9EA2" w14:textId="77777777" w:rsidR="00150824" w:rsidRDefault="00150824"/>
                          <w:p w14:paraId="1144855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BC484E" w14:textId="77777777" w:rsidR="00150824" w:rsidRDefault="00150824"/>
                          <w:p w14:paraId="2E2E88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A438168" w14:textId="77777777" w:rsidR="00150824" w:rsidRDefault="00150824"/>
                          <w:p w14:paraId="1AC8579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D3EE8E" w14:textId="77777777" w:rsidR="00150824" w:rsidRDefault="00150824"/>
                          <w:p w14:paraId="67737C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85B04F" w14:textId="77777777" w:rsidR="00150824" w:rsidRDefault="00150824"/>
                          <w:p w14:paraId="27C9A9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73D08A" w14:textId="77777777" w:rsidR="00150824" w:rsidRDefault="00150824"/>
                          <w:p w14:paraId="3C144A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174264B" w14:textId="77777777" w:rsidR="00150824" w:rsidRDefault="00150824"/>
                          <w:p w14:paraId="0FEE0A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202DC3" w14:textId="77777777" w:rsidR="00150824" w:rsidRDefault="00150824"/>
                          <w:p w14:paraId="7F8877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6C4ECE" w14:textId="77777777" w:rsidR="00150824" w:rsidRDefault="00150824"/>
                          <w:p w14:paraId="2317FA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FB36EB" w14:textId="77777777" w:rsidR="00150824" w:rsidRDefault="00150824"/>
                          <w:p w14:paraId="6576C4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868570C" w14:textId="77777777" w:rsidR="00150824" w:rsidRDefault="00150824"/>
                          <w:p w14:paraId="75E01C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BD120E" w14:textId="77777777" w:rsidR="00150824" w:rsidRDefault="00150824"/>
                          <w:p w14:paraId="3D6A5E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A7170E" w14:textId="77777777" w:rsidR="00150824" w:rsidRDefault="00150824"/>
                          <w:p w14:paraId="092C31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60C0B0" w14:textId="77777777" w:rsidR="00150824" w:rsidRDefault="00150824"/>
                          <w:p w14:paraId="3DCD0B2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E31FB08" w14:textId="77777777" w:rsidR="00150824" w:rsidRDefault="00150824"/>
                          <w:p w14:paraId="5E786B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C5AD92" w14:textId="77777777" w:rsidR="00150824" w:rsidRDefault="00150824"/>
                          <w:p w14:paraId="56A088B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A9A3AD" w14:textId="77777777" w:rsidR="00150824" w:rsidRDefault="00150824"/>
                          <w:p w14:paraId="71F923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E038C7" w14:textId="77777777" w:rsidR="00150824" w:rsidRDefault="00150824"/>
                          <w:p w14:paraId="1DEF36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D0A0730" w14:textId="77777777" w:rsidR="00150824" w:rsidRDefault="00150824"/>
                          <w:p w14:paraId="04C2BB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B1D290" w14:textId="77777777" w:rsidR="00150824" w:rsidRDefault="00150824"/>
                          <w:p w14:paraId="69E7C4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650CC2" w14:textId="77777777" w:rsidR="00150824" w:rsidRDefault="00150824"/>
                          <w:p w14:paraId="6EA75A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4E5D6A" w14:textId="77777777" w:rsidR="00150824" w:rsidRDefault="00150824"/>
                          <w:p w14:paraId="4A6278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BF8EBB" w14:textId="77777777" w:rsidR="00150824" w:rsidRDefault="00150824"/>
                          <w:p w14:paraId="55D3771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8DBC46" w14:textId="77777777" w:rsidR="00150824" w:rsidRDefault="00150824"/>
                          <w:p w14:paraId="547CA5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E0DC1E" w14:textId="77777777" w:rsidR="00150824" w:rsidRDefault="00150824"/>
                          <w:p w14:paraId="696943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6219A1" w14:textId="77777777" w:rsidR="00150824" w:rsidRDefault="00150824"/>
                          <w:p w14:paraId="7C7DEB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5BB1945" w14:textId="77777777" w:rsidR="00150824" w:rsidRDefault="00150824"/>
                          <w:p w14:paraId="75C50E7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C886A8" w14:textId="77777777" w:rsidR="00150824" w:rsidRDefault="00150824"/>
                          <w:p w14:paraId="5EE2A1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4AC2D4" w14:textId="77777777" w:rsidR="00150824" w:rsidRDefault="00150824"/>
                          <w:p w14:paraId="4A20FF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03466C" w14:textId="77777777" w:rsidR="00150824" w:rsidRDefault="00150824"/>
                          <w:p w14:paraId="6BB1985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72E2C3B" w14:textId="77777777" w:rsidR="00150824" w:rsidRDefault="00150824"/>
                          <w:p w14:paraId="616399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4F8CAC3" w14:textId="77777777" w:rsidR="00150824" w:rsidRDefault="00150824"/>
                          <w:p w14:paraId="17876C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4C57A0" w14:textId="77777777" w:rsidR="00150824" w:rsidRDefault="00150824"/>
                          <w:p w14:paraId="28CA77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68BBE1" w14:textId="77777777" w:rsidR="00150824" w:rsidRDefault="00150824"/>
                          <w:p w14:paraId="1EFCAAB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2CF6D4" w14:textId="77777777" w:rsidR="00150824" w:rsidRDefault="00150824"/>
                          <w:p w14:paraId="7E061B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59DA56" w14:textId="77777777" w:rsidR="00150824" w:rsidRDefault="00150824"/>
                          <w:p w14:paraId="5119F1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4646AD" w14:textId="77777777" w:rsidR="00150824" w:rsidRDefault="00150824"/>
                          <w:p w14:paraId="02125A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1F14C4" w14:textId="77777777" w:rsidR="00150824" w:rsidRDefault="00150824"/>
                          <w:p w14:paraId="646C60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CAD89B9" w14:textId="77777777" w:rsidR="00150824" w:rsidRDefault="00150824"/>
                          <w:p w14:paraId="18893E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2102C7" w14:textId="77777777" w:rsidR="00150824" w:rsidRDefault="00150824"/>
                          <w:p w14:paraId="61746C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64EDAD" w14:textId="77777777" w:rsidR="00150824" w:rsidRDefault="00150824"/>
                          <w:p w14:paraId="1CFEEE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1CDA7B" w14:textId="77777777" w:rsidR="00150824" w:rsidRDefault="00150824"/>
                          <w:p w14:paraId="1CF6AB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306312" w14:textId="77777777" w:rsidR="00150824" w:rsidRDefault="00150824"/>
                          <w:p w14:paraId="61558D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A2D7FEF" w14:textId="77777777" w:rsidR="00150824" w:rsidRDefault="00150824"/>
                          <w:p w14:paraId="2E91CF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ADF20AE" w14:textId="77777777" w:rsidR="00150824" w:rsidRDefault="00150824"/>
                          <w:p w14:paraId="4CF588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7625CE" w14:textId="77777777" w:rsidR="00150824" w:rsidRDefault="00150824"/>
                          <w:p w14:paraId="099502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481C7AD" w14:textId="77777777" w:rsidR="00150824" w:rsidRDefault="00150824"/>
                          <w:p w14:paraId="71D6195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963572" w14:textId="77777777" w:rsidR="00150824" w:rsidRDefault="00150824"/>
                          <w:p w14:paraId="468D1F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089BBD" w14:textId="77777777" w:rsidR="00150824" w:rsidRDefault="00150824"/>
                          <w:p w14:paraId="784B6C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A00844" w14:textId="77777777" w:rsidR="00A5206C" w:rsidRDefault="00A5206C"/>
                          <w:p w14:paraId="1669C5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72CDDDC3" w14:textId="77777777" w:rsidR="00150824" w:rsidRDefault="00150824"/>
                          <w:p w14:paraId="5EC178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29D2EB" w14:textId="77777777" w:rsidR="00150824" w:rsidRDefault="00150824"/>
                          <w:p w14:paraId="428D47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0879C9" w14:textId="77777777" w:rsidR="00150824" w:rsidRDefault="00150824"/>
                          <w:p w14:paraId="7D34E69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7F0F23" w14:textId="77777777" w:rsidR="00150824" w:rsidRDefault="00150824"/>
                          <w:p w14:paraId="32749B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763D2D" w14:textId="77777777" w:rsidR="00150824" w:rsidRDefault="00150824"/>
                          <w:p w14:paraId="5915B24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6519D9" w14:textId="77777777" w:rsidR="00150824" w:rsidRDefault="00150824"/>
                          <w:p w14:paraId="319D5B5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C5292F" w14:textId="77777777" w:rsidR="00150824" w:rsidRDefault="00150824"/>
                          <w:p w14:paraId="32C9EC7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810C10" w14:textId="77777777" w:rsidR="00150824" w:rsidRDefault="00150824"/>
                          <w:p w14:paraId="7CB887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E276AA5" w14:textId="77777777" w:rsidR="00150824" w:rsidRDefault="00150824"/>
                          <w:p w14:paraId="593321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A91661" w14:textId="77777777" w:rsidR="00150824" w:rsidRDefault="00150824"/>
                          <w:p w14:paraId="06CC513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53A95A" w14:textId="77777777" w:rsidR="00150824" w:rsidRDefault="00150824"/>
                          <w:p w14:paraId="0F94D8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4C5601" w14:textId="77777777" w:rsidR="00150824" w:rsidRDefault="00150824"/>
                          <w:p w14:paraId="778C41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AC51C5B" w14:textId="77777777" w:rsidR="00150824" w:rsidRDefault="00150824"/>
                          <w:p w14:paraId="56DDA2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B3DC18" w14:textId="77777777" w:rsidR="00150824" w:rsidRDefault="00150824"/>
                          <w:p w14:paraId="020F38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FCE710" w14:textId="77777777" w:rsidR="00150824" w:rsidRDefault="00150824"/>
                          <w:p w14:paraId="2D3911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605CCD" w14:textId="77777777" w:rsidR="00150824" w:rsidRDefault="00150824"/>
                          <w:p w14:paraId="68D4D20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78A412B" w14:textId="77777777" w:rsidR="00150824" w:rsidRDefault="00150824"/>
                          <w:p w14:paraId="1DF2DF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7F578B" w14:textId="77777777" w:rsidR="00150824" w:rsidRDefault="00150824"/>
                          <w:p w14:paraId="754E343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359E62" w14:textId="77777777" w:rsidR="00150824" w:rsidRDefault="00150824"/>
                          <w:p w14:paraId="2809FA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D1811A" w14:textId="77777777" w:rsidR="00150824" w:rsidRDefault="00150824"/>
                          <w:p w14:paraId="7D5289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7F4E01" w14:textId="77777777" w:rsidR="00150824" w:rsidRDefault="00150824"/>
                          <w:p w14:paraId="48E066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B93F25" w14:textId="77777777" w:rsidR="00150824" w:rsidRDefault="00150824"/>
                          <w:p w14:paraId="54B850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F5F59A" w14:textId="77777777" w:rsidR="00150824" w:rsidRDefault="00150824"/>
                          <w:p w14:paraId="1FDBF5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615B4F" w14:textId="77777777" w:rsidR="00150824" w:rsidRDefault="00150824"/>
                          <w:p w14:paraId="35F8D41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5EC7F5F" w14:textId="77777777" w:rsidR="00150824" w:rsidRDefault="00150824"/>
                          <w:p w14:paraId="7CDF28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18A0DB" w14:textId="77777777" w:rsidR="00150824" w:rsidRDefault="00150824"/>
                          <w:p w14:paraId="03DFB7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93FBDF" w14:textId="77777777" w:rsidR="00150824" w:rsidRDefault="00150824"/>
                          <w:p w14:paraId="20325A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D32F10" w14:textId="77777777" w:rsidR="00150824" w:rsidRDefault="00150824"/>
                          <w:p w14:paraId="2EC14D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8C92B22" w14:textId="77777777" w:rsidR="00150824" w:rsidRDefault="00150824"/>
                          <w:p w14:paraId="68889C6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E60313" w14:textId="77777777" w:rsidR="00150824" w:rsidRDefault="00150824"/>
                          <w:p w14:paraId="2210C4F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6057F8" w14:textId="77777777" w:rsidR="00150824" w:rsidRDefault="00150824"/>
                          <w:p w14:paraId="231BC0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A38F68" w14:textId="77777777" w:rsidR="00150824" w:rsidRDefault="00150824"/>
                          <w:p w14:paraId="6FC17D1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CE7F1C7" w14:textId="77777777" w:rsidR="00150824" w:rsidRDefault="00150824"/>
                          <w:p w14:paraId="1933623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4AD83A" w14:textId="77777777" w:rsidR="00150824" w:rsidRDefault="00150824"/>
                          <w:p w14:paraId="49560E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780246" w14:textId="77777777" w:rsidR="00150824" w:rsidRDefault="00150824"/>
                          <w:p w14:paraId="67FBF7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60E194" w14:textId="77777777" w:rsidR="00150824" w:rsidRDefault="00150824"/>
                          <w:p w14:paraId="47BAD4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5684535" w14:textId="77777777" w:rsidR="00150824" w:rsidRDefault="00150824"/>
                          <w:p w14:paraId="6C33F8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E2049A" w14:textId="77777777" w:rsidR="00150824" w:rsidRDefault="00150824"/>
                          <w:p w14:paraId="19D753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B2C600" w14:textId="77777777" w:rsidR="00150824" w:rsidRDefault="00150824"/>
                          <w:p w14:paraId="0962F5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67467B" w14:textId="77777777" w:rsidR="00150824" w:rsidRDefault="00150824"/>
                          <w:p w14:paraId="7907B9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85C5F91" w14:textId="77777777" w:rsidR="00150824" w:rsidRDefault="00150824"/>
                          <w:p w14:paraId="4ACB18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68F397" w14:textId="77777777" w:rsidR="00150824" w:rsidRDefault="00150824"/>
                          <w:p w14:paraId="1155C6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B252E1" w14:textId="77777777" w:rsidR="00150824" w:rsidRDefault="00150824"/>
                          <w:p w14:paraId="2E2238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D62B59" w14:textId="77777777" w:rsidR="00150824" w:rsidRDefault="00150824"/>
                          <w:p w14:paraId="4049E5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DF91623" w14:textId="77777777" w:rsidR="00150824" w:rsidRDefault="00150824"/>
                          <w:p w14:paraId="07D31F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6B2805" w14:textId="77777777" w:rsidR="00150824" w:rsidRDefault="00150824"/>
                          <w:p w14:paraId="2EEB11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FBB84A" w14:textId="77777777" w:rsidR="00150824" w:rsidRDefault="00150824"/>
                          <w:p w14:paraId="75D997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A6E712" w14:textId="77777777" w:rsidR="00150824" w:rsidRDefault="00150824"/>
                          <w:p w14:paraId="18FB74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1AC9B16" w14:textId="77777777" w:rsidR="00150824" w:rsidRDefault="00150824"/>
                          <w:p w14:paraId="55C659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60D063" w14:textId="77777777" w:rsidR="00150824" w:rsidRDefault="00150824"/>
                          <w:p w14:paraId="5E273C2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3AB9D9" w14:textId="77777777" w:rsidR="00150824" w:rsidRDefault="00150824"/>
                          <w:p w14:paraId="41F876F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F910AF" w14:textId="77777777" w:rsidR="00150824" w:rsidRDefault="00150824"/>
                          <w:p w14:paraId="35020E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AFE8074" w14:textId="77777777" w:rsidR="00150824" w:rsidRDefault="00150824"/>
                          <w:p w14:paraId="00929B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65B5DB" w14:textId="77777777" w:rsidR="00150824" w:rsidRDefault="00150824"/>
                          <w:p w14:paraId="3FFE59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B46335" w14:textId="77777777" w:rsidR="00150824" w:rsidRDefault="00150824"/>
                          <w:p w14:paraId="724EB9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1D140A" w14:textId="77777777" w:rsidR="00150824" w:rsidRDefault="00150824"/>
                          <w:p w14:paraId="63969D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412BD68" w14:textId="77777777" w:rsidR="00150824" w:rsidRDefault="00150824"/>
                          <w:p w14:paraId="7DF90A8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15F5BF" w14:textId="77777777" w:rsidR="00150824" w:rsidRDefault="00150824"/>
                          <w:p w14:paraId="238181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4EC854" w14:textId="77777777" w:rsidR="00150824" w:rsidRDefault="00150824"/>
                          <w:p w14:paraId="7B680BE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9E0232" w14:textId="77777777" w:rsidR="00150824" w:rsidRDefault="00150824"/>
                          <w:p w14:paraId="05C731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5C1CBB8" w14:textId="77777777" w:rsidR="00150824" w:rsidRDefault="00150824"/>
                          <w:p w14:paraId="36B126B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27F2C8" w14:textId="77777777" w:rsidR="00150824" w:rsidRDefault="00150824"/>
                          <w:p w14:paraId="2899BF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5420A3" w14:textId="77777777" w:rsidR="00150824" w:rsidRDefault="00150824"/>
                          <w:p w14:paraId="0F74DB3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0AAA32" w14:textId="77777777" w:rsidR="00A5206C" w:rsidRDefault="00A5206C"/>
                          <w:p w14:paraId="612FF2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07692ED7" w14:textId="77777777" w:rsidR="00150824" w:rsidRDefault="00150824"/>
                          <w:p w14:paraId="6936A6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AAD9BF" w14:textId="77777777" w:rsidR="00150824" w:rsidRDefault="00150824"/>
                          <w:p w14:paraId="6570603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27B9C8" w14:textId="77777777" w:rsidR="00150824" w:rsidRDefault="00150824"/>
                          <w:p w14:paraId="460EF00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1BAD4A" w14:textId="77777777" w:rsidR="00150824" w:rsidRDefault="00150824"/>
                          <w:p w14:paraId="2ED3BA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BB2899E" w14:textId="77777777" w:rsidR="00150824" w:rsidRDefault="00150824"/>
                          <w:p w14:paraId="5B5633E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115BDE" w14:textId="77777777" w:rsidR="00150824" w:rsidRDefault="00150824"/>
                          <w:p w14:paraId="55FE034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D18EE5" w14:textId="77777777" w:rsidR="00150824" w:rsidRDefault="00150824"/>
                          <w:p w14:paraId="5E63AC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E064E3" w14:textId="77777777" w:rsidR="00150824" w:rsidRDefault="00150824"/>
                          <w:p w14:paraId="2B8B180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224B967" w14:textId="77777777" w:rsidR="00150824" w:rsidRDefault="00150824"/>
                          <w:p w14:paraId="25E972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DA2FF5" w14:textId="77777777" w:rsidR="00150824" w:rsidRDefault="00150824"/>
                          <w:p w14:paraId="586E77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F9130F" w14:textId="77777777" w:rsidR="00150824" w:rsidRDefault="00150824"/>
                          <w:p w14:paraId="0E5CDBA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6347CC" w14:textId="77777777" w:rsidR="00150824" w:rsidRDefault="00150824"/>
                          <w:p w14:paraId="4AC624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E70D9E5" w14:textId="77777777" w:rsidR="00150824" w:rsidRDefault="00150824"/>
                          <w:p w14:paraId="3A63ED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A1C444" w14:textId="77777777" w:rsidR="00150824" w:rsidRDefault="00150824"/>
                          <w:p w14:paraId="26F323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B6BA14" w14:textId="77777777" w:rsidR="00150824" w:rsidRDefault="00150824"/>
                          <w:p w14:paraId="750D6FD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87D456" w14:textId="77777777" w:rsidR="00150824" w:rsidRDefault="00150824"/>
                          <w:p w14:paraId="38E9A3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62907C5" w14:textId="77777777" w:rsidR="00150824" w:rsidRDefault="00150824"/>
                          <w:p w14:paraId="1F1C06E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40B863" w14:textId="77777777" w:rsidR="00150824" w:rsidRDefault="00150824"/>
                          <w:p w14:paraId="7AEE6E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1F8693" w14:textId="77777777" w:rsidR="00150824" w:rsidRDefault="00150824"/>
                          <w:p w14:paraId="5C7A86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775EF9" w14:textId="77777777" w:rsidR="00150824" w:rsidRDefault="00150824"/>
                          <w:p w14:paraId="758353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A363F13" w14:textId="77777777" w:rsidR="00150824" w:rsidRDefault="00150824"/>
                          <w:p w14:paraId="1E1E8F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71F690" w14:textId="77777777" w:rsidR="00150824" w:rsidRDefault="00150824"/>
                          <w:p w14:paraId="500CA6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524748" w14:textId="77777777" w:rsidR="00150824" w:rsidRDefault="00150824"/>
                          <w:p w14:paraId="3F8555D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3A29C2" w14:textId="77777777" w:rsidR="00150824" w:rsidRDefault="00150824"/>
                          <w:p w14:paraId="4760FA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E835A86" w14:textId="77777777" w:rsidR="00150824" w:rsidRDefault="00150824"/>
                          <w:p w14:paraId="4034B9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C79468" w14:textId="77777777" w:rsidR="00150824" w:rsidRDefault="00150824"/>
                          <w:p w14:paraId="20952B7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B0DA88" w14:textId="77777777" w:rsidR="00150824" w:rsidRDefault="00150824"/>
                          <w:p w14:paraId="3CBC61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FA4F9B" w14:textId="77777777" w:rsidR="00150824" w:rsidRDefault="00150824"/>
                          <w:p w14:paraId="1ACCB9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AED0667" w14:textId="77777777" w:rsidR="00150824" w:rsidRDefault="00150824"/>
                          <w:p w14:paraId="321B71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EED9D4" w14:textId="77777777" w:rsidR="00150824" w:rsidRDefault="00150824"/>
                          <w:p w14:paraId="23278B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1DE17E" w14:textId="77777777" w:rsidR="00150824" w:rsidRDefault="00150824"/>
                          <w:p w14:paraId="78607E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DD46C0" w14:textId="77777777" w:rsidR="00150824" w:rsidRDefault="00150824"/>
                          <w:p w14:paraId="4BF002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1A83E26" w14:textId="77777777" w:rsidR="00150824" w:rsidRDefault="00150824"/>
                          <w:p w14:paraId="3E6523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035A5A" w14:textId="77777777" w:rsidR="00150824" w:rsidRDefault="00150824"/>
                          <w:p w14:paraId="20AE02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AFCB45" w14:textId="77777777" w:rsidR="00150824" w:rsidRDefault="00150824"/>
                          <w:p w14:paraId="4915F5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819EDD" w14:textId="77777777" w:rsidR="00150824" w:rsidRDefault="00150824"/>
                          <w:p w14:paraId="09B875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4809AF3" w14:textId="77777777" w:rsidR="00150824" w:rsidRDefault="00150824"/>
                          <w:p w14:paraId="54C521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9B1D17D" w14:textId="77777777" w:rsidR="00150824" w:rsidRDefault="00150824"/>
                          <w:p w14:paraId="25BE81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8C2371" w14:textId="77777777" w:rsidR="00150824" w:rsidRDefault="00150824"/>
                          <w:p w14:paraId="533869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36860A" w14:textId="77777777" w:rsidR="00150824" w:rsidRDefault="00150824"/>
                          <w:p w14:paraId="64C107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C487EA1" w14:textId="77777777" w:rsidR="00150824" w:rsidRDefault="00150824"/>
                          <w:p w14:paraId="642EBFE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83E8F6" w14:textId="77777777" w:rsidR="00150824" w:rsidRDefault="00150824"/>
                          <w:p w14:paraId="0F8D17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CABC1A" w14:textId="77777777" w:rsidR="00150824" w:rsidRDefault="00150824"/>
                          <w:p w14:paraId="269EF2E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DA8B39" w14:textId="77777777" w:rsidR="00150824" w:rsidRDefault="00150824"/>
                          <w:p w14:paraId="6D1BDFB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162AA20" w14:textId="77777777" w:rsidR="00150824" w:rsidRDefault="00150824"/>
                          <w:p w14:paraId="212579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B0F2DD" w14:textId="77777777" w:rsidR="00150824" w:rsidRDefault="00150824"/>
                          <w:p w14:paraId="6061EA1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5D6997" w14:textId="77777777" w:rsidR="00150824" w:rsidRDefault="00150824"/>
                          <w:p w14:paraId="45A8906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B8DBB7" w14:textId="77777777" w:rsidR="00150824" w:rsidRDefault="00150824"/>
                          <w:p w14:paraId="44D1F7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62180CA" w14:textId="77777777" w:rsidR="00150824" w:rsidRDefault="00150824"/>
                          <w:p w14:paraId="0E568D9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9839DC6" w14:textId="77777777" w:rsidR="00150824" w:rsidRDefault="00150824"/>
                          <w:p w14:paraId="394871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304011" w14:textId="77777777" w:rsidR="00150824" w:rsidRDefault="00150824"/>
                          <w:p w14:paraId="751687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59CDC2" w14:textId="77777777" w:rsidR="00150824" w:rsidRDefault="00150824"/>
                          <w:p w14:paraId="1C37809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84CF71A" w14:textId="77777777" w:rsidR="00150824" w:rsidRDefault="00150824"/>
                          <w:p w14:paraId="5BB0568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F4F1E2" w14:textId="77777777" w:rsidR="00150824" w:rsidRDefault="00150824"/>
                          <w:p w14:paraId="4DF0275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22364F" w14:textId="77777777" w:rsidR="00150824" w:rsidRDefault="00150824"/>
                          <w:p w14:paraId="688A384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9E1C38" w14:textId="77777777" w:rsidR="00150824" w:rsidRDefault="00150824"/>
                          <w:p w14:paraId="61AD3F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E718813" w14:textId="77777777" w:rsidR="00150824" w:rsidRDefault="00150824"/>
                          <w:p w14:paraId="747E16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3C638D" w14:textId="77777777" w:rsidR="00150824" w:rsidRDefault="00150824"/>
                          <w:p w14:paraId="3BC3E5E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58766F" w14:textId="77777777" w:rsidR="00150824" w:rsidRDefault="00150824"/>
                          <w:p w14:paraId="0DC469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02B511" w14:textId="77777777" w:rsidR="00150824" w:rsidRDefault="00150824"/>
                          <w:p w14:paraId="59E913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DB076F9" w14:textId="77777777" w:rsidR="00150824" w:rsidRDefault="00150824"/>
                          <w:p w14:paraId="55D112C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CA8B2D" w14:textId="77777777" w:rsidR="00150824" w:rsidRDefault="00150824"/>
                          <w:p w14:paraId="054A153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1DA17A" w14:textId="77777777" w:rsidR="00150824" w:rsidRDefault="00150824"/>
                          <w:p w14:paraId="39C870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8D0A44" w14:textId="77777777" w:rsidR="00A5206C" w:rsidRDefault="00A5206C"/>
                          <w:p w14:paraId="12CFAD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437E0E0" w14:textId="77777777" w:rsidR="00150824" w:rsidRDefault="00150824"/>
                          <w:p w14:paraId="2EBAC7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945458" w14:textId="77777777" w:rsidR="00150824" w:rsidRDefault="00150824"/>
                          <w:p w14:paraId="2B7482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CD62C1" w14:textId="77777777" w:rsidR="00150824" w:rsidRDefault="00150824"/>
                          <w:p w14:paraId="755253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54FB09" w14:textId="77777777" w:rsidR="00150824" w:rsidRDefault="00150824"/>
                          <w:p w14:paraId="412F89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7CCD91E" w14:textId="77777777" w:rsidR="00150824" w:rsidRDefault="00150824"/>
                          <w:p w14:paraId="68B22E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B11BEA" w14:textId="77777777" w:rsidR="00150824" w:rsidRDefault="00150824"/>
                          <w:p w14:paraId="23888C1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723A86" w14:textId="77777777" w:rsidR="00150824" w:rsidRDefault="00150824"/>
                          <w:p w14:paraId="613BF2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C1F8F2" w14:textId="77777777" w:rsidR="00150824" w:rsidRDefault="00150824"/>
                          <w:p w14:paraId="537851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9D7AF10" w14:textId="77777777" w:rsidR="00150824" w:rsidRDefault="00150824"/>
                          <w:p w14:paraId="7263E01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97AB30" w14:textId="77777777" w:rsidR="00150824" w:rsidRDefault="00150824"/>
                          <w:p w14:paraId="618F47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B6C51A" w14:textId="77777777" w:rsidR="00150824" w:rsidRDefault="00150824"/>
                          <w:p w14:paraId="0EB45AD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0E1FF5" w14:textId="77777777" w:rsidR="00150824" w:rsidRDefault="00150824"/>
                          <w:p w14:paraId="10ECCD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79F019D" w14:textId="77777777" w:rsidR="00150824" w:rsidRDefault="00150824"/>
                          <w:p w14:paraId="5A0DD8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30BE65" w14:textId="77777777" w:rsidR="00150824" w:rsidRDefault="00150824"/>
                          <w:p w14:paraId="490505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A3888D" w14:textId="77777777" w:rsidR="00150824" w:rsidRDefault="00150824"/>
                          <w:p w14:paraId="7CBA6B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C77F5B" w14:textId="77777777" w:rsidR="00150824" w:rsidRDefault="00150824"/>
                          <w:p w14:paraId="7E6D89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B493282" w14:textId="77777777" w:rsidR="00150824" w:rsidRDefault="00150824"/>
                          <w:p w14:paraId="522376F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980ED1" w14:textId="77777777" w:rsidR="00150824" w:rsidRDefault="00150824"/>
                          <w:p w14:paraId="257D32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F52908" w14:textId="77777777" w:rsidR="00150824" w:rsidRDefault="00150824"/>
                          <w:p w14:paraId="2E3406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F2D9DA" w14:textId="77777777" w:rsidR="00150824" w:rsidRDefault="00150824"/>
                          <w:p w14:paraId="2B9C303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1F2E51B" w14:textId="77777777" w:rsidR="00150824" w:rsidRDefault="00150824"/>
                          <w:p w14:paraId="7E4C13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A634A2" w14:textId="77777777" w:rsidR="00150824" w:rsidRDefault="00150824"/>
                          <w:p w14:paraId="4E3DFF4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77D549" w14:textId="77777777" w:rsidR="00150824" w:rsidRDefault="00150824"/>
                          <w:p w14:paraId="7F3E20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7A0C76" w14:textId="77777777" w:rsidR="00150824" w:rsidRDefault="00150824"/>
                          <w:p w14:paraId="1E3CC7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CC3779B" w14:textId="77777777" w:rsidR="00150824" w:rsidRDefault="00150824"/>
                          <w:p w14:paraId="11D0426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908C75" w14:textId="77777777" w:rsidR="00150824" w:rsidRDefault="00150824"/>
                          <w:p w14:paraId="2D696E4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B934F2" w14:textId="77777777" w:rsidR="00150824" w:rsidRDefault="00150824"/>
                          <w:p w14:paraId="1C3111D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871EFB" w14:textId="77777777" w:rsidR="00150824" w:rsidRDefault="00150824"/>
                          <w:p w14:paraId="57BC58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FAB67F6" w14:textId="77777777" w:rsidR="00150824" w:rsidRDefault="00150824"/>
                          <w:p w14:paraId="1DC044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1481B6" w14:textId="77777777" w:rsidR="00150824" w:rsidRDefault="00150824"/>
                          <w:p w14:paraId="51C1250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B6EFA2" w14:textId="77777777" w:rsidR="00150824" w:rsidRDefault="00150824"/>
                          <w:p w14:paraId="7A1415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8904CB" w14:textId="77777777" w:rsidR="00150824" w:rsidRDefault="00150824"/>
                          <w:p w14:paraId="7689DC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1D7453C" w14:textId="77777777" w:rsidR="00150824" w:rsidRDefault="00150824"/>
                          <w:p w14:paraId="5A87CE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17B360" w14:textId="77777777" w:rsidR="00150824" w:rsidRDefault="00150824"/>
                          <w:p w14:paraId="534941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615908" w14:textId="77777777" w:rsidR="00150824" w:rsidRDefault="00150824"/>
                          <w:p w14:paraId="7DA169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662018" w14:textId="77777777" w:rsidR="00150824" w:rsidRDefault="00150824"/>
                          <w:p w14:paraId="4CE9FB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755F1F8" w14:textId="77777777" w:rsidR="00150824" w:rsidRDefault="00150824"/>
                          <w:p w14:paraId="4730A4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1A9122" w14:textId="77777777" w:rsidR="00150824" w:rsidRDefault="00150824"/>
                          <w:p w14:paraId="063E835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409C95" w14:textId="77777777" w:rsidR="00150824" w:rsidRDefault="00150824"/>
                          <w:p w14:paraId="74C3D80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431421" w14:textId="77777777" w:rsidR="00150824" w:rsidRDefault="00150824"/>
                          <w:p w14:paraId="6068076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1F2182D" w14:textId="77777777" w:rsidR="00150824" w:rsidRDefault="00150824"/>
                          <w:p w14:paraId="0F962A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EC1409" w14:textId="77777777" w:rsidR="00150824" w:rsidRDefault="00150824"/>
                          <w:p w14:paraId="11C94D7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AD06BF" w14:textId="77777777" w:rsidR="00150824" w:rsidRDefault="00150824"/>
                          <w:p w14:paraId="72E8C2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803E7B" w14:textId="77777777" w:rsidR="00150824" w:rsidRDefault="00150824"/>
                          <w:p w14:paraId="60E9EF5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98FC3B6" w14:textId="77777777" w:rsidR="00150824" w:rsidRDefault="00150824"/>
                          <w:p w14:paraId="6B53CE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1A2D08" w14:textId="77777777" w:rsidR="00150824" w:rsidRDefault="00150824"/>
                          <w:p w14:paraId="4C3E4F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8AC7D3" w14:textId="77777777" w:rsidR="00150824" w:rsidRDefault="00150824"/>
                          <w:p w14:paraId="2020AA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43F520" w14:textId="77777777" w:rsidR="00150824" w:rsidRDefault="00150824"/>
                          <w:p w14:paraId="6A1F90E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061A26" w14:textId="77777777" w:rsidR="00150824" w:rsidRDefault="00150824"/>
                          <w:p w14:paraId="7D25FA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133987" w14:textId="77777777" w:rsidR="00150824" w:rsidRDefault="00150824"/>
                          <w:p w14:paraId="3D92CC9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BF301E" w14:textId="77777777" w:rsidR="00150824" w:rsidRDefault="00150824"/>
                          <w:p w14:paraId="18A5CD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C50451" w14:textId="77777777" w:rsidR="00150824" w:rsidRDefault="00150824"/>
                          <w:p w14:paraId="4043577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2803BDC" w14:textId="77777777" w:rsidR="00150824" w:rsidRDefault="00150824"/>
                          <w:p w14:paraId="3C8564E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7BCC40" w14:textId="77777777" w:rsidR="00150824" w:rsidRDefault="00150824"/>
                          <w:p w14:paraId="7C579C2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0E4308" w14:textId="77777777" w:rsidR="00150824" w:rsidRDefault="00150824"/>
                          <w:p w14:paraId="662E730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EFFCDAE" w14:textId="77777777" w:rsidR="00150824" w:rsidRDefault="00150824"/>
                          <w:p w14:paraId="5682428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3F4FB2" w14:textId="77777777" w:rsidR="00150824" w:rsidRDefault="00150824"/>
                          <w:p w14:paraId="3DE135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DDE1BF" w14:textId="77777777" w:rsidR="00150824" w:rsidRDefault="00150824"/>
                          <w:p w14:paraId="722A15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841963" w14:textId="77777777" w:rsidR="00150824" w:rsidRDefault="00150824"/>
                          <w:p w14:paraId="0DCEC6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9A61EC" w14:textId="77777777" w:rsidR="00150824" w:rsidRDefault="00150824"/>
                          <w:p w14:paraId="4DAB6E6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4B847AE" w14:textId="77777777" w:rsidR="00150824" w:rsidRDefault="00150824"/>
                          <w:p w14:paraId="6CA2B04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50A9D8" w14:textId="77777777" w:rsidR="00150824" w:rsidRDefault="00150824"/>
                          <w:p w14:paraId="0990A3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E12683" w14:textId="77777777" w:rsidR="00150824" w:rsidRDefault="00150824"/>
                          <w:p w14:paraId="348F21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0D572C" w14:textId="77777777" w:rsidR="00A5206C" w:rsidRDefault="00A5206C"/>
                          <w:p w14:paraId="04D6303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28038F5C" w14:textId="77777777" w:rsidR="00150824" w:rsidRDefault="00150824"/>
                          <w:p w14:paraId="2B9F81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439D52" w14:textId="77777777" w:rsidR="00150824" w:rsidRDefault="00150824"/>
                          <w:p w14:paraId="39F712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86FB8D" w14:textId="77777777" w:rsidR="00150824" w:rsidRDefault="00150824"/>
                          <w:p w14:paraId="136D44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EFEB92" w14:textId="77777777" w:rsidR="00150824" w:rsidRDefault="00150824"/>
                          <w:p w14:paraId="4C2D3A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E2EC5E4" w14:textId="77777777" w:rsidR="00150824" w:rsidRDefault="00150824"/>
                          <w:p w14:paraId="636ABD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FE6DC2" w14:textId="77777777" w:rsidR="00150824" w:rsidRDefault="00150824"/>
                          <w:p w14:paraId="0BC55A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293034" w14:textId="77777777" w:rsidR="00150824" w:rsidRDefault="00150824"/>
                          <w:p w14:paraId="202B03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239A00" w14:textId="77777777" w:rsidR="00150824" w:rsidRDefault="00150824"/>
                          <w:p w14:paraId="49D7AE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24A1B9A" w14:textId="77777777" w:rsidR="00150824" w:rsidRDefault="00150824"/>
                          <w:p w14:paraId="2011C4A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B20F1C" w14:textId="77777777" w:rsidR="00150824" w:rsidRDefault="00150824"/>
                          <w:p w14:paraId="1DFA9A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FAD8D1" w14:textId="77777777" w:rsidR="00150824" w:rsidRDefault="00150824"/>
                          <w:p w14:paraId="7F5CA3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FAC844" w14:textId="77777777" w:rsidR="00150824" w:rsidRDefault="00150824"/>
                          <w:p w14:paraId="72E198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3977DB1" w14:textId="77777777" w:rsidR="00150824" w:rsidRDefault="00150824"/>
                          <w:p w14:paraId="75BDC1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BAC8B0" w14:textId="77777777" w:rsidR="00150824" w:rsidRDefault="00150824"/>
                          <w:p w14:paraId="17B1B13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E8B4C5" w14:textId="77777777" w:rsidR="00150824" w:rsidRDefault="00150824"/>
                          <w:p w14:paraId="786BB3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E41918" w14:textId="77777777" w:rsidR="00150824" w:rsidRDefault="00150824"/>
                          <w:p w14:paraId="07A38C0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840C2DD" w14:textId="77777777" w:rsidR="00150824" w:rsidRDefault="00150824"/>
                          <w:p w14:paraId="578060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06658E" w14:textId="77777777" w:rsidR="00150824" w:rsidRDefault="00150824"/>
                          <w:p w14:paraId="5772FD9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7726DA" w14:textId="77777777" w:rsidR="00150824" w:rsidRDefault="00150824"/>
                          <w:p w14:paraId="031A5E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A25E91" w14:textId="77777777" w:rsidR="00150824" w:rsidRDefault="00150824"/>
                          <w:p w14:paraId="6112992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18B1C2E" w14:textId="77777777" w:rsidR="00150824" w:rsidRDefault="00150824"/>
                          <w:p w14:paraId="70C4D9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D79261" w14:textId="77777777" w:rsidR="00150824" w:rsidRDefault="00150824"/>
                          <w:p w14:paraId="4B177FA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8949DD" w14:textId="77777777" w:rsidR="00150824" w:rsidRDefault="00150824"/>
                          <w:p w14:paraId="30E38A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43AF47" w14:textId="77777777" w:rsidR="00150824" w:rsidRDefault="00150824"/>
                          <w:p w14:paraId="53A80B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0CF7151" w14:textId="77777777" w:rsidR="00150824" w:rsidRDefault="00150824"/>
                          <w:p w14:paraId="613B15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B4D10D" w14:textId="77777777" w:rsidR="00150824" w:rsidRDefault="00150824"/>
                          <w:p w14:paraId="5DC4BB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62F73B" w14:textId="77777777" w:rsidR="00150824" w:rsidRDefault="00150824"/>
                          <w:p w14:paraId="72B38DC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52714A" w14:textId="77777777" w:rsidR="00150824" w:rsidRDefault="00150824"/>
                          <w:p w14:paraId="0ED1230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839F38E" w14:textId="77777777" w:rsidR="00150824" w:rsidRDefault="00150824"/>
                          <w:p w14:paraId="324135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B02716" w14:textId="77777777" w:rsidR="00150824" w:rsidRDefault="00150824"/>
                          <w:p w14:paraId="22D827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77B40D" w14:textId="77777777" w:rsidR="00150824" w:rsidRDefault="00150824"/>
                          <w:p w14:paraId="60432F2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743872" w14:textId="77777777" w:rsidR="00150824" w:rsidRDefault="00150824"/>
                          <w:p w14:paraId="61A622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D73BA90" w14:textId="77777777" w:rsidR="00150824" w:rsidRDefault="00150824"/>
                          <w:p w14:paraId="1BC8E8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82B319" w14:textId="77777777" w:rsidR="00150824" w:rsidRDefault="00150824"/>
                          <w:p w14:paraId="021D83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45C3AE" w14:textId="77777777" w:rsidR="00150824" w:rsidRDefault="00150824"/>
                          <w:p w14:paraId="2C70C0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A274F5" w14:textId="77777777" w:rsidR="00150824" w:rsidRDefault="00150824"/>
                          <w:p w14:paraId="7F6DC31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0E1BBA5" w14:textId="77777777" w:rsidR="00150824" w:rsidRDefault="00150824"/>
                          <w:p w14:paraId="5EE879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8F541C" w14:textId="77777777" w:rsidR="00150824" w:rsidRDefault="00150824"/>
                          <w:p w14:paraId="709A6D3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5DD0C4" w14:textId="77777777" w:rsidR="00150824" w:rsidRDefault="00150824"/>
                          <w:p w14:paraId="7D1EE91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E1C565" w14:textId="77777777" w:rsidR="00150824" w:rsidRDefault="00150824"/>
                          <w:p w14:paraId="615E6EA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EC8215B" w14:textId="77777777" w:rsidR="00150824" w:rsidRDefault="00150824"/>
                          <w:p w14:paraId="5EB4A9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DF2BCA" w14:textId="77777777" w:rsidR="00150824" w:rsidRDefault="00150824"/>
                          <w:p w14:paraId="339FD6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F7985A" w14:textId="77777777" w:rsidR="00150824" w:rsidRDefault="00150824"/>
                          <w:p w14:paraId="569C6B1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C54C9D" w14:textId="77777777" w:rsidR="00150824" w:rsidRDefault="00150824"/>
                          <w:p w14:paraId="3118F5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581DC5F" w14:textId="77777777" w:rsidR="00150824" w:rsidRDefault="00150824"/>
                          <w:p w14:paraId="01EFDE0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24E717" w14:textId="77777777" w:rsidR="00150824" w:rsidRDefault="00150824"/>
                          <w:p w14:paraId="24C23A9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4DBC05" w14:textId="77777777" w:rsidR="00150824" w:rsidRDefault="00150824"/>
                          <w:p w14:paraId="2332E28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287522" w14:textId="77777777" w:rsidR="00150824" w:rsidRDefault="00150824"/>
                          <w:p w14:paraId="1522866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89CF70" w14:textId="77777777" w:rsidR="00150824" w:rsidRDefault="00150824"/>
                          <w:p w14:paraId="09E7EF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D1615C" w14:textId="77777777" w:rsidR="00150824" w:rsidRDefault="00150824"/>
                          <w:p w14:paraId="7890BF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0A54C9" w14:textId="77777777" w:rsidR="00150824" w:rsidRDefault="00150824"/>
                          <w:p w14:paraId="7B6382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944BC4" w14:textId="77777777" w:rsidR="00150824" w:rsidRDefault="00150824"/>
                          <w:p w14:paraId="5B2B71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CAC1B0D" w14:textId="77777777" w:rsidR="00150824" w:rsidRDefault="00150824"/>
                          <w:p w14:paraId="6196862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A499F8" w14:textId="77777777" w:rsidR="00150824" w:rsidRDefault="00150824"/>
                          <w:p w14:paraId="53B3B43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152B6C" w14:textId="77777777" w:rsidR="00150824" w:rsidRDefault="00150824"/>
                          <w:p w14:paraId="372FA3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A8FA13" w14:textId="77777777" w:rsidR="00150824" w:rsidRDefault="00150824"/>
                          <w:p w14:paraId="228E8D2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1C93036" w14:textId="77777777" w:rsidR="00150824" w:rsidRDefault="00150824"/>
                          <w:p w14:paraId="2E4B5F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A75A06" w14:textId="77777777" w:rsidR="00150824" w:rsidRDefault="00150824"/>
                          <w:p w14:paraId="5B3559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A9A66D" w14:textId="77777777" w:rsidR="00150824" w:rsidRDefault="00150824"/>
                          <w:p w14:paraId="0F6270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735A61" w14:textId="77777777" w:rsidR="00150824" w:rsidRDefault="00150824"/>
                          <w:p w14:paraId="3A5F194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D596AB1" w14:textId="77777777" w:rsidR="00150824" w:rsidRDefault="00150824"/>
                          <w:p w14:paraId="1A5F077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ADD06C" w14:textId="77777777" w:rsidR="00150824" w:rsidRDefault="00150824"/>
                          <w:p w14:paraId="09218C9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1A352B" w14:textId="77777777" w:rsidR="00150824" w:rsidRDefault="00150824"/>
                          <w:p w14:paraId="7376B0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4CBF1C" w14:textId="77777777" w:rsidR="00A5206C" w:rsidRDefault="00A5206C"/>
                          <w:p w14:paraId="3A4C6D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2117DA17" w14:textId="77777777" w:rsidR="00150824" w:rsidRDefault="00150824"/>
                          <w:p w14:paraId="2B167B3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811B03" w14:textId="77777777" w:rsidR="00150824" w:rsidRDefault="00150824"/>
                          <w:p w14:paraId="2BF6008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7E3A78" w14:textId="77777777" w:rsidR="00150824" w:rsidRDefault="00150824"/>
                          <w:p w14:paraId="6095CC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DD0D09" w14:textId="77777777" w:rsidR="00150824" w:rsidRDefault="00150824"/>
                          <w:p w14:paraId="5449F4F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446F0A9" w14:textId="77777777" w:rsidR="00150824" w:rsidRDefault="00150824"/>
                          <w:p w14:paraId="208B49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9C19F7" w14:textId="77777777" w:rsidR="00150824" w:rsidRDefault="00150824"/>
                          <w:p w14:paraId="719CEB4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FBC942" w14:textId="77777777" w:rsidR="00150824" w:rsidRDefault="00150824"/>
                          <w:p w14:paraId="7564AC2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2E84A8" w14:textId="77777777" w:rsidR="00150824" w:rsidRDefault="00150824"/>
                          <w:p w14:paraId="3DA3E4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394B472" w14:textId="77777777" w:rsidR="00150824" w:rsidRDefault="00150824"/>
                          <w:p w14:paraId="0ADB60E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D20DEC0" w14:textId="77777777" w:rsidR="00150824" w:rsidRDefault="00150824"/>
                          <w:p w14:paraId="110E30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54A8C5" w14:textId="77777777" w:rsidR="00150824" w:rsidRDefault="00150824"/>
                          <w:p w14:paraId="12DB8AE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6D5528" w14:textId="77777777" w:rsidR="00150824" w:rsidRDefault="00150824"/>
                          <w:p w14:paraId="7C6895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34400BE" w14:textId="77777777" w:rsidR="00150824" w:rsidRDefault="00150824"/>
                          <w:p w14:paraId="72DD57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78B1AE" w14:textId="77777777" w:rsidR="00150824" w:rsidRDefault="00150824"/>
                          <w:p w14:paraId="21453E8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7D4EA2" w14:textId="77777777" w:rsidR="00150824" w:rsidRDefault="00150824"/>
                          <w:p w14:paraId="7A3E8B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7B5218" w14:textId="77777777" w:rsidR="00150824" w:rsidRDefault="00150824"/>
                          <w:p w14:paraId="320948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92B3730" w14:textId="77777777" w:rsidR="00150824" w:rsidRDefault="00150824"/>
                          <w:p w14:paraId="79F106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A1A26E" w14:textId="77777777" w:rsidR="00150824" w:rsidRDefault="00150824"/>
                          <w:p w14:paraId="09E134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B7145A" w14:textId="77777777" w:rsidR="00150824" w:rsidRDefault="00150824"/>
                          <w:p w14:paraId="4D948E6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27A064" w14:textId="77777777" w:rsidR="00150824" w:rsidRDefault="00150824"/>
                          <w:p w14:paraId="264105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76F876E" w14:textId="77777777" w:rsidR="00150824" w:rsidRDefault="00150824"/>
                          <w:p w14:paraId="7CAB4D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2D34AFE" w14:textId="77777777" w:rsidR="00150824" w:rsidRDefault="00150824"/>
                          <w:p w14:paraId="0EF0D6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65B41A" w14:textId="77777777" w:rsidR="00150824" w:rsidRDefault="00150824"/>
                          <w:p w14:paraId="00BB215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FABC8E" w14:textId="77777777" w:rsidR="00150824" w:rsidRDefault="00150824"/>
                          <w:p w14:paraId="1F2065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8D0DA42" w14:textId="77777777" w:rsidR="00150824" w:rsidRDefault="00150824"/>
                          <w:p w14:paraId="3F51D8D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F8EE46" w14:textId="77777777" w:rsidR="00150824" w:rsidRDefault="00150824"/>
                          <w:p w14:paraId="05D9CD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AA617C" w14:textId="77777777" w:rsidR="00150824" w:rsidRDefault="00150824"/>
                          <w:p w14:paraId="166A7C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43C65B" w14:textId="77777777" w:rsidR="00150824" w:rsidRDefault="00150824"/>
                          <w:p w14:paraId="591D55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5702FB2" w14:textId="77777777" w:rsidR="00150824" w:rsidRDefault="00150824"/>
                          <w:p w14:paraId="4BE2A4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C5A8E9" w14:textId="77777777" w:rsidR="00150824" w:rsidRDefault="00150824"/>
                          <w:p w14:paraId="49EDE06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C72051" w14:textId="77777777" w:rsidR="00150824" w:rsidRDefault="00150824"/>
                          <w:p w14:paraId="032FAD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126FF5" w14:textId="77777777" w:rsidR="00150824" w:rsidRDefault="00150824"/>
                          <w:p w14:paraId="795DEC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336EFEB" w14:textId="77777777" w:rsidR="00150824" w:rsidRDefault="00150824"/>
                          <w:p w14:paraId="0D9EE1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49C16E" w14:textId="77777777" w:rsidR="00150824" w:rsidRDefault="00150824"/>
                          <w:p w14:paraId="5F8E5C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89DA2A" w14:textId="77777777" w:rsidR="00150824" w:rsidRDefault="00150824"/>
                          <w:p w14:paraId="0A836C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F88610" w14:textId="77777777" w:rsidR="00150824" w:rsidRDefault="00150824"/>
                          <w:p w14:paraId="4F3C0C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DB65C56" w14:textId="77777777" w:rsidR="00150824" w:rsidRDefault="00150824"/>
                          <w:p w14:paraId="680130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B9EEFC" w14:textId="77777777" w:rsidR="00150824" w:rsidRDefault="00150824"/>
                          <w:p w14:paraId="4811EA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4EB5E4" w14:textId="77777777" w:rsidR="00150824" w:rsidRDefault="00150824"/>
                          <w:p w14:paraId="50A4F2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0554F5" w14:textId="77777777" w:rsidR="00150824" w:rsidRDefault="00150824"/>
                          <w:p w14:paraId="5E992A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5116DFE" w14:textId="77777777" w:rsidR="00150824" w:rsidRDefault="00150824"/>
                          <w:p w14:paraId="78B568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6BCFA2" w14:textId="77777777" w:rsidR="00150824" w:rsidRDefault="00150824"/>
                          <w:p w14:paraId="5D0968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0CDA3E" w14:textId="77777777" w:rsidR="00150824" w:rsidRDefault="00150824"/>
                          <w:p w14:paraId="011D68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4A1FA4" w14:textId="77777777" w:rsidR="00150824" w:rsidRDefault="00150824"/>
                          <w:p w14:paraId="16ACC6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D34B0C2" w14:textId="77777777" w:rsidR="00150824" w:rsidRDefault="00150824"/>
                          <w:p w14:paraId="696DFC9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80C982" w14:textId="77777777" w:rsidR="00150824" w:rsidRDefault="00150824"/>
                          <w:p w14:paraId="56BF5C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3CAC5C" w14:textId="77777777" w:rsidR="00150824" w:rsidRDefault="00150824"/>
                          <w:p w14:paraId="60ACFC4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56BB68" w14:textId="77777777" w:rsidR="00150824" w:rsidRDefault="00150824"/>
                          <w:p w14:paraId="0560648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DFDE137" w14:textId="77777777" w:rsidR="00150824" w:rsidRDefault="00150824"/>
                          <w:p w14:paraId="6FB5E81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950CBA" w14:textId="77777777" w:rsidR="00150824" w:rsidRDefault="00150824"/>
                          <w:p w14:paraId="6115FDB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B3D7AF" w14:textId="77777777" w:rsidR="00150824" w:rsidRDefault="00150824"/>
                          <w:p w14:paraId="45662B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ADAE93" w14:textId="77777777" w:rsidR="00150824" w:rsidRDefault="00150824"/>
                          <w:p w14:paraId="510F2F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EAA4CDA" w14:textId="77777777" w:rsidR="00150824" w:rsidRDefault="00150824"/>
                          <w:p w14:paraId="76531E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C84C35" w14:textId="77777777" w:rsidR="00150824" w:rsidRDefault="00150824"/>
                          <w:p w14:paraId="38207BA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337208" w14:textId="77777777" w:rsidR="00150824" w:rsidRDefault="00150824"/>
                          <w:p w14:paraId="3DAA6CA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164084" w14:textId="77777777" w:rsidR="00150824" w:rsidRDefault="00150824"/>
                          <w:p w14:paraId="46B5F49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D7579F5" w14:textId="77777777" w:rsidR="00150824" w:rsidRDefault="00150824"/>
                          <w:p w14:paraId="2ED486D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A44DF76" w14:textId="77777777" w:rsidR="00150824" w:rsidRDefault="00150824"/>
                          <w:p w14:paraId="2F3D7C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CCAB74" w14:textId="77777777" w:rsidR="00150824" w:rsidRDefault="00150824"/>
                          <w:p w14:paraId="1ADA6B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67E3C2" w14:textId="77777777" w:rsidR="00150824" w:rsidRDefault="00150824"/>
                          <w:p w14:paraId="54995C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A789821" w14:textId="77777777" w:rsidR="00150824" w:rsidRDefault="00150824"/>
                          <w:p w14:paraId="1F70DCA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CD5153" w14:textId="77777777" w:rsidR="00150824" w:rsidRDefault="00150824"/>
                          <w:p w14:paraId="2AB5BD8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3414B2" w14:textId="77777777" w:rsidR="00150824" w:rsidRDefault="00150824"/>
                          <w:p w14:paraId="7E0ABC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F98033" w14:textId="77777777" w:rsidR="00A5206C" w:rsidRDefault="00A5206C"/>
                          <w:p w14:paraId="0AB8173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536082F5" w14:textId="77777777" w:rsidR="00150824" w:rsidRDefault="00150824"/>
                          <w:p w14:paraId="388CDE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3710A6" w14:textId="77777777" w:rsidR="00150824" w:rsidRDefault="00150824"/>
                          <w:p w14:paraId="4E866A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A31657" w14:textId="77777777" w:rsidR="00150824" w:rsidRDefault="00150824"/>
                          <w:p w14:paraId="2C9CB5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F00FBF" w14:textId="77777777" w:rsidR="00150824" w:rsidRDefault="00150824"/>
                          <w:p w14:paraId="1E98BF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4F16C35" w14:textId="77777777" w:rsidR="00150824" w:rsidRDefault="00150824"/>
                          <w:p w14:paraId="1CD113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F57F47" w14:textId="77777777" w:rsidR="00150824" w:rsidRDefault="00150824"/>
                          <w:p w14:paraId="342092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8EB1BE" w14:textId="77777777" w:rsidR="00150824" w:rsidRDefault="00150824"/>
                          <w:p w14:paraId="5D459D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2B3D739" w14:textId="77777777" w:rsidR="00150824" w:rsidRDefault="00150824"/>
                          <w:p w14:paraId="585494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FBEAC3A" w14:textId="77777777" w:rsidR="00150824" w:rsidRDefault="00150824"/>
                          <w:p w14:paraId="10E1F9F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3EA0B1" w14:textId="77777777" w:rsidR="00150824" w:rsidRDefault="00150824"/>
                          <w:p w14:paraId="25A76F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763313" w14:textId="77777777" w:rsidR="00150824" w:rsidRDefault="00150824"/>
                          <w:p w14:paraId="0892271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F23FE5" w14:textId="77777777" w:rsidR="00150824" w:rsidRDefault="00150824"/>
                          <w:p w14:paraId="0D8A2A4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884C9D3" w14:textId="77777777" w:rsidR="00150824" w:rsidRDefault="00150824"/>
                          <w:p w14:paraId="693F69E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CFDE33" w14:textId="77777777" w:rsidR="00150824" w:rsidRDefault="00150824"/>
                          <w:p w14:paraId="018C255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815A23" w14:textId="77777777" w:rsidR="00150824" w:rsidRDefault="00150824"/>
                          <w:p w14:paraId="156BE1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AD7F9C" w14:textId="77777777" w:rsidR="00150824" w:rsidRDefault="00150824"/>
                          <w:p w14:paraId="29056D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03FC0F9" w14:textId="77777777" w:rsidR="00150824" w:rsidRDefault="00150824"/>
                          <w:p w14:paraId="38DAF6A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3581F1" w14:textId="77777777" w:rsidR="00150824" w:rsidRDefault="00150824"/>
                          <w:p w14:paraId="76C6DE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52E08A" w14:textId="77777777" w:rsidR="00150824" w:rsidRDefault="00150824"/>
                          <w:p w14:paraId="747CFA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AAACCB" w14:textId="77777777" w:rsidR="00150824" w:rsidRDefault="00150824"/>
                          <w:p w14:paraId="23B3ED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8999E3B" w14:textId="77777777" w:rsidR="00150824" w:rsidRDefault="00150824"/>
                          <w:p w14:paraId="485812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BB5306" w14:textId="77777777" w:rsidR="00150824" w:rsidRDefault="00150824"/>
                          <w:p w14:paraId="2E6CF6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34C1FA" w14:textId="77777777" w:rsidR="00150824" w:rsidRDefault="00150824"/>
                          <w:p w14:paraId="74026C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04E044" w14:textId="77777777" w:rsidR="00150824" w:rsidRDefault="00150824"/>
                          <w:p w14:paraId="021C63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621F454" w14:textId="77777777" w:rsidR="00150824" w:rsidRDefault="00150824"/>
                          <w:p w14:paraId="2FA6F1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838C42" w14:textId="77777777" w:rsidR="00150824" w:rsidRDefault="00150824"/>
                          <w:p w14:paraId="7BA89AC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4716EB" w14:textId="77777777" w:rsidR="00150824" w:rsidRDefault="00150824"/>
                          <w:p w14:paraId="5846FFA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C97731" w14:textId="77777777" w:rsidR="00150824" w:rsidRDefault="00150824"/>
                          <w:p w14:paraId="69EE53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6F38D7A" w14:textId="77777777" w:rsidR="00150824" w:rsidRDefault="00150824"/>
                          <w:p w14:paraId="788777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EE5587" w14:textId="77777777" w:rsidR="00150824" w:rsidRDefault="00150824"/>
                          <w:p w14:paraId="755424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02E0AB" w14:textId="77777777" w:rsidR="00150824" w:rsidRDefault="00150824"/>
                          <w:p w14:paraId="6171C9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4B207D" w14:textId="77777777" w:rsidR="00150824" w:rsidRDefault="00150824"/>
                          <w:p w14:paraId="0E2A4D1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7DBC0CD" w14:textId="77777777" w:rsidR="00150824" w:rsidRDefault="00150824"/>
                          <w:p w14:paraId="148025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25E655" w14:textId="77777777" w:rsidR="00150824" w:rsidRDefault="00150824"/>
                          <w:p w14:paraId="30020F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115D80" w14:textId="77777777" w:rsidR="00150824" w:rsidRDefault="00150824"/>
                          <w:p w14:paraId="673CEC9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4E1934" w14:textId="77777777" w:rsidR="00150824" w:rsidRDefault="00150824"/>
                          <w:p w14:paraId="7A29B5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D20541C" w14:textId="77777777" w:rsidR="00150824" w:rsidRDefault="00150824"/>
                          <w:p w14:paraId="4C47720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EEC87D" w14:textId="77777777" w:rsidR="00150824" w:rsidRDefault="00150824"/>
                          <w:p w14:paraId="428E61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5112A0" w14:textId="77777777" w:rsidR="00150824" w:rsidRDefault="00150824"/>
                          <w:p w14:paraId="204472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E65B18" w14:textId="77777777" w:rsidR="00150824" w:rsidRDefault="00150824"/>
                          <w:p w14:paraId="2C419A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BE290ED" w14:textId="77777777" w:rsidR="00150824" w:rsidRDefault="00150824"/>
                          <w:p w14:paraId="6DDED1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248411" w14:textId="77777777" w:rsidR="00150824" w:rsidRDefault="00150824"/>
                          <w:p w14:paraId="4BEB2F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93E611" w14:textId="77777777" w:rsidR="00150824" w:rsidRDefault="00150824"/>
                          <w:p w14:paraId="7CEDE3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446B51" w14:textId="77777777" w:rsidR="00150824" w:rsidRDefault="00150824"/>
                          <w:p w14:paraId="54D5EB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DC5D37A" w14:textId="77777777" w:rsidR="00150824" w:rsidRDefault="00150824"/>
                          <w:p w14:paraId="194EBB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7CD31A" w14:textId="77777777" w:rsidR="00150824" w:rsidRDefault="00150824"/>
                          <w:p w14:paraId="5BBB7A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692C93" w14:textId="77777777" w:rsidR="00150824" w:rsidRDefault="00150824"/>
                          <w:p w14:paraId="57DFCAE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7724E1" w14:textId="77777777" w:rsidR="00150824" w:rsidRDefault="00150824"/>
                          <w:p w14:paraId="58CEB15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C763C23" w14:textId="77777777" w:rsidR="00150824" w:rsidRDefault="00150824"/>
                          <w:p w14:paraId="2EEDC2E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5B4753" w14:textId="77777777" w:rsidR="00150824" w:rsidRDefault="00150824"/>
                          <w:p w14:paraId="32CC1D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92F755" w14:textId="77777777" w:rsidR="00150824" w:rsidRDefault="00150824"/>
                          <w:p w14:paraId="30274BF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997B79" w14:textId="77777777" w:rsidR="00150824" w:rsidRDefault="00150824"/>
                          <w:p w14:paraId="1122B4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B7D7494" w14:textId="77777777" w:rsidR="00150824" w:rsidRDefault="00150824"/>
                          <w:p w14:paraId="16EE468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139CB4" w14:textId="77777777" w:rsidR="00150824" w:rsidRDefault="00150824"/>
                          <w:p w14:paraId="616F771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377A35" w14:textId="77777777" w:rsidR="00150824" w:rsidRDefault="00150824"/>
                          <w:p w14:paraId="4757EB1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E3A9A7" w14:textId="77777777" w:rsidR="00150824" w:rsidRDefault="00150824"/>
                          <w:p w14:paraId="42F037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49395D4" w14:textId="77777777" w:rsidR="00150824" w:rsidRDefault="00150824"/>
                          <w:p w14:paraId="7CE794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2C31A0" w14:textId="77777777" w:rsidR="00150824" w:rsidRDefault="00150824"/>
                          <w:p w14:paraId="4978B8A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504C89" w14:textId="77777777" w:rsidR="00150824" w:rsidRDefault="00150824"/>
                          <w:p w14:paraId="1E94FF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11587F" w14:textId="77777777" w:rsidR="00150824" w:rsidRDefault="00150824"/>
                          <w:p w14:paraId="157CF1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55AF41B" w14:textId="77777777" w:rsidR="00150824" w:rsidRDefault="00150824"/>
                          <w:p w14:paraId="3D53A1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5B0E71" w14:textId="77777777" w:rsidR="00150824" w:rsidRDefault="00150824"/>
                          <w:p w14:paraId="5C45EF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0B6568" w14:textId="77777777" w:rsidR="00150824" w:rsidRDefault="00150824"/>
                          <w:p w14:paraId="0A3DF3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AB33AF" w14:textId="77777777" w:rsidR="00A5206C" w:rsidRDefault="00A5206C"/>
                          <w:p w14:paraId="13EA63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2205A859" w14:textId="77777777" w:rsidR="00150824" w:rsidRDefault="00150824"/>
                          <w:p w14:paraId="4E181E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55CE05" w14:textId="77777777" w:rsidR="00150824" w:rsidRDefault="00150824"/>
                          <w:p w14:paraId="0CCD42E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8D3EE9" w14:textId="77777777" w:rsidR="00150824" w:rsidRDefault="00150824"/>
                          <w:p w14:paraId="7AB34F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ECA0D4" w14:textId="77777777" w:rsidR="00150824" w:rsidRDefault="00150824"/>
                          <w:p w14:paraId="4FE2CF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B448C43" w14:textId="77777777" w:rsidR="00150824" w:rsidRDefault="00150824"/>
                          <w:p w14:paraId="1FC5BD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FD3B4B" w14:textId="77777777" w:rsidR="00150824" w:rsidRDefault="00150824"/>
                          <w:p w14:paraId="30D8AF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C404DF" w14:textId="77777777" w:rsidR="00150824" w:rsidRDefault="00150824"/>
                          <w:p w14:paraId="11FB9E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ED2308" w14:textId="77777777" w:rsidR="00150824" w:rsidRDefault="00150824"/>
                          <w:p w14:paraId="3065F71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C44F78" w14:textId="77777777" w:rsidR="00150824" w:rsidRDefault="00150824"/>
                          <w:p w14:paraId="502997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B6E139" w14:textId="77777777" w:rsidR="00150824" w:rsidRDefault="00150824"/>
                          <w:p w14:paraId="10EB3E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C577BE" w14:textId="77777777" w:rsidR="00150824" w:rsidRDefault="00150824"/>
                          <w:p w14:paraId="518F7F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22E167" w14:textId="77777777" w:rsidR="00150824" w:rsidRDefault="00150824"/>
                          <w:p w14:paraId="1A2DEB1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E9F7297" w14:textId="77777777" w:rsidR="00150824" w:rsidRDefault="00150824"/>
                          <w:p w14:paraId="75FC0A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27316F" w14:textId="77777777" w:rsidR="00150824" w:rsidRDefault="00150824"/>
                          <w:p w14:paraId="37A0557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FB0CB9" w14:textId="77777777" w:rsidR="00150824" w:rsidRDefault="00150824"/>
                          <w:p w14:paraId="6623D6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F8DAAE" w14:textId="77777777" w:rsidR="00150824" w:rsidRDefault="00150824"/>
                          <w:p w14:paraId="70E9E88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89658B" w14:textId="77777777" w:rsidR="00150824" w:rsidRDefault="00150824"/>
                          <w:p w14:paraId="2A0966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BAAAFB" w14:textId="77777777" w:rsidR="00150824" w:rsidRDefault="00150824"/>
                          <w:p w14:paraId="253E42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889C8E" w14:textId="77777777" w:rsidR="00150824" w:rsidRDefault="00150824"/>
                          <w:p w14:paraId="73EADE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728245" w14:textId="77777777" w:rsidR="00150824" w:rsidRDefault="00150824"/>
                          <w:p w14:paraId="07FC473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445D582" w14:textId="77777777" w:rsidR="00150824" w:rsidRDefault="00150824"/>
                          <w:p w14:paraId="361CE11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F371B1" w14:textId="77777777" w:rsidR="00150824" w:rsidRDefault="00150824"/>
                          <w:p w14:paraId="725D5A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5F5037" w14:textId="77777777" w:rsidR="00150824" w:rsidRDefault="00150824"/>
                          <w:p w14:paraId="1D94FFA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20BA47" w14:textId="77777777" w:rsidR="00150824" w:rsidRDefault="00150824"/>
                          <w:p w14:paraId="1A973C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6F39E51" w14:textId="77777777" w:rsidR="00150824" w:rsidRDefault="00150824"/>
                          <w:p w14:paraId="3B0D5D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D422D2" w14:textId="77777777" w:rsidR="00150824" w:rsidRDefault="00150824"/>
                          <w:p w14:paraId="07487F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466D21" w14:textId="77777777" w:rsidR="00150824" w:rsidRDefault="00150824"/>
                          <w:p w14:paraId="3FD54B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B5B6C9" w14:textId="77777777" w:rsidR="00150824" w:rsidRDefault="00150824"/>
                          <w:p w14:paraId="7A32459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5A576F7" w14:textId="77777777" w:rsidR="00150824" w:rsidRDefault="00150824"/>
                          <w:p w14:paraId="67D1E7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A45642" w14:textId="77777777" w:rsidR="00150824" w:rsidRDefault="00150824"/>
                          <w:p w14:paraId="0D8E0C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D8355E9" w14:textId="77777777" w:rsidR="00150824" w:rsidRDefault="00150824"/>
                          <w:p w14:paraId="52838E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F81FAF" w14:textId="77777777" w:rsidR="00150824" w:rsidRDefault="00150824"/>
                          <w:p w14:paraId="18E437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61F885F" w14:textId="77777777" w:rsidR="00150824" w:rsidRDefault="00150824"/>
                          <w:p w14:paraId="02BF57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9C76B7" w14:textId="77777777" w:rsidR="00150824" w:rsidRDefault="00150824"/>
                          <w:p w14:paraId="6A8301A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E26256" w14:textId="77777777" w:rsidR="00150824" w:rsidRDefault="00150824"/>
                          <w:p w14:paraId="0DE356B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8232F2" w14:textId="77777777" w:rsidR="00150824" w:rsidRDefault="00150824"/>
                          <w:p w14:paraId="4EE95BE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977C5FF" w14:textId="77777777" w:rsidR="00150824" w:rsidRDefault="00150824"/>
                          <w:p w14:paraId="32F3A5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0DB0EA" w14:textId="77777777" w:rsidR="00150824" w:rsidRDefault="00150824"/>
                          <w:p w14:paraId="5048D8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A76C84" w14:textId="77777777" w:rsidR="00150824" w:rsidRDefault="00150824"/>
                          <w:p w14:paraId="52FAC3A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30538D" w14:textId="77777777" w:rsidR="00150824" w:rsidRDefault="00150824"/>
                          <w:p w14:paraId="4E0234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5A1D1CD" w14:textId="77777777" w:rsidR="00150824" w:rsidRDefault="00150824"/>
                          <w:p w14:paraId="6BFA72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0D2798" w14:textId="77777777" w:rsidR="00150824" w:rsidRDefault="00150824"/>
                          <w:p w14:paraId="4DB4AB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1A25C5" w14:textId="77777777" w:rsidR="00150824" w:rsidRDefault="00150824"/>
                          <w:p w14:paraId="3127C28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5F2F60" w14:textId="77777777" w:rsidR="00150824" w:rsidRDefault="00150824"/>
                          <w:p w14:paraId="27A970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A57981F" w14:textId="77777777" w:rsidR="00150824" w:rsidRDefault="00150824"/>
                          <w:p w14:paraId="7D73A8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0DEB98" w14:textId="77777777" w:rsidR="00150824" w:rsidRDefault="00150824"/>
                          <w:p w14:paraId="061405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334709" w14:textId="77777777" w:rsidR="00150824" w:rsidRDefault="00150824"/>
                          <w:p w14:paraId="4F38EF1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3A63B5" w14:textId="77777777" w:rsidR="00150824" w:rsidRDefault="00150824"/>
                          <w:p w14:paraId="191002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6456999" w14:textId="77777777" w:rsidR="00150824" w:rsidRDefault="00150824"/>
                          <w:p w14:paraId="7FF0C5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2DF7FA3" w14:textId="77777777" w:rsidR="00150824" w:rsidRDefault="00150824"/>
                          <w:p w14:paraId="63307A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CE50D3" w14:textId="77777777" w:rsidR="00150824" w:rsidRDefault="00150824"/>
                          <w:p w14:paraId="66FF803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E7E9AB" w14:textId="77777777" w:rsidR="00150824" w:rsidRDefault="00150824"/>
                          <w:p w14:paraId="45FC3D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8DCDFD4" w14:textId="77777777" w:rsidR="00150824" w:rsidRDefault="00150824"/>
                          <w:p w14:paraId="4C83C4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2383FB" w14:textId="77777777" w:rsidR="00150824" w:rsidRDefault="00150824"/>
                          <w:p w14:paraId="4B8B3B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769F80" w14:textId="77777777" w:rsidR="00150824" w:rsidRDefault="00150824"/>
                          <w:p w14:paraId="5CD1D0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4A3093" w14:textId="77777777" w:rsidR="00150824" w:rsidRDefault="00150824"/>
                          <w:p w14:paraId="513674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132AB82" w14:textId="77777777" w:rsidR="00150824" w:rsidRDefault="00150824"/>
                          <w:p w14:paraId="7FEA6A6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00B287" w14:textId="77777777" w:rsidR="00150824" w:rsidRDefault="00150824"/>
                          <w:p w14:paraId="38CDDF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003DA5" w14:textId="77777777" w:rsidR="00150824" w:rsidRDefault="00150824"/>
                          <w:p w14:paraId="1D49CA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F87E04" w14:textId="77777777" w:rsidR="00150824" w:rsidRDefault="00150824"/>
                          <w:p w14:paraId="020731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FD11A0" w14:textId="77777777" w:rsidR="00150824" w:rsidRDefault="00150824"/>
                          <w:p w14:paraId="4F9A0F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4BD393" w14:textId="77777777" w:rsidR="00150824" w:rsidRDefault="00150824"/>
                          <w:p w14:paraId="4C008D1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325BCA" w14:textId="77777777" w:rsidR="00150824" w:rsidRDefault="00150824"/>
                          <w:p w14:paraId="42F82E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1AB1FE" w14:textId="77777777" w:rsidR="00A5206C" w:rsidRDefault="00A5206C"/>
                          <w:p w14:paraId="092B2A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58029B52" w14:textId="77777777" w:rsidR="00150824" w:rsidRDefault="00150824"/>
                          <w:p w14:paraId="770D80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01647E" w14:textId="77777777" w:rsidR="00150824" w:rsidRDefault="00150824"/>
                          <w:p w14:paraId="3C791C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4175BA" w14:textId="77777777" w:rsidR="00150824" w:rsidRDefault="00150824"/>
                          <w:p w14:paraId="234E09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D17424" w14:textId="77777777" w:rsidR="00150824" w:rsidRDefault="00150824"/>
                          <w:p w14:paraId="15613D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E852372" w14:textId="77777777" w:rsidR="00150824" w:rsidRDefault="00150824"/>
                          <w:p w14:paraId="64ADB8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798BD36" w14:textId="77777777" w:rsidR="00150824" w:rsidRDefault="00150824"/>
                          <w:p w14:paraId="399FA7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F4F53B" w14:textId="77777777" w:rsidR="00150824" w:rsidRDefault="00150824"/>
                          <w:p w14:paraId="1C70B4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ABBD5DF" w14:textId="77777777" w:rsidR="00150824" w:rsidRDefault="00150824"/>
                          <w:p w14:paraId="03088B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9CD3C09" w14:textId="77777777" w:rsidR="00150824" w:rsidRDefault="00150824"/>
                          <w:p w14:paraId="51850C1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2D078C" w14:textId="77777777" w:rsidR="00150824" w:rsidRDefault="00150824"/>
                          <w:p w14:paraId="72876D1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71B0B3" w14:textId="77777777" w:rsidR="00150824" w:rsidRDefault="00150824"/>
                          <w:p w14:paraId="3494A1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0ABA0B" w14:textId="77777777" w:rsidR="00150824" w:rsidRDefault="00150824"/>
                          <w:p w14:paraId="479016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DAFC8E9" w14:textId="77777777" w:rsidR="00150824" w:rsidRDefault="00150824"/>
                          <w:p w14:paraId="5BBB89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498F09E" w14:textId="77777777" w:rsidR="00150824" w:rsidRDefault="00150824"/>
                          <w:p w14:paraId="3A53A3A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BB3296" w14:textId="77777777" w:rsidR="00150824" w:rsidRDefault="00150824"/>
                          <w:p w14:paraId="69907F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70B2DE" w14:textId="77777777" w:rsidR="00150824" w:rsidRDefault="00150824"/>
                          <w:p w14:paraId="698ADF3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FA12DE6" w14:textId="77777777" w:rsidR="00150824" w:rsidRDefault="00150824"/>
                          <w:p w14:paraId="356A94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DEBB7B" w14:textId="77777777" w:rsidR="00150824" w:rsidRDefault="00150824"/>
                          <w:p w14:paraId="7FCB30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128D61" w14:textId="77777777" w:rsidR="00150824" w:rsidRDefault="00150824"/>
                          <w:p w14:paraId="2FC69B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41BE3A" w14:textId="77777777" w:rsidR="00150824" w:rsidRDefault="00150824"/>
                          <w:p w14:paraId="022BB9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7EC609" w14:textId="77777777" w:rsidR="00150824" w:rsidRDefault="00150824"/>
                          <w:p w14:paraId="34803D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B9075A" w14:textId="77777777" w:rsidR="00150824" w:rsidRDefault="00150824"/>
                          <w:p w14:paraId="735BCD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DA399F" w14:textId="77777777" w:rsidR="00150824" w:rsidRDefault="00150824"/>
                          <w:p w14:paraId="05E144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0733DE" w14:textId="77777777" w:rsidR="00150824" w:rsidRDefault="00150824"/>
                          <w:p w14:paraId="655D8D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11BE6B1" w14:textId="77777777" w:rsidR="00150824" w:rsidRDefault="00150824"/>
                          <w:p w14:paraId="366DE3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B7BF60" w14:textId="77777777" w:rsidR="00150824" w:rsidRDefault="00150824"/>
                          <w:p w14:paraId="14358A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1DE51A" w14:textId="77777777" w:rsidR="00150824" w:rsidRDefault="00150824"/>
                          <w:p w14:paraId="46EB10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F639CE" w14:textId="77777777" w:rsidR="00150824" w:rsidRDefault="00150824"/>
                          <w:p w14:paraId="7B1473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AA08D6E" w14:textId="77777777" w:rsidR="00150824" w:rsidRDefault="00150824"/>
                          <w:p w14:paraId="5C5EA6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19F7CC" w14:textId="77777777" w:rsidR="00150824" w:rsidRDefault="00150824"/>
                          <w:p w14:paraId="1D4412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8EECDE" w14:textId="77777777" w:rsidR="00150824" w:rsidRDefault="00150824"/>
                          <w:p w14:paraId="2121DA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ABC3F9A" w14:textId="77777777" w:rsidR="00150824" w:rsidRDefault="00150824"/>
                          <w:p w14:paraId="12E0BA7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5DE73B" w14:textId="77777777" w:rsidR="00150824" w:rsidRDefault="00150824"/>
                          <w:p w14:paraId="777C9C4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83FB1B" w14:textId="77777777" w:rsidR="00150824" w:rsidRDefault="00150824"/>
                          <w:p w14:paraId="1C44EDF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6AB8B7" w14:textId="77777777" w:rsidR="00150824" w:rsidRDefault="00150824"/>
                          <w:p w14:paraId="683CF8A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1B2284" w14:textId="77777777" w:rsidR="00150824" w:rsidRDefault="00150824"/>
                          <w:p w14:paraId="5A07D6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9B34D35" w14:textId="77777777" w:rsidR="00150824" w:rsidRDefault="00150824"/>
                          <w:p w14:paraId="6EA5E3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03C8FA" w14:textId="77777777" w:rsidR="00150824" w:rsidRDefault="00150824"/>
                          <w:p w14:paraId="454210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8513C3" w14:textId="77777777" w:rsidR="00150824" w:rsidRDefault="00150824"/>
                          <w:p w14:paraId="1653CB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B0C9AE" w14:textId="77777777" w:rsidR="00150824" w:rsidRDefault="00150824"/>
                          <w:p w14:paraId="4435D5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05DBEE4" w14:textId="77777777" w:rsidR="00150824" w:rsidRDefault="00150824"/>
                          <w:p w14:paraId="077115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42A1D2" w14:textId="77777777" w:rsidR="00150824" w:rsidRDefault="00150824"/>
                          <w:p w14:paraId="4F46AA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18951F" w14:textId="77777777" w:rsidR="00150824" w:rsidRDefault="00150824"/>
                          <w:p w14:paraId="7B1DC1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98BD4F" w14:textId="77777777" w:rsidR="00150824" w:rsidRDefault="00150824"/>
                          <w:p w14:paraId="61A3587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86969D" w14:textId="77777777" w:rsidR="00150824" w:rsidRDefault="00150824"/>
                          <w:p w14:paraId="104CF1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E36874" w14:textId="77777777" w:rsidR="00150824" w:rsidRDefault="00150824"/>
                          <w:p w14:paraId="192B273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8B8926" w14:textId="77777777" w:rsidR="00150824" w:rsidRDefault="00150824"/>
                          <w:p w14:paraId="2F19446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76310B1" w14:textId="77777777" w:rsidR="00150824" w:rsidRDefault="00150824"/>
                          <w:p w14:paraId="2E84433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314A5EC" w14:textId="77777777" w:rsidR="00150824" w:rsidRDefault="00150824"/>
                          <w:p w14:paraId="6A2E26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9B03CB" w14:textId="77777777" w:rsidR="00150824" w:rsidRDefault="00150824"/>
                          <w:p w14:paraId="60ED3F9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AD4A38" w14:textId="77777777" w:rsidR="00150824" w:rsidRDefault="00150824"/>
                          <w:p w14:paraId="7B04E8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69FC10" w14:textId="77777777" w:rsidR="00150824" w:rsidRDefault="00150824"/>
                          <w:p w14:paraId="2AF7AB6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A788EF2" w14:textId="77777777" w:rsidR="00150824" w:rsidRDefault="00150824"/>
                          <w:p w14:paraId="7E10E1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94F6BF" w14:textId="77777777" w:rsidR="00150824" w:rsidRDefault="00150824"/>
                          <w:p w14:paraId="35CAE25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590A9A" w14:textId="77777777" w:rsidR="00150824" w:rsidRDefault="00150824"/>
                          <w:p w14:paraId="49F893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351DBE" w14:textId="77777777" w:rsidR="00150824" w:rsidRDefault="00150824"/>
                          <w:p w14:paraId="70C2DD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EBE7BDA" w14:textId="77777777" w:rsidR="00150824" w:rsidRDefault="00150824"/>
                          <w:p w14:paraId="6CA243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14739A" w14:textId="77777777" w:rsidR="00150824" w:rsidRDefault="00150824"/>
                          <w:p w14:paraId="33A39DB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E5FC87" w14:textId="77777777" w:rsidR="00150824" w:rsidRDefault="00150824"/>
                          <w:p w14:paraId="60157D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774D13" w14:textId="77777777" w:rsidR="00150824" w:rsidRDefault="00150824"/>
                          <w:p w14:paraId="02D4A8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3436FE7" w14:textId="77777777" w:rsidR="00150824" w:rsidRDefault="00150824"/>
                          <w:p w14:paraId="3D28D0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CC1394" w14:textId="77777777" w:rsidR="00150824" w:rsidRDefault="00150824"/>
                          <w:p w14:paraId="6D180D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C6ECD4" w14:textId="77777777" w:rsidR="00150824" w:rsidRDefault="00150824"/>
                          <w:p w14:paraId="407854B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569FD5" w14:textId="77777777" w:rsidR="00A5206C" w:rsidRDefault="00A5206C"/>
                          <w:p w14:paraId="0D3EA6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37916940" w14:textId="77777777" w:rsidR="00150824" w:rsidRDefault="00150824"/>
                          <w:p w14:paraId="607F9C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99776D" w14:textId="77777777" w:rsidR="00150824" w:rsidRDefault="00150824"/>
                          <w:p w14:paraId="0C874A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53D2AD" w14:textId="77777777" w:rsidR="00150824" w:rsidRDefault="00150824"/>
                          <w:p w14:paraId="53C614B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163AA0" w14:textId="77777777" w:rsidR="00150824" w:rsidRDefault="00150824"/>
                          <w:p w14:paraId="7CD3ED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93DFA0F" w14:textId="77777777" w:rsidR="00150824" w:rsidRDefault="00150824"/>
                          <w:p w14:paraId="09AF0C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760EA7" w14:textId="77777777" w:rsidR="00150824" w:rsidRDefault="00150824"/>
                          <w:p w14:paraId="1B1CEB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917D43" w14:textId="77777777" w:rsidR="00150824" w:rsidRDefault="00150824"/>
                          <w:p w14:paraId="4B7F56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251F58" w14:textId="77777777" w:rsidR="00150824" w:rsidRDefault="00150824"/>
                          <w:p w14:paraId="7E30666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1D686B8" w14:textId="77777777" w:rsidR="00150824" w:rsidRDefault="00150824"/>
                          <w:p w14:paraId="3DFB04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F9E2C0" w14:textId="77777777" w:rsidR="00150824" w:rsidRDefault="00150824"/>
                          <w:p w14:paraId="4A7CBE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B79E38" w14:textId="77777777" w:rsidR="00150824" w:rsidRDefault="00150824"/>
                          <w:p w14:paraId="553D87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866226" w14:textId="77777777" w:rsidR="00150824" w:rsidRDefault="00150824"/>
                          <w:p w14:paraId="2270268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3837B10" w14:textId="77777777" w:rsidR="00150824" w:rsidRDefault="00150824"/>
                          <w:p w14:paraId="2614E3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59A242" w14:textId="77777777" w:rsidR="00150824" w:rsidRDefault="00150824"/>
                          <w:p w14:paraId="2BB285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C51DA2" w14:textId="77777777" w:rsidR="00150824" w:rsidRDefault="00150824"/>
                          <w:p w14:paraId="770EC7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FD4A19" w14:textId="77777777" w:rsidR="00150824" w:rsidRDefault="00150824"/>
                          <w:p w14:paraId="6C104EB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8A88DB5" w14:textId="77777777" w:rsidR="00150824" w:rsidRDefault="00150824"/>
                          <w:p w14:paraId="055140A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2B2A94" w14:textId="77777777" w:rsidR="00150824" w:rsidRDefault="00150824"/>
                          <w:p w14:paraId="280D41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9CDEB1" w14:textId="77777777" w:rsidR="00150824" w:rsidRDefault="00150824"/>
                          <w:p w14:paraId="6017EE2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188E23" w14:textId="77777777" w:rsidR="00150824" w:rsidRDefault="00150824"/>
                          <w:p w14:paraId="761196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BB9396C" w14:textId="77777777" w:rsidR="00150824" w:rsidRDefault="00150824"/>
                          <w:p w14:paraId="2BDC98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C07246" w14:textId="77777777" w:rsidR="00150824" w:rsidRDefault="00150824"/>
                          <w:p w14:paraId="19ECB0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35A2F8" w14:textId="77777777" w:rsidR="00150824" w:rsidRDefault="00150824"/>
                          <w:p w14:paraId="2CB9C1C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4B1C1F" w14:textId="77777777" w:rsidR="00150824" w:rsidRDefault="00150824"/>
                          <w:p w14:paraId="7582B9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3187D1B" w14:textId="77777777" w:rsidR="00150824" w:rsidRDefault="00150824"/>
                          <w:p w14:paraId="4D8435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F2F434" w14:textId="77777777" w:rsidR="00150824" w:rsidRDefault="00150824"/>
                          <w:p w14:paraId="7A8F64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134F7E" w14:textId="77777777" w:rsidR="00150824" w:rsidRDefault="00150824"/>
                          <w:p w14:paraId="01DD96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D70A6D" w14:textId="77777777" w:rsidR="00150824" w:rsidRDefault="00150824"/>
                          <w:p w14:paraId="50B7B56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2B78EBB" w14:textId="77777777" w:rsidR="00150824" w:rsidRDefault="00150824"/>
                          <w:p w14:paraId="46EB73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A7A363" w14:textId="77777777" w:rsidR="00150824" w:rsidRDefault="00150824"/>
                          <w:p w14:paraId="2733E5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F3A0F8" w14:textId="77777777" w:rsidR="00150824" w:rsidRDefault="00150824"/>
                          <w:p w14:paraId="7972FEB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A1B9C5" w14:textId="77777777" w:rsidR="00150824" w:rsidRDefault="00150824"/>
                          <w:p w14:paraId="1660A2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457D25E" w14:textId="77777777" w:rsidR="00150824" w:rsidRDefault="00150824"/>
                          <w:p w14:paraId="082E19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8E28F7" w14:textId="77777777" w:rsidR="00150824" w:rsidRDefault="00150824"/>
                          <w:p w14:paraId="47C6853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F06D36" w14:textId="77777777" w:rsidR="00150824" w:rsidRDefault="00150824"/>
                          <w:p w14:paraId="139A84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9CFE6E9" w14:textId="77777777" w:rsidR="00150824" w:rsidRDefault="00150824"/>
                          <w:p w14:paraId="27DA4E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D0E570D" w14:textId="77777777" w:rsidR="00150824" w:rsidRDefault="00150824"/>
                          <w:p w14:paraId="2A2E979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7A5E16" w14:textId="77777777" w:rsidR="00150824" w:rsidRDefault="00150824"/>
                          <w:p w14:paraId="697850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C29363" w14:textId="77777777" w:rsidR="00150824" w:rsidRDefault="00150824"/>
                          <w:p w14:paraId="0E9D0E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4D1C59" w14:textId="77777777" w:rsidR="00150824" w:rsidRDefault="00150824"/>
                          <w:p w14:paraId="3B45485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BF417ED" w14:textId="77777777" w:rsidR="00150824" w:rsidRDefault="00150824"/>
                          <w:p w14:paraId="0E46CA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CF62BA" w14:textId="77777777" w:rsidR="00150824" w:rsidRDefault="00150824"/>
                          <w:p w14:paraId="4B0B51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4F5789" w14:textId="77777777" w:rsidR="00150824" w:rsidRDefault="00150824"/>
                          <w:p w14:paraId="5ADDDF9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D85065" w14:textId="77777777" w:rsidR="00150824" w:rsidRDefault="00150824"/>
                          <w:p w14:paraId="6190FB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213CC2E" w14:textId="77777777" w:rsidR="00150824" w:rsidRDefault="00150824"/>
                          <w:p w14:paraId="1C8CBA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D23CA2" w14:textId="77777777" w:rsidR="00150824" w:rsidRDefault="00150824"/>
                          <w:p w14:paraId="656CF7B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67A0F7" w14:textId="77777777" w:rsidR="00150824" w:rsidRDefault="00150824"/>
                          <w:p w14:paraId="4296DEC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ED30DD" w14:textId="77777777" w:rsidR="00150824" w:rsidRDefault="00150824"/>
                          <w:p w14:paraId="16786D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50B7C1E" w14:textId="77777777" w:rsidR="00150824" w:rsidRDefault="00150824"/>
                          <w:p w14:paraId="44A54C3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6A82A0" w14:textId="77777777" w:rsidR="00150824" w:rsidRDefault="00150824"/>
                          <w:p w14:paraId="5521EC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6868FD" w14:textId="77777777" w:rsidR="00150824" w:rsidRDefault="00150824"/>
                          <w:p w14:paraId="6D907E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4B8D92" w14:textId="77777777" w:rsidR="00150824" w:rsidRDefault="00150824"/>
                          <w:p w14:paraId="7C82FC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814C1ED" w14:textId="77777777" w:rsidR="00150824" w:rsidRDefault="00150824"/>
                          <w:p w14:paraId="5F60797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1F9D73" w14:textId="77777777" w:rsidR="00150824" w:rsidRDefault="00150824"/>
                          <w:p w14:paraId="3EE7FD8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F4DE3B" w14:textId="77777777" w:rsidR="00150824" w:rsidRDefault="00150824"/>
                          <w:p w14:paraId="20FE69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18CB10" w14:textId="77777777" w:rsidR="00150824" w:rsidRDefault="00150824"/>
                          <w:p w14:paraId="6133069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D90D0A1" w14:textId="77777777" w:rsidR="00150824" w:rsidRDefault="00150824"/>
                          <w:p w14:paraId="37A0A1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5CE26F" w14:textId="77777777" w:rsidR="00150824" w:rsidRDefault="00150824"/>
                          <w:p w14:paraId="0E6773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B47796" w14:textId="77777777" w:rsidR="00150824" w:rsidRDefault="00150824"/>
                          <w:p w14:paraId="735C77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530B53" w14:textId="77777777" w:rsidR="00150824" w:rsidRDefault="00150824"/>
                          <w:p w14:paraId="35E63D0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CBF1EA3" w14:textId="77777777" w:rsidR="00150824" w:rsidRDefault="00150824"/>
                          <w:p w14:paraId="2B0733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5AF81E" w14:textId="77777777" w:rsidR="00150824" w:rsidRDefault="00150824"/>
                          <w:p w14:paraId="12ED7D0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E23F20" w14:textId="77777777" w:rsidR="00150824" w:rsidRDefault="00150824"/>
                          <w:p w14:paraId="719C70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8E788C" w14:textId="77777777" w:rsidR="00A5206C" w:rsidRDefault="00A5206C"/>
                          <w:p w14:paraId="09B35C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0F0FCA2" w14:textId="77777777" w:rsidR="00150824" w:rsidRDefault="00150824"/>
                          <w:p w14:paraId="7818B4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BF874C" w14:textId="77777777" w:rsidR="00150824" w:rsidRDefault="00150824"/>
                          <w:p w14:paraId="5CB65A2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AC96ED" w14:textId="77777777" w:rsidR="00150824" w:rsidRDefault="00150824"/>
                          <w:p w14:paraId="2A26F4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796DB3" w14:textId="77777777" w:rsidR="00150824" w:rsidRDefault="00150824"/>
                          <w:p w14:paraId="547244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C12964" w14:textId="77777777" w:rsidR="00150824" w:rsidRDefault="00150824"/>
                          <w:p w14:paraId="135DAFE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3305B2" w14:textId="77777777" w:rsidR="00150824" w:rsidRDefault="00150824"/>
                          <w:p w14:paraId="1C6E350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F57D06" w14:textId="77777777" w:rsidR="00150824" w:rsidRDefault="00150824"/>
                          <w:p w14:paraId="46CA387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E49BD9" w14:textId="77777777" w:rsidR="00150824" w:rsidRDefault="00150824"/>
                          <w:p w14:paraId="1B3BA8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AB37A77" w14:textId="77777777" w:rsidR="00150824" w:rsidRDefault="00150824"/>
                          <w:p w14:paraId="326E1C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53715C" w14:textId="77777777" w:rsidR="00150824" w:rsidRDefault="00150824"/>
                          <w:p w14:paraId="2D30B9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4B3BFA" w14:textId="77777777" w:rsidR="00150824" w:rsidRDefault="00150824"/>
                          <w:p w14:paraId="7E48B2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04DE0D" w14:textId="77777777" w:rsidR="00150824" w:rsidRDefault="00150824"/>
                          <w:p w14:paraId="43C77C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6F2BF6E" w14:textId="77777777" w:rsidR="00150824" w:rsidRDefault="00150824"/>
                          <w:p w14:paraId="39A6C1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6B125E" w14:textId="77777777" w:rsidR="00150824" w:rsidRDefault="00150824"/>
                          <w:p w14:paraId="1FAC757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243858" w14:textId="77777777" w:rsidR="00150824" w:rsidRDefault="00150824"/>
                          <w:p w14:paraId="26924C1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7D7960" w14:textId="77777777" w:rsidR="00150824" w:rsidRDefault="00150824"/>
                          <w:p w14:paraId="49A6371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89D01D8" w14:textId="77777777" w:rsidR="00150824" w:rsidRDefault="00150824"/>
                          <w:p w14:paraId="0A5C78B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8EBAC7" w14:textId="77777777" w:rsidR="00150824" w:rsidRDefault="00150824"/>
                          <w:p w14:paraId="36A018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DF30B0" w14:textId="77777777" w:rsidR="00150824" w:rsidRDefault="00150824"/>
                          <w:p w14:paraId="2B5B9E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D25CE1" w14:textId="77777777" w:rsidR="00150824" w:rsidRDefault="00150824"/>
                          <w:p w14:paraId="454211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2B7C557" w14:textId="77777777" w:rsidR="00150824" w:rsidRDefault="00150824"/>
                          <w:p w14:paraId="2F1A4C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EEA7089" w14:textId="77777777" w:rsidR="00150824" w:rsidRDefault="00150824"/>
                          <w:p w14:paraId="22EC05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8C54F1" w14:textId="77777777" w:rsidR="00150824" w:rsidRDefault="00150824"/>
                          <w:p w14:paraId="49A3789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5721CA" w14:textId="77777777" w:rsidR="00150824" w:rsidRDefault="00150824"/>
                          <w:p w14:paraId="6CB7F46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292D0C" w14:textId="77777777" w:rsidR="00150824" w:rsidRDefault="00150824"/>
                          <w:p w14:paraId="0EB226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85D4EA" w14:textId="77777777" w:rsidR="00150824" w:rsidRDefault="00150824"/>
                          <w:p w14:paraId="2045F93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757AA8" w14:textId="77777777" w:rsidR="00150824" w:rsidRDefault="00150824"/>
                          <w:p w14:paraId="30EF5F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22A9D1" w14:textId="77777777" w:rsidR="00150824" w:rsidRDefault="00150824"/>
                          <w:p w14:paraId="4ED9B5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11F80FE" w14:textId="77777777" w:rsidR="00150824" w:rsidRDefault="00150824"/>
                          <w:p w14:paraId="00A440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54F398" w14:textId="77777777" w:rsidR="00150824" w:rsidRDefault="00150824"/>
                          <w:p w14:paraId="2E11F3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A411B5" w14:textId="77777777" w:rsidR="00150824" w:rsidRDefault="00150824"/>
                          <w:p w14:paraId="0E4803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CA82C4" w14:textId="77777777" w:rsidR="00150824" w:rsidRDefault="00150824"/>
                          <w:p w14:paraId="23079A5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5B8EADF" w14:textId="77777777" w:rsidR="00150824" w:rsidRDefault="00150824"/>
                          <w:p w14:paraId="521763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419A1C" w14:textId="77777777" w:rsidR="00150824" w:rsidRDefault="00150824"/>
                          <w:p w14:paraId="7DC210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0C0A4E" w14:textId="77777777" w:rsidR="00150824" w:rsidRDefault="00150824"/>
                          <w:p w14:paraId="7DF406D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B80C6D" w14:textId="77777777" w:rsidR="00150824" w:rsidRDefault="00150824"/>
                          <w:p w14:paraId="50C177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9183B81" w14:textId="77777777" w:rsidR="00150824" w:rsidRDefault="00150824"/>
                          <w:p w14:paraId="21AF84A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81BF41" w14:textId="77777777" w:rsidR="00150824" w:rsidRDefault="00150824"/>
                          <w:p w14:paraId="3D931BB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9B4C64" w14:textId="77777777" w:rsidR="00150824" w:rsidRDefault="00150824"/>
                          <w:p w14:paraId="13CE7D6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ADD9E4" w14:textId="77777777" w:rsidR="00150824" w:rsidRDefault="00150824"/>
                          <w:p w14:paraId="6F8CFB3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E8F0CEF" w14:textId="77777777" w:rsidR="00150824" w:rsidRDefault="00150824"/>
                          <w:p w14:paraId="20EFE2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C1B88B" w14:textId="77777777" w:rsidR="00150824" w:rsidRDefault="00150824"/>
                          <w:p w14:paraId="7BD16FB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B749F9" w14:textId="77777777" w:rsidR="00150824" w:rsidRDefault="00150824"/>
                          <w:p w14:paraId="0E9D99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136E0B" w14:textId="77777777" w:rsidR="00150824" w:rsidRDefault="00150824"/>
                          <w:p w14:paraId="377183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8CD8CE1" w14:textId="77777777" w:rsidR="00150824" w:rsidRDefault="00150824"/>
                          <w:p w14:paraId="20A258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16BDB0" w14:textId="77777777" w:rsidR="00150824" w:rsidRDefault="00150824"/>
                          <w:p w14:paraId="7677B99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16C517" w14:textId="77777777" w:rsidR="00150824" w:rsidRDefault="00150824"/>
                          <w:p w14:paraId="069406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7C0D1F6" w14:textId="77777777" w:rsidR="00150824" w:rsidRDefault="00150824"/>
                          <w:p w14:paraId="3B43CF3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3714CC5" w14:textId="77777777" w:rsidR="00150824" w:rsidRDefault="00150824"/>
                          <w:p w14:paraId="1C9AE8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DA16E9" w14:textId="77777777" w:rsidR="00150824" w:rsidRDefault="00150824"/>
                          <w:p w14:paraId="32ADE6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82C1E3" w14:textId="77777777" w:rsidR="00150824" w:rsidRDefault="00150824"/>
                          <w:p w14:paraId="3754FC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2704E8D" w14:textId="77777777" w:rsidR="00150824" w:rsidRDefault="00150824"/>
                          <w:p w14:paraId="39824F0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71F07FA" w14:textId="77777777" w:rsidR="00150824" w:rsidRDefault="00150824"/>
                          <w:p w14:paraId="5C81D7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30DB6F" w14:textId="77777777" w:rsidR="00150824" w:rsidRDefault="00150824"/>
                          <w:p w14:paraId="795F35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9FB258" w14:textId="77777777" w:rsidR="00150824" w:rsidRDefault="00150824"/>
                          <w:p w14:paraId="0D89AE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0066AA" w14:textId="77777777" w:rsidR="00150824" w:rsidRDefault="00150824"/>
                          <w:p w14:paraId="086F6C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5AF28EE" w14:textId="77777777" w:rsidR="00150824" w:rsidRDefault="00150824"/>
                          <w:p w14:paraId="1BC20E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B213E4" w14:textId="77777777" w:rsidR="00150824" w:rsidRDefault="00150824"/>
                          <w:p w14:paraId="10B20D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AFB723" w14:textId="77777777" w:rsidR="00150824" w:rsidRDefault="00150824"/>
                          <w:p w14:paraId="05117A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824C5D" w14:textId="77777777" w:rsidR="00150824" w:rsidRDefault="00150824"/>
                          <w:p w14:paraId="43B830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C2F383C" w14:textId="77777777" w:rsidR="00150824" w:rsidRDefault="00150824"/>
                          <w:p w14:paraId="0A8D06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4AB85E" w14:textId="77777777" w:rsidR="00150824" w:rsidRDefault="00150824"/>
                          <w:p w14:paraId="508FDC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08C347" w14:textId="77777777" w:rsidR="00150824" w:rsidRDefault="00150824"/>
                          <w:p w14:paraId="7D3847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2252E5" w14:textId="77777777" w:rsidR="00A5206C" w:rsidRDefault="00A5206C"/>
                          <w:p w14:paraId="06D30B1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695C1FA1" w14:textId="77777777" w:rsidR="00150824" w:rsidRDefault="00150824"/>
                          <w:p w14:paraId="0E3653E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3CCA42" w14:textId="77777777" w:rsidR="00150824" w:rsidRDefault="00150824"/>
                          <w:p w14:paraId="182838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1C5B46" w14:textId="77777777" w:rsidR="00150824" w:rsidRDefault="00150824"/>
                          <w:p w14:paraId="0CE666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F1169B" w14:textId="77777777" w:rsidR="00150824" w:rsidRDefault="00150824"/>
                          <w:p w14:paraId="24FD33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0BE734D" w14:textId="77777777" w:rsidR="00150824" w:rsidRDefault="00150824"/>
                          <w:p w14:paraId="455A27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9C6593" w14:textId="77777777" w:rsidR="00150824" w:rsidRDefault="00150824"/>
                          <w:p w14:paraId="40F1758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3737BB" w14:textId="77777777" w:rsidR="00150824" w:rsidRDefault="00150824"/>
                          <w:p w14:paraId="0361B96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138927" w14:textId="77777777" w:rsidR="00150824" w:rsidRDefault="00150824"/>
                          <w:p w14:paraId="23816E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78BC73D" w14:textId="77777777" w:rsidR="00150824" w:rsidRDefault="00150824"/>
                          <w:p w14:paraId="086735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6E98F1" w14:textId="77777777" w:rsidR="00150824" w:rsidRDefault="00150824"/>
                          <w:p w14:paraId="7FEE40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3AA2DD" w14:textId="77777777" w:rsidR="00150824" w:rsidRDefault="00150824"/>
                          <w:p w14:paraId="4E86F6F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ABE27BF" w14:textId="77777777" w:rsidR="00150824" w:rsidRDefault="00150824"/>
                          <w:p w14:paraId="5C078A1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848E3E1" w14:textId="77777777" w:rsidR="00150824" w:rsidRDefault="00150824"/>
                          <w:p w14:paraId="0F5AF4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6569F8" w14:textId="77777777" w:rsidR="00150824" w:rsidRDefault="00150824"/>
                          <w:p w14:paraId="609F1C4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0C605A" w14:textId="77777777" w:rsidR="00150824" w:rsidRDefault="00150824"/>
                          <w:p w14:paraId="1CD93C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DFCE00" w14:textId="77777777" w:rsidR="00150824" w:rsidRDefault="00150824"/>
                          <w:p w14:paraId="28EEB5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B43313" w14:textId="77777777" w:rsidR="00150824" w:rsidRDefault="00150824"/>
                          <w:p w14:paraId="64185D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C72202" w14:textId="77777777" w:rsidR="00150824" w:rsidRDefault="00150824"/>
                          <w:p w14:paraId="137076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8E3D07" w14:textId="77777777" w:rsidR="00150824" w:rsidRDefault="00150824"/>
                          <w:p w14:paraId="57C82F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DF9C47" w14:textId="77777777" w:rsidR="00150824" w:rsidRDefault="00150824"/>
                          <w:p w14:paraId="5E7B15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2F3C050" w14:textId="77777777" w:rsidR="00150824" w:rsidRDefault="00150824"/>
                          <w:p w14:paraId="4C2592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715538" w14:textId="77777777" w:rsidR="00150824" w:rsidRDefault="00150824"/>
                          <w:p w14:paraId="0EDF2B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9C2A27" w14:textId="77777777" w:rsidR="00150824" w:rsidRDefault="00150824"/>
                          <w:p w14:paraId="5C09CF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6AE160" w14:textId="77777777" w:rsidR="00150824" w:rsidRDefault="00150824"/>
                          <w:p w14:paraId="42552BB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79FD0A" w14:textId="77777777" w:rsidR="00150824" w:rsidRDefault="00150824"/>
                          <w:p w14:paraId="5AED5D5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23DF33" w14:textId="77777777" w:rsidR="00150824" w:rsidRDefault="00150824"/>
                          <w:p w14:paraId="7E3691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7D88C3" w14:textId="77777777" w:rsidR="00150824" w:rsidRDefault="00150824"/>
                          <w:p w14:paraId="00F448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7C0E4F" w14:textId="77777777" w:rsidR="00150824" w:rsidRDefault="00150824"/>
                          <w:p w14:paraId="503DB7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AB1D364" w14:textId="77777777" w:rsidR="00150824" w:rsidRDefault="00150824"/>
                          <w:p w14:paraId="43078F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19EC9C" w14:textId="77777777" w:rsidR="00150824" w:rsidRDefault="00150824"/>
                          <w:p w14:paraId="4196E9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96071E" w14:textId="77777777" w:rsidR="00150824" w:rsidRDefault="00150824"/>
                          <w:p w14:paraId="779BE93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4E71E4" w14:textId="77777777" w:rsidR="00150824" w:rsidRDefault="00150824"/>
                          <w:p w14:paraId="637417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7B114F6" w14:textId="77777777" w:rsidR="00150824" w:rsidRDefault="00150824"/>
                          <w:p w14:paraId="5F7E1A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D7FB6E" w14:textId="77777777" w:rsidR="00150824" w:rsidRDefault="00150824"/>
                          <w:p w14:paraId="0FD5583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A62B19" w14:textId="77777777" w:rsidR="00150824" w:rsidRDefault="00150824"/>
                          <w:p w14:paraId="2FD00D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B192F5" w14:textId="77777777" w:rsidR="00150824" w:rsidRDefault="00150824"/>
                          <w:p w14:paraId="465FA48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36F175" w14:textId="77777777" w:rsidR="00150824" w:rsidRDefault="00150824"/>
                          <w:p w14:paraId="7CD9F4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806BFA" w14:textId="77777777" w:rsidR="00150824" w:rsidRDefault="00150824"/>
                          <w:p w14:paraId="69BB27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EF85C6" w14:textId="77777777" w:rsidR="00150824" w:rsidRDefault="00150824"/>
                          <w:p w14:paraId="3EEBE5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C2FC68" w14:textId="77777777" w:rsidR="00150824" w:rsidRDefault="00150824"/>
                          <w:p w14:paraId="255A09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A2D7C75" w14:textId="77777777" w:rsidR="00150824" w:rsidRDefault="00150824"/>
                          <w:p w14:paraId="0E0C4F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490D51" w14:textId="77777777" w:rsidR="00150824" w:rsidRDefault="00150824"/>
                          <w:p w14:paraId="52907F5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721F2D" w14:textId="77777777" w:rsidR="00150824" w:rsidRDefault="00150824"/>
                          <w:p w14:paraId="1122AA6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F0464C" w14:textId="77777777" w:rsidR="00150824" w:rsidRDefault="00150824"/>
                          <w:p w14:paraId="11C5CE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C990FAF" w14:textId="77777777" w:rsidR="00150824" w:rsidRDefault="00150824"/>
                          <w:p w14:paraId="46FBA36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B8D048" w14:textId="77777777" w:rsidR="00150824" w:rsidRDefault="00150824"/>
                          <w:p w14:paraId="531B2B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61BDEC" w14:textId="77777777" w:rsidR="00150824" w:rsidRDefault="00150824"/>
                          <w:p w14:paraId="44BFE5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D210AC" w14:textId="77777777" w:rsidR="00150824" w:rsidRDefault="00150824"/>
                          <w:p w14:paraId="65D64A2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E8D3A6" w14:textId="77777777" w:rsidR="00150824" w:rsidRDefault="00150824"/>
                          <w:p w14:paraId="470C7A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4CBCE03" w14:textId="77777777" w:rsidR="00150824" w:rsidRDefault="00150824"/>
                          <w:p w14:paraId="59AB30A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75DE78" w14:textId="77777777" w:rsidR="00150824" w:rsidRDefault="00150824"/>
                          <w:p w14:paraId="1FE461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862F5C" w14:textId="77777777" w:rsidR="00150824" w:rsidRDefault="00150824"/>
                          <w:p w14:paraId="11D3898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B4FE737" w14:textId="77777777" w:rsidR="00150824" w:rsidRDefault="00150824"/>
                          <w:p w14:paraId="43662D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F619DB" w14:textId="77777777" w:rsidR="00150824" w:rsidRDefault="00150824"/>
                          <w:p w14:paraId="194AD11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44DDE3" w14:textId="77777777" w:rsidR="00150824" w:rsidRDefault="00150824"/>
                          <w:p w14:paraId="7B0128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7E8ACE" w14:textId="77777777" w:rsidR="00150824" w:rsidRDefault="00150824"/>
                          <w:p w14:paraId="6FA007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9462384" w14:textId="77777777" w:rsidR="00150824" w:rsidRDefault="00150824"/>
                          <w:p w14:paraId="42CD5E7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AEAB96" w14:textId="77777777" w:rsidR="00150824" w:rsidRDefault="00150824"/>
                          <w:p w14:paraId="56F992F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875EFA" w14:textId="77777777" w:rsidR="00150824" w:rsidRDefault="00150824"/>
                          <w:p w14:paraId="475369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0219D3" w14:textId="77777777" w:rsidR="00150824" w:rsidRDefault="00150824"/>
                          <w:p w14:paraId="79A5AF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4567136" w14:textId="77777777" w:rsidR="00150824" w:rsidRDefault="00150824"/>
                          <w:p w14:paraId="63421C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54EBED" w14:textId="77777777" w:rsidR="00150824" w:rsidRDefault="00150824"/>
                          <w:p w14:paraId="26EBD39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202DE1" w14:textId="77777777" w:rsidR="00150824" w:rsidRDefault="00150824"/>
                          <w:p w14:paraId="2D8CE0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80736B" w14:textId="77777777" w:rsidR="00A5206C" w:rsidRDefault="00A5206C"/>
                          <w:p w14:paraId="2AD880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EBDE44E" w14:textId="77777777" w:rsidR="00150824" w:rsidRDefault="00150824"/>
                          <w:p w14:paraId="65EC6D3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277C07" w14:textId="77777777" w:rsidR="00150824" w:rsidRDefault="00150824"/>
                          <w:p w14:paraId="17CDDB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60333C" w14:textId="77777777" w:rsidR="00150824" w:rsidRDefault="00150824"/>
                          <w:p w14:paraId="389A65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38B8DD" w14:textId="77777777" w:rsidR="00150824" w:rsidRDefault="00150824"/>
                          <w:p w14:paraId="1918A9B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328FA4" w14:textId="77777777" w:rsidR="00150824" w:rsidRDefault="00150824"/>
                          <w:p w14:paraId="48BD641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B59435" w14:textId="77777777" w:rsidR="00150824" w:rsidRDefault="00150824"/>
                          <w:p w14:paraId="650384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000FA0" w14:textId="77777777" w:rsidR="00150824" w:rsidRDefault="00150824"/>
                          <w:p w14:paraId="44644C2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C99A7A" w14:textId="77777777" w:rsidR="00150824" w:rsidRDefault="00150824"/>
                          <w:p w14:paraId="0F382A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8BA3469" w14:textId="77777777" w:rsidR="00150824" w:rsidRDefault="00150824"/>
                          <w:p w14:paraId="1A79AB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C11438" w14:textId="77777777" w:rsidR="00150824" w:rsidRDefault="00150824"/>
                          <w:p w14:paraId="323171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C9D45D" w14:textId="77777777" w:rsidR="00150824" w:rsidRDefault="00150824"/>
                          <w:p w14:paraId="32E4BD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52C017" w14:textId="77777777" w:rsidR="00150824" w:rsidRDefault="00150824"/>
                          <w:p w14:paraId="5D9FD89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4424F1" w14:textId="77777777" w:rsidR="00150824" w:rsidRDefault="00150824"/>
                          <w:p w14:paraId="494A0B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A6ACDF" w14:textId="77777777" w:rsidR="00150824" w:rsidRDefault="00150824"/>
                          <w:p w14:paraId="6D42BC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3DE4C2" w14:textId="77777777" w:rsidR="00150824" w:rsidRDefault="00150824"/>
                          <w:p w14:paraId="457DAE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A7135D" w14:textId="77777777" w:rsidR="00150824" w:rsidRDefault="00150824"/>
                          <w:p w14:paraId="019E8F0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AE2F5BD" w14:textId="77777777" w:rsidR="00150824" w:rsidRDefault="00150824"/>
                          <w:p w14:paraId="2FFA16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507912" w14:textId="77777777" w:rsidR="00150824" w:rsidRDefault="00150824"/>
                          <w:p w14:paraId="324171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BA32AF" w14:textId="77777777" w:rsidR="00150824" w:rsidRDefault="00150824"/>
                          <w:p w14:paraId="69371F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C6B087" w14:textId="77777777" w:rsidR="00150824" w:rsidRDefault="00150824"/>
                          <w:p w14:paraId="1B6ED08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541DE2E" w14:textId="77777777" w:rsidR="00150824" w:rsidRDefault="00150824"/>
                          <w:p w14:paraId="4AF531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825E94" w14:textId="77777777" w:rsidR="00150824" w:rsidRDefault="00150824"/>
                          <w:p w14:paraId="137326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A0F0E1" w14:textId="77777777" w:rsidR="00150824" w:rsidRDefault="00150824"/>
                          <w:p w14:paraId="1045BC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E6264F9" w14:textId="77777777" w:rsidR="00150824" w:rsidRDefault="00150824"/>
                          <w:p w14:paraId="7FC881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A14F61C" w14:textId="77777777" w:rsidR="00150824" w:rsidRDefault="00150824"/>
                          <w:p w14:paraId="21325E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595AF0" w14:textId="77777777" w:rsidR="00150824" w:rsidRDefault="00150824"/>
                          <w:p w14:paraId="130279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F3C607" w14:textId="77777777" w:rsidR="00150824" w:rsidRDefault="00150824"/>
                          <w:p w14:paraId="0300D29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9B8860" w14:textId="77777777" w:rsidR="00150824" w:rsidRDefault="00150824"/>
                          <w:p w14:paraId="56CBBA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0BC83A6" w14:textId="77777777" w:rsidR="00150824" w:rsidRDefault="00150824"/>
                          <w:p w14:paraId="3B1368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8F4268" w14:textId="77777777" w:rsidR="00150824" w:rsidRDefault="00150824"/>
                          <w:p w14:paraId="7CF390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F5E793" w14:textId="77777777" w:rsidR="00150824" w:rsidRDefault="00150824"/>
                          <w:p w14:paraId="42C1B7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A05C69" w14:textId="77777777" w:rsidR="00150824" w:rsidRDefault="00150824"/>
                          <w:p w14:paraId="4F05DE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F28F00A" w14:textId="77777777" w:rsidR="00150824" w:rsidRDefault="00150824"/>
                          <w:p w14:paraId="508D6F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0E6499" w14:textId="77777777" w:rsidR="00150824" w:rsidRDefault="00150824"/>
                          <w:p w14:paraId="0C362F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B7EE07" w14:textId="77777777" w:rsidR="00150824" w:rsidRDefault="00150824"/>
                          <w:p w14:paraId="4C3330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C639D5" w14:textId="77777777" w:rsidR="00150824" w:rsidRDefault="00150824"/>
                          <w:p w14:paraId="69A5908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FA7217B" w14:textId="77777777" w:rsidR="00150824" w:rsidRDefault="00150824"/>
                          <w:p w14:paraId="19BC1E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E1BB1E" w14:textId="77777777" w:rsidR="00150824" w:rsidRDefault="00150824"/>
                          <w:p w14:paraId="4ED4526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691CF8" w14:textId="77777777" w:rsidR="00150824" w:rsidRDefault="00150824"/>
                          <w:p w14:paraId="558925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79C717" w14:textId="77777777" w:rsidR="00150824" w:rsidRDefault="00150824"/>
                          <w:p w14:paraId="1FD761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4C047B2" w14:textId="77777777" w:rsidR="00150824" w:rsidRDefault="00150824"/>
                          <w:p w14:paraId="7F8B2F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AF4DFE" w14:textId="77777777" w:rsidR="00150824" w:rsidRDefault="00150824"/>
                          <w:p w14:paraId="754FD1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2DBF37" w14:textId="77777777" w:rsidR="00150824" w:rsidRDefault="00150824"/>
                          <w:p w14:paraId="000D51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EF63DE" w14:textId="77777777" w:rsidR="00150824" w:rsidRDefault="00150824"/>
                          <w:p w14:paraId="0FD70A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7BC8E9E" w14:textId="77777777" w:rsidR="00150824" w:rsidRDefault="00150824"/>
                          <w:p w14:paraId="27B8316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4C73FE" w14:textId="77777777" w:rsidR="00150824" w:rsidRDefault="00150824"/>
                          <w:p w14:paraId="700AB1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5635E9" w14:textId="77777777" w:rsidR="00150824" w:rsidRDefault="00150824"/>
                          <w:p w14:paraId="375F28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A37B31" w14:textId="77777777" w:rsidR="00150824" w:rsidRDefault="00150824"/>
                          <w:p w14:paraId="12B9FC1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407D5EC" w14:textId="77777777" w:rsidR="00150824" w:rsidRDefault="00150824"/>
                          <w:p w14:paraId="3BA665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956903" w14:textId="77777777" w:rsidR="00150824" w:rsidRDefault="00150824"/>
                          <w:p w14:paraId="73EA99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1504AB" w14:textId="77777777" w:rsidR="00150824" w:rsidRDefault="00150824"/>
                          <w:p w14:paraId="6360D0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34BA7B" w14:textId="77777777" w:rsidR="00150824" w:rsidRDefault="00150824"/>
                          <w:p w14:paraId="45E2AF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479E254" w14:textId="77777777" w:rsidR="00150824" w:rsidRDefault="00150824"/>
                          <w:p w14:paraId="72EC74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42FC3B" w14:textId="77777777" w:rsidR="00150824" w:rsidRDefault="00150824"/>
                          <w:p w14:paraId="48D369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712CA6" w14:textId="77777777" w:rsidR="00150824" w:rsidRDefault="00150824"/>
                          <w:p w14:paraId="1DCAC6D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3B7E6D" w14:textId="77777777" w:rsidR="00150824" w:rsidRDefault="00150824"/>
                          <w:p w14:paraId="106DDE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1F56352" w14:textId="77777777" w:rsidR="00150824" w:rsidRDefault="00150824"/>
                          <w:p w14:paraId="1DF0219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45B823" w14:textId="77777777" w:rsidR="00150824" w:rsidRDefault="00150824"/>
                          <w:p w14:paraId="2DB5CA1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17AB9A" w14:textId="77777777" w:rsidR="00150824" w:rsidRDefault="00150824"/>
                          <w:p w14:paraId="511F107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C7265B" w14:textId="77777777" w:rsidR="00150824" w:rsidRDefault="00150824"/>
                          <w:p w14:paraId="061740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50BDD76" w14:textId="77777777" w:rsidR="00150824" w:rsidRDefault="00150824"/>
                          <w:p w14:paraId="733BD6E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AF3580" w14:textId="77777777" w:rsidR="00150824" w:rsidRDefault="00150824"/>
                          <w:p w14:paraId="31A45F8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F13A00" w14:textId="77777777" w:rsidR="00150824" w:rsidRDefault="00150824"/>
                          <w:p w14:paraId="064ACC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A05E51" w14:textId="77777777" w:rsidR="00A5206C" w:rsidRDefault="00A5206C"/>
                          <w:p w14:paraId="694F34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1EAF1AEE" w14:textId="77777777" w:rsidR="00150824" w:rsidRDefault="00150824"/>
                          <w:p w14:paraId="3EA8EF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F265AB" w14:textId="77777777" w:rsidR="00150824" w:rsidRDefault="00150824"/>
                          <w:p w14:paraId="7B3350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A4103E" w14:textId="77777777" w:rsidR="00150824" w:rsidRDefault="00150824"/>
                          <w:p w14:paraId="031021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DB17F0" w14:textId="77777777" w:rsidR="00150824" w:rsidRDefault="00150824"/>
                          <w:p w14:paraId="1C3221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A2F23F8" w14:textId="77777777" w:rsidR="00150824" w:rsidRDefault="00150824"/>
                          <w:p w14:paraId="0D83C7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8A1EC6" w14:textId="77777777" w:rsidR="00150824" w:rsidRDefault="00150824"/>
                          <w:p w14:paraId="34CB432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DC3C54" w14:textId="77777777" w:rsidR="00150824" w:rsidRDefault="00150824"/>
                          <w:p w14:paraId="40036A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E25709F" w14:textId="77777777" w:rsidR="00150824" w:rsidRDefault="00150824"/>
                          <w:p w14:paraId="5D5E73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B7E28FD" w14:textId="77777777" w:rsidR="00150824" w:rsidRDefault="00150824"/>
                          <w:p w14:paraId="01F71A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D28A9C" w14:textId="77777777" w:rsidR="00150824" w:rsidRDefault="00150824"/>
                          <w:p w14:paraId="4B1C7F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5FD96E" w14:textId="77777777" w:rsidR="00150824" w:rsidRDefault="00150824"/>
                          <w:p w14:paraId="3B2511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1957FD" w14:textId="77777777" w:rsidR="00150824" w:rsidRDefault="00150824"/>
                          <w:p w14:paraId="1F5147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C4004DF" w14:textId="77777777" w:rsidR="00150824" w:rsidRDefault="00150824"/>
                          <w:p w14:paraId="0F0788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1E8782" w14:textId="77777777" w:rsidR="00150824" w:rsidRDefault="00150824"/>
                          <w:p w14:paraId="414151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EFF64B" w14:textId="77777777" w:rsidR="00150824" w:rsidRDefault="00150824"/>
                          <w:p w14:paraId="6DC859E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2D2D9D" w14:textId="77777777" w:rsidR="00150824" w:rsidRDefault="00150824"/>
                          <w:p w14:paraId="723BA9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5EF73B8" w14:textId="77777777" w:rsidR="00150824" w:rsidRDefault="00150824"/>
                          <w:p w14:paraId="7E37592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63D1A9" w14:textId="77777777" w:rsidR="00150824" w:rsidRDefault="00150824"/>
                          <w:p w14:paraId="0C6F05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34E52A" w14:textId="77777777" w:rsidR="00150824" w:rsidRDefault="00150824"/>
                          <w:p w14:paraId="7A4848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0526CF" w14:textId="77777777" w:rsidR="00150824" w:rsidRDefault="00150824"/>
                          <w:p w14:paraId="5AAEAB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A032C5F" w14:textId="77777777" w:rsidR="00150824" w:rsidRDefault="00150824"/>
                          <w:p w14:paraId="66CA2D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3F69A0" w14:textId="77777777" w:rsidR="00150824" w:rsidRDefault="00150824"/>
                          <w:p w14:paraId="1CC403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D3BAA7" w14:textId="77777777" w:rsidR="00150824" w:rsidRDefault="00150824"/>
                          <w:p w14:paraId="23AC5B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507DD4" w14:textId="77777777" w:rsidR="00150824" w:rsidRDefault="00150824"/>
                          <w:p w14:paraId="78F7EDD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A6CBB1B" w14:textId="77777777" w:rsidR="00150824" w:rsidRDefault="00150824"/>
                          <w:p w14:paraId="1852DE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3BA463" w14:textId="77777777" w:rsidR="00150824" w:rsidRDefault="00150824"/>
                          <w:p w14:paraId="111E525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49AE6B" w14:textId="77777777" w:rsidR="00150824" w:rsidRDefault="00150824"/>
                          <w:p w14:paraId="4CB51E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5C45F5" w14:textId="77777777" w:rsidR="00150824" w:rsidRDefault="00150824"/>
                          <w:p w14:paraId="7DF4C1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1AEB691" w14:textId="77777777" w:rsidR="00150824" w:rsidRDefault="00150824"/>
                          <w:p w14:paraId="169EA5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395A62" w14:textId="77777777" w:rsidR="00150824" w:rsidRDefault="00150824"/>
                          <w:p w14:paraId="364D5D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12B47E" w14:textId="77777777" w:rsidR="00150824" w:rsidRDefault="00150824"/>
                          <w:p w14:paraId="55A3178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CA29AC" w14:textId="77777777" w:rsidR="00150824" w:rsidRDefault="00150824"/>
                          <w:p w14:paraId="22AD9B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944ABD7" w14:textId="77777777" w:rsidR="00150824" w:rsidRDefault="00150824"/>
                          <w:p w14:paraId="5A814C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6FB559" w14:textId="77777777" w:rsidR="00150824" w:rsidRDefault="00150824"/>
                          <w:p w14:paraId="318CEE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971BF6" w14:textId="77777777" w:rsidR="00150824" w:rsidRDefault="00150824"/>
                          <w:p w14:paraId="6E186E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637926" w14:textId="77777777" w:rsidR="00150824" w:rsidRDefault="00150824"/>
                          <w:p w14:paraId="152B699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D7DB372" w14:textId="77777777" w:rsidR="00150824" w:rsidRDefault="00150824"/>
                          <w:p w14:paraId="1A59F9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B62860" w14:textId="77777777" w:rsidR="00150824" w:rsidRDefault="00150824"/>
                          <w:p w14:paraId="4F379A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38BA94" w14:textId="77777777" w:rsidR="00150824" w:rsidRDefault="00150824"/>
                          <w:p w14:paraId="525A78C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D8999F" w14:textId="77777777" w:rsidR="00150824" w:rsidRDefault="00150824"/>
                          <w:p w14:paraId="578A6A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4231AE3" w14:textId="77777777" w:rsidR="00150824" w:rsidRDefault="00150824"/>
                          <w:p w14:paraId="01CB77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B3EE84" w14:textId="77777777" w:rsidR="00150824" w:rsidRDefault="00150824"/>
                          <w:p w14:paraId="12D244A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A18208" w14:textId="77777777" w:rsidR="00150824" w:rsidRDefault="00150824"/>
                          <w:p w14:paraId="7A0636E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765A58" w14:textId="77777777" w:rsidR="00150824" w:rsidRDefault="00150824"/>
                          <w:p w14:paraId="6674D4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B1B9A6B" w14:textId="77777777" w:rsidR="00150824" w:rsidRDefault="00150824"/>
                          <w:p w14:paraId="5CFFD0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F4E2C5" w14:textId="77777777" w:rsidR="00150824" w:rsidRDefault="00150824"/>
                          <w:p w14:paraId="39AC97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43A835" w14:textId="77777777" w:rsidR="00150824" w:rsidRDefault="00150824"/>
                          <w:p w14:paraId="1798C3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8B6C8C" w14:textId="77777777" w:rsidR="00150824" w:rsidRDefault="00150824"/>
                          <w:p w14:paraId="31D025A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942507E" w14:textId="77777777" w:rsidR="00150824" w:rsidRDefault="00150824"/>
                          <w:p w14:paraId="2016A1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4A1FE0" w14:textId="77777777" w:rsidR="00150824" w:rsidRDefault="00150824"/>
                          <w:p w14:paraId="79B585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C20C86" w14:textId="77777777" w:rsidR="00150824" w:rsidRDefault="00150824"/>
                          <w:p w14:paraId="0667452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D3AB4D" w14:textId="77777777" w:rsidR="00150824" w:rsidRDefault="00150824"/>
                          <w:p w14:paraId="4D5F782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920999" w14:textId="77777777" w:rsidR="00150824" w:rsidRDefault="00150824"/>
                          <w:p w14:paraId="178715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58CCDF" w14:textId="77777777" w:rsidR="00150824" w:rsidRDefault="00150824"/>
                          <w:p w14:paraId="4DB854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7FB2DB" w14:textId="77777777" w:rsidR="00150824" w:rsidRDefault="00150824"/>
                          <w:p w14:paraId="44FD38A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722D63" w14:textId="77777777" w:rsidR="00150824" w:rsidRDefault="00150824"/>
                          <w:p w14:paraId="544411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7148BB" w14:textId="77777777" w:rsidR="00150824" w:rsidRDefault="00150824"/>
                          <w:p w14:paraId="5F00034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E8A905D" w14:textId="77777777" w:rsidR="00150824" w:rsidRDefault="00150824"/>
                          <w:p w14:paraId="44D103E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8F464E" w14:textId="77777777" w:rsidR="00150824" w:rsidRDefault="00150824"/>
                          <w:p w14:paraId="1088D7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B4E0EC" w14:textId="77777777" w:rsidR="00150824" w:rsidRDefault="00150824"/>
                          <w:p w14:paraId="7225A1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8AA6357" w14:textId="77777777" w:rsidR="00150824" w:rsidRDefault="00150824"/>
                          <w:p w14:paraId="2BB1BC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870D97" w14:textId="77777777" w:rsidR="00150824" w:rsidRDefault="00150824"/>
                          <w:p w14:paraId="44214AC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3E5D81" w14:textId="77777777" w:rsidR="00150824" w:rsidRDefault="00150824"/>
                          <w:p w14:paraId="0F95F3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BCCC88" w14:textId="77777777" w:rsidR="00A5206C" w:rsidRDefault="00A5206C"/>
                          <w:p w14:paraId="13FF3E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21407FA" w14:textId="77777777" w:rsidR="00150824" w:rsidRDefault="00150824"/>
                          <w:p w14:paraId="1582E43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796552" w14:textId="77777777" w:rsidR="00150824" w:rsidRDefault="00150824"/>
                          <w:p w14:paraId="2130F1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9E4504" w14:textId="77777777" w:rsidR="00150824" w:rsidRDefault="00150824"/>
                          <w:p w14:paraId="6BCA8A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3937DF" w14:textId="77777777" w:rsidR="00150824" w:rsidRDefault="00150824"/>
                          <w:p w14:paraId="32213D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039A444" w14:textId="77777777" w:rsidR="00150824" w:rsidRDefault="00150824"/>
                          <w:p w14:paraId="7E5F90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4123F7" w14:textId="77777777" w:rsidR="00150824" w:rsidRDefault="00150824"/>
                          <w:p w14:paraId="650D8B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A506BF" w14:textId="77777777" w:rsidR="00150824" w:rsidRDefault="00150824"/>
                          <w:p w14:paraId="7D00B31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EE25950" w14:textId="77777777" w:rsidR="00150824" w:rsidRDefault="00150824"/>
                          <w:p w14:paraId="6C89062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FBD4FC5" w14:textId="77777777" w:rsidR="00150824" w:rsidRDefault="00150824"/>
                          <w:p w14:paraId="7CAA17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5468A9" w14:textId="77777777" w:rsidR="00150824" w:rsidRDefault="00150824"/>
                          <w:p w14:paraId="553FE93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E3E52A" w14:textId="77777777" w:rsidR="00150824" w:rsidRDefault="00150824"/>
                          <w:p w14:paraId="34DB36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C5C554" w14:textId="77777777" w:rsidR="00150824" w:rsidRDefault="00150824"/>
                          <w:p w14:paraId="36300D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C883C85" w14:textId="77777777" w:rsidR="00150824" w:rsidRDefault="00150824"/>
                          <w:p w14:paraId="4186A2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10BBB4" w14:textId="77777777" w:rsidR="00150824" w:rsidRDefault="00150824"/>
                          <w:p w14:paraId="4DFDDF6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6F50CD" w14:textId="77777777" w:rsidR="00150824" w:rsidRDefault="00150824"/>
                          <w:p w14:paraId="0C7B83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76FDA0" w14:textId="77777777" w:rsidR="00150824" w:rsidRDefault="00150824"/>
                          <w:p w14:paraId="64ECE0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E69C43B" w14:textId="77777777" w:rsidR="00150824" w:rsidRDefault="00150824"/>
                          <w:p w14:paraId="6A99EC1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03147C" w14:textId="77777777" w:rsidR="00150824" w:rsidRDefault="00150824"/>
                          <w:p w14:paraId="4735A2A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ACBC33" w14:textId="77777777" w:rsidR="00150824" w:rsidRDefault="00150824"/>
                          <w:p w14:paraId="50BCD5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7641608" w14:textId="77777777" w:rsidR="00150824" w:rsidRDefault="00150824"/>
                          <w:p w14:paraId="55AE1FF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40C8E9D" w14:textId="77777777" w:rsidR="00150824" w:rsidRDefault="00150824"/>
                          <w:p w14:paraId="40C7CE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4F267F" w14:textId="77777777" w:rsidR="00150824" w:rsidRDefault="00150824"/>
                          <w:p w14:paraId="1384A3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7FD116" w14:textId="77777777" w:rsidR="00150824" w:rsidRDefault="00150824"/>
                          <w:p w14:paraId="5C8536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85A99E" w14:textId="77777777" w:rsidR="00150824" w:rsidRDefault="00150824"/>
                          <w:p w14:paraId="0BC911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A4D213" w14:textId="77777777" w:rsidR="00150824" w:rsidRDefault="00150824"/>
                          <w:p w14:paraId="3D1BFD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E6F4C1" w14:textId="77777777" w:rsidR="00150824" w:rsidRDefault="00150824"/>
                          <w:p w14:paraId="3848786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404E5A" w14:textId="77777777" w:rsidR="00150824" w:rsidRDefault="00150824"/>
                          <w:p w14:paraId="710AB6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026480" w14:textId="77777777" w:rsidR="00150824" w:rsidRDefault="00150824"/>
                          <w:p w14:paraId="4DD659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3288CB6" w14:textId="77777777" w:rsidR="00150824" w:rsidRDefault="00150824"/>
                          <w:p w14:paraId="35AAE8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B0D8C8" w14:textId="77777777" w:rsidR="00150824" w:rsidRDefault="00150824"/>
                          <w:p w14:paraId="33795D3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FA5B8D" w14:textId="77777777" w:rsidR="00150824" w:rsidRDefault="00150824"/>
                          <w:p w14:paraId="0C97162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38A4AA" w14:textId="77777777" w:rsidR="00150824" w:rsidRDefault="00150824"/>
                          <w:p w14:paraId="6711DB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32B5E8F" w14:textId="77777777" w:rsidR="00150824" w:rsidRDefault="00150824"/>
                          <w:p w14:paraId="21D7682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C419C1" w14:textId="77777777" w:rsidR="00150824" w:rsidRDefault="00150824"/>
                          <w:p w14:paraId="011CDCA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4AB156" w14:textId="77777777" w:rsidR="00150824" w:rsidRDefault="00150824"/>
                          <w:p w14:paraId="0B821D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C3627F" w14:textId="77777777" w:rsidR="00150824" w:rsidRDefault="00150824"/>
                          <w:p w14:paraId="77A6619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4FB2504" w14:textId="77777777" w:rsidR="00150824" w:rsidRDefault="00150824"/>
                          <w:p w14:paraId="71C7DC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6E6FDA" w14:textId="77777777" w:rsidR="00150824" w:rsidRDefault="00150824"/>
                          <w:p w14:paraId="76C5CD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D76B488" w14:textId="77777777" w:rsidR="00150824" w:rsidRDefault="00150824"/>
                          <w:p w14:paraId="6DF88F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B79FF0" w14:textId="77777777" w:rsidR="00150824" w:rsidRDefault="00150824"/>
                          <w:p w14:paraId="667FB6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C946648" w14:textId="77777777" w:rsidR="00150824" w:rsidRDefault="00150824"/>
                          <w:p w14:paraId="7424BE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AD5FB6" w14:textId="77777777" w:rsidR="00150824" w:rsidRDefault="00150824"/>
                          <w:p w14:paraId="563DA4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EC1F51" w14:textId="77777777" w:rsidR="00150824" w:rsidRDefault="00150824"/>
                          <w:p w14:paraId="1E7A21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5FF7A8" w14:textId="77777777" w:rsidR="00150824" w:rsidRDefault="00150824"/>
                          <w:p w14:paraId="52ACCB4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A008963" w14:textId="77777777" w:rsidR="00150824" w:rsidRDefault="00150824"/>
                          <w:p w14:paraId="11A386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5FB681" w14:textId="77777777" w:rsidR="00150824" w:rsidRDefault="00150824"/>
                          <w:p w14:paraId="77E94F3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9222AA" w14:textId="77777777" w:rsidR="00150824" w:rsidRDefault="00150824"/>
                          <w:p w14:paraId="1D48BA7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270203" w14:textId="77777777" w:rsidR="00150824" w:rsidRDefault="00150824"/>
                          <w:p w14:paraId="1584F43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8990A77" w14:textId="77777777" w:rsidR="00150824" w:rsidRDefault="00150824"/>
                          <w:p w14:paraId="12334B1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D3FB8E" w14:textId="77777777" w:rsidR="00150824" w:rsidRDefault="00150824"/>
                          <w:p w14:paraId="636666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80D0BA" w14:textId="77777777" w:rsidR="00150824" w:rsidRDefault="00150824"/>
                          <w:p w14:paraId="6AD46E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AE5227" w14:textId="77777777" w:rsidR="00150824" w:rsidRDefault="00150824"/>
                          <w:p w14:paraId="249286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44A17DA" w14:textId="77777777" w:rsidR="00150824" w:rsidRDefault="00150824"/>
                          <w:p w14:paraId="4981D49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C4BEBB" w14:textId="77777777" w:rsidR="00150824" w:rsidRDefault="00150824"/>
                          <w:p w14:paraId="5AD5CF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8CB4C0" w14:textId="77777777" w:rsidR="00150824" w:rsidRDefault="00150824"/>
                          <w:p w14:paraId="4BFF1D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1EFCA7" w14:textId="77777777" w:rsidR="00150824" w:rsidRDefault="00150824"/>
                          <w:p w14:paraId="60CF617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EDBFBEA" w14:textId="77777777" w:rsidR="00150824" w:rsidRDefault="00150824"/>
                          <w:p w14:paraId="285BEB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53DC55" w14:textId="77777777" w:rsidR="00150824" w:rsidRDefault="00150824"/>
                          <w:p w14:paraId="5138879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B6761D" w14:textId="77777777" w:rsidR="00150824" w:rsidRDefault="00150824"/>
                          <w:p w14:paraId="72DDEA3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6FE660" w14:textId="77777777" w:rsidR="00150824" w:rsidRDefault="00150824"/>
                          <w:p w14:paraId="4DE5C9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370A23A" w14:textId="77777777" w:rsidR="00150824" w:rsidRDefault="00150824"/>
                          <w:p w14:paraId="130C334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1925EE" w14:textId="77777777" w:rsidR="00150824" w:rsidRDefault="00150824"/>
                          <w:p w14:paraId="1DD0F93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F4D5EB" w14:textId="77777777" w:rsidR="00150824" w:rsidRDefault="00150824"/>
                          <w:p w14:paraId="6FBF81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DD78BA" w14:textId="77777777" w:rsidR="00A5206C" w:rsidRDefault="00A5206C"/>
                          <w:p w14:paraId="6B6D2CB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56587A2F" w14:textId="77777777" w:rsidR="00150824" w:rsidRDefault="00150824"/>
                          <w:p w14:paraId="1B544EE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63574D" w14:textId="77777777" w:rsidR="00150824" w:rsidRDefault="00150824"/>
                          <w:p w14:paraId="5A18C9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FB5F0F" w14:textId="77777777" w:rsidR="00150824" w:rsidRDefault="00150824"/>
                          <w:p w14:paraId="5D7A7F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8645B3" w14:textId="77777777" w:rsidR="00150824" w:rsidRDefault="00150824"/>
                          <w:p w14:paraId="1D2CB6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7630BFE" w14:textId="77777777" w:rsidR="00150824" w:rsidRDefault="00150824"/>
                          <w:p w14:paraId="0DCFFC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25AD10" w14:textId="77777777" w:rsidR="00150824" w:rsidRDefault="00150824"/>
                          <w:p w14:paraId="636D30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F526C5" w14:textId="77777777" w:rsidR="00150824" w:rsidRDefault="00150824"/>
                          <w:p w14:paraId="4DDD43A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797A0B" w14:textId="77777777" w:rsidR="00150824" w:rsidRDefault="00150824"/>
                          <w:p w14:paraId="1B4BD50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7396ADA" w14:textId="77777777" w:rsidR="00150824" w:rsidRDefault="00150824"/>
                          <w:p w14:paraId="00C5153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CAFD80" w14:textId="77777777" w:rsidR="00150824" w:rsidRDefault="00150824"/>
                          <w:p w14:paraId="3D6BE5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47A899" w14:textId="77777777" w:rsidR="00150824" w:rsidRDefault="00150824"/>
                          <w:p w14:paraId="2B1BE8F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C567CE" w14:textId="77777777" w:rsidR="00150824" w:rsidRDefault="00150824"/>
                          <w:p w14:paraId="782C31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6F7DDA" w14:textId="77777777" w:rsidR="00150824" w:rsidRDefault="00150824"/>
                          <w:p w14:paraId="1A3BFAC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104AF6" w14:textId="77777777" w:rsidR="00150824" w:rsidRDefault="00150824"/>
                          <w:p w14:paraId="2E1868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682C3E" w14:textId="77777777" w:rsidR="00150824" w:rsidRDefault="00150824"/>
                          <w:p w14:paraId="2C7647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AC5D81" w14:textId="77777777" w:rsidR="00150824" w:rsidRDefault="00150824"/>
                          <w:p w14:paraId="7F8C11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7EB9F7" w14:textId="77777777" w:rsidR="00150824" w:rsidRDefault="00150824"/>
                          <w:p w14:paraId="07B0F9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736722" w14:textId="77777777" w:rsidR="00150824" w:rsidRDefault="00150824"/>
                          <w:p w14:paraId="05483F5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B3E5F2" w14:textId="77777777" w:rsidR="00150824" w:rsidRDefault="00150824"/>
                          <w:p w14:paraId="738944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23A4DA" w14:textId="77777777" w:rsidR="00150824" w:rsidRDefault="00150824"/>
                          <w:p w14:paraId="167845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F21F26C" w14:textId="77777777" w:rsidR="00150824" w:rsidRDefault="00150824"/>
                          <w:p w14:paraId="745DE83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A22453" w14:textId="77777777" w:rsidR="00150824" w:rsidRDefault="00150824"/>
                          <w:p w14:paraId="545873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5C4570" w14:textId="77777777" w:rsidR="00150824" w:rsidRDefault="00150824"/>
                          <w:p w14:paraId="4EE0D39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225C5E" w14:textId="77777777" w:rsidR="00150824" w:rsidRDefault="00150824"/>
                          <w:p w14:paraId="1B3E361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CAD4C05" w14:textId="77777777" w:rsidR="00150824" w:rsidRDefault="00150824"/>
                          <w:p w14:paraId="5F4A42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F328F1" w14:textId="77777777" w:rsidR="00150824" w:rsidRDefault="00150824"/>
                          <w:p w14:paraId="117682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7AAB92" w14:textId="77777777" w:rsidR="00150824" w:rsidRDefault="00150824"/>
                          <w:p w14:paraId="1F14C5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F50111" w14:textId="77777777" w:rsidR="00150824" w:rsidRDefault="00150824"/>
                          <w:p w14:paraId="2436E0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5C4EBA" w14:textId="77777777" w:rsidR="00150824" w:rsidRDefault="00150824"/>
                          <w:p w14:paraId="38451F5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D14545" w14:textId="77777777" w:rsidR="00150824" w:rsidRDefault="00150824"/>
                          <w:p w14:paraId="4D5B460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9A4BD7" w14:textId="77777777" w:rsidR="00150824" w:rsidRDefault="00150824"/>
                          <w:p w14:paraId="575C540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100049" w14:textId="77777777" w:rsidR="00150824" w:rsidRDefault="00150824"/>
                          <w:p w14:paraId="5CE7BA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0E6B8A4" w14:textId="77777777" w:rsidR="00150824" w:rsidRDefault="00150824"/>
                          <w:p w14:paraId="6E46406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215436" w14:textId="77777777" w:rsidR="00150824" w:rsidRDefault="00150824"/>
                          <w:p w14:paraId="51A856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0310FA" w14:textId="77777777" w:rsidR="00150824" w:rsidRDefault="00150824"/>
                          <w:p w14:paraId="0AAF143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A79A88" w14:textId="77777777" w:rsidR="00150824" w:rsidRDefault="00150824"/>
                          <w:p w14:paraId="2DE04C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0EBE552" w14:textId="77777777" w:rsidR="00150824" w:rsidRDefault="00150824"/>
                          <w:p w14:paraId="44C930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4E54E1" w14:textId="77777777" w:rsidR="00150824" w:rsidRDefault="00150824"/>
                          <w:p w14:paraId="591B3F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58B868" w14:textId="77777777" w:rsidR="00150824" w:rsidRDefault="00150824"/>
                          <w:p w14:paraId="37A727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96C86F" w14:textId="77777777" w:rsidR="00150824" w:rsidRDefault="00150824"/>
                          <w:p w14:paraId="0D94110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45F31E9" w14:textId="77777777" w:rsidR="00150824" w:rsidRDefault="00150824"/>
                          <w:p w14:paraId="530A79B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ECDCB7" w14:textId="77777777" w:rsidR="00150824" w:rsidRDefault="00150824"/>
                          <w:p w14:paraId="40DC33E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BFA2BE" w14:textId="77777777" w:rsidR="00150824" w:rsidRDefault="00150824"/>
                          <w:p w14:paraId="04D348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A2DB76" w14:textId="77777777" w:rsidR="00150824" w:rsidRDefault="00150824"/>
                          <w:p w14:paraId="5ACA0C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44A3FF5" w14:textId="77777777" w:rsidR="00150824" w:rsidRDefault="00150824"/>
                          <w:p w14:paraId="7F84557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D0CB85" w14:textId="77777777" w:rsidR="00150824" w:rsidRDefault="00150824"/>
                          <w:p w14:paraId="6F1C73D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943C92" w14:textId="77777777" w:rsidR="00150824" w:rsidRDefault="00150824"/>
                          <w:p w14:paraId="1EE47B7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624B11" w14:textId="77777777" w:rsidR="00150824" w:rsidRDefault="00150824"/>
                          <w:p w14:paraId="5BE6B1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C27072D" w14:textId="77777777" w:rsidR="00150824" w:rsidRDefault="00150824"/>
                          <w:p w14:paraId="404B134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305587" w14:textId="77777777" w:rsidR="00150824" w:rsidRDefault="00150824"/>
                          <w:p w14:paraId="284DEC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80008D" w14:textId="77777777" w:rsidR="00150824" w:rsidRDefault="00150824"/>
                          <w:p w14:paraId="59A1FE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B36047" w14:textId="77777777" w:rsidR="00150824" w:rsidRDefault="00150824"/>
                          <w:p w14:paraId="1A8157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EFAACA5" w14:textId="77777777" w:rsidR="00150824" w:rsidRDefault="00150824"/>
                          <w:p w14:paraId="21BE18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BDAE67" w14:textId="77777777" w:rsidR="00150824" w:rsidRDefault="00150824"/>
                          <w:p w14:paraId="4BD8741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EA8BEB" w14:textId="77777777" w:rsidR="00150824" w:rsidRDefault="00150824"/>
                          <w:p w14:paraId="46068F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4CE99AE" w14:textId="77777777" w:rsidR="00150824" w:rsidRDefault="00150824"/>
                          <w:p w14:paraId="04EA67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F954C0C" w14:textId="77777777" w:rsidR="00150824" w:rsidRDefault="00150824"/>
                          <w:p w14:paraId="0D933EA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D85647" w14:textId="77777777" w:rsidR="00150824" w:rsidRDefault="00150824"/>
                          <w:p w14:paraId="5A72BD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CBA510" w14:textId="77777777" w:rsidR="00150824" w:rsidRDefault="00150824"/>
                          <w:p w14:paraId="658854F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31699E" w14:textId="77777777" w:rsidR="00150824" w:rsidRDefault="00150824"/>
                          <w:p w14:paraId="14ADA7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5119934" w14:textId="77777777" w:rsidR="00150824" w:rsidRDefault="00150824"/>
                          <w:p w14:paraId="6F2F3D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6A653D" w14:textId="77777777" w:rsidR="00150824" w:rsidRDefault="00150824"/>
                          <w:p w14:paraId="46BA83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552FAE" w14:textId="77777777" w:rsidR="00150824" w:rsidRDefault="00150824"/>
                          <w:p w14:paraId="6B1322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17694B" w14:textId="77777777" w:rsidR="00A5206C" w:rsidRDefault="00A5206C"/>
                          <w:p w14:paraId="636C6F7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51FBF72D" w14:textId="77777777" w:rsidR="00150824" w:rsidRDefault="00150824"/>
                          <w:p w14:paraId="4A464A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B31878" w14:textId="77777777" w:rsidR="00150824" w:rsidRDefault="00150824"/>
                          <w:p w14:paraId="42BE63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D039508" w14:textId="77777777" w:rsidR="00150824" w:rsidRDefault="00150824"/>
                          <w:p w14:paraId="2D7926E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D735D4" w14:textId="77777777" w:rsidR="00150824" w:rsidRDefault="00150824"/>
                          <w:p w14:paraId="2A38D6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194D5E1" w14:textId="77777777" w:rsidR="00150824" w:rsidRDefault="00150824"/>
                          <w:p w14:paraId="25DDF2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9BCA58" w14:textId="77777777" w:rsidR="00150824" w:rsidRDefault="00150824"/>
                          <w:p w14:paraId="49AE61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EC6712" w14:textId="77777777" w:rsidR="00150824" w:rsidRDefault="00150824"/>
                          <w:p w14:paraId="253B01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C663AC" w14:textId="77777777" w:rsidR="00150824" w:rsidRDefault="00150824"/>
                          <w:p w14:paraId="4CEAB79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3930515" w14:textId="77777777" w:rsidR="00150824" w:rsidRDefault="00150824"/>
                          <w:p w14:paraId="1A36EAE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DF0F9D" w14:textId="77777777" w:rsidR="00150824" w:rsidRDefault="00150824"/>
                          <w:p w14:paraId="5366D6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3FA586" w14:textId="77777777" w:rsidR="00150824" w:rsidRDefault="00150824"/>
                          <w:p w14:paraId="43BDC1E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C55612" w14:textId="77777777" w:rsidR="00150824" w:rsidRDefault="00150824"/>
                          <w:p w14:paraId="6A83DA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F61C11A" w14:textId="77777777" w:rsidR="00150824" w:rsidRDefault="00150824"/>
                          <w:p w14:paraId="4439FE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E65316" w14:textId="77777777" w:rsidR="00150824" w:rsidRDefault="00150824"/>
                          <w:p w14:paraId="420E6F3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CDBDD7" w14:textId="77777777" w:rsidR="00150824" w:rsidRDefault="00150824"/>
                          <w:p w14:paraId="75F8BC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6AC49C" w14:textId="77777777" w:rsidR="00150824" w:rsidRDefault="00150824"/>
                          <w:p w14:paraId="350582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F6A06DD" w14:textId="77777777" w:rsidR="00150824" w:rsidRDefault="00150824"/>
                          <w:p w14:paraId="11960F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4E31218" w14:textId="77777777" w:rsidR="00150824" w:rsidRDefault="00150824"/>
                          <w:p w14:paraId="563A04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D6FD66" w14:textId="77777777" w:rsidR="00150824" w:rsidRDefault="00150824"/>
                          <w:p w14:paraId="74C3EC1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4658B3" w14:textId="77777777" w:rsidR="00150824" w:rsidRDefault="00150824"/>
                          <w:p w14:paraId="74C593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AAC48D7" w14:textId="77777777" w:rsidR="00150824" w:rsidRDefault="00150824"/>
                          <w:p w14:paraId="1E73472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7CB3D3" w14:textId="77777777" w:rsidR="00150824" w:rsidRDefault="00150824"/>
                          <w:p w14:paraId="160B82A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29F9103" w14:textId="77777777" w:rsidR="00150824" w:rsidRDefault="00150824"/>
                          <w:p w14:paraId="4E8B0C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605194" w14:textId="77777777" w:rsidR="00150824" w:rsidRDefault="00150824"/>
                          <w:p w14:paraId="55266C1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0C7EB9" w14:textId="77777777" w:rsidR="00150824" w:rsidRDefault="00150824"/>
                          <w:p w14:paraId="0066620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CBE382" w14:textId="77777777" w:rsidR="00150824" w:rsidRDefault="00150824"/>
                          <w:p w14:paraId="12E3F6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67FFA1" w14:textId="77777777" w:rsidR="00150824" w:rsidRDefault="00150824"/>
                          <w:p w14:paraId="06C690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AE66CA" w14:textId="77777777" w:rsidR="00150824" w:rsidRDefault="00150824"/>
                          <w:p w14:paraId="5FAA04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86B9C62" w14:textId="77777777" w:rsidR="00150824" w:rsidRDefault="00150824"/>
                          <w:p w14:paraId="735B0DA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27A666" w14:textId="77777777" w:rsidR="00150824" w:rsidRDefault="00150824"/>
                          <w:p w14:paraId="17274BB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911302" w14:textId="77777777" w:rsidR="00150824" w:rsidRDefault="00150824"/>
                          <w:p w14:paraId="2D9317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08F37F" w14:textId="77777777" w:rsidR="00150824" w:rsidRDefault="00150824"/>
                          <w:p w14:paraId="157255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4C037D" w14:textId="77777777" w:rsidR="00150824" w:rsidRDefault="00150824"/>
                          <w:p w14:paraId="252EB1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6A7B3A" w14:textId="77777777" w:rsidR="00150824" w:rsidRDefault="00150824"/>
                          <w:p w14:paraId="0F0610E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C4180E" w14:textId="77777777" w:rsidR="00150824" w:rsidRDefault="00150824"/>
                          <w:p w14:paraId="5BDBC7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860664" w14:textId="77777777" w:rsidR="00150824" w:rsidRDefault="00150824"/>
                          <w:p w14:paraId="45AFE5D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8108BAC" w14:textId="77777777" w:rsidR="00150824" w:rsidRDefault="00150824"/>
                          <w:p w14:paraId="7DCB0BE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950651" w14:textId="77777777" w:rsidR="00150824" w:rsidRDefault="00150824"/>
                          <w:p w14:paraId="7D204A6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D46BA6" w14:textId="77777777" w:rsidR="00150824" w:rsidRDefault="00150824"/>
                          <w:p w14:paraId="2232AB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F2D20B" w14:textId="77777777" w:rsidR="00150824" w:rsidRDefault="00150824"/>
                          <w:p w14:paraId="5A70B0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03BD39C" w14:textId="77777777" w:rsidR="00150824" w:rsidRDefault="00150824"/>
                          <w:p w14:paraId="0231DC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E1B90E" w14:textId="77777777" w:rsidR="00150824" w:rsidRDefault="00150824"/>
                          <w:p w14:paraId="678533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08C45F" w14:textId="77777777" w:rsidR="00150824" w:rsidRDefault="00150824"/>
                          <w:p w14:paraId="776262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77263B" w14:textId="77777777" w:rsidR="00150824" w:rsidRDefault="00150824"/>
                          <w:p w14:paraId="3A0261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8672551" w14:textId="77777777" w:rsidR="00150824" w:rsidRDefault="00150824"/>
                          <w:p w14:paraId="780F5C2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4E57AD" w14:textId="77777777" w:rsidR="00150824" w:rsidRDefault="00150824"/>
                          <w:p w14:paraId="58863AB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87B1DD" w14:textId="77777777" w:rsidR="00150824" w:rsidRDefault="00150824"/>
                          <w:p w14:paraId="60BF274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53A1C5" w14:textId="77777777" w:rsidR="00150824" w:rsidRDefault="00150824"/>
                          <w:p w14:paraId="4371D2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0A5E487" w14:textId="77777777" w:rsidR="00150824" w:rsidRDefault="00150824"/>
                          <w:p w14:paraId="773CC8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F66EDD" w14:textId="77777777" w:rsidR="00150824" w:rsidRDefault="00150824"/>
                          <w:p w14:paraId="1608167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518DCB" w14:textId="77777777" w:rsidR="00150824" w:rsidRDefault="00150824"/>
                          <w:p w14:paraId="06B98D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64D935" w14:textId="77777777" w:rsidR="00150824" w:rsidRDefault="00150824"/>
                          <w:p w14:paraId="12ED838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CDC5BAA" w14:textId="77777777" w:rsidR="00150824" w:rsidRDefault="00150824"/>
                          <w:p w14:paraId="6CB55F5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18BED2" w14:textId="77777777" w:rsidR="00150824" w:rsidRDefault="00150824"/>
                          <w:p w14:paraId="215D22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0C17BE" w14:textId="77777777" w:rsidR="00150824" w:rsidRDefault="00150824"/>
                          <w:p w14:paraId="23F799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CDABDF" w14:textId="77777777" w:rsidR="00150824" w:rsidRDefault="00150824"/>
                          <w:p w14:paraId="294789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882B23F" w14:textId="77777777" w:rsidR="00150824" w:rsidRDefault="00150824"/>
                          <w:p w14:paraId="08FCE5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F80FC0" w14:textId="77777777" w:rsidR="00150824" w:rsidRDefault="00150824"/>
                          <w:p w14:paraId="0F8139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8119AA" w14:textId="77777777" w:rsidR="00150824" w:rsidRDefault="00150824"/>
                          <w:p w14:paraId="52C279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CB8988" w14:textId="77777777" w:rsidR="00150824" w:rsidRDefault="00150824"/>
                          <w:p w14:paraId="6067EE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E350136" w14:textId="77777777" w:rsidR="00150824" w:rsidRDefault="00150824"/>
                          <w:p w14:paraId="227C394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AD34C7" w14:textId="77777777" w:rsidR="00150824" w:rsidRDefault="00150824"/>
                          <w:p w14:paraId="19CE78A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F88281" w14:textId="77777777" w:rsidR="00150824" w:rsidRDefault="00150824"/>
                          <w:p w14:paraId="78B359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888CCD" w14:textId="77777777" w:rsidR="00A5206C" w:rsidRDefault="00A5206C"/>
                          <w:p w14:paraId="788E56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07876EA4" w14:textId="77777777" w:rsidR="00150824" w:rsidRDefault="00150824"/>
                          <w:p w14:paraId="71AC35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842134" w14:textId="77777777" w:rsidR="00150824" w:rsidRDefault="00150824"/>
                          <w:p w14:paraId="45FACE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CC879A" w14:textId="77777777" w:rsidR="00150824" w:rsidRDefault="00150824"/>
                          <w:p w14:paraId="5E7AFE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7E9EFE" w14:textId="77777777" w:rsidR="00150824" w:rsidRDefault="00150824"/>
                          <w:p w14:paraId="27A64D7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1F79EBC" w14:textId="77777777" w:rsidR="00150824" w:rsidRDefault="00150824"/>
                          <w:p w14:paraId="039162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7B7D11" w14:textId="77777777" w:rsidR="00150824" w:rsidRDefault="00150824"/>
                          <w:p w14:paraId="4B79EF7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E44621" w14:textId="77777777" w:rsidR="00150824" w:rsidRDefault="00150824"/>
                          <w:p w14:paraId="136325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A90E7A" w14:textId="77777777" w:rsidR="00150824" w:rsidRDefault="00150824"/>
                          <w:p w14:paraId="399D33B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D6B632" w14:textId="77777777" w:rsidR="00150824" w:rsidRDefault="00150824"/>
                          <w:p w14:paraId="6E18828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53E070" w14:textId="77777777" w:rsidR="00150824" w:rsidRDefault="00150824"/>
                          <w:p w14:paraId="55D604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76835B" w14:textId="77777777" w:rsidR="00150824" w:rsidRDefault="00150824"/>
                          <w:p w14:paraId="7399F5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59E582" w14:textId="77777777" w:rsidR="00150824" w:rsidRDefault="00150824"/>
                          <w:p w14:paraId="37C68F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781FB5E" w14:textId="77777777" w:rsidR="00150824" w:rsidRDefault="00150824"/>
                          <w:p w14:paraId="30952F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3CA5C6" w14:textId="77777777" w:rsidR="00150824" w:rsidRDefault="00150824"/>
                          <w:p w14:paraId="3FB099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EADA22" w14:textId="77777777" w:rsidR="00150824" w:rsidRDefault="00150824"/>
                          <w:p w14:paraId="70BF469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03A242" w14:textId="77777777" w:rsidR="00150824" w:rsidRDefault="00150824"/>
                          <w:p w14:paraId="2774BF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4F5B95B" w14:textId="77777777" w:rsidR="00150824" w:rsidRDefault="00150824"/>
                          <w:p w14:paraId="21D4A2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60D141" w14:textId="77777777" w:rsidR="00150824" w:rsidRDefault="00150824"/>
                          <w:p w14:paraId="1E4895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94EAB6" w14:textId="77777777" w:rsidR="00150824" w:rsidRDefault="00150824"/>
                          <w:p w14:paraId="28FD41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C0EF7E" w14:textId="77777777" w:rsidR="00150824" w:rsidRDefault="00150824"/>
                          <w:p w14:paraId="02B0676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47C9258" w14:textId="77777777" w:rsidR="00150824" w:rsidRDefault="00150824"/>
                          <w:p w14:paraId="7A071A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89E99F" w14:textId="77777777" w:rsidR="00150824" w:rsidRDefault="00150824"/>
                          <w:p w14:paraId="2ED4623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C794CB" w14:textId="77777777" w:rsidR="00150824" w:rsidRDefault="00150824"/>
                          <w:p w14:paraId="17A402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10BCAD" w14:textId="77777777" w:rsidR="00150824" w:rsidRDefault="00150824"/>
                          <w:p w14:paraId="3F2301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CF8B97C" w14:textId="77777777" w:rsidR="00150824" w:rsidRDefault="00150824"/>
                          <w:p w14:paraId="2CF09C5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A9BA33" w14:textId="77777777" w:rsidR="00150824" w:rsidRDefault="00150824"/>
                          <w:p w14:paraId="7B590A2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E7228E" w14:textId="77777777" w:rsidR="00150824" w:rsidRDefault="00150824"/>
                          <w:p w14:paraId="3B2577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72DC7B" w14:textId="77777777" w:rsidR="00150824" w:rsidRDefault="00150824"/>
                          <w:p w14:paraId="7C8113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EDDC2FE" w14:textId="77777777" w:rsidR="00150824" w:rsidRDefault="00150824"/>
                          <w:p w14:paraId="1C8E8B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9CB97C" w14:textId="77777777" w:rsidR="00150824" w:rsidRDefault="00150824"/>
                          <w:p w14:paraId="4E847E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EFEDEE" w14:textId="77777777" w:rsidR="00150824" w:rsidRDefault="00150824"/>
                          <w:p w14:paraId="4E8795E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8DD173" w14:textId="77777777" w:rsidR="00150824" w:rsidRDefault="00150824"/>
                          <w:p w14:paraId="55A8F4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DAB7208" w14:textId="77777777" w:rsidR="00150824" w:rsidRDefault="00150824"/>
                          <w:p w14:paraId="45426C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37418E" w14:textId="77777777" w:rsidR="00150824" w:rsidRDefault="00150824"/>
                          <w:p w14:paraId="02DAA5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0AF856" w14:textId="77777777" w:rsidR="00150824" w:rsidRDefault="00150824"/>
                          <w:p w14:paraId="54E5CB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CADF37" w14:textId="77777777" w:rsidR="00150824" w:rsidRDefault="00150824"/>
                          <w:p w14:paraId="17E1F31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384081" w14:textId="77777777" w:rsidR="00150824" w:rsidRDefault="00150824"/>
                          <w:p w14:paraId="530F6BB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A3C63D" w14:textId="77777777" w:rsidR="00150824" w:rsidRDefault="00150824"/>
                          <w:p w14:paraId="52F8D0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667D02" w14:textId="77777777" w:rsidR="00150824" w:rsidRDefault="00150824"/>
                          <w:p w14:paraId="2CD674E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4F2D63" w14:textId="77777777" w:rsidR="00150824" w:rsidRDefault="00150824"/>
                          <w:p w14:paraId="0A8D11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0EAC93F" w14:textId="77777777" w:rsidR="00150824" w:rsidRDefault="00150824"/>
                          <w:p w14:paraId="2A375B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C64F8D" w14:textId="77777777" w:rsidR="00150824" w:rsidRDefault="00150824"/>
                          <w:p w14:paraId="5AE6A6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8B3AAD" w14:textId="77777777" w:rsidR="00150824" w:rsidRDefault="00150824"/>
                          <w:p w14:paraId="4156D6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732D3B" w14:textId="77777777" w:rsidR="00150824" w:rsidRDefault="00150824"/>
                          <w:p w14:paraId="4C9B0A1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2E0315B" w14:textId="77777777" w:rsidR="00150824" w:rsidRDefault="00150824"/>
                          <w:p w14:paraId="1DD278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547EA3" w14:textId="77777777" w:rsidR="00150824" w:rsidRDefault="00150824"/>
                          <w:p w14:paraId="7A8B0C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7DC3E3" w14:textId="77777777" w:rsidR="00150824" w:rsidRDefault="00150824"/>
                          <w:p w14:paraId="4AD0B9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457FC8B" w14:textId="77777777" w:rsidR="00150824" w:rsidRDefault="00150824"/>
                          <w:p w14:paraId="7E802B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6176044" w14:textId="77777777" w:rsidR="00150824" w:rsidRDefault="00150824"/>
                          <w:p w14:paraId="19D4C5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BBE748" w14:textId="77777777" w:rsidR="00150824" w:rsidRDefault="00150824"/>
                          <w:p w14:paraId="4DA478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AA855E" w14:textId="77777777" w:rsidR="00150824" w:rsidRDefault="00150824"/>
                          <w:p w14:paraId="5DCB2B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41A158" w14:textId="77777777" w:rsidR="00150824" w:rsidRDefault="00150824"/>
                          <w:p w14:paraId="2ED794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F66AD56" w14:textId="77777777" w:rsidR="00150824" w:rsidRDefault="00150824"/>
                          <w:p w14:paraId="411480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929A8C" w14:textId="77777777" w:rsidR="00150824" w:rsidRDefault="00150824"/>
                          <w:p w14:paraId="753FC3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A49579D" w14:textId="77777777" w:rsidR="00150824" w:rsidRDefault="00150824"/>
                          <w:p w14:paraId="5AB2FE9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DD0D65" w14:textId="77777777" w:rsidR="00150824" w:rsidRDefault="00150824"/>
                          <w:p w14:paraId="7E5793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0CE6E47" w14:textId="77777777" w:rsidR="00150824" w:rsidRDefault="00150824"/>
                          <w:p w14:paraId="0A6959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A90C04" w14:textId="77777777" w:rsidR="00150824" w:rsidRDefault="00150824"/>
                          <w:p w14:paraId="1E3EB22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468429" w14:textId="77777777" w:rsidR="00150824" w:rsidRDefault="00150824"/>
                          <w:p w14:paraId="3A48FB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DB2955" w14:textId="77777777" w:rsidR="00150824" w:rsidRDefault="00150824"/>
                          <w:p w14:paraId="1ECD51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5A99D3B" w14:textId="77777777" w:rsidR="00150824" w:rsidRDefault="00150824"/>
                          <w:p w14:paraId="1701C2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95D29E" w14:textId="77777777" w:rsidR="00150824" w:rsidRDefault="00150824"/>
                          <w:p w14:paraId="43BDCF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D1A5AD" w14:textId="77777777" w:rsidR="00150824" w:rsidRDefault="00150824"/>
                          <w:p w14:paraId="7CCDC52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121554" w14:textId="77777777" w:rsidR="00A5206C" w:rsidRDefault="00A5206C"/>
                          <w:p w14:paraId="39C92A8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75717659" w14:textId="77777777" w:rsidR="00150824" w:rsidRDefault="00150824"/>
                          <w:p w14:paraId="1CD637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1A588C" w14:textId="77777777" w:rsidR="00150824" w:rsidRDefault="00150824"/>
                          <w:p w14:paraId="4AC3D2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7F55F7" w14:textId="77777777" w:rsidR="00150824" w:rsidRDefault="00150824"/>
                          <w:p w14:paraId="1111C15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3313EC" w14:textId="77777777" w:rsidR="00150824" w:rsidRDefault="00150824"/>
                          <w:p w14:paraId="4F9045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CC59C1A" w14:textId="77777777" w:rsidR="00150824" w:rsidRDefault="00150824"/>
                          <w:p w14:paraId="740282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4D19A4" w14:textId="77777777" w:rsidR="00150824" w:rsidRDefault="00150824"/>
                          <w:p w14:paraId="6BDD6A7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493DEE" w14:textId="77777777" w:rsidR="00150824" w:rsidRDefault="00150824"/>
                          <w:p w14:paraId="1CD9950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36DE8B" w14:textId="77777777" w:rsidR="00150824" w:rsidRDefault="00150824"/>
                          <w:p w14:paraId="6E0472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B34469" w14:textId="77777777" w:rsidR="00150824" w:rsidRDefault="00150824"/>
                          <w:p w14:paraId="6754320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0F439B" w14:textId="77777777" w:rsidR="00150824" w:rsidRDefault="00150824"/>
                          <w:p w14:paraId="78A152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EF4CA3" w14:textId="77777777" w:rsidR="00150824" w:rsidRDefault="00150824"/>
                          <w:p w14:paraId="7A5BE3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2DE13E" w14:textId="77777777" w:rsidR="00150824" w:rsidRDefault="00150824"/>
                          <w:p w14:paraId="2526D09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D1C9B6D" w14:textId="77777777" w:rsidR="00150824" w:rsidRDefault="00150824"/>
                          <w:p w14:paraId="2D8380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E11D00" w14:textId="77777777" w:rsidR="00150824" w:rsidRDefault="00150824"/>
                          <w:p w14:paraId="5F2243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96590F" w14:textId="77777777" w:rsidR="00150824" w:rsidRDefault="00150824"/>
                          <w:p w14:paraId="62E377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750E42" w14:textId="77777777" w:rsidR="00150824" w:rsidRDefault="00150824"/>
                          <w:p w14:paraId="64B0E53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155AC97" w14:textId="77777777" w:rsidR="00150824" w:rsidRDefault="00150824"/>
                          <w:p w14:paraId="7ECB1F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8855CC" w14:textId="77777777" w:rsidR="00150824" w:rsidRDefault="00150824"/>
                          <w:p w14:paraId="765060E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4A1758D" w14:textId="77777777" w:rsidR="00150824" w:rsidRDefault="00150824"/>
                          <w:p w14:paraId="4127659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70EA49" w14:textId="77777777" w:rsidR="00150824" w:rsidRDefault="00150824"/>
                          <w:p w14:paraId="49D8AE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8A12B16" w14:textId="77777777" w:rsidR="00150824" w:rsidRDefault="00150824"/>
                          <w:p w14:paraId="79FEA50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0F27E3" w14:textId="77777777" w:rsidR="00150824" w:rsidRDefault="00150824"/>
                          <w:p w14:paraId="1579F7A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1D6588" w14:textId="77777777" w:rsidR="00150824" w:rsidRDefault="00150824"/>
                          <w:p w14:paraId="19CCD2E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C46A45" w14:textId="77777777" w:rsidR="00150824" w:rsidRDefault="00150824"/>
                          <w:p w14:paraId="472DD54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45CA498" w14:textId="77777777" w:rsidR="00150824" w:rsidRDefault="00150824"/>
                          <w:p w14:paraId="312328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E2C734" w14:textId="77777777" w:rsidR="00150824" w:rsidRDefault="00150824"/>
                          <w:p w14:paraId="1300DC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16EBD8" w14:textId="77777777" w:rsidR="00150824" w:rsidRDefault="00150824"/>
                          <w:p w14:paraId="416287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007E23" w14:textId="77777777" w:rsidR="00150824" w:rsidRDefault="00150824"/>
                          <w:p w14:paraId="39F40D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B80E52" w14:textId="77777777" w:rsidR="00150824" w:rsidRDefault="00150824"/>
                          <w:p w14:paraId="4A0A39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4EC74B" w14:textId="77777777" w:rsidR="00150824" w:rsidRDefault="00150824"/>
                          <w:p w14:paraId="3A403F6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CCD38B" w14:textId="77777777" w:rsidR="00150824" w:rsidRDefault="00150824"/>
                          <w:p w14:paraId="45DC4A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2D4826" w14:textId="77777777" w:rsidR="00150824" w:rsidRDefault="00150824"/>
                          <w:p w14:paraId="7735B8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FFE9B0" w14:textId="77777777" w:rsidR="00150824" w:rsidRDefault="00150824"/>
                          <w:p w14:paraId="0EB4F4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2623AF" w14:textId="77777777" w:rsidR="00150824" w:rsidRDefault="00150824"/>
                          <w:p w14:paraId="0533D1C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02C982" w14:textId="77777777" w:rsidR="00150824" w:rsidRDefault="00150824"/>
                          <w:p w14:paraId="75F945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E7B38A" w14:textId="77777777" w:rsidR="00150824" w:rsidRDefault="00150824"/>
                          <w:p w14:paraId="31DFA7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C2B8DC8" w14:textId="77777777" w:rsidR="00150824" w:rsidRDefault="00150824"/>
                          <w:p w14:paraId="5DEB2F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85BB03" w14:textId="77777777" w:rsidR="00150824" w:rsidRDefault="00150824"/>
                          <w:p w14:paraId="7F6437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C391FD" w14:textId="77777777" w:rsidR="00150824" w:rsidRDefault="00150824"/>
                          <w:p w14:paraId="63C4649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549C60" w14:textId="77777777" w:rsidR="00150824" w:rsidRDefault="00150824"/>
                          <w:p w14:paraId="48FFD1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90EAE82" w14:textId="77777777" w:rsidR="00150824" w:rsidRDefault="00150824"/>
                          <w:p w14:paraId="634960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F6E715" w14:textId="77777777" w:rsidR="00150824" w:rsidRDefault="00150824"/>
                          <w:p w14:paraId="6B0BDC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29668B" w14:textId="77777777" w:rsidR="00150824" w:rsidRDefault="00150824"/>
                          <w:p w14:paraId="6C4FC8E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DBEB30" w14:textId="77777777" w:rsidR="00150824" w:rsidRDefault="00150824"/>
                          <w:p w14:paraId="4EDA68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BDB7B16" w14:textId="77777777" w:rsidR="00150824" w:rsidRDefault="00150824"/>
                          <w:p w14:paraId="1E0DD4A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A50150" w14:textId="77777777" w:rsidR="00150824" w:rsidRDefault="00150824"/>
                          <w:p w14:paraId="3C3015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AF2B5B" w14:textId="77777777" w:rsidR="00150824" w:rsidRDefault="00150824"/>
                          <w:p w14:paraId="2A1F14D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6FE463" w14:textId="77777777" w:rsidR="00150824" w:rsidRDefault="00150824"/>
                          <w:p w14:paraId="309960B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7210409" w14:textId="77777777" w:rsidR="00150824" w:rsidRDefault="00150824"/>
                          <w:p w14:paraId="18A48A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6D1FBA" w14:textId="77777777" w:rsidR="00150824" w:rsidRDefault="00150824"/>
                          <w:p w14:paraId="246713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57F294" w14:textId="77777777" w:rsidR="00150824" w:rsidRDefault="00150824"/>
                          <w:p w14:paraId="4601DEF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D2D92F" w14:textId="77777777" w:rsidR="00150824" w:rsidRDefault="00150824"/>
                          <w:p w14:paraId="43E2AF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A7F0923" w14:textId="77777777" w:rsidR="00150824" w:rsidRDefault="00150824"/>
                          <w:p w14:paraId="268E70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7961CC" w14:textId="77777777" w:rsidR="00150824" w:rsidRDefault="00150824"/>
                          <w:p w14:paraId="68A9A9E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E8A244" w14:textId="77777777" w:rsidR="00150824" w:rsidRDefault="00150824"/>
                          <w:p w14:paraId="2AA5FB3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A472FC" w14:textId="77777777" w:rsidR="00150824" w:rsidRDefault="00150824"/>
                          <w:p w14:paraId="0BDBF1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FDB37C2" w14:textId="77777777" w:rsidR="00150824" w:rsidRDefault="00150824"/>
                          <w:p w14:paraId="67F6B9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49CE56" w14:textId="77777777" w:rsidR="00150824" w:rsidRDefault="00150824"/>
                          <w:p w14:paraId="4D7DB8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207D82" w14:textId="77777777" w:rsidR="00150824" w:rsidRDefault="00150824"/>
                          <w:p w14:paraId="587BC49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3178C0" w14:textId="77777777" w:rsidR="00150824" w:rsidRDefault="00150824"/>
                          <w:p w14:paraId="47F211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C944F5B" w14:textId="77777777" w:rsidR="00150824" w:rsidRDefault="00150824"/>
                          <w:p w14:paraId="50B523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0FD257" w14:textId="77777777" w:rsidR="00150824" w:rsidRDefault="00150824"/>
                          <w:p w14:paraId="0A053B2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BB486C" w14:textId="77777777" w:rsidR="00150824" w:rsidRDefault="00150824"/>
                          <w:p w14:paraId="7CD6175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4B83EF" w14:textId="77777777" w:rsidR="00A5206C" w:rsidRDefault="00A5206C"/>
                          <w:p w14:paraId="38113B5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081F734C" w14:textId="77777777" w:rsidR="00150824" w:rsidRDefault="00150824"/>
                          <w:p w14:paraId="3996DE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E402E3" w14:textId="77777777" w:rsidR="00150824" w:rsidRDefault="00150824"/>
                          <w:p w14:paraId="254FA57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8CA351" w14:textId="77777777" w:rsidR="00150824" w:rsidRDefault="00150824"/>
                          <w:p w14:paraId="5D6264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BFB2DA" w14:textId="77777777" w:rsidR="00150824" w:rsidRDefault="00150824"/>
                          <w:p w14:paraId="2F3D29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64E7E6" w14:textId="77777777" w:rsidR="00150824" w:rsidRDefault="00150824"/>
                          <w:p w14:paraId="322146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950F2A" w14:textId="77777777" w:rsidR="00150824" w:rsidRDefault="00150824"/>
                          <w:p w14:paraId="0E738C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E6FC8B" w14:textId="77777777" w:rsidR="00150824" w:rsidRDefault="00150824"/>
                          <w:p w14:paraId="1573243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41CD10" w14:textId="77777777" w:rsidR="00150824" w:rsidRDefault="00150824"/>
                          <w:p w14:paraId="6064E9A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A649BD7" w14:textId="77777777" w:rsidR="00150824" w:rsidRDefault="00150824"/>
                          <w:p w14:paraId="20BB37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479D5D" w14:textId="77777777" w:rsidR="00150824" w:rsidRDefault="00150824"/>
                          <w:p w14:paraId="5B6CC39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974FCA" w14:textId="77777777" w:rsidR="00150824" w:rsidRDefault="00150824"/>
                          <w:p w14:paraId="25DCE8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CF5FF9" w14:textId="77777777" w:rsidR="00150824" w:rsidRDefault="00150824"/>
                          <w:p w14:paraId="7CA18A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C3DEAEF" w14:textId="77777777" w:rsidR="00150824" w:rsidRDefault="00150824"/>
                          <w:p w14:paraId="4E6ABA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90EEDB" w14:textId="77777777" w:rsidR="00150824" w:rsidRDefault="00150824"/>
                          <w:p w14:paraId="2628379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E8F185" w14:textId="77777777" w:rsidR="00150824" w:rsidRDefault="00150824"/>
                          <w:p w14:paraId="568663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A2B8A6" w14:textId="77777777" w:rsidR="00150824" w:rsidRDefault="00150824"/>
                          <w:p w14:paraId="0992B2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BC8D00A" w14:textId="77777777" w:rsidR="00150824" w:rsidRDefault="00150824"/>
                          <w:p w14:paraId="41E1FB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8C98B0" w14:textId="77777777" w:rsidR="00150824" w:rsidRDefault="00150824"/>
                          <w:p w14:paraId="4DCA5C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59B50B" w14:textId="77777777" w:rsidR="00150824" w:rsidRDefault="00150824"/>
                          <w:p w14:paraId="778365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DE83EB" w14:textId="77777777" w:rsidR="00150824" w:rsidRDefault="00150824"/>
                          <w:p w14:paraId="21778B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2276337" w14:textId="77777777" w:rsidR="00150824" w:rsidRDefault="00150824"/>
                          <w:p w14:paraId="3C15D3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5EC664" w14:textId="77777777" w:rsidR="00150824" w:rsidRDefault="00150824"/>
                          <w:p w14:paraId="4AEDB7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9FED69" w14:textId="77777777" w:rsidR="00150824" w:rsidRDefault="00150824"/>
                          <w:p w14:paraId="3E6396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8B15C5" w14:textId="77777777" w:rsidR="00150824" w:rsidRDefault="00150824"/>
                          <w:p w14:paraId="2BCEE6B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7573D0" w14:textId="77777777" w:rsidR="00150824" w:rsidRDefault="00150824"/>
                          <w:p w14:paraId="23E8C6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020815" w14:textId="77777777" w:rsidR="00150824" w:rsidRDefault="00150824"/>
                          <w:p w14:paraId="4CFCEC0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DF81061" w14:textId="77777777" w:rsidR="00150824" w:rsidRDefault="00150824"/>
                          <w:p w14:paraId="50991D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D0A9D51" w14:textId="77777777" w:rsidR="00150824" w:rsidRDefault="00150824"/>
                          <w:p w14:paraId="3B41E1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9685064" w14:textId="77777777" w:rsidR="00150824" w:rsidRDefault="00150824"/>
                          <w:p w14:paraId="61E0EC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D96690" w14:textId="77777777" w:rsidR="00150824" w:rsidRDefault="00150824"/>
                          <w:p w14:paraId="0B40589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925345" w14:textId="77777777" w:rsidR="00150824" w:rsidRDefault="00150824"/>
                          <w:p w14:paraId="0E91586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FA500B" w14:textId="77777777" w:rsidR="00150824" w:rsidRDefault="00150824"/>
                          <w:p w14:paraId="35DDBF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6FF648E" w14:textId="77777777" w:rsidR="00150824" w:rsidRDefault="00150824"/>
                          <w:p w14:paraId="5EC14EA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F48B22" w14:textId="77777777" w:rsidR="00150824" w:rsidRDefault="00150824"/>
                          <w:p w14:paraId="188A5E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6AB5E7" w14:textId="77777777" w:rsidR="00150824" w:rsidRDefault="00150824"/>
                          <w:p w14:paraId="0BD115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429848" w14:textId="77777777" w:rsidR="00150824" w:rsidRDefault="00150824"/>
                          <w:p w14:paraId="68D900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7E3391A" w14:textId="77777777" w:rsidR="00150824" w:rsidRDefault="00150824"/>
                          <w:p w14:paraId="1312808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D8711C" w14:textId="77777777" w:rsidR="00150824" w:rsidRDefault="00150824"/>
                          <w:p w14:paraId="55782B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249A13" w14:textId="77777777" w:rsidR="00150824" w:rsidRDefault="00150824"/>
                          <w:p w14:paraId="5D37BE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91D27D" w14:textId="77777777" w:rsidR="00150824" w:rsidRDefault="00150824"/>
                          <w:p w14:paraId="7B44CC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95E2CA5" w14:textId="77777777" w:rsidR="00150824" w:rsidRDefault="00150824"/>
                          <w:p w14:paraId="4CE36F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47346C" w14:textId="77777777" w:rsidR="00150824" w:rsidRDefault="00150824"/>
                          <w:p w14:paraId="62B2E3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CDD422" w14:textId="77777777" w:rsidR="00150824" w:rsidRDefault="00150824"/>
                          <w:p w14:paraId="0A4FC5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639B05" w14:textId="77777777" w:rsidR="00150824" w:rsidRDefault="00150824"/>
                          <w:p w14:paraId="553ED0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5E3EF91" w14:textId="77777777" w:rsidR="00150824" w:rsidRDefault="00150824"/>
                          <w:p w14:paraId="746A8B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7006CF" w14:textId="77777777" w:rsidR="00150824" w:rsidRDefault="00150824"/>
                          <w:p w14:paraId="02C1FF4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6A2219" w14:textId="77777777" w:rsidR="00150824" w:rsidRDefault="00150824"/>
                          <w:p w14:paraId="6DAB0F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8BBE7D" w14:textId="77777777" w:rsidR="00150824" w:rsidRDefault="00150824"/>
                          <w:p w14:paraId="4A17A65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85524C9" w14:textId="77777777" w:rsidR="00150824" w:rsidRDefault="00150824"/>
                          <w:p w14:paraId="4570E9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CBA1DD" w14:textId="77777777" w:rsidR="00150824" w:rsidRDefault="00150824"/>
                          <w:p w14:paraId="7A0D50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D85D68" w14:textId="77777777" w:rsidR="00150824" w:rsidRDefault="00150824"/>
                          <w:p w14:paraId="668448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DE6217" w14:textId="77777777" w:rsidR="00150824" w:rsidRDefault="00150824"/>
                          <w:p w14:paraId="1D65F5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B8463BB" w14:textId="77777777" w:rsidR="00150824" w:rsidRDefault="00150824"/>
                          <w:p w14:paraId="50F2EB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4837AC" w14:textId="77777777" w:rsidR="00150824" w:rsidRDefault="00150824"/>
                          <w:p w14:paraId="778C839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A059D2" w14:textId="77777777" w:rsidR="00150824" w:rsidRDefault="00150824"/>
                          <w:p w14:paraId="76A2A8C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31ABD0" w14:textId="77777777" w:rsidR="00150824" w:rsidRDefault="00150824"/>
                          <w:p w14:paraId="61993C6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EAE2BB4" w14:textId="77777777" w:rsidR="00150824" w:rsidRDefault="00150824"/>
                          <w:p w14:paraId="0ACF89C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E4AA7F" w14:textId="77777777" w:rsidR="00150824" w:rsidRDefault="00150824"/>
                          <w:p w14:paraId="1D6DAD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B3EE6D" w14:textId="77777777" w:rsidR="00150824" w:rsidRDefault="00150824"/>
                          <w:p w14:paraId="78CE77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D41A40" w14:textId="77777777" w:rsidR="00150824" w:rsidRDefault="00150824"/>
                          <w:p w14:paraId="1AFFD08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EEDB19" w14:textId="77777777" w:rsidR="00150824" w:rsidRDefault="00150824"/>
                          <w:p w14:paraId="005840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9DF0C3" w14:textId="77777777" w:rsidR="00150824" w:rsidRDefault="00150824"/>
                          <w:p w14:paraId="4A2A51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9752E3" w14:textId="77777777" w:rsidR="00150824" w:rsidRDefault="00150824"/>
                          <w:p w14:paraId="4C53A6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21CD5F" w14:textId="77777777" w:rsidR="00A5206C" w:rsidRDefault="00A5206C"/>
                          <w:p w14:paraId="6BD086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39D64FDA" w14:textId="77777777" w:rsidR="00150824" w:rsidRDefault="00150824"/>
                          <w:p w14:paraId="6DC238E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0F0164" w14:textId="77777777" w:rsidR="00150824" w:rsidRDefault="00150824"/>
                          <w:p w14:paraId="0DB527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C3DDF2" w14:textId="77777777" w:rsidR="00150824" w:rsidRDefault="00150824"/>
                          <w:p w14:paraId="6A26994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D234B1" w14:textId="77777777" w:rsidR="00150824" w:rsidRDefault="00150824"/>
                          <w:p w14:paraId="4C3C619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37897ED" w14:textId="77777777" w:rsidR="00150824" w:rsidRDefault="00150824"/>
                          <w:p w14:paraId="046930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269CFFD" w14:textId="77777777" w:rsidR="00150824" w:rsidRDefault="00150824"/>
                          <w:p w14:paraId="405D0C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A63090" w14:textId="77777777" w:rsidR="00150824" w:rsidRDefault="00150824"/>
                          <w:p w14:paraId="1EA1EC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4F95723" w14:textId="77777777" w:rsidR="00150824" w:rsidRDefault="00150824"/>
                          <w:p w14:paraId="2C90C5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8F9E117" w14:textId="77777777" w:rsidR="00150824" w:rsidRDefault="00150824"/>
                          <w:p w14:paraId="353D0D0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292E3F" w14:textId="77777777" w:rsidR="00150824" w:rsidRDefault="00150824"/>
                          <w:p w14:paraId="00DFC7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F773EC" w14:textId="77777777" w:rsidR="00150824" w:rsidRDefault="00150824"/>
                          <w:p w14:paraId="6726ED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6BC34F" w14:textId="77777777" w:rsidR="00150824" w:rsidRDefault="00150824"/>
                          <w:p w14:paraId="5030A5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552F6AF" w14:textId="77777777" w:rsidR="00150824" w:rsidRDefault="00150824"/>
                          <w:p w14:paraId="0ACE8C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E3F303" w14:textId="77777777" w:rsidR="00150824" w:rsidRDefault="00150824"/>
                          <w:p w14:paraId="33EE861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9A1B0E" w14:textId="77777777" w:rsidR="00150824" w:rsidRDefault="00150824"/>
                          <w:p w14:paraId="130CE2F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6C19BC" w14:textId="77777777" w:rsidR="00150824" w:rsidRDefault="00150824"/>
                          <w:p w14:paraId="7E2432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DBB56CC" w14:textId="77777777" w:rsidR="00150824" w:rsidRDefault="00150824"/>
                          <w:p w14:paraId="26FDBDB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647ECE" w14:textId="77777777" w:rsidR="00150824" w:rsidRDefault="00150824"/>
                          <w:p w14:paraId="7D6196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E31AF4" w14:textId="77777777" w:rsidR="00150824" w:rsidRDefault="00150824"/>
                          <w:p w14:paraId="5A8DCC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E90809" w14:textId="77777777" w:rsidR="00150824" w:rsidRDefault="00150824"/>
                          <w:p w14:paraId="62E5F3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AC8969D" w14:textId="77777777" w:rsidR="00150824" w:rsidRDefault="00150824"/>
                          <w:p w14:paraId="6C46C3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B978E5" w14:textId="77777777" w:rsidR="00150824" w:rsidRDefault="00150824"/>
                          <w:p w14:paraId="735FDF3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02AB07" w14:textId="77777777" w:rsidR="00150824" w:rsidRDefault="00150824"/>
                          <w:p w14:paraId="4167FC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6160C2" w14:textId="77777777" w:rsidR="00150824" w:rsidRDefault="00150824"/>
                          <w:p w14:paraId="2BC9CD1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7CCCFCD" w14:textId="77777777" w:rsidR="00150824" w:rsidRDefault="00150824"/>
                          <w:p w14:paraId="074CE8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7BA349" w14:textId="77777777" w:rsidR="00150824" w:rsidRDefault="00150824"/>
                          <w:p w14:paraId="1E33FD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8C9EF3" w14:textId="77777777" w:rsidR="00150824" w:rsidRDefault="00150824"/>
                          <w:p w14:paraId="6CBA9D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4887A6" w14:textId="77777777" w:rsidR="00150824" w:rsidRDefault="00150824"/>
                          <w:p w14:paraId="4F88D8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FDFCD01" w14:textId="77777777" w:rsidR="00150824" w:rsidRDefault="00150824"/>
                          <w:p w14:paraId="57C88BE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AD313B" w14:textId="77777777" w:rsidR="00150824" w:rsidRDefault="00150824"/>
                          <w:p w14:paraId="664683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2A8C4F" w14:textId="77777777" w:rsidR="00150824" w:rsidRDefault="00150824"/>
                          <w:p w14:paraId="0D5580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2BB0C2" w14:textId="77777777" w:rsidR="00150824" w:rsidRDefault="00150824"/>
                          <w:p w14:paraId="3B28C4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6180973" w14:textId="77777777" w:rsidR="00150824" w:rsidRDefault="00150824"/>
                          <w:p w14:paraId="032F47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DA11EB" w14:textId="77777777" w:rsidR="00150824" w:rsidRDefault="00150824"/>
                          <w:p w14:paraId="13EE48B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67F430" w14:textId="77777777" w:rsidR="00150824" w:rsidRDefault="00150824"/>
                          <w:p w14:paraId="2A0FA4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1D7B7A" w14:textId="77777777" w:rsidR="00150824" w:rsidRDefault="00150824"/>
                          <w:p w14:paraId="4716C8B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01E122E" w14:textId="77777777" w:rsidR="00150824" w:rsidRDefault="00150824"/>
                          <w:p w14:paraId="2CAC4D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22F27C" w14:textId="77777777" w:rsidR="00150824" w:rsidRDefault="00150824"/>
                          <w:p w14:paraId="7CBD7F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D02B8A" w14:textId="77777777" w:rsidR="00150824" w:rsidRDefault="00150824"/>
                          <w:p w14:paraId="2922F3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F28854" w14:textId="77777777" w:rsidR="00150824" w:rsidRDefault="00150824"/>
                          <w:p w14:paraId="3F64E1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C3CDC2E" w14:textId="77777777" w:rsidR="00150824" w:rsidRDefault="00150824"/>
                          <w:p w14:paraId="65D78D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55A756" w14:textId="77777777" w:rsidR="00150824" w:rsidRDefault="00150824"/>
                          <w:p w14:paraId="06013D3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968946" w14:textId="77777777" w:rsidR="00150824" w:rsidRDefault="00150824"/>
                          <w:p w14:paraId="421D2C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50781A" w14:textId="77777777" w:rsidR="00150824" w:rsidRDefault="00150824"/>
                          <w:p w14:paraId="4E1C63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227A7DB" w14:textId="77777777" w:rsidR="00150824" w:rsidRDefault="00150824"/>
                          <w:p w14:paraId="365F3A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46A97B" w14:textId="77777777" w:rsidR="00150824" w:rsidRDefault="00150824"/>
                          <w:p w14:paraId="77E0C0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4397F27" w14:textId="77777777" w:rsidR="00150824" w:rsidRDefault="00150824"/>
                          <w:p w14:paraId="2CCFB7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D03194" w14:textId="77777777" w:rsidR="00150824" w:rsidRDefault="00150824"/>
                          <w:p w14:paraId="490AC7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DA265F7" w14:textId="77777777" w:rsidR="00150824" w:rsidRDefault="00150824"/>
                          <w:p w14:paraId="1A2E98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903829" w14:textId="77777777" w:rsidR="00150824" w:rsidRDefault="00150824"/>
                          <w:p w14:paraId="1FC739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F62E68" w14:textId="77777777" w:rsidR="00150824" w:rsidRDefault="00150824"/>
                          <w:p w14:paraId="575F21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7869E31" w14:textId="77777777" w:rsidR="00150824" w:rsidRDefault="00150824"/>
                          <w:p w14:paraId="026FA8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097639E" w14:textId="77777777" w:rsidR="00150824" w:rsidRDefault="00150824"/>
                          <w:p w14:paraId="1AD5643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735FB7" w14:textId="77777777" w:rsidR="00150824" w:rsidRDefault="00150824"/>
                          <w:p w14:paraId="702BA40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3FA0DD" w14:textId="77777777" w:rsidR="00150824" w:rsidRDefault="00150824"/>
                          <w:p w14:paraId="050B2AB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72353A" w14:textId="77777777" w:rsidR="00150824" w:rsidRDefault="00150824"/>
                          <w:p w14:paraId="7070B2E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E8B6683" w14:textId="77777777" w:rsidR="00150824" w:rsidRDefault="00150824"/>
                          <w:p w14:paraId="34E884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299B6D" w14:textId="77777777" w:rsidR="00150824" w:rsidRDefault="00150824"/>
                          <w:p w14:paraId="723C89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7A8CF7" w14:textId="77777777" w:rsidR="00150824" w:rsidRDefault="00150824"/>
                          <w:p w14:paraId="537E8E6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2A3234" w14:textId="77777777" w:rsidR="00150824" w:rsidRDefault="00150824"/>
                          <w:p w14:paraId="22D4C97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4276A8" w14:textId="77777777" w:rsidR="00150824" w:rsidRDefault="00150824"/>
                          <w:p w14:paraId="08CEF8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1A6F10" w14:textId="77777777" w:rsidR="00150824" w:rsidRDefault="00150824"/>
                          <w:p w14:paraId="1C236E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5460AE" w14:textId="77777777" w:rsidR="00150824" w:rsidRDefault="00150824"/>
                          <w:p w14:paraId="3E0D9D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678F21" w14:textId="77777777" w:rsidR="00A5206C" w:rsidRDefault="00A5206C"/>
                          <w:p w14:paraId="3EEABA2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DF564B5" w14:textId="77777777" w:rsidR="00150824" w:rsidRDefault="00150824"/>
                          <w:p w14:paraId="5A2540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19292B" w14:textId="77777777" w:rsidR="00150824" w:rsidRDefault="00150824"/>
                          <w:p w14:paraId="7A4D3CE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261B13" w14:textId="77777777" w:rsidR="00150824" w:rsidRDefault="00150824"/>
                          <w:p w14:paraId="50E9615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495F91" w14:textId="77777777" w:rsidR="00150824" w:rsidRDefault="00150824"/>
                          <w:p w14:paraId="2DE40E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113C3E3" w14:textId="77777777" w:rsidR="00150824" w:rsidRDefault="00150824"/>
                          <w:p w14:paraId="0E4EA8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9FD940" w14:textId="77777777" w:rsidR="00150824" w:rsidRDefault="00150824"/>
                          <w:p w14:paraId="615E57E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5FD352" w14:textId="77777777" w:rsidR="00150824" w:rsidRDefault="00150824"/>
                          <w:p w14:paraId="263AE1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F48C33" w14:textId="77777777" w:rsidR="00150824" w:rsidRDefault="00150824"/>
                          <w:p w14:paraId="2FB3528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D70C767" w14:textId="77777777" w:rsidR="00150824" w:rsidRDefault="00150824"/>
                          <w:p w14:paraId="3A9E782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748A25" w14:textId="77777777" w:rsidR="00150824" w:rsidRDefault="00150824"/>
                          <w:p w14:paraId="4DE491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B63500" w14:textId="77777777" w:rsidR="00150824" w:rsidRDefault="00150824"/>
                          <w:p w14:paraId="6D1C2A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A87FF8" w14:textId="77777777" w:rsidR="00150824" w:rsidRDefault="00150824"/>
                          <w:p w14:paraId="1742494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500F556" w14:textId="77777777" w:rsidR="00150824" w:rsidRDefault="00150824"/>
                          <w:p w14:paraId="70D0E35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AD9D07" w14:textId="77777777" w:rsidR="00150824" w:rsidRDefault="00150824"/>
                          <w:p w14:paraId="576DE01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3AEEA8" w14:textId="77777777" w:rsidR="00150824" w:rsidRDefault="00150824"/>
                          <w:p w14:paraId="48E279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4D8F27" w14:textId="77777777" w:rsidR="00150824" w:rsidRDefault="00150824"/>
                          <w:p w14:paraId="41798C6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F0D39D1" w14:textId="77777777" w:rsidR="00150824" w:rsidRDefault="00150824"/>
                          <w:p w14:paraId="696FE9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564236" w14:textId="77777777" w:rsidR="00150824" w:rsidRDefault="00150824"/>
                          <w:p w14:paraId="5936C2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C3E070" w14:textId="77777777" w:rsidR="00150824" w:rsidRDefault="00150824"/>
                          <w:p w14:paraId="0985E2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619D29" w14:textId="77777777" w:rsidR="00150824" w:rsidRDefault="00150824"/>
                          <w:p w14:paraId="6BD70F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489DAE0" w14:textId="77777777" w:rsidR="00150824" w:rsidRDefault="00150824"/>
                          <w:p w14:paraId="279E81A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E0483F" w14:textId="77777777" w:rsidR="00150824" w:rsidRDefault="00150824"/>
                          <w:p w14:paraId="654060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BAFB0E" w14:textId="77777777" w:rsidR="00150824" w:rsidRDefault="00150824"/>
                          <w:p w14:paraId="2D3E31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09B76D" w14:textId="77777777" w:rsidR="00150824" w:rsidRDefault="00150824"/>
                          <w:p w14:paraId="7DCEB9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EB4E21A" w14:textId="77777777" w:rsidR="00150824" w:rsidRDefault="00150824"/>
                          <w:p w14:paraId="7C5306B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3488E6" w14:textId="77777777" w:rsidR="00150824" w:rsidRDefault="00150824"/>
                          <w:p w14:paraId="327495E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A6A6AA" w14:textId="77777777" w:rsidR="00150824" w:rsidRDefault="00150824"/>
                          <w:p w14:paraId="3D549E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3E4275" w14:textId="77777777" w:rsidR="00150824" w:rsidRDefault="00150824"/>
                          <w:p w14:paraId="598888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5DFE1EE" w14:textId="77777777" w:rsidR="00150824" w:rsidRDefault="00150824"/>
                          <w:p w14:paraId="58EB49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79CA08" w14:textId="77777777" w:rsidR="00150824" w:rsidRDefault="00150824"/>
                          <w:p w14:paraId="3C4868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F01104" w14:textId="77777777" w:rsidR="00150824" w:rsidRDefault="00150824"/>
                          <w:p w14:paraId="54C9AA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957DB7" w14:textId="77777777" w:rsidR="00150824" w:rsidRDefault="00150824"/>
                          <w:p w14:paraId="1D04CA3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BCEA008" w14:textId="77777777" w:rsidR="00150824" w:rsidRDefault="00150824"/>
                          <w:p w14:paraId="20DE3D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D73100" w14:textId="77777777" w:rsidR="00150824" w:rsidRDefault="00150824"/>
                          <w:p w14:paraId="427F74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964F55" w14:textId="77777777" w:rsidR="00150824" w:rsidRDefault="00150824"/>
                          <w:p w14:paraId="576E3EB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685C87" w14:textId="77777777" w:rsidR="00150824" w:rsidRDefault="00150824"/>
                          <w:p w14:paraId="2DB278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2C25E63" w14:textId="77777777" w:rsidR="00150824" w:rsidRDefault="00150824"/>
                          <w:p w14:paraId="65ABDA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F0E91B" w14:textId="77777777" w:rsidR="00150824" w:rsidRDefault="00150824"/>
                          <w:p w14:paraId="112B648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BBB5CE" w14:textId="77777777" w:rsidR="00150824" w:rsidRDefault="00150824"/>
                          <w:p w14:paraId="643A6C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6F29A3" w14:textId="77777777" w:rsidR="00150824" w:rsidRDefault="00150824"/>
                          <w:p w14:paraId="339D13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BFE314F" w14:textId="77777777" w:rsidR="00150824" w:rsidRDefault="00150824"/>
                          <w:p w14:paraId="51B663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20F529" w14:textId="77777777" w:rsidR="00150824" w:rsidRDefault="00150824"/>
                          <w:p w14:paraId="546A1F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5009C0" w14:textId="77777777" w:rsidR="00150824" w:rsidRDefault="00150824"/>
                          <w:p w14:paraId="4792C2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47E0DA" w14:textId="77777777" w:rsidR="00150824" w:rsidRDefault="00150824"/>
                          <w:p w14:paraId="3489F5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BA55F1A" w14:textId="77777777" w:rsidR="00150824" w:rsidRDefault="00150824"/>
                          <w:p w14:paraId="023E439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9B299FF" w14:textId="77777777" w:rsidR="00150824" w:rsidRDefault="00150824"/>
                          <w:p w14:paraId="43CA85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69F97A" w14:textId="77777777" w:rsidR="00150824" w:rsidRDefault="00150824"/>
                          <w:p w14:paraId="3B9490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865C6E" w14:textId="77777777" w:rsidR="00150824" w:rsidRDefault="00150824"/>
                          <w:p w14:paraId="3694C2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3ECE65F" w14:textId="77777777" w:rsidR="00150824" w:rsidRDefault="00150824"/>
                          <w:p w14:paraId="324E8B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3E0DD3" w14:textId="77777777" w:rsidR="00150824" w:rsidRDefault="00150824"/>
                          <w:p w14:paraId="09A50E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217D3B" w14:textId="77777777" w:rsidR="00150824" w:rsidRDefault="00150824"/>
                          <w:p w14:paraId="4BCE06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D063C3" w14:textId="77777777" w:rsidR="00150824" w:rsidRDefault="00150824"/>
                          <w:p w14:paraId="0A9001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18878A0" w14:textId="77777777" w:rsidR="00150824" w:rsidRDefault="00150824"/>
                          <w:p w14:paraId="7B8874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FBA4E2" w14:textId="77777777" w:rsidR="00150824" w:rsidRDefault="00150824"/>
                          <w:p w14:paraId="1CF14F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90A77F" w14:textId="77777777" w:rsidR="00150824" w:rsidRDefault="00150824"/>
                          <w:p w14:paraId="78769C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5B49EC" w14:textId="77777777" w:rsidR="00150824" w:rsidRDefault="00150824"/>
                          <w:p w14:paraId="3E2FE49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E612017" w14:textId="77777777" w:rsidR="00150824" w:rsidRDefault="00150824"/>
                          <w:p w14:paraId="7F18E4C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0D78A3" w14:textId="77777777" w:rsidR="00150824" w:rsidRDefault="00150824"/>
                          <w:p w14:paraId="14D9F7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E6C474" w14:textId="77777777" w:rsidR="00150824" w:rsidRDefault="00150824"/>
                          <w:p w14:paraId="180B41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E631A7" w14:textId="77777777" w:rsidR="00150824" w:rsidRDefault="00150824"/>
                          <w:p w14:paraId="540B91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AD63666" w14:textId="77777777" w:rsidR="00150824" w:rsidRDefault="00150824"/>
                          <w:p w14:paraId="66F1BB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C42B66" w14:textId="77777777" w:rsidR="00150824" w:rsidRDefault="00150824"/>
                          <w:p w14:paraId="1AC1C4E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AB3AB1" w14:textId="77777777" w:rsidR="00150824" w:rsidRDefault="00150824"/>
                          <w:p w14:paraId="41F7664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1C752F" w14:textId="77777777" w:rsidR="00A5206C" w:rsidRDefault="00A5206C"/>
                          <w:p w14:paraId="1DC864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2BC11645" w14:textId="77777777" w:rsidR="00150824" w:rsidRDefault="00150824"/>
                          <w:p w14:paraId="29800D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9DC51E" w14:textId="77777777" w:rsidR="00150824" w:rsidRDefault="00150824"/>
                          <w:p w14:paraId="2F9FD5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C8EC83" w14:textId="77777777" w:rsidR="00150824" w:rsidRDefault="00150824"/>
                          <w:p w14:paraId="342619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9A3D24" w14:textId="77777777" w:rsidR="00150824" w:rsidRDefault="00150824"/>
                          <w:p w14:paraId="1C2858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DD0E6D" w14:textId="77777777" w:rsidR="00150824" w:rsidRDefault="00150824"/>
                          <w:p w14:paraId="057F41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07F1D2" w14:textId="77777777" w:rsidR="00150824" w:rsidRDefault="00150824"/>
                          <w:p w14:paraId="11D5134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516CBA" w14:textId="77777777" w:rsidR="00150824" w:rsidRDefault="00150824"/>
                          <w:p w14:paraId="6CC4DE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9AD642" w14:textId="77777777" w:rsidR="00150824" w:rsidRDefault="00150824"/>
                          <w:p w14:paraId="6A1A98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96260AE" w14:textId="77777777" w:rsidR="00150824" w:rsidRDefault="00150824"/>
                          <w:p w14:paraId="6E23BA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C0DCF3" w14:textId="77777777" w:rsidR="00150824" w:rsidRDefault="00150824"/>
                          <w:p w14:paraId="60E937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12B331" w14:textId="77777777" w:rsidR="00150824" w:rsidRDefault="00150824"/>
                          <w:p w14:paraId="5E715EE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539B51" w14:textId="77777777" w:rsidR="00150824" w:rsidRDefault="00150824"/>
                          <w:p w14:paraId="287A378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3B06232" w14:textId="77777777" w:rsidR="00150824" w:rsidRDefault="00150824"/>
                          <w:p w14:paraId="50B40E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9F10C4" w14:textId="77777777" w:rsidR="00150824" w:rsidRDefault="00150824"/>
                          <w:p w14:paraId="3F52E50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281ADF" w14:textId="77777777" w:rsidR="00150824" w:rsidRDefault="00150824"/>
                          <w:p w14:paraId="1F9BD0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8B4F49" w14:textId="77777777" w:rsidR="00150824" w:rsidRDefault="00150824"/>
                          <w:p w14:paraId="766D753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035B230" w14:textId="77777777" w:rsidR="00150824" w:rsidRDefault="00150824"/>
                          <w:p w14:paraId="0701D0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99482A" w14:textId="77777777" w:rsidR="00150824" w:rsidRDefault="00150824"/>
                          <w:p w14:paraId="727261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91266A7" w14:textId="77777777" w:rsidR="00150824" w:rsidRDefault="00150824"/>
                          <w:p w14:paraId="41F8ECB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9DC602" w14:textId="77777777" w:rsidR="00150824" w:rsidRDefault="00150824"/>
                          <w:p w14:paraId="10C1DD9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85DEF45" w14:textId="77777777" w:rsidR="00150824" w:rsidRDefault="00150824"/>
                          <w:p w14:paraId="46B123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BDF5AE" w14:textId="77777777" w:rsidR="00150824" w:rsidRDefault="00150824"/>
                          <w:p w14:paraId="5686CF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C40FCF" w14:textId="77777777" w:rsidR="00150824" w:rsidRDefault="00150824"/>
                          <w:p w14:paraId="589F393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63A61C" w14:textId="77777777" w:rsidR="00150824" w:rsidRDefault="00150824"/>
                          <w:p w14:paraId="5CE86EE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BF3F2D4" w14:textId="77777777" w:rsidR="00150824" w:rsidRDefault="00150824"/>
                          <w:p w14:paraId="38B797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3A9202" w14:textId="77777777" w:rsidR="00150824" w:rsidRDefault="00150824"/>
                          <w:p w14:paraId="400058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50176A" w14:textId="77777777" w:rsidR="00150824" w:rsidRDefault="00150824"/>
                          <w:p w14:paraId="639F33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857281" w14:textId="77777777" w:rsidR="00150824" w:rsidRDefault="00150824"/>
                          <w:p w14:paraId="3386B3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1AAB460" w14:textId="77777777" w:rsidR="00150824" w:rsidRDefault="00150824"/>
                          <w:p w14:paraId="1CD6A8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13F050" w14:textId="77777777" w:rsidR="00150824" w:rsidRDefault="00150824"/>
                          <w:p w14:paraId="01F719D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A7DCDE" w14:textId="77777777" w:rsidR="00150824" w:rsidRDefault="00150824"/>
                          <w:p w14:paraId="65D1299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35307E" w14:textId="77777777" w:rsidR="00150824" w:rsidRDefault="00150824"/>
                          <w:p w14:paraId="279212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9E88284" w14:textId="77777777" w:rsidR="00150824" w:rsidRDefault="00150824"/>
                          <w:p w14:paraId="57E3CA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D60A8D" w14:textId="77777777" w:rsidR="00150824" w:rsidRDefault="00150824"/>
                          <w:p w14:paraId="265F9DB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331F52" w14:textId="77777777" w:rsidR="00150824" w:rsidRDefault="00150824"/>
                          <w:p w14:paraId="6D4567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9E9EBD" w14:textId="77777777" w:rsidR="00150824" w:rsidRDefault="00150824"/>
                          <w:p w14:paraId="523C8B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7B356D8" w14:textId="77777777" w:rsidR="00150824" w:rsidRDefault="00150824"/>
                          <w:p w14:paraId="36178A1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19644E" w14:textId="77777777" w:rsidR="00150824" w:rsidRDefault="00150824"/>
                          <w:p w14:paraId="2929D6E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266290" w14:textId="77777777" w:rsidR="00150824" w:rsidRDefault="00150824"/>
                          <w:p w14:paraId="6CA017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BE56CF" w14:textId="77777777" w:rsidR="00150824" w:rsidRDefault="00150824"/>
                          <w:p w14:paraId="251531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921369D" w14:textId="77777777" w:rsidR="00150824" w:rsidRDefault="00150824"/>
                          <w:p w14:paraId="4A38E58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CB14C3" w14:textId="77777777" w:rsidR="00150824" w:rsidRDefault="00150824"/>
                          <w:p w14:paraId="20E83BB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475172" w14:textId="77777777" w:rsidR="00150824" w:rsidRDefault="00150824"/>
                          <w:p w14:paraId="330C28D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881400" w14:textId="77777777" w:rsidR="00150824" w:rsidRDefault="00150824"/>
                          <w:p w14:paraId="237437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C91E5D9" w14:textId="77777777" w:rsidR="00150824" w:rsidRDefault="00150824"/>
                          <w:p w14:paraId="442B87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FA3940" w14:textId="77777777" w:rsidR="00150824" w:rsidRDefault="00150824"/>
                          <w:p w14:paraId="1E7340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8B43DC" w14:textId="77777777" w:rsidR="00150824" w:rsidRDefault="00150824"/>
                          <w:p w14:paraId="67B71A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8FCA6F" w14:textId="77777777" w:rsidR="00150824" w:rsidRDefault="00150824"/>
                          <w:p w14:paraId="0555FF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F2C69E5" w14:textId="77777777" w:rsidR="00150824" w:rsidRDefault="00150824"/>
                          <w:p w14:paraId="75E767A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7F8BD7" w14:textId="77777777" w:rsidR="00150824" w:rsidRDefault="00150824"/>
                          <w:p w14:paraId="3D2496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B99B80" w14:textId="77777777" w:rsidR="00150824" w:rsidRDefault="00150824"/>
                          <w:p w14:paraId="4E8F48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D79024" w14:textId="77777777" w:rsidR="00150824" w:rsidRDefault="00150824"/>
                          <w:p w14:paraId="0DC1A1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4C3FBF" w14:textId="77777777" w:rsidR="00150824" w:rsidRDefault="00150824"/>
                          <w:p w14:paraId="00365BE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716F42" w14:textId="77777777" w:rsidR="00150824" w:rsidRDefault="00150824"/>
                          <w:p w14:paraId="5AC620D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E7264E" w14:textId="77777777" w:rsidR="00150824" w:rsidRDefault="00150824"/>
                          <w:p w14:paraId="27B579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0C4E27" w14:textId="77777777" w:rsidR="00150824" w:rsidRDefault="00150824"/>
                          <w:p w14:paraId="0B1F30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684E15C" w14:textId="77777777" w:rsidR="00150824" w:rsidRDefault="00150824"/>
                          <w:p w14:paraId="72C65BB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B863E7" w14:textId="77777777" w:rsidR="00150824" w:rsidRDefault="00150824"/>
                          <w:p w14:paraId="42DD5D3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4E3869" w14:textId="77777777" w:rsidR="00150824" w:rsidRDefault="00150824"/>
                          <w:p w14:paraId="70D6F2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2CA5F2" w14:textId="77777777" w:rsidR="00150824" w:rsidRDefault="00150824"/>
                          <w:p w14:paraId="28E6EC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1A8E3E" w14:textId="77777777" w:rsidR="00150824" w:rsidRDefault="00150824"/>
                          <w:p w14:paraId="1BCFB4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45EDE9" w14:textId="77777777" w:rsidR="00150824" w:rsidRDefault="00150824"/>
                          <w:p w14:paraId="37C4AC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1F840B" w14:textId="77777777" w:rsidR="00150824" w:rsidRDefault="00150824"/>
                          <w:p w14:paraId="47194E8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E62AD2" w14:textId="77777777" w:rsidR="00A5206C" w:rsidRDefault="00A5206C"/>
                          <w:p w14:paraId="090580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3319A9CE" w14:textId="77777777" w:rsidR="00150824" w:rsidRDefault="00150824"/>
                          <w:p w14:paraId="7A9404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8332B8" w14:textId="77777777" w:rsidR="00150824" w:rsidRDefault="00150824"/>
                          <w:p w14:paraId="133D6B3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475442" w14:textId="77777777" w:rsidR="00150824" w:rsidRDefault="00150824"/>
                          <w:p w14:paraId="697826B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712F6A" w14:textId="77777777" w:rsidR="00150824" w:rsidRDefault="00150824"/>
                          <w:p w14:paraId="2E34CA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A4B6348" w14:textId="77777777" w:rsidR="00150824" w:rsidRDefault="00150824"/>
                          <w:p w14:paraId="792C95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79C35D" w14:textId="77777777" w:rsidR="00150824" w:rsidRDefault="00150824"/>
                          <w:p w14:paraId="60488D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728C63" w14:textId="77777777" w:rsidR="00150824" w:rsidRDefault="00150824"/>
                          <w:p w14:paraId="77808E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D66BA1" w14:textId="77777777" w:rsidR="00150824" w:rsidRDefault="00150824"/>
                          <w:p w14:paraId="51EBD0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A44CB4" w14:textId="77777777" w:rsidR="00150824" w:rsidRDefault="00150824"/>
                          <w:p w14:paraId="601F90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0881E9" w14:textId="77777777" w:rsidR="00150824" w:rsidRDefault="00150824"/>
                          <w:p w14:paraId="7F6C93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767B00" w14:textId="77777777" w:rsidR="00150824" w:rsidRDefault="00150824"/>
                          <w:p w14:paraId="73596F1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069E44" w14:textId="77777777" w:rsidR="00150824" w:rsidRDefault="00150824"/>
                          <w:p w14:paraId="1DF26E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883D9C9" w14:textId="77777777" w:rsidR="00150824" w:rsidRDefault="00150824"/>
                          <w:p w14:paraId="7546F41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0E40B7" w14:textId="77777777" w:rsidR="00150824" w:rsidRDefault="00150824"/>
                          <w:p w14:paraId="43D56E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083211" w14:textId="77777777" w:rsidR="00150824" w:rsidRDefault="00150824"/>
                          <w:p w14:paraId="4B75AB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448B9B" w14:textId="77777777" w:rsidR="00150824" w:rsidRDefault="00150824"/>
                          <w:p w14:paraId="6CACAB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741E056" w14:textId="77777777" w:rsidR="00150824" w:rsidRDefault="00150824"/>
                          <w:p w14:paraId="754825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DDF14C" w14:textId="77777777" w:rsidR="00150824" w:rsidRDefault="00150824"/>
                          <w:p w14:paraId="3C7EDE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374C58" w14:textId="77777777" w:rsidR="00150824" w:rsidRDefault="00150824"/>
                          <w:p w14:paraId="6678CA4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F5A8E4" w14:textId="77777777" w:rsidR="00150824" w:rsidRDefault="00150824"/>
                          <w:p w14:paraId="655D00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DBC364" w14:textId="77777777" w:rsidR="00150824" w:rsidRDefault="00150824"/>
                          <w:p w14:paraId="78E3AA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0CC114" w14:textId="77777777" w:rsidR="00150824" w:rsidRDefault="00150824"/>
                          <w:p w14:paraId="7157F4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557DCF" w14:textId="77777777" w:rsidR="00150824" w:rsidRDefault="00150824"/>
                          <w:p w14:paraId="28C8450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0D7E7B" w14:textId="77777777" w:rsidR="00150824" w:rsidRDefault="00150824"/>
                          <w:p w14:paraId="6EB9F3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EAFEBAF" w14:textId="77777777" w:rsidR="00150824" w:rsidRDefault="00150824"/>
                          <w:p w14:paraId="6DF17E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7F8A14" w14:textId="77777777" w:rsidR="00150824" w:rsidRDefault="00150824"/>
                          <w:p w14:paraId="0BE10A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6F7110" w14:textId="77777777" w:rsidR="00150824" w:rsidRDefault="00150824"/>
                          <w:p w14:paraId="755154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32A61D" w14:textId="77777777" w:rsidR="00150824" w:rsidRDefault="00150824"/>
                          <w:p w14:paraId="4E1B86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115A92B" w14:textId="77777777" w:rsidR="00150824" w:rsidRDefault="00150824"/>
                          <w:p w14:paraId="07079E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5D4F51" w14:textId="77777777" w:rsidR="00150824" w:rsidRDefault="00150824"/>
                          <w:p w14:paraId="78B8C58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7F4DA5" w14:textId="77777777" w:rsidR="00150824" w:rsidRDefault="00150824"/>
                          <w:p w14:paraId="25D29F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388642" w14:textId="77777777" w:rsidR="00150824" w:rsidRDefault="00150824"/>
                          <w:p w14:paraId="3F8352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C0BEDCB" w14:textId="77777777" w:rsidR="00150824" w:rsidRDefault="00150824"/>
                          <w:p w14:paraId="60AE597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ABFAF6" w14:textId="77777777" w:rsidR="00150824" w:rsidRDefault="00150824"/>
                          <w:p w14:paraId="2FC76E1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D6F6BF" w14:textId="77777777" w:rsidR="00150824" w:rsidRDefault="00150824"/>
                          <w:p w14:paraId="21C4AC1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09E83D" w14:textId="77777777" w:rsidR="00150824" w:rsidRDefault="00150824"/>
                          <w:p w14:paraId="441F1A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8444AF0" w14:textId="77777777" w:rsidR="00150824" w:rsidRDefault="00150824"/>
                          <w:p w14:paraId="6EFBC6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FB43AA" w14:textId="77777777" w:rsidR="00150824" w:rsidRDefault="00150824"/>
                          <w:p w14:paraId="015FB3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84F138" w14:textId="77777777" w:rsidR="00150824" w:rsidRDefault="00150824"/>
                          <w:p w14:paraId="3A26BE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64FD31" w14:textId="77777777" w:rsidR="00150824" w:rsidRDefault="00150824"/>
                          <w:p w14:paraId="6C5242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AD0F252" w14:textId="77777777" w:rsidR="00150824" w:rsidRDefault="00150824"/>
                          <w:p w14:paraId="2CED037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A9BCC0" w14:textId="77777777" w:rsidR="00150824" w:rsidRDefault="00150824"/>
                          <w:p w14:paraId="59BADC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9CAC2A" w14:textId="77777777" w:rsidR="00150824" w:rsidRDefault="00150824"/>
                          <w:p w14:paraId="4585CB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EE43DB" w14:textId="77777777" w:rsidR="00150824" w:rsidRDefault="00150824"/>
                          <w:p w14:paraId="27ADF7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0986F6" w14:textId="77777777" w:rsidR="00150824" w:rsidRDefault="00150824"/>
                          <w:p w14:paraId="008B6A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7CCB00" w14:textId="77777777" w:rsidR="00150824" w:rsidRDefault="00150824"/>
                          <w:p w14:paraId="7184AE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38472B" w14:textId="77777777" w:rsidR="00150824" w:rsidRDefault="00150824"/>
                          <w:p w14:paraId="2C0EFA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B02EA6" w14:textId="77777777" w:rsidR="00150824" w:rsidRDefault="00150824"/>
                          <w:p w14:paraId="62FA6E3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C62507A" w14:textId="77777777" w:rsidR="00150824" w:rsidRDefault="00150824"/>
                          <w:p w14:paraId="22B629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6D2F0D" w14:textId="77777777" w:rsidR="00150824" w:rsidRDefault="00150824"/>
                          <w:p w14:paraId="14B2E0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5427B1" w14:textId="77777777" w:rsidR="00150824" w:rsidRDefault="00150824"/>
                          <w:p w14:paraId="108387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FF3B71" w14:textId="77777777" w:rsidR="00150824" w:rsidRDefault="00150824"/>
                          <w:p w14:paraId="7A982C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014A62" w14:textId="77777777" w:rsidR="00150824" w:rsidRDefault="00150824"/>
                          <w:p w14:paraId="3B8F5ED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36B574" w14:textId="77777777" w:rsidR="00150824" w:rsidRDefault="00150824"/>
                          <w:p w14:paraId="7BDBD7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F8FABE" w14:textId="77777777" w:rsidR="00150824" w:rsidRDefault="00150824"/>
                          <w:p w14:paraId="59B826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BB8057" w14:textId="77777777" w:rsidR="00150824" w:rsidRDefault="00150824"/>
                          <w:p w14:paraId="1C373C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E126199" w14:textId="77777777" w:rsidR="00150824" w:rsidRDefault="00150824"/>
                          <w:p w14:paraId="7236E07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4DB2FC" w14:textId="77777777" w:rsidR="00150824" w:rsidRDefault="00150824"/>
                          <w:p w14:paraId="45D8364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A81020" w14:textId="77777777" w:rsidR="00150824" w:rsidRDefault="00150824"/>
                          <w:p w14:paraId="547F618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CD8A4E" w14:textId="77777777" w:rsidR="00150824" w:rsidRDefault="00150824"/>
                          <w:p w14:paraId="293F9B6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83928FE" w14:textId="77777777" w:rsidR="00150824" w:rsidRDefault="00150824"/>
                          <w:p w14:paraId="13E64D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3F9310" w14:textId="77777777" w:rsidR="00150824" w:rsidRDefault="00150824"/>
                          <w:p w14:paraId="72F987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DADB9F" w14:textId="77777777" w:rsidR="00150824" w:rsidRDefault="00150824"/>
                          <w:p w14:paraId="0C28463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19A111" w14:textId="77777777" w:rsidR="00A5206C" w:rsidRDefault="00A5206C"/>
                          <w:p w14:paraId="50987B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04BF8275" w14:textId="77777777" w:rsidR="00150824" w:rsidRDefault="00150824"/>
                          <w:p w14:paraId="41FC86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C23347" w14:textId="77777777" w:rsidR="00150824" w:rsidRDefault="00150824"/>
                          <w:p w14:paraId="2835E7C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09DE51" w14:textId="77777777" w:rsidR="00150824" w:rsidRDefault="00150824"/>
                          <w:p w14:paraId="10A28A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9B44B3" w14:textId="77777777" w:rsidR="00150824" w:rsidRDefault="00150824"/>
                          <w:p w14:paraId="4DA75F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9169801" w14:textId="77777777" w:rsidR="00150824" w:rsidRDefault="00150824"/>
                          <w:p w14:paraId="62D2209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397D4D" w14:textId="77777777" w:rsidR="00150824" w:rsidRDefault="00150824"/>
                          <w:p w14:paraId="6288C6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2644BF" w14:textId="77777777" w:rsidR="00150824" w:rsidRDefault="00150824"/>
                          <w:p w14:paraId="3B281B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C3D99F" w14:textId="77777777" w:rsidR="00150824" w:rsidRDefault="00150824"/>
                          <w:p w14:paraId="508054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63D0EE4" w14:textId="77777777" w:rsidR="00150824" w:rsidRDefault="00150824"/>
                          <w:p w14:paraId="4F713A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EA0C50" w14:textId="77777777" w:rsidR="00150824" w:rsidRDefault="00150824"/>
                          <w:p w14:paraId="3EE72F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0BBFED" w14:textId="77777777" w:rsidR="00150824" w:rsidRDefault="00150824"/>
                          <w:p w14:paraId="4BCECA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3F582D" w14:textId="77777777" w:rsidR="00150824" w:rsidRDefault="00150824"/>
                          <w:p w14:paraId="3426953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736EA72" w14:textId="77777777" w:rsidR="00150824" w:rsidRDefault="00150824"/>
                          <w:p w14:paraId="20CCE9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1C8A1F" w14:textId="77777777" w:rsidR="00150824" w:rsidRDefault="00150824"/>
                          <w:p w14:paraId="11EBB39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563453" w14:textId="77777777" w:rsidR="00150824" w:rsidRDefault="00150824"/>
                          <w:p w14:paraId="782227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3FE6F9" w14:textId="77777777" w:rsidR="00150824" w:rsidRDefault="00150824"/>
                          <w:p w14:paraId="1B8CB7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06A4E94" w14:textId="77777777" w:rsidR="00150824" w:rsidRDefault="00150824"/>
                          <w:p w14:paraId="095539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91130F" w14:textId="77777777" w:rsidR="00150824" w:rsidRDefault="00150824"/>
                          <w:p w14:paraId="4994FA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5D0272" w14:textId="77777777" w:rsidR="00150824" w:rsidRDefault="00150824"/>
                          <w:p w14:paraId="5233C44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FEA59A" w14:textId="77777777" w:rsidR="00150824" w:rsidRDefault="00150824"/>
                          <w:p w14:paraId="1223C0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09A6B13" w14:textId="77777777" w:rsidR="00150824" w:rsidRDefault="00150824"/>
                          <w:p w14:paraId="3F0A57F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DDBB69" w14:textId="77777777" w:rsidR="00150824" w:rsidRDefault="00150824"/>
                          <w:p w14:paraId="776B62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BAC430" w14:textId="77777777" w:rsidR="00150824" w:rsidRDefault="00150824"/>
                          <w:p w14:paraId="310564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F697E1" w14:textId="77777777" w:rsidR="00150824" w:rsidRDefault="00150824"/>
                          <w:p w14:paraId="2D2D57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F8EFF43" w14:textId="77777777" w:rsidR="00150824" w:rsidRDefault="00150824"/>
                          <w:p w14:paraId="6BE37D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4D3254" w14:textId="77777777" w:rsidR="00150824" w:rsidRDefault="00150824"/>
                          <w:p w14:paraId="599076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1AA4CF" w14:textId="77777777" w:rsidR="00150824" w:rsidRDefault="00150824"/>
                          <w:p w14:paraId="173161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81F60C" w14:textId="77777777" w:rsidR="00150824" w:rsidRDefault="00150824"/>
                          <w:p w14:paraId="00C91EE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B23C29" w14:textId="77777777" w:rsidR="00150824" w:rsidRDefault="00150824"/>
                          <w:p w14:paraId="56BAC0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8ABC3E" w14:textId="77777777" w:rsidR="00150824" w:rsidRDefault="00150824"/>
                          <w:p w14:paraId="46648CE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7EA030" w14:textId="77777777" w:rsidR="00150824" w:rsidRDefault="00150824"/>
                          <w:p w14:paraId="06D407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2672AD" w14:textId="77777777" w:rsidR="00150824" w:rsidRDefault="00150824"/>
                          <w:p w14:paraId="5109FD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743DA76" w14:textId="77777777" w:rsidR="00150824" w:rsidRDefault="00150824"/>
                          <w:p w14:paraId="51208C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AE73BC" w14:textId="77777777" w:rsidR="00150824" w:rsidRDefault="00150824"/>
                          <w:p w14:paraId="079AE7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BEBB37" w14:textId="77777777" w:rsidR="00150824" w:rsidRDefault="00150824"/>
                          <w:p w14:paraId="1C211F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BB6DAC" w14:textId="77777777" w:rsidR="00150824" w:rsidRDefault="00150824"/>
                          <w:p w14:paraId="5A6B340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DB6E001" w14:textId="77777777" w:rsidR="00150824" w:rsidRDefault="00150824"/>
                          <w:p w14:paraId="4BBC77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4CF3D4" w14:textId="77777777" w:rsidR="00150824" w:rsidRDefault="00150824"/>
                          <w:p w14:paraId="5B32C5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C66C7D" w14:textId="77777777" w:rsidR="00150824" w:rsidRDefault="00150824"/>
                          <w:p w14:paraId="683CC6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9388AC" w14:textId="77777777" w:rsidR="00150824" w:rsidRDefault="00150824"/>
                          <w:p w14:paraId="7CEF1DF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C5DE472" w14:textId="77777777" w:rsidR="00150824" w:rsidRDefault="00150824"/>
                          <w:p w14:paraId="3911E78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EBA7C3" w14:textId="77777777" w:rsidR="00150824" w:rsidRDefault="00150824"/>
                          <w:p w14:paraId="318FEAD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31E00C" w14:textId="77777777" w:rsidR="00150824" w:rsidRDefault="00150824"/>
                          <w:p w14:paraId="096D1C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E39E33" w14:textId="77777777" w:rsidR="00150824" w:rsidRDefault="00150824"/>
                          <w:p w14:paraId="6C38D7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BAC7231" w14:textId="77777777" w:rsidR="00150824" w:rsidRDefault="00150824"/>
                          <w:p w14:paraId="01A5B1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9DCE3A" w14:textId="77777777" w:rsidR="00150824" w:rsidRDefault="00150824"/>
                          <w:p w14:paraId="5CFD70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D18CE2" w14:textId="77777777" w:rsidR="00150824" w:rsidRDefault="00150824"/>
                          <w:p w14:paraId="5F167E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F79B99" w14:textId="77777777" w:rsidR="00150824" w:rsidRDefault="00150824"/>
                          <w:p w14:paraId="42192E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B215514" w14:textId="77777777" w:rsidR="00150824" w:rsidRDefault="00150824"/>
                          <w:p w14:paraId="28C9C81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0EF74B" w14:textId="77777777" w:rsidR="00150824" w:rsidRDefault="00150824"/>
                          <w:p w14:paraId="3931F4A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828C0B" w14:textId="77777777" w:rsidR="00150824" w:rsidRDefault="00150824"/>
                          <w:p w14:paraId="47436D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D5F382" w14:textId="77777777" w:rsidR="00150824" w:rsidRDefault="00150824"/>
                          <w:p w14:paraId="2AEB81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7DE173E" w14:textId="77777777" w:rsidR="00150824" w:rsidRDefault="00150824"/>
                          <w:p w14:paraId="0E2E7F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CED4E9" w14:textId="77777777" w:rsidR="00150824" w:rsidRDefault="00150824"/>
                          <w:p w14:paraId="21CAC3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B247B4" w14:textId="77777777" w:rsidR="00150824" w:rsidRDefault="00150824"/>
                          <w:p w14:paraId="2475C2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C03FF7" w14:textId="77777777" w:rsidR="00150824" w:rsidRDefault="00150824"/>
                          <w:p w14:paraId="6E62D7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0FAAABF" w14:textId="77777777" w:rsidR="00150824" w:rsidRDefault="00150824"/>
                          <w:p w14:paraId="0B7559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02BCFA" w14:textId="77777777" w:rsidR="00150824" w:rsidRDefault="00150824"/>
                          <w:p w14:paraId="7418A2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2A8676" w14:textId="77777777" w:rsidR="00150824" w:rsidRDefault="00150824"/>
                          <w:p w14:paraId="2A753D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C9039A" w14:textId="77777777" w:rsidR="00150824" w:rsidRDefault="00150824"/>
                          <w:p w14:paraId="309C0F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E16F1D4" w14:textId="77777777" w:rsidR="00150824" w:rsidRDefault="00150824"/>
                          <w:p w14:paraId="014841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003D43" w14:textId="77777777" w:rsidR="00150824" w:rsidRDefault="00150824"/>
                          <w:p w14:paraId="403B213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74F851" w14:textId="77777777" w:rsidR="00150824" w:rsidRDefault="00150824"/>
                          <w:p w14:paraId="1D6719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375CE9" w14:textId="77777777" w:rsidR="00A5206C" w:rsidRDefault="00A5206C"/>
                          <w:p w14:paraId="41F421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DC17011" w14:textId="77777777" w:rsidR="00150824" w:rsidRDefault="00150824"/>
                          <w:p w14:paraId="10F517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99A648" w14:textId="77777777" w:rsidR="00150824" w:rsidRDefault="00150824"/>
                          <w:p w14:paraId="128CE3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04AE24" w14:textId="77777777" w:rsidR="00150824" w:rsidRDefault="00150824"/>
                          <w:p w14:paraId="4899661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EE06A6" w14:textId="77777777" w:rsidR="00150824" w:rsidRDefault="00150824"/>
                          <w:p w14:paraId="2981F2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92F140A" w14:textId="77777777" w:rsidR="00150824" w:rsidRDefault="00150824"/>
                          <w:p w14:paraId="1E20BC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EC0729" w14:textId="77777777" w:rsidR="00150824" w:rsidRDefault="00150824"/>
                          <w:p w14:paraId="41DBA4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41F4CD" w14:textId="77777777" w:rsidR="00150824" w:rsidRDefault="00150824"/>
                          <w:p w14:paraId="575928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71A4AA" w14:textId="77777777" w:rsidR="00150824" w:rsidRDefault="00150824"/>
                          <w:p w14:paraId="2CC6BBE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F23D5A6" w14:textId="77777777" w:rsidR="00150824" w:rsidRDefault="00150824"/>
                          <w:p w14:paraId="7CC832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4FA361" w14:textId="77777777" w:rsidR="00150824" w:rsidRDefault="00150824"/>
                          <w:p w14:paraId="353B79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B33B11" w14:textId="77777777" w:rsidR="00150824" w:rsidRDefault="00150824"/>
                          <w:p w14:paraId="07EDC6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D2E5FD" w14:textId="77777777" w:rsidR="00150824" w:rsidRDefault="00150824"/>
                          <w:p w14:paraId="00CE06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AEADC1F" w14:textId="77777777" w:rsidR="00150824" w:rsidRDefault="00150824"/>
                          <w:p w14:paraId="1F0B91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CCE009" w14:textId="77777777" w:rsidR="00150824" w:rsidRDefault="00150824"/>
                          <w:p w14:paraId="63BB82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91E72B" w14:textId="77777777" w:rsidR="00150824" w:rsidRDefault="00150824"/>
                          <w:p w14:paraId="175E23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905EBF" w14:textId="77777777" w:rsidR="00150824" w:rsidRDefault="00150824"/>
                          <w:p w14:paraId="6A8F6E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B98796B" w14:textId="77777777" w:rsidR="00150824" w:rsidRDefault="00150824"/>
                          <w:p w14:paraId="4376C4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4FF48B" w14:textId="77777777" w:rsidR="00150824" w:rsidRDefault="00150824"/>
                          <w:p w14:paraId="1C6553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39DD3B" w14:textId="77777777" w:rsidR="00150824" w:rsidRDefault="00150824"/>
                          <w:p w14:paraId="24E910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3D1A11" w14:textId="77777777" w:rsidR="00150824" w:rsidRDefault="00150824"/>
                          <w:p w14:paraId="6F1DD0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5D2902F" w14:textId="77777777" w:rsidR="00150824" w:rsidRDefault="00150824"/>
                          <w:p w14:paraId="59F2552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B8CF12" w14:textId="77777777" w:rsidR="00150824" w:rsidRDefault="00150824"/>
                          <w:p w14:paraId="0CECB7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4BCB5B" w14:textId="77777777" w:rsidR="00150824" w:rsidRDefault="00150824"/>
                          <w:p w14:paraId="26C568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432B7A" w14:textId="77777777" w:rsidR="00150824" w:rsidRDefault="00150824"/>
                          <w:p w14:paraId="71E7F5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ABD996D" w14:textId="77777777" w:rsidR="00150824" w:rsidRDefault="00150824"/>
                          <w:p w14:paraId="06B3C8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30469A" w14:textId="77777777" w:rsidR="00150824" w:rsidRDefault="00150824"/>
                          <w:p w14:paraId="69114A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5A5DF4" w14:textId="77777777" w:rsidR="00150824" w:rsidRDefault="00150824"/>
                          <w:p w14:paraId="40D3384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22BF15" w14:textId="77777777" w:rsidR="00150824" w:rsidRDefault="00150824"/>
                          <w:p w14:paraId="0A09407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FFA61FC" w14:textId="77777777" w:rsidR="00150824" w:rsidRDefault="00150824"/>
                          <w:p w14:paraId="638DC1B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4DC836" w14:textId="77777777" w:rsidR="00150824" w:rsidRDefault="00150824"/>
                          <w:p w14:paraId="530694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73981A" w14:textId="77777777" w:rsidR="00150824" w:rsidRDefault="00150824"/>
                          <w:p w14:paraId="739EE0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0F04E5" w14:textId="77777777" w:rsidR="00150824" w:rsidRDefault="00150824"/>
                          <w:p w14:paraId="283B9D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222C9A7" w14:textId="77777777" w:rsidR="00150824" w:rsidRDefault="00150824"/>
                          <w:p w14:paraId="5B9EB3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689382" w14:textId="77777777" w:rsidR="00150824" w:rsidRDefault="00150824"/>
                          <w:p w14:paraId="30EFE6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63E0FB" w14:textId="77777777" w:rsidR="00150824" w:rsidRDefault="00150824"/>
                          <w:p w14:paraId="58BAED6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334C56" w14:textId="77777777" w:rsidR="00150824" w:rsidRDefault="00150824"/>
                          <w:p w14:paraId="49043B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2709F20" w14:textId="77777777" w:rsidR="00150824" w:rsidRDefault="00150824"/>
                          <w:p w14:paraId="759570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034154" w14:textId="77777777" w:rsidR="00150824" w:rsidRDefault="00150824"/>
                          <w:p w14:paraId="74EDDB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1A0316" w14:textId="77777777" w:rsidR="00150824" w:rsidRDefault="00150824"/>
                          <w:p w14:paraId="54F544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3F7CA2" w14:textId="77777777" w:rsidR="00150824" w:rsidRDefault="00150824"/>
                          <w:p w14:paraId="7E9D46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2AAE739" w14:textId="77777777" w:rsidR="00150824" w:rsidRDefault="00150824"/>
                          <w:p w14:paraId="21756F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30C94A" w14:textId="77777777" w:rsidR="00150824" w:rsidRDefault="00150824"/>
                          <w:p w14:paraId="37A6F7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7B2864" w14:textId="77777777" w:rsidR="00150824" w:rsidRDefault="00150824"/>
                          <w:p w14:paraId="5EC93B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F005B0" w14:textId="77777777" w:rsidR="00150824" w:rsidRDefault="00150824"/>
                          <w:p w14:paraId="5B1710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EE85BC0" w14:textId="77777777" w:rsidR="00150824" w:rsidRDefault="00150824"/>
                          <w:p w14:paraId="53149B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9DA981" w14:textId="77777777" w:rsidR="00150824" w:rsidRDefault="00150824"/>
                          <w:p w14:paraId="337CA2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6BB8D8" w14:textId="77777777" w:rsidR="00150824" w:rsidRDefault="00150824"/>
                          <w:p w14:paraId="729F11E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7DD5A7" w14:textId="77777777" w:rsidR="00150824" w:rsidRDefault="00150824"/>
                          <w:p w14:paraId="057A5DA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268B946" w14:textId="77777777" w:rsidR="00150824" w:rsidRDefault="00150824"/>
                          <w:p w14:paraId="46987C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F9DF61" w14:textId="77777777" w:rsidR="00150824" w:rsidRDefault="00150824"/>
                          <w:p w14:paraId="26FB6A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34572E" w14:textId="77777777" w:rsidR="00150824" w:rsidRDefault="00150824"/>
                          <w:p w14:paraId="7101480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34A628" w14:textId="77777777" w:rsidR="00150824" w:rsidRDefault="00150824"/>
                          <w:p w14:paraId="53D72B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09FD3E9" w14:textId="77777777" w:rsidR="00150824" w:rsidRDefault="00150824"/>
                          <w:p w14:paraId="0E9149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BC406E" w14:textId="77777777" w:rsidR="00150824" w:rsidRDefault="00150824"/>
                          <w:p w14:paraId="2F00BE6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94353A" w14:textId="77777777" w:rsidR="00150824" w:rsidRDefault="00150824"/>
                          <w:p w14:paraId="32CACF6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984953D" w14:textId="77777777" w:rsidR="00150824" w:rsidRDefault="00150824"/>
                          <w:p w14:paraId="5E5E1C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B7EF8AE" w14:textId="77777777" w:rsidR="00150824" w:rsidRDefault="00150824"/>
                          <w:p w14:paraId="311711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FE2050" w14:textId="77777777" w:rsidR="00150824" w:rsidRDefault="00150824"/>
                          <w:p w14:paraId="1C2A89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E08DE8" w14:textId="77777777" w:rsidR="00150824" w:rsidRDefault="00150824"/>
                          <w:p w14:paraId="0FB0CA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53C7CB" w14:textId="77777777" w:rsidR="00150824" w:rsidRDefault="00150824"/>
                          <w:p w14:paraId="05246F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1DDB4F0" w14:textId="77777777" w:rsidR="00150824" w:rsidRDefault="00150824"/>
                          <w:p w14:paraId="11733A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9DB585" w14:textId="77777777" w:rsidR="00150824" w:rsidRDefault="00150824"/>
                          <w:p w14:paraId="1949602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FB3BF2" w14:textId="77777777" w:rsidR="00150824" w:rsidRDefault="00150824"/>
                          <w:p w14:paraId="773783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ACCA78" w14:textId="77777777" w:rsidR="00A5206C" w:rsidRDefault="00A5206C"/>
                          <w:p w14:paraId="2AE031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75DB3915" w14:textId="77777777" w:rsidR="00150824" w:rsidRDefault="00150824"/>
                          <w:p w14:paraId="7629C2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199907" w14:textId="77777777" w:rsidR="00150824" w:rsidRDefault="00150824"/>
                          <w:p w14:paraId="60107A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37B1D3" w14:textId="77777777" w:rsidR="00150824" w:rsidRDefault="00150824"/>
                          <w:p w14:paraId="3AADD02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167228" w14:textId="77777777" w:rsidR="00150824" w:rsidRDefault="00150824"/>
                          <w:p w14:paraId="2D263F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F516DBF" w14:textId="77777777" w:rsidR="00150824" w:rsidRDefault="00150824"/>
                          <w:p w14:paraId="61EC03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4246BD" w14:textId="77777777" w:rsidR="00150824" w:rsidRDefault="00150824"/>
                          <w:p w14:paraId="27A08A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E9EDFA" w14:textId="77777777" w:rsidR="00150824" w:rsidRDefault="00150824"/>
                          <w:p w14:paraId="2D5B6CE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6CE482" w14:textId="77777777" w:rsidR="00150824" w:rsidRDefault="00150824"/>
                          <w:p w14:paraId="178710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39ECC9F" w14:textId="77777777" w:rsidR="00150824" w:rsidRDefault="00150824"/>
                          <w:p w14:paraId="6E1CBD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A01F70" w14:textId="77777777" w:rsidR="00150824" w:rsidRDefault="00150824"/>
                          <w:p w14:paraId="1CE2F0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2FEAD5" w14:textId="77777777" w:rsidR="00150824" w:rsidRDefault="00150824"/>
                          <w:p w14:paraId="4E50D2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B7ECD8" w14:textId="77777777" w:rsidR="00150824" w:rsidRDefault="00150824"/>
                          <w:p w14:paraId="6405D6C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F0DBF53" w14:textId="77777777" w:rsidR="00150824" w:rsidRDefault="00150824"/>
                          <w:p w14:paraId="5D71B8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D24940" w14:textId="77777777" w:rsidR="00150824" w:rsidRDefault="00150824"/>
                          <w:p w14:paraId="145114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982D15" w14:textId="77777777" w:rsidR="00150824" w:rsidRDefault="00150824"/>
                          <w:p w14:paraId="3A0636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77DF14" w14:textId="77777777" w:rsidR="00150824" w:rsidRDefault="00150824"/>
                          <w:p w14:paraId="60B5B5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612AB4F" w14:textId="77777777" w:rsidR="00150824" w:rsidRDefault="00150824"/>
                          <w:p w14:paraId="0542C2B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3528EB" w14:textId="77777777" w:rsidR="00150824" w:rsidRDefault="00150824"/>
                          <w:p w14:paraId="2B6FA6E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6386C5" w14:textId="77777777" w:rsidR="00150824" w:rsidRDefault="00150824"/>
                          <w:p w14:paraId="063628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A992B1" w14:textId="77777777" w:rsidR="00150824" w:rsidRDefault="00150824"/>
                          <w:p w14:paraId="126D72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BCCCA66" w14:textId="77777777" w:rsidR="00150824" w:rsidRDefault="00150824"/>
                          <w:p w14:paraId="4A7D610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FF34CF" w14:textId="77777777" w:rsidR="00150824" w:rsidRDefault="00150824"/>
                          <w:p w14:paraId="4799D4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68AAF2" w14:textId="77777777" w:rsidR="00150824" w:rsidRDefault="00150824"/>
                          <w:p w14:paraId="1172F6E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76F8D4" w14:textId="77777777" w:rsidR="00150824" w:rsidRDefault="00150824"/>
                          <w:p w14:paraId="293488A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F6A3106" w14:textId="77777777" w:rsidR="00150824" w:rsidRDefault="00150824"/>
                          <w:p w14:paraId="07E7AE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E161111" w14:textId="77777777" w:rsidR="00150824" w:rsidRDefault="00150824"/>
                          <w:p w14:paraId="0F999E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58FEBB" w14:textId="77777777" w:rsidR="00150824" w:rsidRDefault="00150824"/>
                          <w:p w14:paraId="5830FA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0B3917" w14:textId="77777777" w:rsidR="00150824" w:rsidRDefault="00150824"/>
                          <w:p w14:paraId="4B9A22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32333AC" w14:textId="77777777" w:rsidR="00150824" w:rsidRDefault="00150824"/>
                          <w:p w14:paraId="28823A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16CB47" w14:textId="77777777" w:rsidR="00150824" w:rsidRDefault="00150824"/>
                          <w:p w14:paraId="30811F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A1B6D4" w14:textId="77777777" w:rsidR="00150824" w:rsidRDefault="00150824"/>
                          <w:p w14:paraId="2AEFDA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A21BE3" w14:textId="77777777" w:rsidR="00150824" w:rsidRDefault="00150824"/>
                          <w:p w14:paraId="3C14BA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2406461" w14:textId="77777777" w:rsidR="00150824" w:rsidRDefault="00150824"/>
                          <w:p w14:paraId="7B5797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6E619C" w14:textId="77777777" w:rsidR="00150824" w:rsidRDefault="00150824"/>
                          <w:p w14:paraId="27A37D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23E324" w14:textId="77777777" w:rsidR="00150824" w:rsidRDefault="00150824"/>
                          <w:p w14:paraId="69CDAC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58DA9A" w14:textId="77777777" w:rsidR="00150824" w:rsidRDefault="00150824"/>
                          <w:p w14:paraId="75C6EF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BDA473C" w14:textId="77777777" w:rsidR="00150824" w:rsidRDefault="00150824"/>
                          <w:p w14:paraId="2FEBB1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FE7F9C" w14:textId="77777777" w:rsidR="00150824" w:rsidRDefault="00150824"/>
                          <w:p w14:paraId="617288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E39292" w14:textId="77777777" w:rsidR="00150824" w:rsidRDefault="00150824"/>
                          <w:p w14:paraId="127A9F0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341EBA" w14:textId="77777777" w:rsidR="00150824" w:rsidRDefault="00150824"/>
                          <w:p w14:paraId="3B8B72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FBE1DE4" w14:textId="77777777" w:rsidR="00150824" w:rsidRDefault="00150824"/>
                          <w:p w14:paraId="6B8DB4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51A7E1" w14:textId="77777777" w:rsidR="00150824" w:rsidRDefault="00150824"/>
                          <w:p w14:paraId="75A22A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432ABB" w14:textId="77777777" w:rsidR="00150824" w:rsidRDefault="00150824"/>
                          <w:p w14:paraId="50CB47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84396C" w14:textId="77777777" w:rsidR="00150824" w:rsidRDefault="00150824"/>
                          <w:p w14:paraId="689BB83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8F77AAA" w14:textId="77777777" w:rsidR="00150824" w:rsidRDefault="00150824"/>
                          <w:p w14:paraId="09298D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1F5A28" w14:textId="77777777" w:rsidR="00150824" w:rsidRDefault="00150824"/>
                          <w:p w14:paraId="3FD2826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E27DE5" w14:textId="77777777" w:rsidR="00150824" w:rsidRDefault="00150824"/>
                          <w:p w14:paraId="51047C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17F1F7" w14:textId="77777777" w:rsidR="00150824" w:rsidRDefault="00150824"/>
                          <w:p w14:paraId="15AA522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21E1EDF" w14:textId="77777777" w:rsidR="00150824" w:rsidRDefault="00150824"/>
                          <w:p w14:paraId="18932B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EB3E59" w14:textId="77777777" w:rsidR="00150824" w:rsidRDefault="00150824"/>
                          <w:p w14:paraId="3BC3CB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66A2AB" w14:textId="77777777" w:rsidR="00150824" w:rsidRDefault="00150824"/>
                          <w:p w14:paraId="397B5E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D7C473" w14:textId="77777777" w:rsidR="00150824" w:rsidRDefault="00150824"/>
                          <w:p w14:paraId="0C9858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B7AAAFB" w14:textId="77777777" w:rsidR="00150824" w:rsidRDefault="00150824"/>
                          <w:p w14:paraId="3BFE3E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B8E306" w14:textId="77777777" w:rsidR="00150824" w:rsidRDefault="00150824"/>
                          <w:p w14:paraId="06EA30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4AD820" w14:textId="77777777" w:rsidR="00150824" w:rsidRDefault="00150824"/>
                          <w:p w14:paraId="0F5236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070472" w14:textId="77777777" w:rsidR="00150824" w:rsidRDefault="00150824"/>
                          <w:p w14:paraId="084285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B0B0B0D" w14:textId="77777777" w:rsidR="00150824" w:rsidRDefault="00150824"/>
                          <w:p w14:paraId="71B3E9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E1E70D0" w14:textId="77777777" w:rsidR="00150824" w:rsidRDefault="00150824"/>
                          <w:p w14:paraId="10DAAC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209118" w14:textId="77777777" w:rsidR="00150824" w:rsidRDefault="00150824"/>
                          <w:p w14:paraId="6C6B0A6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7BE717" w14:textId="77777777" w:rsidR="00150824" w:rsidRDefault="00150824"/>
                          <w:p w14:paraId="695D41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9B93837" w14:textId="77777777" w:rsidR="00150824" w:rsidRDefault="00150824"/>
                          <w:p w14:paraId="11AE5D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417CC6" w14:textId="77777777" w:rsidR="00150824" w:rsidRDefault="00150824"/>
                          <w:p w14:paraId="105CA1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B268D2" w14:textId="77777777" w:rsidR="00150824" w:rsidRDefault="00150824"/>
                          <w:p w14:paraId="736C22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6F6770" w14:textId="77777777" w:rsidR="00A5206C" w:rsidRDefault="00A5206C"/>
                          <w:p w14:paraId="4ADFED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0BB0FC8D" w14:textId="77777777" w:rsidR="00150824" w:rsidRDefault="00150824"/>
                          <w:p w14:paraId="1FD575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FF2143" w14:textId="77777777" w:rsidR="00150824" w:rsidRDefault="00150824"/>
                          <w:p w14:paraId="08ABF6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1ACEA7" w14:textId="77777777" w:rsidR="00150824" w:rsidRDefault="00150824"/>
                          <w:p w14:paraId="4776C8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078B16" w14:textId="77777777" w:rsidR="00150824" w:rsidRDefault="00150824"/>
                          <w:p w14:paraId="436F94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A8F6E05" w14:textId="77777777" w:rsidR="00150824" w:rsidRDefault="00150824"/>
                          <w:p w14:paraId="5B7C91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EAAE57" w14:textId="77777777" w:rsidR="00150824" w:rsidRDefault="00150824"/>
                          <w:p w14:paraId="4A2F20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0F6F28" w14:textId="77777777" w:rsidR="00150824" w:rsidRDefault="00150824"/>
                          <w:p w14:paraId="24280E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BF1F1B" w14:textId="77777777" w:rsidR="00150824" w:rsidRDefault="00150824"/>
                          <w:p w14:paraId="521913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7145E31" w14:textId="77777777" w:rsidR="00150824" w:rsidRDefault="00150824"/>
                          <w:p w14:paraId="536E33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C6FE11" w14:textId="77777777" w:rsidR="00150824" w:rsidRDefault="00150824"/>
                          <w:p w14:paraId="7E0DB8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7B50E1" w14:textId="77777777" w:rsidR="00150824" w:rsidRDefault="00150824"/>
                          <w:p w14:paraId="68DAB5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96C5A5F" w14:textId="77777777" w:rsidR="00150824" w:rsidRDefault="00150824"/>
                          <w:p w14:paraId="3CD3C11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2A322EA" w14:textId="77777777" w:rsidR="00150824" w:rsidRDefault="00150824"/>
                          <w:p w14:paraId="677F2E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1A11B1" w14:textId="77777777" w:rsidR="00150824" w:rsidRDefault="00150824"/>
                          <w:p w14:paraId="24257B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FB2E66" w14:textId="77777777" w:rsidR="00150824" w:rsidRDefault="00150824"/>
                          <w:p w14:paraId="5B2FEA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32DD3F" w14:textId="77777777" w:rsidR="00150824" w:rsidRDefault="00150824"/>
                          <w:p w14:paraId="325EA2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3921E81" w14:textId="77777777" w:rsidR="00150824" w:rsidRDefault="00150824"/>
                          <w:p w14:paraId="47A92C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0FC695" w14:textId="77777777" w:rsidR="00150824" w:rsidRDefault="00150824"/>
                          <w:p w14:paraId="384229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515295" w14:textId="77777777" w:rsidR="00150824" w:rsidRDefault="00150824"/>
                          <w:p w14:paraId="13D9F4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781D5D" w14:textId="77777777" w:rsidR="00150824" w:rsidRDefault="00150824"/>
                          <w:p w14:paraId="3A0B3E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C5CD91A" w14:textId="77777777" w:rsidR="00150824" w:rsidRDefault="00150824"/>
                          <w:p w14:paraId="7101A05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71515E" w14:textId="77777777" w:rsidR="00150824" w:rsidRDefault="00150824"/>
                          <w:p w14:paraId="244B77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3A798A" w14:textId="77777777" w:rsidR="00150824" w:rsidRDefault="00150824"/>
                          <w:p w14:paraId="2455999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F23CCE" w14:textId="77777777" w:rsidR="00150824" w:rsidRDefault="00150824"/>
                          <w:p w14:paraId="221363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CDC4BD0" w14:textId="77777777" w:rsidR="00150824" w:rsidRDefault="00150824"/>
                          <w:p w14:paraId="0A554B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30A974" w14:textId="77777777" w:rsidR="00150824" w:rsidRDefault="00150824"/>
                          <w:p w14:paraId="36E186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013BDD" w14:textId="77777777" w:rsidR="00150824" w:rsidRDefault="00150824"/>
                          <w:p w14:paraId="1B624F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7D71F1" w14:textId="77777777" w:rsidR="00150824" w:rsidRDefault="00150824"/>
                          <w:p w14:paraId="5888F43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90D5DF0" w14:textId="77777777" w:rsidR="00150824" w:rsidRDefault="00150824"/>
                          <w:p w14:paraId="30D97B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50C5C2" w14:textId="77777777" w:rsidR="00150824" w:rsidRDefault="00150824"/>
                          <w:p w14:paraId="0FBF68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1E01CB" w14:textId="77777777" w:rsidR="00150824" w:rsidRDefault="00150824"/>
                          <w:p w14:paraId="433794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4E7E38" w14:textId="77777777" w:rsidR="00150824" w:rsidRDefault="00150824"/>
                          <w:p w14:paraId="4C4D02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17852D1" w14:textId="77777777" w:rsidR="00150824" w:rsidRDefault="00150824"/>
                          <w:p w14:paraId="400DEA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EB0545" w14:textId="77777777" w:rsidR="00150824" w:rsidRDefault="00150824"/>
                          <w:p w14:paraId="03362C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492A16" w14:textId="77777777" w:rsidR="00150824" w:rsidRDefault="00150824"/>
                          <w:p w14:paraId="21E07E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57B863" w14:textId="77777777" w:rsidR="00150824" w:rsidRDefault="00150824"/>
                          <w:p w14:paraId="0C4979B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9CF53D1" w14:textId="77777777" w:rsidR="00150824" w:rsidRDefault="00150824"/>
                          <w:p w14:paraId="21CF802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74EC94" w14:textId="77777777" w:rsidR="00150824" w:rsidRDefault="00150824"/>
                          <w:p w14:paraId="10A4C6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5B3E33" w14:textId="77777777" w:rsidR="00150824" w:rsidRDefault="00150824"/>
                          <w:p w14:paraId="736DDE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FEBD21" w14:textId="77777777" w:rsidR="00150824" w:rsidRDefault="00150824"/>
                          <w:p w14:paraId="3FAA7D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AAF6AEA" w14:textId="77777777" w:rsidR="00150824" w:rsidRDefault="00150824"/>
                          <w:p w14:paraId="06A541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E15C7B" w14:textId="77777777" w:rsidR="00150824" w:rsidRDefault="00150824"/>
                          <w:p w14:paraId="3CA59E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C9AFDB" w14:textId="77777777" w:rsidR="00150824" w:rsidRDefault="00150824"/>
                          <w:p w14:paraId="2C6C43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71976A" w14:textId="77777777" w:rsidR="00150824" w:rsidRDefault="00150824"/>
                          <w:p w14:paraId="30CAA11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92B230" w14:textId="77777777" w:rsidR="00150824" w:rsidRDefault="00150824"/>
                          <w:p w14:paraId="5ECADC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7B72B3" w14:textId="77777777" w:rsidR="00150824" w:rsidRDefault="00150824"/>
                          <w:p w14:paraId="45EC0B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7B683D" w14:textId="77777777" w:rsidR="00150824" w:rsidRDefault="00150824"/>
                          <w:p w14:paraId="185AB4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B8DEB5" w14:textId="77777777" w:rsidR="00150824" w:rsidRDefault="00150824"/>
                          <w:p w14:paraId="5144BD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517E8EF" w14:textId="77777777" w:rsidR="00150824" w:rsidRDefault="00150824"/>
                          <w:p w14:paraId="11500C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EE8975" w14:textId="77777777" w:rsidR="00150824" w:rsidRDefault="00150824"/>
                          <w:p w14:paraId="481C39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CA4DDC" w14:textId="77777777" w:rsidR="00150824" w:rsidRDefault="00150824"/>
                          <w:p w14:paraId="5519DA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F150A7" w14:textId="77777777" w:rsidR="00150824" w:rsidRDefault="00150824"/>
                          <w:p w14:paraId="53AFEF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F799F19" w14:textId="77777777" w:rsidR="00150824" w:rsidRDefault="00150824"/>
                          <w:p w14:paraId="17D954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972AB2" w14:textId="77777777" w:rsidR="00150824" w:rsidRDefault="00150824"/>
                          <w:p w14:paraId="4D4DA9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6EA3F3" w14:textId="77777777" w:rsidR="00150824" w:rsidRDefault="00150824"/>
                          <w:p w14:paraId="2A94625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8C8A61" w14:textId="77777777" w:rsidR="00150824" w:rsidRDefault="00150824"/>
                          <w:p w14:paraId="3FA573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9516012" w14:textId="77777777" w:rsidR="00150824" w:rsidRDefault="00150824"/>
                          <w:p w14:paraId="51DF6D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6775C0" w14:textId="77777777" w:rsidR="00150824" w:rsidRDefault="00150824"/>
                          <w:p w14:paraId="331CFB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D7F351" w14:textId="77777777" w:rsidR="00150824" w:rsidRDefault="00150824"/>
                          <w:p w14:paraId="6C9E633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50E0F7" w14:textId="77777777" w:rsidR="00150824" w:rsidRDefault="00150824"/>
                          <w:p w14:paraId="20D32F2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0C5F48A" w14:textId="77777777" w:rsidR="00150824" w:rsidRDefault="00150824"/>
                          <w:p w14:paraId="2543438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815886" w14:textId="77777777" w:rsidR="00150824" w:rsidRDefault="00150824"/>
                          <w:p w14:paraId="1D2DCA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ACFF23" w14:textId="77777777" w:rsidR="00150824" w:rsidRDefault="00150824"/>
                          <w:p w14:paraId="07C48DD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829726" w14:textId="77777777" w:rsidR="00A5206C" w:rsidRDefault="00A5206C"/>
                          <w:p w14:paraId="38CBA3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775BB5CC" w14:textId="77777777" w:rsidR="00150824" w:rsidRDefault="00150824"/>
                          <w:p w14:paraId="145A4D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6EDEEA" w14:textId="77777777" w:rsidR="00150824" w:rsidRDefault="00150824"/>
                          <w:p w14:paraId="236AA87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CD1DC4" w14:textId="77777777" w:rsidR="00150824" w:rsidRDefault="00150824"/>
                          <w:p w14:paraId="50FBC7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2D47B5" w14:textId="77777777" w:rsidR="00150824" w:rsidRDefault="00150824"/>
                          <w:p w14:paraId="7224E01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BB5BD6E" w14:textId="77777777" w:rsidR="00150824" w:rsidRDefault="00150824"/>
                          <w:p w14:paraId="5630EE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2DACDB" w14:textId="77777777" w:rsidR="00150824" w:rsidRDefault="00150824"/>
                          <w:p w14:paraId="294D21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FBD098" w14:textId="77777777" w:rsidR="00150824" w:rsidRDefault="00150824"/>
                          <w:p w14:paraId="6D7E0B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7E5F90" w14:textId="77777777" w:rsidR="00150824" w:rsidRDefault="00150824"/>
                          <w:p w14:paraId="6624D7F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E7E624B" w14:textId="77777777" w:rsidR="00150824" w:rsidRDefault="00150824"/>
                          <w:p w14:paraId="418DB4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48253B" w14:textId="77777777" w:rsidR="00150824" w:rsidRDefault="00150824"/>
                          <w:p w14:paraId="0EC934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F2099F" w14:textId="77777777" w:rsidR="00150824" w:rsidRDefault="00150824"/>
                          <w:p w14:paraId="7B67F1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967255" w14:textId="77777777" w:rsidR="00150824" w:rsidRDefault="00150824"/>
                          <w:p w14:paraId="6FAD0A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C6B9438" w14:textId="77777777" w:rsidR="00150824" w:rsidRDefault="00150824"/>
                          <w:p w14:paraId="2622139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45578BF" w14:textId="77777777" w:rsidR="00150824" w:rsidRDefault="00150824"/>
                          <w:p w14:paraId="5E05ED6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71AD90" w14:textId="77777777" w:rsidR="00150824" w:rsidRDefault="00150824"/>
                          <w:p w14:paraId="381C2D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1120D0" w14:textId="77777777" w:rsidR="00150824" w:rsidRDefault="00150824"/>
                          <w:p w14:paraId="282492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E1B926C" w14:textId="77777777" w:rsidR="00150824" w:rsidRDefault="00150824"/>
                          <w:p w14:paraId="22CD0D1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7B9BEC" w14:textId="77777777" w:rsidR="00150824" w:rsidRDefault="00150824"/>
                          <w:p w14:paraId="341976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E562C0" w14:textId="77777777" w:rsidR="00150824" w:rsidRDefault="00150824"/>
                          <w:p w14:paraId="2E0A38B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2DA914" w14:textId="77777777" w:rsidR="00150824" w:rsidRDefault="00150824"/>
                          <w:p w14:paraId="47BC48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D3F911E" w14:textId="77777777" w:rsidR="00150824" w:rsidRDefault="00150824"/>
                          <w:p w14:paraId="2AAEFB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F506EC" w14:textId="77777777" w:rsidR="00150824" w:rsidRDefault="00150824"/>
                          <w:p w14:paraId="7417562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5064B7" w14:textId="77777777" w:rsidR="00150824" w:rsidRDefault="00150824"/>
                          <w:p w14:paraId="2D349E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BD85B3" w14:textId="77777777" w:rsidR="00150824" w:rsidRDefault="00150824"/>
                          <w:p w14:paraId="3FBF12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03D1B5F" w14:textId="77777777" w:rsidR="00150824" w:rsidRDefault="00150824"/>
                          <w:p w14:paraId="634FC3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16B94F" w14:textId="77777777" w:rsidR="00150824" w:rsidRDefault="00150824"/>
                          <w:p w14:paraId="30CFC3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8CAB85" w14:textId="77777777" w:rsidR="00150824" w:rsidRDefault="00150824"/>
                          <w:p w14:paraId="089CDD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4F84B3E" w14:textId="77777777" w:rsidR="00150824" w:rsidRDefault="00150824"/>
                          <w:p w14:paraId="446B48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D6263D" w14:textId="77777777" w:rsidR="00150824" w:rsidRDefault="00150824"/>
                          <w:p w14:paraId="4C85CC9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406ECA3" w14:textId="77777777" w:rsidR="00150824" w:rsidRDefault="00150824"/>
                          <w:p w14:paraId="58B107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8CB93A" w14:textId="77777777" w:rsidR="00150824" w:rsidRDefault="00150824"/>
                          <w:p w14:paraId="23AA95A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3BE841" w14:textId="77777777" w:rsidR="00150824" w:rsidRDefault="00150824"/>
                          <w:p w14:paraId="2F49F5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35B50CA" w14:textId="77777777" w:rsidR="00150824" w:rsidRDefault="00150824"/>
                          <w:p w14:paraId="21373E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71547A" w14:textId="77777777" w:rsidR="00150824" w:rsidRDefault="00150824"/>
                          <w:p w14:paraId="19C2BE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21D9E3" w14:textId="77777777" w:rsidR="00150824" w:rsidRDefault="00150824"/>
                          <w:p w14:paraId="30B0C7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F4E551" w14:textId="77777777" w:rsidR="00150824" w:rsidRDefault="00150824"/>
                          <w:p w14:paraId="360E14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5462416" w14:textId="77777777" w:rsidR="00150824" w:rsidRDefault="00150824"/>
                          <w:p w14:paraId="7EE3453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E35E64" w14:textId="77777777" w:rsidR="00150824" w:rsidRDefault="00150824"/>
                          <w:p w14:paraId="00A915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B02365" w14:textId="77777777" w:rsidR="00150824" w:rsidRDefault="00150824"/>
                          <w:p w14:paraId="0D4ACC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8DBAD0" w14:textId="77777777" w:rsidR="00150824" w:rsidRDefault="00150824"/>
                          <w:p w14:paraId="1D4480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046388" w14:textId="77777777" w:rsidR="00150824" w:rsidRDefault="00150824"/>
                          <w:p w14:paraId="0B6B4F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C61AC5" w14:textId="77777777" w:rsidR="00150824" w:rsidRDefault="00150824"/>
                          <w:p w14:paraId="00FDC3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380CE6" w14:textId="77777777" w:rsidR="00150824" w:rsidRDefault="00150824"/>
                          <w:p w14:paraId="5B53923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1C67D0" w14:textId="77777777" w:rsidR="00150824" w:rsidRDefault="00150824"/>
                          <w:p w14:paraId="4CC758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689BB20" w14:textId="77777777" w:rsidR="00150824" w:rsidRDefault="00150824"/>
                          <w:p w14:paraId="3CDC6A4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E613B6" w14:textId="77777777" w:rsidR="00150824" w:rsidRDefault="00150824"/>
                          <w:p w14:paraId="0B8F18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B9B7EC" w14:textId="77777777" w:rsidR="00150824" w:rsidRDefault="00150824"/>
                          <w:p w14:paraId="6ED17F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227AA0" w14:textId="77777777" w:rsidR="00150824" w:rsidRDefault="00150824"/>
                          <w:p w14:paraId="23C741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E245725" w14:textId="77777777" w:rsidR="00150824" w:rsidRDefault="00150824"/>
                          <w:p w14:paraId="432FFAA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B00588" w14:textId="77777777" w:rsidR="00150824" w:rsidRDefault="00150824"/>
                          <w:p w14:paraId="55D0E7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51FDCC" w14:textId="77777777" w:rsidR="00150824" w:rsidRDefault="00150824"/>
                          <w:p w14:paraId="468268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FB7DAE" w14:textId="77777777" w:rsidR="00150824" w:rsidRDefault="00150824"/>
                          <w:p w14:paraId="321143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B5EC214" w14:textId="77777777" w:rsidR="00150824" w:rsidRDefault="00150824"/>
                          <w:p w14:paraId="5D485E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6C502D" w14:textId="77777777" w:rsidR="00150824" w:rsidRDefault="00150824"/>
                          <w:p w14:paraId="224CACE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9222F6" w14:textId="77777777" w:rsidR="00150824" w:rsidRDefault="00150824"/>
                          <w:p w14:paraId="6B5419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69C151" w14:textId="77777777" w:rsidR="00150824" w:rsidRDefault="00150824"/>
                          <w:p w14:paraId="3829EE3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A4406B" w14:textId="77777777" w:rsidR="00150824" w:rsidRDefault="00150824"/>
                          <w:p w14:paraId="274828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48A7B4" w14:textId="77777777" w:rsidR="00150824" w:rsidRDefault="00150824"/>
                          <w:p w14:paraId="7C566F3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F688F9" w14:textId="77777777" w:rsidR="00150824" w:rsidRDefault="00150824"/>
                          <w:p w14:paraId="7EF17E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83E1F2" w14:textId="77777777" w:rsidR="00150824" w:rsidRDefault="00150824"/>
                          <w:p w14:paraId="0B7FAC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F6407C" w14:textId="77777777" w:rsidR="00150824" w:rsidRDefault="00150824"/>
                          <w:p w14:paraId="7114AF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A2CAD8" w14:textId="77777777" w:rsidR="00150824" w:rsidRDefault="00150824"/>
                          <w:p w14:paraId="1D4C97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E4A2010" w14:textId="77777777" w:rsidR="00150824" w:rsidRDefault="00150824"/>
                          <w:p w14:paraId="1CBCD4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392E39" w14:textId="77777777" w:rsidR="00A5206C" w:rsidRDefault="00A5206C"/>
                          <w:p w14:paraId="13AF0D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3DB75442" w14:textId="77777777" w:rsidR="00150824" w:rsidRDefault="00150824"/>
                          <w:p w14:paraId="3D2843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A57E45" w14:textId="77777777" w:rsidR="00150824" w:rsidRDefault="00150824"/>
                          <w:p w14:paraId="03E9F9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027055" w14:textId="77777777" w:rsidR="00150824" w:rsidRDefault="00150824"/>
                          <w:p w14:paraId="729C45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3513CE" w14:textId="77777777" w:rsidR="00150824" w:rsidRDefault="00150824"/>
                          <w:p w14:paraId="3F45C87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3273B3D" w14:textId="77777777" w:rsidR="00150824" w:rsidRDefault="00150824"/>
                          <w:p w14:paraId="431889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505A54" w14:textId="77777777" w:rsidR="00150824" w:rsidRDefault="00150824"/>
                          <w:p w14:paraId="68A5FE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25AC6B" w14:textId="77777777" w:rsidR="00150824" w:rsidRDefault="00150824"/>
                          <w:p w14:paraId="175467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128EA9" w14:textId="77777777" w:rsidR="00150824" w:rsidRDefault="00150824"/>
                          <w:p w14:paraId="0EF7AC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EB3ECE1" w14:textId="77777777" w:rsidR="00150824" w:rsidRDefault="00150824"/>
                          <w:p w14:paraId="6793497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75DF8E" w14:textId="77777777" w:rsidR="00150824" w:rsidRDefault="00150824"/>
                          <w:p w14:paraId="7D0DFA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402457" w14:textId="77777777" w:rsidR="00150824" w:rsidRDefault="00150824"/>
                          <w:p w14:paraId="63BEEB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55F70A" w14:textId="77777777" w:rsidR="00150824" w:rsidRDefault="00150824"/>
                          <w:p w14:paraId="32F2FD1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EE45FFB" w14:textId="77777777" w:rsidR="00150824" w:rsidRDefault="00150824"/>
                          <w:p w14:paraId="0A42E6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A46AB3" w14:textId="77777777" w:rsidR="00150824" w:rsidRDefault="00150824"/>
                          <w:p w14:paraId="159E39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0B3A36" w14:textId="77777777" w:rsidR="00150824" w:rsidRDefault="00150824"/>
                          <w:p w14:paraId="33C527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977266" w14:textId="77777777" w:rsidR="00150824" w:rsidRDefault="00150824"/>
                          <w:p w14:paraId="260C8B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A4F6152" w14:textId="77777777" w:rsidR="00150824" w:rsidRDefault="00150824"/>
                          <w:p w14:paraId="625561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93F039" w14:textId="77777777" w:rsidR="00150824" w:rsidRDefault="00150824"/>
                          <w:p w14:paraId="46737C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8199C9" w14:textId="77777777" w:rsidR="00150824" w:rsidRDefault="00150824"/>
                          <w:p w14:paraId="21F5A3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805DDD" w14:textId="77777777" w:rsidR="00150824" w:rsidRDefault="00150824"/>
                          <w:p w14:paraId="429DD3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C9DA7C" w14:textId="77777777" w:rsidR="00150824" w:rsidRDefault="00150824"/>
                          <w:p w14:paraId="49CF90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D8131B" w14:textId="77777777" w:rsidR="00150824" w:rsidRDefault="00150824"/>
                          <w:p w14:paraId="0E61CE9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3F8A9D" w14:textId="77777777" w:rsidR="00150824" w:rsidRDefault="00150824"/>
                          <w:p w14:paraId="75B58A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8A101D" w14:textId="77777777" w:rsidR="00150824" w:rsidRDefault="00150824"/>
                          <w:p w14:paraId="5B990B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96CDDFF" w14:textId="77777777" w:rsidR="00150824" w:rsidRDefault="00150824"/>
                          <w:p w14:paraId="008D3C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4D616E" w14:textId="77777777" w:rsidR="00150824" w:rsidRDefault="00150824"/>
                          <w:p w14:paraId="449F8E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23275E" w14:textId="77777777" w:rsidR="00150824" w:rsidRDefault="00150824"/>
                          <w:p w14:paraId="37AA23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24BEB6" w14:textId="77777777" w:rsidR="00150824" w:rsidRDefault="00150824"/>
                          <w:p w14:paraId="3DB517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76471DC" w14:textId="77777777" w:rsidR="00150824" w:rsidRDefault="00150824"/>
                          <w:p w14:paraId="1370E1B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8ECB77" w14:textId="77777777" w:rsidR="00150824" w:rsidRDefault="00150824"/>
                          <w:p w14:paraId="3D208C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C32552" w14:textId="77777777" w:rsidR="00150824" w:rsidRDefault="00150824"/>
                          <w:p w14:paraId="6D7B70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8F94E2" w14:textId="77777777" w:rsidR="00150824" w:rsidRDefault="00150824"/>
                          <w:p w14:paraId="264F7F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D6D846" w14:textId="77777777" w:rsidR="00150824" w:rsidRDefault="00150824"/>
                          <w:p w14:paraId="1733D11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E858A3" w14:textId="77777777" w:rsidR="00150824" w:rsidRDefault="00150824"/>
                          <w:p w14:paraId="219D286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24B4D1" w14:textId="77777777" w:rsidR="00150824" w:rsidRDefault="00150824"/>
                          <w:p w14:paraId="0C3979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05C9A4" w14:textId="77777777" w:rsidR="00150824" w:rsidRDefault="00150824"/>
                          <w:p w14:paraId="3D1559B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71EAF38" w14:textId="77777777" w:rsidR="00150824" w:rsidRDefault="00150824"/>
                          <w:p w14:paraId="6F34E1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CDACDA" w14:textId="77777777" w:rsidR="00150824" w:rsidRDefault="00150824"/>
                          <w:p w14:paraId="1F6D053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6E80B3" w14:textId="77777777" w:rsidR="00150824" w:rsidRDefault="00150824"/>
                          <w:p w14:paraId="0E4C2BD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39D422" w14:textId="77777777" w:rsidR="00150824" w:rsidRDefault="00150824"/>
                          <w:p w14:paraId="148BE2B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5852919" w14:textId="77777777" w:rsidR="00150824" w:rsidRDefault="00150824"/>
                          <w:p w14:paraId="70867A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20DDD6" w14:textId="77777777" w:rsidR="00150824" w:rsidRDefault="00150824"/>
                          <w:p w14:paraId="71EB47C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2CE8C4" w14:textId="77777777" w:rsidR="00150824" w:rsidRDefault="00150824"/>
                          <w:p w14:paraId="57EA9A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E42282E" w14:textId="77777777" w:rsidR="00150824" w:rsidRDefault="00150824"/>
                          <w:p w14:paraId="2B0C47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12F1E92" w14:textId="77777777" w:rsidR="00150824" w:rsidRDefault="00150824"/>
                          <w:p w14:paraId="57B47C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1D6801" w14:textId="77777777" w:rsidR="00150824" w:rsidRDefault="00150824"/>
                          <w:p w14:paraId="7D2BC7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8F85DC" w14:textId="77777777" w:rsidR="00150824" w:rsidRDefault="00150824"/>
                          <w:p w14:paraId="040EFE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51A296" w14:textId="77777777" w:rsidR="00150824" w:rsidRDefault="00150824"/>
                          <w:p w14:paraId="2CD743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943E014" w14:textId="77777777" w:rsidR="00150824" w:rsidRDefault="00150824"/>
                          <w:p w14:paraId="1BF853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B2E471" w14:textId="77777777" w:rsidR="00150824" w:rsidRDefault="00150824"/>
                          <w:p w14:paraId="09F293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03F950" w14:textId="77777777" w:rsidR="00150824" w:rsidRDefault="00150824"/>
                          <w:p w14:paraId="45804A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A7B1B1" w14:textId="77777777" w:rsidR="00150824" w:rsidRDefault="00150824"/>
                          <w:p w14:paraId="6D58C2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138AA40" w14:textId="77777777" w:rsidR="00150824" w:rsidRDefault="00150824"/>
                          <w:p w14:paraId="75E8066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4B981B" w14:textId="77777777" w:rsidR="00150824" w:rsidRDefault="00150824"/>
                          <w:p w14:paraId="2C1729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A5264A" w14:textId="77777777" w:rsidR="00150824" w:rsidRDefault="00150824"/>
                          <w:p w14:paraId="4DBA90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4EA04A" w14:textId="77777777" w:rsidR="00150824" w:rsidRDefault="00150824"/>
                          <w:p w14:paraId="2867E8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54620B7" w14:textId="77777777" w:rsidR="00150824" w:rsidRDefault="00150824"/>
                          <w:p w14:paraId="5E61E6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C7E9B8" w14:textId="77777777" w:rsidR="00150824" w:rsidRDefault="00150824"/>
                          <w:p w14:paraId="4C5E19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042ADF" w14:textId="77777777" w:rsidR="00150824" w:rsidRDefault="00150824"/>
                          <w:p w14:paraId="27ED86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E584AFF" w14:textId="77777777" w:rsidR="00150824" w:rsidRDefault="00150824"/>
                          <w:p w14:paraId="7C41F62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98CDDA9" w14:textId="77777777" w:rsidR="00150824" w:rsidRDefault="00150824"/>
                          <w:p w14:paraId="7C2045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1281C9" w14:textId="77777777" w:rsidR="00150824" w:rsidRDefault="00150824"/>
                          <w:p w14:paraId="4A09FD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4BE662" w14:textId="77777777" w:rsidR="00150824" w:rsidRDefault="00150824"/>
                          <w:p w14:paraId="06D228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721E00" w14:textId="77777777" w:rsidR="00A5206C" w:rsidRDefault="00A5206C"/>
                          <w:p w14:paraId="6A0B29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934BFA2" w14:textId="77777777" w:rsidR="00150824" w:rsidRDefault="00150824"/>
                          <w:p w14:paraId="07A886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4F6948" w14:textId="77777777" w:rsidR="00150824" w:rsidRDefault="00150824"/>
                          <w:p w14:paraId="6C86D3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5ADEFC" w14:textId="77777777" w:rsidR="00150824" w:rsidRDefault="00150824"/>
                          <w:p w14:paraId="38290D7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F55BC1" w14:textId="77777777" w:rsidR="00150824" w:rsidRDefault="00150824"/>
                          <w:p w14:paraId="74CDBB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398528C" w14:textId="77777777" w:rsidR="00150824" w:rsidRDefault="00150824"/>
                          <w:p w14:paraId="55A36D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B9DF04" w14:textId="77777777" w:rsidR="00150824" w:rsidRDefault="00150824"/>
                          <w:p w14:paraId="6AAD9DB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87E8F8" w14:textId="77777777" w:rsidR="00150824" w:rsidRDefault="00150824"/>
                          <w:p w14:paraId="76013F1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DF579D" w14:textId="77777777" w:rsidR="00150824" w:rsidRDefault="00150824"/>
                          <w:p w14:paraId="1B30E34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D8CBC77" w14:textId="77777777" w:rsidR="00150824" w:rsidRDefault="00150824"/>
                          <w:p w14:paraId="5B27039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C26479" w14:textId="77777777" w:rsidR="00150824" w:rsidRDefault="00150824"/>
                          <w:p w14:paraId="76951F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E7EA12" w14:textId="77777777" w:rsidR="00150824" w:rsidRDefault="00150824"/>
                          <w:p w14:paraId="490B85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0EC02B" w14:textId="77777777" w:rsidR="00150824" w:rsidRDefault="00150824"/>
                          <w:p w14:paraId="02EF24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B68D392" w14:textId="77777777" w:rsidR="00150824" w:rsidRDefault="00150824"/>
                          <w:p w14:paraId="6F894D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6940DA" w14:textId="77777777" w:rsidR="00150824" w:rsidRDefault="00150824"/>
                          <w:p w14:paraId="3DE9A5D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8CF1BE" w14:textId="77777777" w:rsidR="00150824" w:rsidRDefault="00150824"/>
                          <w:p w14:paraId="0522DE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CD94A4" w14:textId="77777777" w:rsidR="00150824" w:rsidRDefault="00150824"/>
                          <w:p w14:paraId="5ACC19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3073047" w14:textId="77777777" w:rsidR="00150824" w:rsidRDefault="00150824"/>
                          <w:p w14:paraId="25D40D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101AD1" w14:textId="77777777" w:rsidR="00150824" w:rsidRDefault="00150824"/>
                          <w:p w14:paraId="2BE1B2D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95F58A" w14:textId="77777777" w:rsidR="00150824" w:rsidRDefault="00150824"/>
                          <w:p w14:paraId="6FF95B0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267968" w14:textId="77777777" w:rsidR="00150824" w:rsidRDefault="00150824"/>
                          <w:p w14:paraId="7B0C5E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491440A" w14:textId="77777777" w:rsidR="00150824" w:rsidRDefault="00150824"/>
                          <w:p w14:paraId="73EC05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A2BA14" w14:textId="77777777" w:rsidR="00150824" w:rsidRDefault="00150824"/>
                          <w:p w14:paraId="3DC971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10319D" w14:textId="77777777" w:rsidR="00150824" w:rsidRDefault="00150824"/>
                          <w:p w14:paraId="2C4C52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14BC3D" w14:textId="77777777" w:rsidR="00150824" w:rsidRDefault="00150824"/>
                          <w:p w14:paraId="418627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AA4F08" w14:textId="77777777" w:rsidR="00150824" w:rsidRDefault="00150824"/>
                          <w:p w14:paraId="6AA6CB0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C8E088" w14:textId="77777777" w:rsidR="00150824" w:rsidRDefault="00150824"/>
                          <w:p w14:paraId="045A92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AC80F3" w14:textId="77777777" w:rsidR="00150824" w:rsidRDefault="00150824"/>
                          <w:p w14:paraId="71DBBB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AF33B4" w14:textId="77777777" w:rsidR="00150824" w:rsidRDefault="00150824"/>
                          <w:p w14:paraId="7D5F49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B8BB855" w14:textId="77777777" w:rsidR="00150824" w:rsidRDefault="00150824"/>
                          <w:p w14:paraId="4A2B78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CA48EE" w14:textId="77777777" w:rsidR="00150824" w:rsidRDefault="00150824"/>
                          <w:p w14:paraId="6B5C94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B8C0C5" w14:textId="77777777" w:rsidR="00150824" w:rsidRDefault="00150824"/>
                          <w:p w14:paraId="1FC830A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FECCB5" w14:textId="77777777" w:rsidR="00150824" w:rsidRDefault="00150824"/>
                          <w:p w14:paraId="130020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6E72745" w14:textId="77777777" w:rsidR="00150824" w:rsidRDefault="00150824"/>
                          <w:p w14:paraId="6CDA49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4184C5" w14:textId="77777777" w:rsidR="00150824" w:rsidRDefault="00150824"/>
                          <w:p w14:paraId="258F3CE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213541" w14:textId="77777777" w:rsidR="00150824" w:rsidRDefault="00150824"/>
                          <w:p w14:paraId="2C04BA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6D1FCE" w14:textId="77777777" w:rsidR="00150824" w:rsidRDefault="00150824"/>
                          <w:p w14:paraId="1169F2E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8989CA7" w14:textId="77777777" w:rsidR="00150824" w:rsidRDefault="00150824"/>
                          <w:p w14:paraId="01BE7B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94A642" w14:textId="77777777" w:rsidR="00150824" w:rsidRDefault="00150824"/>
                          <w:p w14:paraId="78BAF3C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26831B" w14:textId="77777777" w:rsidR="00150824" w:rsidRDefault="00150824"/>
                          <w:p w14:paraId="5B8076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4F0894" w14:textId="77777777" w:rsidR="00150824" w:rsidRDefault="00150824"/>
                          <w:p w14:paraId="75090E2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771AA36" w14:textId="77777777" w:rsidR="00150824" w:rsidRDefault="00150824"/>
                          <w:p w14:paraId="5E9BE0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F1942D" w14:textId="77777777" w:rsidR="00150824" w:rsidRDefault="00150824"/>
                          <w:p w14:paraId="7ACE3B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CB47A0" w14:textId="77777777" w:rsidR="00150824" w:rsidRDefault="00150824"/>
                          <w:p w14:paraId="15879C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887FCD" w14:textId="77777777" w:rsidR="00150824" w:rsidRDefault="00150824"/>
                          <w:p w14:paraId="259BA7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F76A787" w14:textId="77777777" w:rsidR="00150824" w:rsidRDefault="00150824"/>
                          <w:p w14:paraId="6605DC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F4A0DB" w14:textId="77777777" w:rsidR="00150824" w:rsidRDefault="00150824"/>
                          <w:p w14:paraId="08CBB91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897949" w14:textId="77777777" w:rsidR="00150824" w:rsidRDefault="00150824"/>
                          <w:p w14:paraId="56FEA0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65731F" w14:textId="77777777" w:rsidR="00150824" w:rsidRDefault="00150824"/>
                          <w:p w14:paraId="2BFE20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F426543" w14:textId="77777777" w:rsidR="00150824" w:rsidRDefault="00150824"/>
                          <w:p w14:paraId="4133AB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34C1B8" w14:textId="77777777" w:rsidR="00150824" w:rsidRDefault="00150824"/>
                          <w:p w14:paraId="60F8A7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2D9DA0" w14:textId="77777777" w:rsidR="00150824" w:rsidRDefault="00150824"/>
                          <w:p w14:paraId="7704DF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F6DD65" w14:textId="77777777" w:rsidR="00150824" w:rsidRDefault="00150824"/>
                          <w:p w14:paraId="6998387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FBC1A96" w14:textId="77777777" w:rsidR="00150824" w:rsidRDefault="00150824"/>
                          <w:p w14:paraId="3E5493A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B253F9" w14:textId="77777777" w:rsidR="00150824" w:rsidRDefault="00150824"/>
                          <w:p w14:paraId="4D4C68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52BA32" w14:textId="77777777" w:rsidR="00150824" w:rsidRDefault="00150824"/>
                          <w:p w14:paraId="0BBDB7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3B50F2" w14:textId="77777777" w:rsidR="00150824" w:rsidRDefault="00150824"/>
                          <w:p w14:paraId="669D0E2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2340D5D" w14:textId="77777777" w:rsidR="00150824" w:rsidRDefault="00150824"/>
                          <w:p w14:paraId="11F168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44B2CD" w14:textId="77777777" w:rsidR="00150824" w:rsidRDefault="00150824"/>
                          <w:p w14:paraId="678C4A8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14C23E" w14:textId="77777777" w:rsidR="00150824" w:rsidRDefault="00150824"/>
                          <w:p w14:paraId="136C6EC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E2D994" w14:textId="77777777" w:rsidR="00150824" w:rsidRDefault="00150824"/>
                          <w:p w14:paraId="36C1E4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7610AA9" w14:textId="77777777" w:rsidR="00150824" w:rsidRDefault="00150824"/>
                          <w:p w14:paraId="70E2CC4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C4E783" w14:textId="77777777" w:rsidR="00150824" w:rsidRDefault="00150824"/>
                          <w:p w14:paraId="67F26D5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58CFBC" w14:textId="77777777" w:rsidR="00150824" w:rsidRDefault="00150824"/>
                          <w:p w14:paraId="1C263D2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05FE68" w14:textId="77777777" w:rsidR="00A5206C" w:rsidRDefault="00A5206C"/>
                          <w:p w14:paraId="2232B34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0E145701" w14:textId="77777777" w:rsidR="00150824" w:rsidRDefault="00150824"/>
                          <w:p w14:paraId="3D5A7B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3862A8" w14:textId="77777777" w:rsidR="00150824" w:rsidRDefault="00150824"/>
                          <w:p w14:paraId="352D974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116D3D" w14:textId="77777777" w:rsidR="00150824" w:rsidRDefault="00150824"/>
                          <w:p w14:paraId="04988C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647E00" w14:textId="77777777" w:rsidR="00150824" w:rsidRDefault="00150824"/>
                          <w:p w14:paraId="0942AE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2E3381" w14:textId="77777777" w:rsidR="00150824" w:rsidRDefault="00150824"/>
                          <w:p w14:paraId="2D7ABA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43246E" w14:textId="77777777" w:rsidR="00150824" w:rsidRDefault="00150824"/>
                          <w:p w14:paraId="22D982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79E415" w14:textId="77777777" w:rsidR="00150824" w:rsidRDefault="00150824"/>
                          <w:p w14:paraId="182FB56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4FC81F" w14:textId="77777777" w:rsidR="00150824" w:rsidRDefault="00150824"/>
                          <w:p w14:paraId="04BD4F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DB07BA2" w14:textId="77777777" w:rsidR="00150824" w:rsidRDefault="00150824"/>
                          <w:p w14:paraId="2683E0B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500DC4" w14:textId="77777777" w:rsidR="00150824" w:rsidRDefault="00150824"/>
                          <w:p w14:paraId="162CF0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1D83DE" w14:textId="77777777" w:rsidR="00150824" w:rsidRDefault="00150824"/>
                          <w:p w14:paraId="6858AE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263A5F" w14:textId="77777777" w:rsidR="00150824" w:rsidRDefault="00150824"/>
                          <w:p w14:paraId="2E9A09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667ABC7" w14:textId="77777777" w:rsidR="00150824" w:rsidRDefault="00150824"/>
                          <w:p w14:paraId="3235D8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C6F19D" w14:textId="77777777" w:rsidR="00150824" w:rsidRDefault="00150824"/>
                          <w:p w14:paraId="293002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E777F7" w14:textId="77777777" w:rsidR="00150824" w:rsidRDefault="00150824"/>
                          <w:p w14:paraId="17F2193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BF498C" w14:textId="77777777" w:rsidR="00150824" w:rsidRDefault="00150824"/>
                          <w:p w14:paraId="6E755A8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71E9847" w14:textId="77777777" w:rsidR="00150824" w:rsidRDefault="00150824"/>
                          <w:p w14:paraId="5BC4AE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5F2633" w14:textId="77777777" w:rsidR="00150824" w:rsidRDefault="00150824"/>
                          <w:p w14:paraId="144939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3AA3E4" w14:textId="77777777" w:rsidR="00150824" w:rsidRDefault="00150824"/>
                          <w:p w14:paraId="5CAE53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D17727" w14:textId="77777777" w:rsidR="00150824" w:rsidRDefault="00150824"/>
                          <w:p w14:paraId="4CD4D5E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C1FDF3C" w14:textId="77777777" w:rsidR="00150824" w:rsidRDefault="00150824"/>
                          <w:p w14:paraId="0DC3B7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54EE30" w14:textId="77777777" w:rsidR="00150824" w:rsidRDefault="00150824"/>
                          <w:p w14:paraId="5D427DA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DC58AC" w14:textId="77777777" w:rsidR="00150824" w:rsidRDefault="00150824"/>
                          <w:p w14:paraId="52429D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AF3041" w14:textId="77777777" w:rsidR="00150824" w:rsidRDefault="00150824"/>
                          <w:p w14:paraId="3BDB08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CF33C39" w14:textId="77777777" w:rsidR="00150824" w:rsidRDefault="00150824"/>
                          <w:p w14:paraId="7A5A50C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D944EB" w14:textId="77777777" w:rsidR="00150824" w:rsidRDefault="00150824"/>
                          <w:p w14:paraId="2B35E3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704599" w14:textId="77777777" w:rsidR="00150824" w:rsidRDefault="00150824"/>
                          <w:p w14:paraId="672AE58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B48245" w14:textId="77777777" w:rsidR="00150824" w:rsidRDefault="00150824"/>
                          <w:p w14:paraId="6EF698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546A933" w14:textId="77777777" w:rsidR="00150824" w:rsidRDefault="00150824"/>
                          <w:p w14:paraId="02D5AC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483D7C" w14:textId="77777777" w:rsidR="00150824" w:rsidRDefault="00150824"/>
                          <w:p w14:paraId="206BAF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E40DF03" w14:textId="77777777" w:rsidR="00150824" w:rsidRDefault="00150824"/>
                          <w:p w14:paraId="79B866A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4627F3" w14:textId="77777777" w:rsidR="00150824" w:rsidRDefault="00150824"/>
                          <w:p w14:paraId="07A7790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DB1CFB" w14:textId="77777777" w:rsidR="00150824" w:rsidRDefault="00150824"/>
                          <w:p w14:paraId="76F3AF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8F4A0E" w14:textId="77777777" w:rsidR="00150824" w:rsidRDefault="00150824"/>
                          <w:p w14:paraId="7D18EE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732E64" w14:textId="77777777" w:rsidR="00150824" w:rsidRDefault="00150824"/>
                          <w:p w14:paraId="1DC78F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CC1A20" w14:textId="77777777" w:rsidR="00150824" w:rsidRDefault="00150824"/>
                          <w:p w14:paraId="3012E5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FF2188D" w14:textId="77777777" w:rsidR="00150824" w:rsidRDefault="00150824"/>
                          <w:p w14:paraId="65A4B19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3CC111" w14:textId="77777777" w:rsidR="00150824" w:rsidRDefault="00150824"/>
                          <w:p w14:paraId="07C7AEA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82F6EF" w14:textId="77777777" w:rsidR="00150824" w:rsidRDefault="00150824"/>
                          <w:p w14:paraId="4547FB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7EAA93" w14:textId="77777777" w:rsidR="00150824" w:rsidRDefault="00150824"/>
                          <w:p w14:paraId="1762D1E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51C22C6" w14:textId="77777777" w:rsidR="00150824" w:rsidRDefault="00150824"/>
                          <w:p w14:paraId="636EF0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00DDEB" w14:textId="77777777" w:rsidR="00150824" w:rsidRDefault="00150824"/>
                          <w:p w14:paraId="664E45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D11EDA" w14:textId="77777777" w:rsidR="00150824" w:rsidRDefault="00150824"/>
                          <w:p w14:paraId="68997F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B706E4" w14:textId="77777777" w:rsidR="00150824" w:rsidRDefault="00150824"/>
                          <w:p w14:paraId="7F9054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FF41B9" w14:textId="77777777" w:rsidR="00150824" w:rsidRDefault="00150824"/>
                          <w:p w14:paraId="01894D1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605BDB" w14:textId="77777777" w:rsidR="00150824" w:rsidRDefault="00150824"/>
                          <w:p w14:paraId="0AB09FE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F22603" w14:textId="77777777" w:rsidR="00150824" w:rsidRDefault="00150824"/>
                          <w:p w14:paraId="48A903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042608" w14:textId="77777777" w:rsidR="00150824" w:rsidRDefault="00150824"/>
                          <w:p w14:paraId="366014E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F0EF29B" w14:textId="77777777" w:rsidR="00150824" w:rsidRDefault="00150824"/>
                          <w:p w14:paraId="1B7DF4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18FA29" w14:textId="77777777" w:rsidR="00150824" w:rsidRDefault="00150824"/>
                          <w:p w14:paraId="3B41CA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0E782F" w14:textId="77777777" w:rsidR="00150824" w:rsidRDefault="00150824"/>
                          <w:p w14:paraId="54258F1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F06F41" w14:textId="77777777" w:rsidR="00150824" w:rsidRDefault="00150824"/>
                          <w:p w14:paraId="05E8E6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CD9D71" w14:textId="77777777" w:rsidR="00150824" w:rsidRDefault="00150824"/>
                          <w:p w14:paraId="351DDE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E9F3E7" w14:textId="77777777" w:rsidR="00150824" w:rsidRDefault="00150824"/>
                          <w:p w14:paraId="0B3EC0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70C6EB" w14:textId="77777777" w:rsidR="00150824" w:rsidRDefault="00150824"/>
                          <w:p w14:paraId="5E8BE4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C85A76" w14:textId="77777777" w:rsidR="00150824" w:rsidRDefault="00150824"/>
                          <w:p w14:paraId="3584DE2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54B1060" w14:textId="77777777" w:rsidR="00150824" w:rsidRDefault="00150824"/>
                          <w:p w14:paraId="6BC012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80B0F8" w14:textId="77777777" w:rsidR="00150824" w:rsidRDefault="00150824"/>
                          <w:p w14:paraId="5E1201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DE9170" w14:textId="77777777" w:rsidR="00150824" w:rsidRDefault="00150824"/>
                          <w:p w14:paraId="3C7E76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88FD0E" w14:textId="77777777" w:rsidR="00150824" w:rsidRDefault="00150824"/>
                          <w:p w14:paraId="386DE6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B1E5356" w14:textId="77777777" w:rsidR="00150824" w:rsidRDefault="00150824"/>
                          <w:p w14:paraId="056FFE4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7BDE1D" w14:textId="77777777" w:rsidR="00150824" w:rsidRDefault="00150824"/>
                          <w:p w14:paraId="4C4FA91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164680" w14:textId="77777777" w:rsidR="00150824" w:rsidRDefault="00150824"/>
                          <w:p w14:paraId="7EC303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D782F" id="Cuadro de texto 129" o:spid="_x0000_s1027" type="#_x0000_t202" style="position:absolute;left:0;text-align:left;margin-left:402.5pt;margin-top:117.5pt;width:58.5pt;height:27pt;z-index:2516541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" filled="f" stroked="f" strokeweight=".5pt">
                <v:textbox>
                  <w:txbxContent>
                    <w:p w14:paraId="6AF3D1B7" w14:textId="33D7557F"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B238C9">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26C15065" w14:textId="77777777" w:rsidR="00150824" w:rsidRDefault="00150824"/>
                    <w:p w14:paraId="6135F0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52BFB4" w14:textId="77777777" w:rsidR="00150824" w:rsidRDefault="00150824"/>
                    <w:p w14:paraId="1A9144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207EE17" w14:textId="77777777" w:rsidR="00150824" w:rsidRDefault="00150824"/>
                    <w:p w14:paraId="1545CE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1D93FB" w14:textId="77777777" w:rsidR="00150824" w:rsidRDefault="00150824"/>
                    <w:p w14:paraId="33C2D7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4D808D8" w14:textId="77777777" w:rsidR="00150824" w:rsidRDefault="00150824"/>
                    <w:p w14:paraId="7ED824E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0BA07B" w14:textId="77777777" w:rsidR="00150824" w:rsidRDefault="00150824"/>
                    <w:p w14:paraId="6A1879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F29162" w14:textId="77777777" w:rsidR="00150824" w:rsidRDefault="00150824"/>
                    <w:p w14:paraId="3FC0339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8823A3" w14:textId="77777777" w:rsidR="00150824" w:rsidRDefault="00150824"/>
                    <w:p w14:paraId="40CC00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D45AC19" w14:textId="77777777" w:rsidR="00150824" w:rsidRDefault="00150824"/>
                    <w:p w14:paraId="24E83FE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E9693F" w14:textId="77777777" w:rsidR="00150824" w:rsidRDefault="00150824"/>
                    <w:p w14:paraId="217783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F4427E" w14:textId="77777777" w:rsidR="00150824" w:rsidRDefault="00150824"/>
                    <w:p w14:paraId="35A78D6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7E77F27" w14:textId="77777777" w:rsidR="00150824" w:rsidRDefault="00150824"/>
                    <w:p w14:paraId="0705FA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B60FF13" w14:textId="77777777" w:rsidR="00150824" w:rsidRDefault="00150824"/>
                    <w:p w14:paraId="232622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146383" w14:textId="77777777" w:rsidR="00150824" w:rsidRDefault="00150824"/>
                    <w:p w14:paraId="6E3A49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1A9EA2" w14:textId="77777777" w:rsidR="00150824" w:rsidRDefault="00150824"/>
                    <w:p w14:paraId="1144855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BC484E" w14:textId="77777777" w:rsidR="00150824" w:rsidRDefault="00150824"/>
                    <w:p w14:paraId="2E2E88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A438168" w14:textId="77777777" w:rsidR="00150824" w:rsidRDefault="00150824"/>
                    <w:p w14:paraId="1AC8579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D3EE8E" w14:textId="77777777" w:rsidR="00150824" w:rsidRDefault="00150824"/>
                    <w:p w14:paraId="67737C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85B04F" w14:textId="77777777" w:rsidR="00150824" w:rsidRDefault="00150824"/>
                    <w:p w14:paraId="27C9A9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73D08A" w14:textId="77777777" w:rsidR="00150824" w:rsidRDefault="00150824"/>
                    <w:p w14:paraId="3C144A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174264B" w14:textId="77777777" w:rsidR="00150824" w:rsidRDefault="00150824"/>
                    <w:p w14:paraId="0FEE0A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202DC3" w14:textId="77777777" w:rsidR="00150824" w:rsidRDefault="00150824"/>
                    <w:p w14:paraId="7F8877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6C4ECE" w14:textId="77777777" w:rsidR="00150824" w:rsidRDefault="00150824"/>
                    <w:p w14:paraId="2317FA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FB36EB" w14:textId="77777777" w:rsidR="00150824" w:rsidRDefault="00150824"/>
                    <w:p w14:paraId="6576C4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868570C" w14:textId="77777777" w:rsidR="00150824" w:rsidRDefault="00150824"/>
                    <w:p w14:paraId="75E01C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BD120E" w14:textId="77777777" w:rsidR="00150824" w:rsidRDefault="00150824"/>
                    <w:p w14:paraId="3D6A5E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A7170E" w14:textId="77777777" w:rsidR="00150824" w:rsidRDefault="00150824"/>
                    <w:p w14:paraId="092C31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60C0B0" w14:textId="77777777" w:rsidR="00150824" w:rsidRDefault="00150824"/>
                    <w:p w14:paraId="3DCD0B2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E31FB08" w14:textId="77777777" w:rsidR="00150824" w:rsidRDefault="00150824"/>
                    <w:p w14:paraId="5E786B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C5AD92" w14:textId="77777777" w:rsidR="00150824" w:rsidRDefault="00150824"/>
                    <w:p w14:paraId="56A088B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A9A3AD" w14:textId="77777777" w:rsidR="00150824" w:rsidRDefault="00150824"/>
                    <w:p w14:paraId="71F923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E038C7" w14:textId="77777777" w:rsidR="00150824" w:rsidRDefault="00150824"/>
                    <w:p w14:paraId="1DEF36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D0A0730" w14:textId="77777777" w:rsidR="00150824" w:rsidRDefault="00150824"/>
                    <w:p w14:paraId="04C2BB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B1D290" w14:textId="77777777" w:rsidR="00150824" w:rsidRDefault="00150824"/>
                    <w:p w14:paraId="69E7C4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650CC2" w14:textId="77777777" w:rsidR="00150824" w:rsidRDefault="00150824"/>
                    <w:p w14:paraId="6EA75A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4E5D6A" w14:textId="77777777" w:rsidR="00150824" w:rsidRDefault="00150824"/>
                    <w:p w14:paraId="4A6278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BF8EBB" w14:textId="77777777" w:rsidR="00150824" w:rsidRDefault="00150824"/>
                    <w:p w14:paraId="55D3771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8DBC46" w14:textId="77777777" w:rsidR="00150824" w:rsidRDefault="00150824"/>
                    <w:p w14:paraId="547CA5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E0DC1E" w14:textId="77777777" w:rsidR="00150824" w:rsidRDefault="00150824"/>
                    <w:p w14:paraId="696943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6219A1" w14:textId="77777777" w:rsidR="00150824" w:rsidRDefault="00150824"/>
                    <w:p w14:paraId="7C7DEB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5BB1945" w14:textId="77777777" w:rsidR="00150824" w:rsidRDefault="00150824"/>
                    <w:p w14:paraId="75C50E7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C886A8" w14:textId="77777777" w:rsidR="00150824" w:rsidRDefault="00150824"/>
                    <w:p w14:paraId="5EE2A1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4AC2D4" w14:textId="77777777" w:rsidR="00150824" w:rsidRDefault="00150824"/>
                    <w:p w14:paraId="4A20FF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03466C" w14:textId="77777777" w:rsidR="00150824" w:rsidRDefault="00150824"/>
                    <w:p w14:paraId="6BB1985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72E2C3B" w14:textId="77777777" w:rsidR="00150824" w:rsidRDefault="00150824"/>
                    <w:p w14:paraId="616399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4F8CAC3" w14:textId="77777777" w:rsidR="00150824" w:rsidRDefault="00150824"/>
                    <w:p w14:paraId="17876C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4C57A0" w14:textId="77777777" w:rsidR="00150824" w:rsidRDefault="00150824"/>
                    <w:p w14:paraId="28CA77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68BBE1" w14:textId="77777777" w:rsidR="00150824" w:rsidRDefault="00150824"/>
                    <w:p w14:paraId="1EFCAAB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2CF6D4" w14:textId="77777777" w:rsidR="00150824" w:rsidRDefault="00150824"/>
                    <w:p w14:paraId="7E061B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59DA56" w14:textId="77777777" w:rsidR="00150824" w:rsidRDefault="00150824"/>
                    <w:p w14:paraId="5119F1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4646AD" w14:textId="77777777" w:rsidR="00150824" w:rsidRDefault="00150824"/>
                    <w:p w14:paraId="02125A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1F14C4" w14:textId="77777777" w:rsidR="00150824" w:rsidRDefault="00150824"/>
                    <w:p w14:paraId="646C60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CAD89B9" w14:textId="77777777" w:rsidR="00150824" w:rsidRDefault="00150824"/>
                    <w:p w14:paraId="18893E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2102C7" w14:textId="77777777" w:rsidR="00150824" w:rsidRDefault="00150824"/>
                    <w:p w14:paraId="61746C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64EDAD" w14:textId="77777777" w:rsidR="00150824" w:rsidRDefault="00150824"/>
                    <w:p w14:paraId="1CFEEE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1CDA7B" w14:textId="77777777" w:rsidR="00150824" w:rsidRDefault="00150824"/>
                    <w:p w14:paraId="1CF6AB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306312" w14:textId="77777777" w:rsidR="00150824" w:rsidRDefault="00150824"/>
                    <w:p w14:paraId="61558D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A2D7FEF" w14:textId="77777777" w:rsidR="00150824" w:rsidRDefault="00150824"/>
                    <w:p w14:paraId="2E91CF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ADF20AE" w14:textId="77777777" w:rsidR="00150824" w:rsidRDefault="00150824"/>
                    <w:p w14:paraId="4CF588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7625CE" w14:textId="77777777" w:rsidR="00150824" w:rsidRDefault="00150824"/>
                    <w:p w14:paraId="099502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481C7AD" w14:textId="77777777" w:rsidR="00150824" w:rsidRDefault="00150824"/>
                    <w:p w14:paraId="71D6195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963572" w14:textId="77777777" w:rsidR="00150824" w:rsidRDefault="00150824"/>
                    <w:p w14:paraId="468D1F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089BBD" w14:textId="77777777" w:rsidR="00150824" w:rsidRDefault="00150824"/>
                    <w:p w14:paraId="784B6C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A00844" w14:textId="77777777" w:rsidR="00A5206C" w:rsidRDefault="00A5206C"/>
                    <w:p w14:paraId="1669C5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72CDDDC3" w14:textId="77777777" w:rsidR="00150824" w:rsidRDefault="00150824"/>
                    <w:p w14:paraId="5EC178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29D2EB" w14:textId="77777777" w:rsidR="00150824" w:rsidRDefault="00150824"/>
                    <w:p w14:paraId="428D47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0879C9" w14:textId="77777777" w:rsidR="00150824" w:rsidRDefault="00150824"/>
                    <w:p w14:paraId="7D34E69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7F0F23" w14:textId="77777777" w:rsidR="00150824" w:rsidRDefault="00150824"/>
                    <w:p w14:paraId="32749B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763D2D" w14:textId="77777777" w:rsidR="00150824" w:rsidRDefault="00150824"/>
                    <w:p w14:paraId="5915B24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6519D9" w14:textId="77777777" w:rsidR="00150824" w:rsidRDefault="00150824"/>
                    <w:p w14:paraId="319D5B5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C5292F" w14:textId="77777777" w:rsidR="00150824" w:rsidRDefault="00150824"/>
                    <w:p w14:paraId="32C9EC7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810C10" w14:textId="77777777" w:rsidR="00150824" w:rsidRDefault="00150824"/>
                    <w:p w14:paraId="7CB887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E276AA5" w14:textId="77777777" w:rsidR="00150824" w:rsidRDefault="00150824"/>
                    <w:p w14:paraId="593321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A91661" w14:textId="77777777" w:rsidR="00150824" w:rsidRDefault="00150824"/>
                    <w:p w14:paraId="06CC513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53A95A" w14:textId="77777777" w:rsidR="00150824" w:rsidRDefault="00150824"/>
                    <w:p w14:paraId="0F94D8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4C5601" w14:textId="77777777" w:rsidR="00150824" w:rsidRDefault="00150824"/>
                    <w:p w14:paraId="778C41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AC51C5B" w14:textId="77777777" w:rsidR="00150824" w:rsidRDefault="00150824"/>
                    <w:p w14:paraId="56DDA2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B3DC18" w14:textId="77777777" w:rsidR="00150824" w:rsidRDefault="00150824"/>
                    <w:p w14:paraId="020F38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FCE710" w14:textId="77777777" w:rsidR="00150824" w:rsidRDefault="00150824"/>
                    <w:p w14:paraId="2D3911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605CCD" w14:textId="77777777" w:rsidR="00150824" w:rsidRDefault="00150824"/>
                    <w:p w14:paraId="68D4D20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78A412B" w14:textId="77777777" w:rsidR="00150824" w:rsidRDefault="00150824"/>
                    <w:p w14:paraId="1DF2DF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7F578B" w14:textId="77777777" w:rsidR="00150824" w:rsidRDefault="00150824"/>
                    <w:p w14:paraId="754E343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359E62" w14:textId="77777777" w:rsidR="00150824" w:rsidRDefault="00150824"/>
                    <w:p w14:paraId="2809FA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D1811A" w14:textId="77777777" w:rsidR="00150824" w:rsidRDefault="00150824"/>
                    <w:p w14:paraId="7D5289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7F4E01" w14:textId="77777777" w:rsidR="00150824" w:rsidRDefault="00150824"/>
                    <w:p w14:paraId="48E066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B93F25" w14:textId="77777777" w:rsidR="00150824" w:rsidRDefault="00150824"/>
                    <w:p w14:paraId="54B850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F5F59A" w14:textId="77777777" w:rsidR="00150824" w:rsidRDefault="00150824"/>
                    <w:p w14:paraId="1FDBF5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615B4F" w14:textId="77777777" w:rsidR="00150824" w:rsidRDefault="00150824"/>
                    <w:p w14:paraId="35F8D41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5EC7F5F" w14:textId="77777777" w:rsidR="00150824" w:rsidRDefault="00150824"/>
                    <w:p w14:paraId="7CDF28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18A0DB" w14:textId="77777777" w:rsidR="00150824" w:rsidRDefault="00150824"/>
                    <w:p w14:paraId="03DFB7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93FBDF" w14:textId="77777777" w:rsidR="00150824" w:rsidRDefault="00150824"/>
                    <w:p w14:paraId="20325A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D32F10" w14:textId="77777777" w:rsidR="00150824" w:rsidRDefault="00150824"/>
                    <w:p w14:paraId="2EC14D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8C92B22" w14:textId="77777777" w:rsidR="00150824" w:rsidRDefault="00150824"/>
                    <w:p w14:paraId="68889C6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E60313" w14:textId="77777777" w:rsidR="00150824" w:rsidRDefault="00150824"/>
                    <w:p w14:paraId="2210C4F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6057F8" w14:textId="77777777" w:rsidR="00150824" w:rsidRDefault="00150824"/>
                    <w:p w14:paraId="231BC0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A38F68" w14:textId="77777777" w:rsidR="00150824" w:rsidRDefault="00150824"/>
                    <w:p w14:paraId="6FC17D1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CE7F1C7" w14:textId="77777777" w:rsidR="00150824" w:rsidRDefault="00150824"/>
                    <w:p w14:paraId="1933623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4AD83A" w14:textId="77777777" w:rsidR="00150824" w:rsidRDefault="00150824"/>
                    <w:p w14:paraId="49560E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780246" w14:textId="77777777" w:rsidR="00150824" w:rsidRDefault="00150824"/>
                    <w:p w14:paraId="67FBF7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60E194" w14:textId="77777777" w:rsidR="00150824" w:rsidRDefault="00150824"/>
                    <w:p w14:paraId="47BAD4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5684535" w14:textId="77777777" w:rsidR="00150824" w:rsidRDefault="00150824"/>
                    <w:p w14:paraId="6C33F8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E2049A" w14:textId="77777777" w:rsidR="00150824" w:rsidRDefault="00150824"/>
                    <w:p w14:paraId="19D753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B2C600" w14:textId="77777777" w:rsidR="00150824" w:rsidRDefault="00150824"/>
                    <w:p w14:paraId="0962F5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67467B" w14:textId="77777777" w:rsidR="00150824" w:rsidRDefault="00150824"/>
                    <w:p w14:paraId="7907B9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85C5F91" w14:textId="77777777" w:rsidR="00150824" w:rsidRDefault="00150824"/>
                    <w:p w14:paraId="4ACB18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68F397" w14:textId="77777777" w:rsidR="00150824" w:rsidRDefault="00150824"/>
                    <w:p w14:paraId="1155C6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B252E1" w14:textId="77777777" w:rsidR="00150824" w:rsidRDefault="00150824"/>
                    <w:p w14:paraId="2E2238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D62B59" w14:textId="77777777" w:rsidR="00150824" w:rsidRDefault="00150824"/>
                    <w:p w14:paraId="4049E5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DF91623" w14:textId="77777777" w:rsidR="00150824" w:rsidRDefault="00150824"/>
                    <w:p w14:paraId="07D31F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6B2805" w14:textId="77777777" w:rsidR="00150824" w:rsidRDefault="00150824"/>
                    <w:p w14:paraId="2EEB11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FBB84A" w14:textId="77777777" w:rsidR="00150824" w:rsidRDefault="00150824"/>
                    <w:p w14:paraId="75D997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A6E712" w14:textId="77777777" w:rsidR="00150824" w:rsidRDefault="00150824"/>
                    <w:p w14:paraId="18FB74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1AC9B16" w14:textId="77777777" w:rsidR="00150824" w:rsidRDefault="00150824"/>
                    <w:p w14:paraId="55C659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60D063" w14:textId="77777777" w:rsidR="00150824" w:rsidRDefault="00150824"/>
                    <w:p w14:paraId="5E273C2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3AB9D9" w14:textId="77777777" w:rsidR="00150824" w:rsidRDefault="00150824"/>
                    <w:p w14:paraId="41F876F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F910AF" w14:textId="77777777" w:rsidR="00150824" w:rsidRDefault="00150824"/>
                    <w:p w14:paraId="35020E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AFE8074" w14:textId="77777777" w:rsidR="00150824" w:rsidRDefault="00150824"/>
                    <w:p w14:paraId="00929B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65B5DB" w14:textId="77777777" w:rsidR="00150824" w:rsidRDefault="00150824"/>
                    <w:p w14:paraId="3FFE59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B46335" w14:textId="77777777" w:rsidR="00150824" w:rsidRDefault="00150824"/>
                    <w:p w14:paraId="724EB9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1D140A" w14:textId="77777777" w:rsidR="00150824" w:rsidRDefault="00150824"/>
                    <w:p w14:paraId="63969D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412BD68" w14:textId="77777777" w:rsidR="00150824" w:rsidRDefault="00150824"/>
                    <w:p w14:paraId="7DF90A8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15F5BF" w14:textId="77777777" w:rsidR="00150824" w:rsidRDefault="00150824"/>
                    <w:p w14:paraId="238181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4EC854" w14:textId="77777777" w:rsidR="00150824" w:rsidRDefault="00150824"/>
                    <w:p w14:paraId="7B680BE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9E0232" w14:textId="77777777" w:rsidR="00150824" w:rsidRDefault="00150824"/>
                    <w:p w14:paraId="05C731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5C1CBB8" w14:textId="77777777" w:rsidR="00150824" w:rsidRDefault="00150824"/>
                    <w:p w14:paraId="36B126B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27F2C8" w14:textId="77777777" w:rsidR="00150824" w:rsidRDefault="00150824"/>
                    <w:p w14:paraId="2899BF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5420A3" w14:textId="77777777" w:rsidR="00150824" w:rsidRDefault="00150824"/>
                    <w:p w14:paraId="0F74DB3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0AAA32" w14:textId="77777777" w:rsidR="00A5206C" w:rsidRDefault="00A5206C"/>
                    <w:p w14:paraId="612FF2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07692ED7" w14:textId="77777777" w:rsidR="00150824" w:rsidRDefault="00150824"/>
                    <w:p w14:paraId="6936A6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AAD9BF" w14:textId="77777777" w:rsidR="00150824" w:rsidRDefault="00150824"/>
                    <w:p w14:paraId="6570603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27B9C8" w14:textId="77777777" w:rsidR="00150824" w:rsidRDefault="00150824"/>
                    <w:p w14:paraId="460EF00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1BAD4A" w14:textId="77777777" w:rsidR="00150824" w:rsidRDefault="00150824"/>
                    <w:p w14:paraId="2ED3BA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BB2899E" w14:textId="77777777" w:rsidR="00150824" w:rsidRDefault="00150824"/>
                    <w:p w14:paraId="5B5633E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115BDE" w14:textId="77777777" w:rsidR="00150824" w:rsidRDefault="00150824"/>
                    <w:p w14:paraId="55FE034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D18EE5" w14:textId="77777777" w:rsidR="00150824" w:rsidRDefault="00150824"/>
                    <w:p w14:paraId="5E63AC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E064E3" w14:textId="77777777" w:rsidR="00150824" w:rsidRDefault="00150824"/>
                    <w:p w14:paraId="2B8B180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224B967" w14:textId="77777777" w:rsidR="00150824" w:rsidRDefault="00150824"/>
                    <w:p w14:paraId="25E972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DA2FF5" w14:textId="77777777" w:rsidR="00150824" w:rsidRDefault="00150824"/>
                    <w:p w14:paraId="586E77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F9130F" w14:textId="77777777" w:rsidR="00150824" w:rsidRDefault="00150824"/>
                    <w:p w14:paraId="0E5CDBA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6347CC" w14:textId="77777777" w:rsidR="00150824" w:rsidRDefault="00150824"/>
                    <w:p w14:paraId="4AC624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E70D9E5" w14:textId="77777777" w:rsidR="00150824" w:rsidRDefault="00150824"/>
                    <w:p w14:paraId="3A63ED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A1C444" w14:textId="77777777" w:rsidR="00150824" w:rsidRDefault="00150824"/>
                    <w:p w14:paraId="26F323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B6BA14" w14:textId="77777777" w:rsidR="00150824" w:rsidRDefault="00150824"/>
                    <w:p w14:paraId="750D6FD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87D456" w14:textId="77777777" w:rsidR="00150824" w:rsidRDefault="00150824"/>
                    <w:p w14:paraId="38E9A3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62907C5" w14:textId="77777777" w:rsidR="00150824" w:rsidRDefault="00150824"/>
                    <w:p w14:paraId="1F1C06E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40B863" w14:textId="77777777" w:rsidR="00150824" w:rsidRDefault="00150824"/>
                    <w:p w14:paraId="7AEE6E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1F8693" w14:textId="77777777" w:rsidR="00150824" w:rsidRDefault="00150824"/>
                    <w:p w14:paraId="5C7A86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775EF9" w14:textId="77777777" w:rsidR="00150824" w:rsidRDefault="00150824"/>
                    <w:p w14:paraId="758353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A363F13" w14:textId="77777777" w:rsidR="00150824" w:rsidRDefault="00150824"/>
                    <w:p w14:paraId="1E1E8F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71F690" w14:textId="77777777" w:rsidR="00150824" w:rsidRDefault="00150824"/>
                    <w:p w14:paraId="500CA6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524748" w14:textId="77777777" w:rsidR="00150824" w:rsidRDefault="00150824"/>
                    <w:p w14:paraId="3F8555D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3A29C2" w14:textId="77777777" w:rsidR="00150824" w:rsidRDefault="00150824"/>
                    <w:p w14:paraId="4760FA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E835A86" w14:textId="77777777" w:rsidR="00150824" w:rsidRDefault="00150824"/>
                    <w:p w14:paraId="4034B9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C79468" w14:textId="77777777" w:rsidR="00150824" w:rsidRDefault="00150824"/>
                    <w:p w14:paraId="20952B7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B0DA88" w14:textId="77777777" w:rsidR="00150824" w:rsidRDefault="00150824"/>
                    <w:p w14:paraId="3CBC61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FA4F9B" w14:textId="77777777" w:rsidR="00150824" w:rsidRDefault="00150824"/>
                    <w:p w14:paraId="1ACCB9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AED0667" w14:textId="77777777" w:rsidR="00150824" w:rsidRDefault="00150824"/>
                    <w:p w14:paraId="321B71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EED9D4" w14:textId="77777777" w:rsidR="00150824" w:rsidRDefault="00150824"/>
                    <w:p w14:paraId="23278B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1DE17E" w14:textId="77777777" w:rsidR="00150824" w:rsidRDefault="00150824"/>
                    <w:p w14:paraId="78607E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DD46C0" w14:textId="77777777" w:rsidR="00150824" w:rsidRDefault="00150824"/>
                    <w:p w14:paraId="4BF002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1A83E26" w14:textId="77777777" w:rsidR="00150824" w:rsidRDefault="00150824"/>
                    <w:p w14:paraId="3E6523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035A5A" w14:textId="77777777" w:rsidR="00150824" w:rsidRDefault="00150824"/>
                    <w:p w14:paraId="20AE02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AFCB45" w14:textId="77777777" w:rsidR="00150824" w:rsidRDefault="00150824"/>
                    <w:p w14:paraId="4915F5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819EDD" w14:textId="77777777" w:rsidR="00150824" w:rsidRDefault="00150824"/>
                    <w:p w14:paraId="09B875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4809AF3" w14:textId="77777777" w:rsidR="00150824" w:rsidRDefault="00150824"/>
                    <w:p w14:paraId="54C521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9B1D17D" w14:textId="77777777" w:rsidR="00150824" w:rsidRDefault="00150824"/>
                    <w:p w14:paraId="25BE81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8C2371" w14:textId="77777777" w:rsidR="00150824" w:rsidRDefault="00150824"/>
                    <w:p w14:paraId="533869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36860A" w14:textId="77777777" w:rsidR="00150824" w:rsidRDefault="00150824"/>
                    <w:p w14:paraId="64C107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C487EA1" w14:textId="77777777" w:rsidR="00150824" w:rsidRDefault="00150824"/>
                    <w:p w14:paraId="642EBFE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83E8F6" w14:textId="77777777" w:rsidR="00150824" w:rsidRDefault="00150824"/>
                    <w:p w14:paraId="0F8D17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CABC1A" w14:textId="77777777" w:rsidR="00150824" w:rsidRDefault="00150824"/>
                    <w:p w14:paraId="269EF2E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DA8B39" w14:textId="77777777" w:rsidR="00150824" w:rsidRDefault="00150824"/>
                    <w:p w14:paraId="6D1BDFB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162AA20" w14:textId="77777777" w:rsidR="00150824" w:rsidRDefault="00150824"/>
                    <w:p w14:paraId="212579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B0F2DD" w14:textId="77777777" w:rsidR="00150824" w:rsidRDefault="00150824"/>
                    <w:p w14:paraId="6061EA1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5D6997" w14:textId="77777777" w:rsidR="00150824" w:rsidRDefault="00150824"/>
                    <w:p w14:paraId="45A8906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B8DBB7" w14:textId="77777777" w:rsidR="00150824" w:rsidRDefault="00150824"/>
                    <w:p w14:paraId="44D1F7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62180CA" w14:textId="77777777" w:rsidR="00150824" w:rsidRDefault="00150824"/>
                    <w:p w14:paraId="0E568D9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9839DC6" w14:textId="77777777" w:rsidR="00150824" w:rsidRDefault="00150824"/>
                    <w:p w14:paraId="394871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304011" w14:textId="77777777" w:rsidR="00150824" w:rsidRDefault="00150824"/>
                    <w:p w14:paraId="751687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59CDC2" w14:textId="77777777" w:rsidR="00150824" w:rsidRDefault="00150824"/>
                    <w:p w14:paraId="1C37809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84CF71A" w14:textId="77777777" w:rsidR="00150824" w:rsidRDefault="00150824"/>
                    <w:p w14:paraId="5BB0568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F4F1E2" w14:textId="77777777" w:rsidR="00150824" w:rsidRDefault="00150824"/>
                    <w:p w14:paraId="4DF0275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22364F" w14:textId="77777777" w:rsidR="00150824" w:rsidRDefault="00150824"/>
                    <w:p w14:paraId="688A384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9E1C38" w14:textId="77777777" w:rsidR="00150824" w:rsidRDefault="00150824"/>
                    <w:p w14:paraId="61AD3F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E718813" w14:textId="77777777" w:rsidR="00150824" w:rsidRDefault="00150824"/>
                    <w:p w14:paraId="747E16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3C638D" w14:textId="77777777" w:rsidR="00150824" w:rsidRDefault="00150824"/>
                    <w:p w14:paraId="3BC3E5E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58766F" w14:textId="77777777" w:rsidR="00150824" w:rsidRDefault="00150824"/>
                    <w:p w14:paraId="0DC469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02B511" w14:textId="77777777" w:rsidR="00150824" w:rsidRDefault="00150824"/>
                    <w:p w14:paraId="59E913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DB076F9" w14:textId="77777777" w:rsidR="00150824" w:rsidRDefault="00150824"/>
                    <w:p w14:paraId="55D112C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CA8B2D" w14:textId="77777777" w:rsidR="00150824" w:rsidRDefault="00150824"/>
                    <w:p w14:paraId="054A153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1DA17A" w14:textId="77777777" w:rsidR="00150824" w:rsidRDefault="00150824"/>
                    <w:p w14:paraId="39C870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8D0A44" w14:textId="77777777" w:rsidR="00A5206C" w:rsidRDefault="00A5206C"/>
                    <w:p w14:paraId="12CFAD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437E0E0" w14:textId="77777777" w:rsidR="00150824" w:rsidRDefault="00150824"/>
                    <w:p w14:paraId="2EBAC7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945458" w14:textId="77777777" w:rsidR="00150824" w:rsidRDefault="00150824"/>
                    <w:p w14:paraId="2B7482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CD62C1" w14:textId="77777777" w:rsidR="00150824" w:rsidRDefault="00150824"/>
                    <w:p w14:paraId="755253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54FB09" w14:textId="77777777" w:rsidR="00150824" w:rsidRDefault="00150824"/>
                    <w:p w14:paraId="412F89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7CCD91E" w14:textId="77777777" w:rsidR="00150824" w:rsidRDefault="00150824"/>
                    <w:p w14:paraId="68B22E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B11BEA" w14:textId="77777777" w:rsidR="00150824" w:rsidRDefault="00150824"/>
                    <w:p w14:paraId="23888C1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723A86" w14:textId="77777777" w:rsidR="00150824" w:rsidRDefault="00150824"/>
                    <w:p w14:paraId="613BF2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C1F8F2" w14:textId="77777777" w:rsidR="00150824" w:rsidRDefault="00150824"/>
                    <w:p w14:paraId="537851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9D7AF10" w14:textId="77777777" w:rsidR="00150824" w:rsidRDefault="00150824"/>
                    <w:p w14:paraId="7263E01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97AB30" w14:textId="77777777" w:rsidR="00150824" w:rsidRDefault="00150824"/>
                    <w:p w14:paraId="618F47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B6C51A" w14:textId="77777777" w:rsidR="00150824" w:rsidRDefault="00150824"/>
                    <w:p w14:paraId="0EB45AD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0E1FF5" w14:textId="77777777" w:rsidR="00150824" w:rsidRDefault="00150824"/>
                    <w:p w14:paraId="10ECCD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79F019D" w14:textId="77777777" w:rsidR="00150824" w:rsidRDefault="00150824"/>
                    <w:p w14:paraId="5A0DD8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30BE65" w14:textId="77777777" w:rsidR="00150824" w:rsidRDefault="00150824"/>
                    <w:p w14:paraId="490505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A3888D" w14:textId="77777777" w:rsidR="00150824" w:rsidRDefault="00150824"/>
                    <w:p w14:paraId="7CBA6B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C77F5B" w14:textId="77777777" w:rsidR="00150824" w:rsidRDefault="00150824"/>
                    <w:p w14:paraId="7E6D89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B493282" w14:textId="77777777" w:rsidR="00150824" w:rsidRDefault="00150824"/>
                    <w:p w14:paraId="522376F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980ED1" w14:textId="77777777" w:rsidR="00150824" w:rsidRDefault="00150824"/>
                    <w:p w14:paraId="257D32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F52908" w14:textId="77777777" w:rsidR="00150824" w:rsidRDefault="00150824"/>
                    <w:p w14:paraId="2E3406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F2D9DA" w14:textId="77777777" w:rsidR="00150824" w:rsidRDefault="00150824"/>
                    <w:p w14:paraId="2B9C303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1F2E51B" w14:textId="77777777" w:rsidR="00150824" w:rsidRDefault="00150824"/>
                    <w:p w14:paraId="7E4C13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A634A2" w14:textId="77777777" w:rsidR="00150824" w:rsidRDefault="00150824"/>
                    <w:p w14:paraId="4E3DFF4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77D549" w14:textId="77777777" w:rsidR="00150824" w:rsidRDefault="00150824"/>
                    <w:p w14:paraId="7F3E20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7A0C76" w14:textId="77777777" w:rsidR="00150824" w:rsidRDefault="00150824"/>
                    <w:p w14:paraId="1E3CC7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CC3779B" w14:textId="77777777" w:rsidR="00150824" w:rsidRDefault="00150824"/>
                    <w:p w14:paraId="11D0426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908C75" w14:textId="77777777" w:rsidR="00150824" w:rsidRDefault="00150824"/>
                    <w:p w14:paraId="2D696E4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B934F2" w14:textId="77777777" w:rsidR="00150824" w:rsidRDefault="00150824"/>
                    <w:p w14:paraId="1C3111D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871EFB" w14:textId="77777777" w:rsidR="00150824" w:rsidRDefault="00150824"/>
                    <w:p w14:paraId="57BC58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FAB67F6" w14:textId="77777777" w:rsidR="00150824" w:rsidRDefault="00150824"/>
                    <w:p w14:paraId="1DC044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1481B6" w14:textId="77777777" w:rsidR="00150824" w:rsidRDefault="00150824"/>
                    <w:p w14:paraId="51C1250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B6EFA2" w14:textId="77777777" w:rsidR="00150824" w:rsidRDefault="00150824"/>
                    <w:p w14:paraId="7A1415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8904CB" w14:textId="77777777" w:rsidR="00150824" w:rsidRDefault="00150824"/>
                    <w:p w14:paraId="7689DC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1D7453C" w14:textId="77777777" w:rsidR="00150824" w:rsidRDefault="00150824"/>
                    <w:p w14:paraId="5A87CE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17B360" w14:textId="77777777" w:rsidR="00150824" w:rsidRDefault="00150824"/>
                    <w:p w14:paraId="534941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615908" w14:textId="77777777" w:rsidR="00150824" w:rsidRDefault="00150824"/>
                    <w:p w14:paraId="7DA169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662018" w14:textId="77777777" w:rsidR="00150824" w:rsidRDefault="00150824"/>
                    <w:p w14:paraId="4CE9FB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755F1F8" w14:textId="77777777" w:rsidR="00150824" w:rsidRDefault="00150824"/>
                    <w:p w14:paraId="4730A4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1A9122" w14:textId="77777777" w:rsidR="00150824" w:rsidRDefault="00150824"/>
                    <w:p w14:paraId="063E835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409C95" w14:textId="77777777" w:rsidR="00150824" w:rsidRDefault="00150824"/>
                    <w:p w14:paraId="74C3D80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431421" w14:textId="77777777" w:rsidR="00150824" w:rsidRDefault="00150824"/>
                    <w:p w14:paraId="6068076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1F2182D" w14:textId="77777777" w:rsidR="00150824" w:rsidRDefault="00150824"/>
                    <w:p w14:paraId="0F962A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EC1409" w14:textId="77777777" w:rsidR="00150824" w:rsidRDefault="00150824"/>
                    <w:p w14:paraId="11C94D7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AD06BF" w14:textId="77777777" w:rsidR="00150824" w:rsidRDefault="00150824"/>
                    <w:p w14:paraId="72E8C2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803E7B" w14:textId="77777777" w:rsidR="00150824" w:rsidRDefault="00150824"/>
                    <w:p w14:paraId="60E9EF5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98FC3B6" w14:textId="77777777" w:rsidR="00150824" w:rsidRDefault="00150824"/>
                    <w:p w14:paraId="6B53CE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1A2D08" w14:textId="77777777" w:rsidR="00150824" w:rsidRDefault="00150824"/>
                    <w:p w14:paraId="4C3E4F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8AC7D3" w14:textId="77777777" w:rsidR="00150824" w:rsidRDefault="00150824"/>
                    <w:p w14:paraId="2020AA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43F520" w14:textId="77777777" w:rsidR="00150824" w:rsidRDefault="00150824"/>
                    <w:p w14:paraId="6A1F90E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061A26" w14:textId="77777777" w:rsidR="00150824" w:rsidRDefault="00150824"/>
                    <w:p w14:paraId="7D25FA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133987" w14:textId="77777777" w:rsidR="00150824" w:rsidRDefault="00150824"/>
                    <w:p w14:paraId="3D92CC9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BF301E" w14:textId="77777777" w:rsidR="00150824" w:rsidRDefault="00150824"/>
                    <w:p w14:paraId="18A5CD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C50451" w14:textId="77777777" w:rsidR="00150824" w:rsidRDefault="00150824"/>
                    <w:p w14:paraId="4043577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2803BDC" w14:textId="77777777" w:rsidR="00150824" w:rsidRDefault="00150824"/>
                    <w:p w14:paraId="3C8564E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7BCC40" w14:textId="77777777" w:rsidR="00150824" w:rsidRDefault="00150824"/>
                    <w:p w14:paraId="7C579C2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0E4308" w14:textId="77777777" w:rsidR="00150824" w:rsidRDefault="00150824"/>
                    <w:p w14:paraId="662E730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EFFCDAE" w14:textId="77777777" w:rsidR="00150824" w:rsidRDefault="00150824"/>
                    <w:p w14:paraId="5682428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3F4FB2" w14:textId="77777777" w:rsidR="00150824" w:rsidRDefault="00150824"/>
                    <w:p w14:paraId="3DE135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DDE1BF" w14:textId="77777777" w:rsidR="00150824" w:rsidRDefault="00150824"/>
                    <w:p w14:paraId="722A15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841963" w14:textId="77777777" w:rsidR="00150824" w:rsidRDefault="00150824"/>
                    <w:p w14:paraId="0DCEC6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9A61EC" w14:textId="77777777" w:rsidR="00150824" w:rsidRDefault="00150824"/>
                    <w:p w14:paraId="4DAB6E6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4B847AE" w14:textId="77777777" w:rsidR="00150824" w:rsidRDefault="00150824"/>
                    <w:p w14:paraId="6CA2B04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50A9D8" w14:textId="77777777" w:rsidR="00150824" w:rsidRDefault="00150824"/>
                    <w:p w14:paraId="0990A3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E12683" w14:textId="77777777" w:rsidR="00150824" w:rsidRDefault="00150824"/>
                    <w:p w14:paraId="348F21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0D572C" w14:textId="77777777" w:rsidR="00A5206C" w:rsidRDefault="00A5206C"/>
                    <w:p w14:paraId="04D6303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28038F5C" w14:textId="77777777" w:rsidR="00150824" w:rsidRDefault="00150824"/>
                    <w:p w14:paraId="2B9F81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439D52" w14:textId="77777777" w:rsidR="00150824" w:rsidRDefault="00150824"/>
                    <w:p w14:paraId="39F712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86FB8D" w14:textId="77777777" w:rsidR="00150824" w:rsidRDefault="00150824"/>
                    <w:p w14:paraId="136D44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EFEB92" w14:textId="77777777" w:rsidR="00150824" w:rsidRDefault="00150824"/>
                    <w:p w14:paraId="4C2D3A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E2EC5E4" w14:textId="77777777" w:rsidR="00150824" w:rsidRDefault="00150824"/>
                    <w:p w14:paraId="636ABD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FE6DC2" w14:textId="77777777" w:rsidR="00150824" w:rsidRDefault="00150824"/>
                    <w:p w14:paraId="0BC55A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293034" w14:textId="77777777" w:rsidR="00150824" w:rsidRDefault="00150824"/>
                    <w:p w14:paraId="202B03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239A00" w14:textId="77777777" w:rsidR="00150824" w:rsidRDefault="00150824"/>
                    <w:p w14:paraId="49D7AE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24A1B9A" w14:textId="77777777" w:rsidR="00150824" w:rsidRDefault="00150824"/>
                    <w:p w14:paraId="2011C4A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B20F1C" w14:textId="77777777" w:rsidR="00150824" w:rsidRDefault="00150824"/>
                    <w:p w14:paraId="1DFA9A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FAD8D1" w14:textId="77777777" w:rsidR="00150824" w:rsidRDefault="00150824"/>
                    <w:p w14:paraId="7F5CA3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FAC844" w14:textId="77777777" w:rsidR="00150824" w:rsidRDefault="00150824"/>
                    <w:p w14:paraId="72E198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3977DB1" w14:textId="77777777" w:rsidR="00150824" w:rsidRDefault="00150824"/>
                    <w:p w14:paraId="75BDC1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BAC8B0" w14:textId="77777777" w:rsidR="00150824" w:rsidRDefault="00150824"/>
                    <w:p w14:paraId="17B1B13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E8B4C5" w14:textId="77777777" w:rsidR="00150824" w:rsidRDefault="00150824"/>
                    <w:p w14:paraId="786BB3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E41918" w14:textId="77777777" w:rsidR="00150824" w:rsidRDefault="00150824"/>
                    <w:p w14:paraId="07A38C0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840C2DD" w14:textId="77777777" w:rsidR="00150824" w:rsidRDefault="00150824"/>
                    <w:p w14:paraId="578060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06658E" w14:textId="77777777" w:rsidR="00150824" w:rsidRDefault="00150824"/>
                    <w:p w14:paraId="5772FD9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7726DA" w14:textId="77777777" w:rsidR="00150824" w:rsidRDefault="00150824"/>
                    <w:p w14:paraId="031A5E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A25E91" w14:textId="77777777" w:rsidR="00150824" w:rsidRDefault="00150824"/>
                    <w:p w14:paraId="6112992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18B1C2E" w14:textId="77777777" w:rsidR="00150824" w:rsidRDefault="00150824"/>
                    <w:p w14:paraId="70C4D9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D79261" w14:textId="77777777" w:rsidR="00150824" w:rsidRDefault="00150824"/>
                    <w:p w14:paraId="4B177FA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8949DD" w14:textId="77777777" w:rsidR="00150824" w:rsidRDefault="00150824"/>
                    <w:p w14:paraId="30E38A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43AF47" w14:textId="77777777" w:rsidR="00150824" w:rsidRDefault="00150824"/>
                    <w:p w14:paraId="53A80B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0CF7151" w14:textId="77777777" w:rsidR="00150824" w:rsidRDefault="00150824"/>
                    <w:p w14:paraId="613B15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B4D10D" w14:textId="77777777" w:rsidR="00150824" w:rsidRDefault="00150824"/>
                    <w:p w14:paraId="5DC4BB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62F73B" w14:textId="77777777" w:rsidR="00150824" w:rsidRDefault="00150824"/>
                    <w:p w14:paraId="72B38DC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52714A" w14:textId="77777777" w:rsidR="00150824" w:rsidRDefault="00150824"/>
                    <w:p w14:paraId="0ED1230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839F38E" w14:textId="77777777" w:rsidR="00150824" w:rsidRDefault="00150824"/>
                    <w:p w14:paraId="324135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B02716" w14:textId="77777777" w:rsidR="00150824" w:rsidRDefault="00150824"/>
                    <w:p w14:paraId="22D827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77B40D" w14:textId="77777777" w:rsidR="00150824" w:rsidRDefault="00150824"/>
                    <w:p w14:paraId="60432F2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743872" w14:textId="77777777" w:rsidR="00150824" w:rsidRDefault="00150824"/>
                    <w:p w14:paraId="61A622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D73BA90" w14:textId="77777777" w:rsidR="00150824" w:rsidRDefault="00150824"/>
                    <w:p w14:paraId="1BC8E8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82B319" w14:textId="77777777" w:rsidR="00150824" w:rsidRDefault="00150824"/>
                    <w:p w14:paraId="021D83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45C3AE" w14:textId="77777777" w:rsidR="00150824" w:rsidRDefault="00150824"/>
                    <w:p w14:paraId="2C70C0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A274F5" w14:textId="77777777" w:rsidR="00150824" w:rsidRDefault="00150824"/>
                    <w:p w14:paraId="7F6DC31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0E1BBA5" w14:textId="77777777" w:rsidR="00150824" w:rsidRDefault="00150824"/>
                    <w:p w14:paraId="5EE879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8F541C" w14:textId="77777777" w:rsidR="00150824" w:rsidRDefault="00150824"/>
                    <w:p w14:paraId="709A6D3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5DD0C4" w14:textId="77777777" w:rsidR="00150824" w:rsidRDefault="00150824"/>
                    <w:p w14:paraId="7D1EE91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E1C565" w14:textId="77777777" w:rsidR="00150824" w:rsidRDefault="00150824"/>
                    <w:p w14:paraId="615E6EA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EC8215B" w14:textId="77777777" w:rsidR="00150824" w:rsidRDefault="00150824"/>
                    <w:p w14:paraId="5EB4A9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DF2BCA" w14:textId="77777777" w:rsidR="00150824" w:rsidRDefault="00150824"/>
                    <w:p w14:paraId="339FD6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F7985A" w14:textId="77777777" w:rsidR="00150824" w:rsidRDefault="00150824"/>
                    <w:p w14:paraId="569C6B1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C54C9D" w14:textId="77777777" w:rsidR="00150824" w:rsidRDefault="00150824"/>
                    <w:p w14:paraId="3118F5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581DC5F" w14:textId="77777777" w:rsidR="00150824" w:rsidRDefault="00150824"/>
                    <w:p w14:paraId="01EFDE0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24E717" w14:textId="77777777" w:rsidR="00150824" w:rsidRDefault="00150824"/>
                    <w:p w14:paraId="24C23A9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4DBC05" w14:textId="77777777" w:rsidR="00150824" w:rsidRDefault="00150824"/>
                    <w:p w14:paraId="2332E28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287522" w14:textId="77777777" w:rsidR="00150824" w:rsidRDefault="00150824"/>
                    <w:p w14:paraId="1522866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89CF70" w14:textId="77777777" w:rsidR="00150824" w:rsidRDefault="00150824"/>
                    <w:p w14:paraId="09E7EF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D1615C" w14:textId="77777777" w:rsidR="00150824" w:rsidRDefault="00150824"/>
                    <w:p w14:paraId="7890BF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0A54C9" w14:textId="77777777" w:rsidR="00150824" w:rsidRDefault="00150824"/>
                    <w:p w14:paraId="7B6382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944BC4" w14:textId="77777777" w:rsidR="00150824" w:rsidRDefault="00150824"/>
                    <w:p w14:paraId="5B2B71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CAC1B0D" w14:textId="77777777" w:rsidR="00150824" w:rsidRDefault="00150824"/>
                    <w:p w14:paraId="6196862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A499F8" w14:textId="77777777" w:rsidR="00150824" w:rsidRDefault="00150824"/>
                    <w:p w14:paraId="53B3B43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152B6C" w14:textId="77777777" w:rsidR="00150824" w:rsidRDefault="00150824"/>
                    <w:p w14:paraId="372FA3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A8FA13" w14:textId="77777777" w:rsidR="00150824" w:rsidRDefault="00150824"/>
                    <w:p w14:paraId="228E8D2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1C93036" w14:textId="77777777" w:rsidR="00150824" w:rsidRDefault="00150824"/>
                    <w:p w14:paraId="2E4B5F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A75A06" w14:textId="77777777" w:rsidR="00150824" w:rsidRDefault="00150824"/>
                    <w:p w14:paraId="5B3559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A9A66D" w14:textId="77777777" w:rsidR="00150824" w:rsidRDefault="00150824"/>
                    <w:p w14:paraId="0F6270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735A61" w14:textId="77777777" w:rsidR="00150824" w:rsidRDefault="00150824"/>
                    <w:p w14:paraId="3A5F194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D596AB1" w14:textId="77777777" w:rsidR="00150824" w:rsidRDefault="00150824"/>
                    <w:p w14:paraId="1A5F077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ADD06C" w14:textId="77777777" w:rsidR="00150824" w:rsidRDefault="00150824"/>
                    <w:p w14:paraId="09218C9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1A352B" w14:textId="77777777" w:rsidR="00150824" w:rsidRDefault="00150824"/>
                    <w:p w14:paraId="7376B0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4CBF1C" w14:textId="77777777" w:rsidR="00A5206C" w:rsidRDefault="00A5206C"/>
                    <w:p w14:paraId="3A4C6D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2117DA17" w14:textId="77777777" w:rsidR="00150824" w:rsidRDefault="00150824"/>
                    <w:p w14:paraId="2B167B3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811B03" w14:textId="77777777" w:rsidR="00150824" w:rsidRDefault="00150824"/>
                    <w:p w14:paraId="2BF6008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7E3A78" w14:textId="77777777" w:rsidR="00150824" w:rsidRDefault="00150824"/>
                    <w:p w14:paraId="6095CC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DD0D09" w14:textId="77777777" w:rsidR="00150824" w:rsidRDefault="00150824"/>
                    <w:p w14:paraId="5449F4F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446F0A9" w14:textId="77777777" w:rsidR="00150824" w:rsidRDefault="00150824"/>
                    <w:p w14:paraId="208B49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9C19F7" w14:textId="77777777" w:rsidR="00150824" w:rsidRDefault="00150824"/>
                    <w:p w14:paraId="719CEB4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FBC942" w14:textId="77777777" w:rsidR="00150824" w:rsidRDefault="00150824"/>
                    <w:p w14:paraId="7564AC2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2E84A8" w14:textId="77777777" w:rsidR="00150824" w:rsidRDefault="00150824"/>
                    <w:p w14:paraId="3DA3E4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394B472" w14:textId="77777777" w:rsidR="00150824" w:rsidRDefault="00150824"/>
                    <w:p w14:paraId="0ADB60E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D20DEC0" w14:textId="77777777" w:rsidR="00150824" w:rsidRDefault="00150824"/>
                    <w:p w14:paraId="110E30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54A8C5" w14:textId="77777777" w:rsidR="00150824" w:rsidRDefault="00150824"/>
                    <w:p w14:paraId="12DB8AE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6D5528" w14:textId="77777777" w:rsidR="00150824" w:rsidRDefault="00150824"/>
                    <w:p w14:paraId="7C6895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34400BE" w14:textId="77777777" w:rsidR="00150824" w:rsidRDefault="00150824"/>
                    <w:p w14:paraId="72DD57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78B1AE" w14:textId="77777777" w:rsidR="00150824" w:rsidRDefault="00150824"/>
                    <w:p w14:paraId="21453E8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7D4EA2" w14:textId="77777777" w:rsidR="00150824" w:rsidRDefault="00150824"/>
                    <w:p w14:paraId="7A3E8B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7B5218" w14:textId="77777777" w:rsidR="00150824" w:rsidRDefault="00150824"/>
                    <w:p w14:paraId="320948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92B3730" w14:textId="77777777" w:rsidR="00150824" w:rsidRDefault="00150824"/>
                    <w:p w14:paraId="79F106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A1A26E" w14:textId="77777777" w:rsidR="00150824" w:rsidRDefault="00150824"/>
                    <w:p w14:paraId="09E134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B7145A" w14:textId="77777777" w:rsidR="00150824" w:rsidRDefault="00150824"/>
                    <w:p w14:paraId="4D948E6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27A064" w14:textId="77777777" w:rsidR="00150824" w:rsidRDefault="00150824"/>
                    <w:p w14:paraId="264105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76F876E" w14:textId="77777777" w:rsidR="00150824" w:rsidRDefault="00150824"/>
                    <w:p w14:paraId="7CAB4D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2D34AFE" w14:textId="77777777" w:rsidR="00150824" w:rsidRDefault="00150824"/>
                    <w:p w14:paraId="0EF0D6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65B41A" w14:textId="77777777" w:rsidR="00150824" w:rsidRDefault="00150824"/>
                    <w:p w14:paraId="00BB215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FABC8E" w14:textId="77777777" w:rsidR="00150824" w:rsidRDefault="00150824"/>
                    <w:p w14:paraId="1F2065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8D0DA42" w14:textId="77777777" w:rsidR="00150824" w:rsidRDefault="00150824"/>
                    <w:p w14:paraId="3F51D8D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F8EE46" w14:textId="77777777" w:rsidR="00150824" w:rsidRDefault="00150824"/>
                    <w:p w14:paraId="05D9CD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AA617C" w14:textId="77777777" w:rsidR="00150824" w:rsidRDefault="00150824"/>
                    <w:p w14:paraId="166A7C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43C65B" w14:textId="77777777" w:rsidR="00150824" w:rsidRDefault="00150824"/>
                    <w:p w14:paraId="591D55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5702FB2" w14:textId="77777777" w:rsidR="00150824" w:rsidRDefault="00150824"/>
                    <w:p w14:paraId="4BE2A4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C5A8E9" w14:textId="77777777" w:rsidR="00150824" w:rsidRDefault="00150824"/>
                    <w:p w14:paraId="49EDE06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C72051" w14:textId="77777777" w:rsidR="00150824" w:rsidRDefault="00150824"/>
                    <w:p w14:paraId="032FAD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126FF5" w14:textId="77777777" w:rsidR="00150824" w:rsidRDefault="00150824"/>
                    <w:p w14:paraId="795DEC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336EFEB" w14:textId="77777777" w:rsidR="00150824" w:rsidRDefault="00150824"/>
                    <w:p w14:paraId="0D9EE1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49C16E" w14:textId="77777777" w:rsidR="00150824" w:rsidRDefault="00150824"/>
                    <w:p w14:paraId="5F8E5C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89DA2A" w14:textId="77777777" w:rsidR="00150824" w:rsidRDefault="00150824"/>
                    <w:p w14:paraId="0A836C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F88610" w14:textId="77777777" w:rsidR="00150824" w:rsidRDefault="00150824"/>
                    <w:p w14:paraId="4F3C0C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DB65C56" w14:textId="77777777" w:rsidR="00150824" w:rsidRDefault="00150824"/>
                    <w:p w14:paraId="680130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B9EEFC" w14:textId="77777777" w:rsidR="00150824" w:rsidRDefault="00150824"/>
                    <w:p w14:paraId="4811EA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4EB5E4" w14:textId="77777777" w:rsidR="00150824" w:rsidRDefault="00150824"/>
                    <w:p w14:paraId="50A4F2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0554F5" w14:textId="77777777" w:rsidR="00150824" w:rsidRDefault="00150824"/>
                    <w:p w14:paraId="5E992A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5116DFE" w14:textId="77777777" w:rsidR="00150824" w:rsidRDefault="00150824"/>
                    <w:p w14:paraId="78B568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6BCFA2" w14:textId="77777777" w:rsidR="00150824" w:rsidRDefault="00150824"/>
                    <w:p w14:paraId="5D0968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0CDA3E" w14:textId="77777777" w:rsidR="00150824" w:rsidRDefault="00150824"/>
                    <w:p w14:paraId="011D68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4A1FA4" w14:textId="77777777" w:rsidR="00150824" w:rsidRDefault="00150824"/>
                    <w:p w14:paraId="16ACC6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D34B0C2" w14:textId="77777777" w:rsidR="00150824" w:rsidRDefault="00150824"/>
                    <w:p w14:paraId="696DFC9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80C982" w14:textId="77777777" w:rsidR="00150824" w:rsidRDefault="00150824"/>
                    <w:p w14:paraId="56BF5C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3CAC5C" w14:textId="77777777" w:rsidR="00150824" w:rsidRDefault="00150824"/>
                    <w:p w14:paraId="60ACFC4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56BB68" w14:textId="77777777" w:rsidR="00150824" w:rsidRDefault="00150824"/>
                    <w:p w14:paraId="0560648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DFDE137" w14:textId="77777777" w:rsidR="00150824" w:rsidRDefault="00150824"/>
                    <w:p w14:paraId="6FB5E81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950CBA" w14:textId="77777777" w:rsidR="00150824" w:rsidRDefault="00150824"/>
                    <w:p w14:paraId="6115FDB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B3D7AF" w14:textId="77777777" w:rsidR="00150824" w:rsidRDefault="00150824"/>
                    <w:p w14:paraId="45662B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ADAE93" w14:textId="77777777" w:rsidR="00150824" w:rsidRDefault="00150824"/>
                    <w:p w14:paraId="510F2F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EAA4CDA" w14:textId="77777777" w:rsidR="00150824" w:rsidRDefault="00150824"/>
                    <w:p w14:paraId="76531E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C84C35" w14:textId="77777777" w:rsidR="00150824" w:rsidRDefault="00150824"/>
                    <w:p w14:paraId="38207BA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337208" w14:textId="77777777" w:rsidR="00150824" w:rsidRDefault="00150824"/>
                    <w:p w14:paraId="3DAA6CA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164084" w14:textId="77777777" w:rsidR="00150824" w:rsidRDefault="00150824"/>
                    <w:p w14:paraId="46B5F49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D7579F5" w14:textId="77777777" w:rsidR="00150824" w:rsidRDefault="00150824"/>
                    <w:p w14:paraId="2ED486D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A44DF76" w14:textId="77777777" w:rsidR="00150824" w:rsidRDefault="00150824"/>
                    <w:p w14:paraId="2F3D7C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CCAB74" w14:textId="77777777" w:rsidR="00150824" w:rsidRDefault="00150824"/>
                    <w:p w14:paraId="1ADA6B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67E3C2" w14:textId="77777777" w:rsidR="00150824" w:rsidRDefault="00150824"/>
                    <w:p w14:paraId="54995C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A789821" w14:textId="77777777" w:rsidR="00150824" w:rsidRDefault="00150824"/>
                    <w:p w14:paraId="1F70DCA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CD5153" w14:textId="77777777" w:rsidR="00150824" w:rsidRDefault="00150824"/>
                    <w:p w14:paraId="2AB5BD8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3414B2" w14:textId="77777777" w:rsidR="00150824" w:rsidRDefault="00150824"/>
                    <w:p w14:paraId="7E0ABC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F98033" w14:textId="77777777" w:rsidR="00A5206C" w:rsidRDefault="00A5206C"/>
                    <w:p w14:paraId="0AB8173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536082F5" w14:textId="77777777" w:rsidR="00150824" w:rsidRDefault="00150824"/>
                    <w:p w14:paraId="388CDE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3710A6" w14:textId="77777777" w:rsidR="00150824" w:rsidRDefault="00150824"/>
                    <w:p w14:paraId="4E866A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A31657" w14:textId="77777777" w:rsidR="00150824" w:rsidRDefault="00150824"/>
                    <w:p w14:paraId="2C9CB5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F00FBF" w14:textId="77777777" w:rsidR="00150824" w:rsidRDefault="00150824"/>
                    <w:p w14:paraId="1E98BF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4F16C35" w14:textId="77777777" w:rsidR="00150824" w:rsidRDefault="00150824"/>
                    <w:p w14:paraId="1CD113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F57F47" w14:textId="77777777" w:rsidR="00150824" w:rsidRDefault="00150824"/>
                    <w:p w14:paraId="342092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8EB1BE" w14:textId="77777777" w:rsidR="00150824" w:rsidRDefault="00150824"/>
                    <w:p w14:paraId="5D459D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2B3D739" w14:textId="77777777" w:rsidR="00150824" w:rsidRDefault="00150824"/>
                    <w:p w14:paraId="585494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FBEAC3A" w14:textId="77777777" w:rsidR="00150824" w:rsidRDefault="00150824"/>
                    <w:p w14:paraId="10E1F9F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3EA0B1" w14:textId="77777777" w:rsidR="00150824" w:rsidRDefault="00150824"/>
                    <w:p w14:paraId="25A76F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763313" w14:textId="77777777" w:rsidR="00150824" w:rsidRDefault="00150824"/>
                    <w:p w14:paraId="0892271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F23FE5" w14:textId="77777777" w:rsidR="00150824" w:rsidRDefault="00150824"/>
                    <w:p w14:paraId="0D8A2A4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884C9D3" w14:textId="77777777" w:rsidR="00150824" w:rsidRDefault="00150824"/>
                    <w:p w14:paraId="693F69E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CFDE33" w14:textId="77777777" w:rsidR="00150824" w:rsidRDefault="00150824"/>
                    <w:p w14:paraId="018C255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815A23" w14:textId="77777777" w:rsidR="00150824" w:rsidRDefault="00150824"/>
                    <w:p w14:paraId="156BE1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AD7F9C" w14:textId="77777777" w:rsidR="00150824" w:rsidRDefault="00150824"/>
                    <w:p w14:paraId="29056D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03FC0F9" w14:textId="77777777" w:rsidR="00150824" w:rsidRDefault="00150824"/>
                    <w:p w14:paraId="38DAF6A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3581F1" w14:textId="77777777" w:rsidR="00150824" w:rsidRDefault="00150824"/>
                    <w:p w14:paraId="76C6DE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52E08A" w14:textId="77777777" w:rsidR="00150824" w:rsidRDefault="00150824"/>
                    <w:p w14:paraId="747CFA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AAACCB" w14:textId="77777777" w:rsidR="00150824" w:rsidRDefault="00150824"/>
                    <w:p w14:paraId="23B3ED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8999E3B" w14:textId="77777777" w:rsidR="00150824" w:rsidRDefault="00150824"/>
                    <w:p w14:paraId="485812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BB5306" w14:textId="77777777" w:rsidR="00150824" w:rsidRDefault="00150824"/>
                    <w:p w14:paraId="2E6CF6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34C1FA" w14:textId="77777777" w:rsidR="00150824" w:rsidRDefault="00150824"/>
                    <w:p w14:paraId="74026C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04E044" w14:textId="77777777" w:rsidR="00150824" w:rsidRDefault="00150824"/>
                    <w:p w14:paraId="021C63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621F454" w14:textId="77777777" w:rsidR="00150824" w:rsidRDefault="00150824"/>
                    <w:p w14:paraId="2FA6F1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838C42" w14:textId="77777777" w:rsidR="00150824" w:rsidRDefault="00150824"/>
                    <w:p w14:paraId="7BA89AC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4716EB" w14:textId="77777777" w:rsidR="00150824" w:rsidRDefault="00150824"/>
                    <w:p w14:paraId="5846FFA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C97731" w14:textId="77777777" w:rsidR="00150824" w:rsidRDefault="00150824"/>
                    <w:p w14:paraId="69EE53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6F38D7A" w14:textId="77777777" w:rsidR="00150824" w:rsidRDefault="00150824"/>
                    <w:p w14:paraId="788777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EE5587" w14:textId="77777777" w:rsidR="00150824" w:rsidRDefault="00150824"/>
                    <w:p w14:paraId="755424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02E0AB" w14:textId="77777777" w:rsidR="00150824" w:rsidRDefault="00150824"/>
                    <w:p w14:paraId="6171C9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4B207D" w14:textId="77777777" w:rsidR="00150824" w:rsidRDefault="00150824"/>
                    <w:p w14:paraId="0E2A4D1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7DBC0CD" w14:textId="77777777" w:rsidR="00150824" w:rsidRDefault="00150824"/>
                    <w:p w14:paraId="148025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25E655" w14:textId="77777777" w:rsidR="00150824" w:rsidRDefault="00150824"/>
                    <w:p w14:paraId="30020F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115D80" w14:textId="77777777" w:rsidR="00150824" w:rsidRDefault="00150824"/>
                    <w:p w14:paraId="673CEC9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4E1934" w14:textId="77777777" w:rsidR="00150824" w:rsidRDefault="00150824"/>
                    <w:p w14:paraId="7A29B5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D20541C" w14:textId="77777777" w:rsidR="00150824" w:rsidRDefault="00150824"/>
                    <w:p w14:paraId="4C47720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EEC87D" w14:textId="77777777" w:rsidR="00150824" w:rsidRDefault="00150824"/>
                    <w:p w14:paraId="428E61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5112A0" w14:textId="77777777" w:rsidR="00150824" w:rsidRDefault="00150824"/>
                    <w:p w14:paraId="204472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E65B18" w14:textId="77777777" w:rsidR="00150824" w:rsidRDefault="00150824"/>
                    <w:p w14:paraId="2C419A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BE290ED" w14:textId="77777777" w:rsidR="00150824" w:rsidRDefault="00150824"/>
                    <w:p w14:paraId="6DDED1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248411" w14:textId="77777777" w:rsidR="00150824" w:rsidRDefault="00150824"/>
                    <w:p w14:paraId="4BEB2F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93E611" w14:textId="77777777" w:rsidR="00150824" w:rsidRDefault="00150824"/>
                    <w:p w14:paraId="7CEDE3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446B51" w14:textId="77777777" w:rsidR="00150824" w:rsidRDefault="00150824"/>
                    <w:p w14:paraId="54D5EB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DC5D37A" w14:textId="77777777" w:rsidR="00150824" w:rsidRDefault="00150824"/>
                    <w:p w14:paraId="194EBB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7CD31A" w14:textId="77777777" w:rsidR="00150824" w:rsidRDefault="00150824"/>
                    <w:p w14:paraId="5BBB7A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692C93" w14:textId="77777777" w:rsidR="00150824" w:rsidRDefault="00150824"/>
                    <w:p w14:paraId="57DFCAE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7724E1" w14:textId="77777777" w:rsidR="00150824" w:rsidRDefault="00150824"/>
                    <w:p w14:paraId="58CEB15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C763C23" w14:textId="77777777" w:rsidR="00150824" w:rsidRDefault="00150824"/>
                    <w:p w14:paraId="2EEDC2E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5B4753" w14:textId="77777777" w:rsidR="00150824" w:rsidRDefault="00150824"/>
                    <w:p w14:paraId="32CC1D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92F755" w14:textId="77777777" w:rsidR="00150824" w:rsidRDefault="00150824"/>
                    <w:p w14:paraId="30274BF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997B79" w14:textId="77777777" w:rsidR="00150824" w:rsidRDefault="00150824"/>
                    <w:p w14:paraId="1122B4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B7D7494" w14:textId="77777777" w:rsidR="00150824" w:rsidRDefault="00150824"/>
                    <w:p w14:paraId="16EE468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139CB4" w14:textId="77777777" w:rsidR="00150824" w:rsidRDefault="00150824"/>
                    <w:p w14:paraId="616F771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377A35" w14:textId="77777777" w:rsidR="00150824" w:rsidRDefault="00150824"/>
                    <w:p w14:paraId="4757EB1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E3A9A7" w14:textId="77777777" w:rsidR="00150824" w:rsidRDefault="00150824"/>
                    <w:p w14:paraId="42F037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49395D4" w14:textId="77777777" w:rsidR="00150824" w:rsidRDefault="00150824"/>
                    <w:p w14:paraId="7CE794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2C31A0" w14:textId="77777777" w:rsidR="00150824" w:rsidRDefault="00150824"/>
                    <w:p w14:paraId="4978B8A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504C89" w14:textId="77777777" w:rsidR="00150824" w:rsidRDefault="00150824"/>
                    <w:p w14:paraId="1E94FF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11587F" w14:textId="77777777" w:rsidR="00150824" w:rsidRDefault="00150824"/>
                    <w:p w14:paraId="157CF1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55AF41B" w14:textId="77777777" w:rsidR="00150824" w:rsidRDefault="00150824"/>
                    <w:p w14:paraId="3D53A1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5B0E71" w14:textId="77777777" w:rsidR="00150824" w:rsidRDefault="00150824"/>
                    <w:p w14:paraId="5C45EF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0B6568" w14:textId="77777777" w:rsidR="00150824" w:rsidRDefault="00150824"/>
                    <w:p w14:paraId="0A3DF3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AB33AF" w14:textId="77777777" w:rsidR="00A5206C" w:rsidRDefault="00A5206C"/>
                    <w:p w14:paraId="13EA63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2205A859" w14:textId="77777777" w:rsidR="00150824" w:rsidRDefault="00150824"/>
                    <w:p w14:paraId="4E181E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55CE05" w14:textId="77777777" w:rsidR="00150824" w:rsidRDefault="00150824"/>
                    <w:p w14:paraId="0CCD42E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8D3EE9" w14:textId="77777777" w:rsidR="00150824" w:rsidRDefault="00150824"/>
                    <w:p w14:paraId="7AB34F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ECA0D4" w14:textId="77777777" w:rsidR="00150824" w:rsidRDefault="00150824"/>
                    <w:p w14:paraId="4FE2CF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B448C43" w14:textId="77777777" w:rsidR="00150824" w:rsidRDefault="00150824"/>
                    <w:p w14:paraId="1FC5BD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FD3B4B" w14:textId="77777777" w:rsidR="00150824" w:rsidRDefault="00150824"/>
                    <w:p w14:paraId="30D8AF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C404DF" w14:textId="77777777" w:rsidR="00150824" w:rsidRDefault="00150824"/>
                    <w:p w14:paraId="11FB9E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ED2308" w14:textId="77777777" w:rsidR="00150824" w:rsidRDefault="00150824"/>
                    <w:p w14:paraId="3065F71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C44F78" w14:textId="77777777" w:rsidR="00150824" w:rsidRDefault="00150824"/>
                    <w:p w14:paraId="502997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B6E139" w14:textId="77777777" w:rsidR="00150824" w:rsidRDefault="00150824"/>
                    <w:p w14:paraId="10EB3E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C577BE" w14:textId="77777777" w:rsidR="00150824" w:rsidRDefault="00150824"/>
                    <w:p w14:paraId="518F7F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22E167" w14:textId="77777777" w:rsidR="00150824" w:rsidRDefault="00150824"/>
                    <w:p w14:paraId="1A2DEB1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E9F7297" w14:textId="77777777" w:rsidR="00150824" w:rsidRDefault="00150824"/>
                    <w:p w14:paraId="75FC0A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27316F" w14:textId="77777777" w:rsidR="00150824" w:rsidRDefault="00150824"/>
                    <w:p w14:paraId="37A0557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FB0CB9" w14:textId="77777777" w:rsidR="00150824" w:rsidRDefault="00150824"/>
                    <w:p w14:paraId="6623D6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F8DAAE" w14:textId="77777777" w:rsidR="00150824" w:rsidRDefault="00150824"/>
                    <w:p w14:paraId="70E9E88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89658B" w14:textId="77777777" w:rsidR="00150824" w:rsidRDefault="00150824"/>
                    <w:p w14:paraId="2A0966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BAAAFB" w14:textId="77777777" w:rsidR="00150824" w:rsidRDefault="00150824"/>
                    <w:p w14:paraId="253E42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889C8E" w14:textId="77777777" w:rsidR="00150824" w:rsidRDefault="00150824"/>
                    <w:p w14:paraId="73EADE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728245" w14:textId="77777777" w:rsidR="00150824" w:rsidRDefault="00150824"/>
                    <w:p w14:paraId="07FC473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445D582" w14:textId="77777777" w:rsidR="00150824" w:rsidRDefault="00150824"/>
                    <w:p w14:paraId="361CE11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F371B1" w14:textId="77777777" w:rsidR="00150824" w:rsidRDefault="00150824"/>
                    <w:p w14:paraId="725D5A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5F5037" w14:textId="77777777" w:rsidR="00150824" w:rsidRDefault="00150824"/>
                    <w:p w14:paraId="1D94FFA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20BA47" w14:textId="77777777" w:rsidR="00150824" w:rsidRDefault="00150824"/>
                    <w:p w14:paraId="1A973C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6F39E51" w14:textId="77777777" w:rsidR="00150824" w:rsidRDefault="00150824"/>
                    <w:p w14:paraId="3B0D5D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D422D2" w14:textId="77777777" w:rsidR="00150824" w:rsidRDefault="00150824"/>
                    <w:p w14:paraId="07487F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466D21" w14:textId="77777777" w:rsidR="00150824" w:rsidRDefault="00150824"/>
                    <w:p w14:paraId="3FD54B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B5B6C9" w14:textId="77777777" w:rsidR="00150824" w:rsidRDefault="00150824"/>
                    <w:p w14:paraId="7A32459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5A576F7" w14:textId="77777777" w:rsidR="00150824" w:rsidRDefault="00150824"/>
                    <w:p w14:paraId="67D1E7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A45642" w14:textId="77777777" w:rsidR="00150824" w:rsidRDefault="00150824"/>
                    <w:p w14:paraId="0D8E0C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D8355E9" w14:textId="77777777" w:rsidR="00150824" w:rsidRDefault="00150824"/>
                    <w:p w14:paraId="52838E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F81FAF" w14:textId="77777777" w:rsidR="00150824" w:rsidRDefault="00150824"/>
                    <w:p w14:paraId="18E437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61F885F" w14:textId="77777777" w:rsidR="00150824" w:rsidRDefault="00150824"/>
                    <w:p w14:paraId="02BF57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9C76B7" w14:textId="77777777" w:rsidR="00150824" w:rsidRDefault="00150824"/>
                    <w:p w14:paraId="6A8301A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E26256" w14:textId="77777777" w:rsidR="00150824" w:rsidRDefault="00150824"/>
                    <w:p w14:paraId="0DE356B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8232F2" w14:textId="77777777" w:rsidR="00150824" w:rsidRDefault="00150824"/>
                    <w:p w14:paraId="4EE95BE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977C5FF" w14:textId="77777777" w:rsidR="00150824" w:rsidRDefault="00150824"/>
                    <w:p w14:paraId="32F3A5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0DB0EA" w14:textId="77777777" w:rsidR="00150824" w:rsidRDefault="00150824"/>
                    <w:p w14:paraId="5048D8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A76C84" w14:textId="77777777" w:rsidR="00150824" w:rsidRDefault="00150824"/>
                    <w:p w14:paraId="52FAC3A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30538D" w14:textId="77777777" w:rsidR="00150824" w:rsidRDefault="00150824"/>
                    <w:p w14:paraId="4E0234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5A1D1CD" w14:textId="77777777" w:rsidR="00150824" w:rsidRDefault="00150824"/>
                    <w:p w14:paraId="6BFA72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0D2798" w14:textId="77777777" w:rsidR="00150824" w:rsidRDefault="00150824"/>
                    <w:p w14:paraId="4DB4AB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1A25C5" w14:textId="77777777" w:rsidR="00150824" w:rsidRDefault="00150824"/>
                    <w:p w14:paraId="3127C28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5F2F60" w14:textId="77777777" w:rsidR="00150824" w:rsidRDefault="00150824"/>
                    <w:p w14:paraId="27A970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A57981F" w14:textId="77777777" w:rsidR="00150824" w:rsidRDefault="00150824"/>
                    <w:p w14:paraId="7D73A8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0DEB98" w14:textId="77777777" w:rsidR="00150824" w:rsidRDefault="00150824"/>
                    <w:p w14:paraId="061405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334709" w14:textId="77777777" w:rsidR="00150824" w:rsidRDefault="00150824"/>
                    <w:p w14:paraId="4F38EF1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3A63B5" w14:textId="77777777" w:rsidR="00150824" w:rsidRDefault="00150824"/>
                    <w:p w14:paraId="191002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6456999" w14:textId="77777777" w:rsidR="00150824" w:rsidRDefault="00150824"/>
                    <w:p w14:paraId="7FF0C5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2DF7FA3" w14:textId="77777777" w:rsidR="00150824" w:rsidRDefault="00150824"/>
                    <w:p w14:paraId="63307A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CE50D3" w14:textId="77777777" w:rsidR="00150824" w:rsidRDefault="00150824"/>
                    <w:p w14:paraId="66FF803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E7E9AB" w14:textId="77777777" w:rsidR="00150824" w:rsidRDefault="00150824"/>
                    <w:p w14:paraId="45FC3D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8DCDFD4" w14:textId="77777777" w:rsidR="00150824" w:rsidRDefault="00150824"/>
                    <w:p w14:paraId="4C83C4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2383FB" w14:textId="77777777" w:rsidR="00150824" w:rsidRDefault="00150824"/>
                    <w:p w14:paraId="4B8B3B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769F80" w14:textId="77777777" w:rsidR="00150824" w:rsidRDefault="00150824"/>
                    <w:p w14:paraId="5CD1D0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4A3093" w14:textId="77777777" w:rsidR="00150824" w:rsidRDefault="00150824"/>
                    <w:p w14:paraId="513674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132AB82" w14:textId="77777777" w:rsidR="00150824" w:rsidRDefault="00150824"/>
                    <w:p w14:paraId="7FEA6A6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00B287" w14:textId="77777777" w:rsidR="00150824" w:rsidRDefault="00150824"/>
                    <w:p w14:paraId="38CDDF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003DA5" w14:textId="77777777" w:rsidR="00150824" w:rsidRDefault="00150824"/>
                    <w:p w14:paraId="1D49CA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F87E04" w14:textId="77777777" w:rsidR="00150824" w:rsidRDefault="00150824"/>
                    <w:p w14:paraId="020731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FD11A0" w14:textId="77777777" w:rsidR="00150824" w:rsidRDefault="00150824"/>
                    <w:p w14:paraId="4F9A0F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4BD393" w14:textId="77777777" w:rsidR="00150824" w:rsidRDefault="00150824"/>
                    <w:p w14:paraId="4C008D1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325BCA" w14:textId="77777777" w:rsidR="00150824" w:rsidRDefault="00150824"/>
                    <w:p w14:paraId="42F82E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1AB1FE" w14:textId="77777777" w:rsidR="00A5206C" w:rsidRDefault="00A5206C"/>
                    <w:p w14:paraId="092B2A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58029B52" w14:textId="77777777" w:rsidR="00150824" w:rsidRDefault="00150824"/>
                    <w:p w14:paraId="770D80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01647E" w14:textId="77777777" w:rsidR="00150824" w:rsidRDefault="00150824"/>
                    <w:p w14:paraId="3C791C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4175BA" w14:textId="77777777" w:rsidR="00150824" w:rsidRDefault="00150824"/>
                    <w:p w14:paraId="234E09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D17424" w14:textId="77777777" w:rsidR="00150824" w:rsidRDefault="00150824"/>
                    <w:p w14:paraId="15613D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E852372" w14:textId="77777777" w:rsidR="00150824" w:rsidRDefault="00150824"/>
                    <w:p w14:paraId="64ADB8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798BD36" w14:textId="77777777" w:rsidR="00150824" w:rsidRDefault="00150824"/>
                    <w:p w14:paraId="399FA7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F4F53B" w14:textId="77777777" w:rsidR="00150824" w:rsidRDefault="00150824"/>
                    <w:p w14:paraId="1C70B4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ABBD5DF" w14:textId="77777777" w:rsidR="00150824" w:rsidRDefault="00150824"/>
                    <w:p w14:paraId="03088B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9CD3C09" w14:textId="77777777" w:rsidR="00150824" w:rsidRDefault="00150824"/>
                    <w:p w14:paraId="51850C1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2D078C" w14:textId="77777777" w:rsidR="00150824" w:rsidRDefault="00150824"/>
                    <w:p w14:paraId="72876D1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71B0B3" w14:textId="77777777" w:rsidR="00150824" w:rsidRDefault="00150824"/>
                    <w:p w14:paraId="3494A1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0ABA0B" w14:textId="77777777" w:rsidR="00150824" w:rsidRDefault="00150824"/>
                    <w:p w14:paraId="479016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DAFC8E9" w14:textId="77777777" w:rsidR="00150824" w:rsidRDefault="00150824"/>
                    <w:p w14:paraId="5BBB89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498F09E" w14:textId="77777777" w:rsidR="00150824" w:rsidRDefault="00150824"/>
                    <w:p w14:paraId="3A53A3A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BB3296" w14:textId="77777777" w:rsidR="00150824" w:rsidRDefault="00150824"/>
                    <w:p w14:paraId="69907F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70B2DE" w14:textId="77777777" w:rsidR="00150824" w:rsidRDefault="00150824"/>
                    <w:p w14:paraId="698ADF3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FA12DE6" w14:textId="77777777" w:rsidR="00150824" w:rsidRDefault="00150824"/>
                    <w:p w14:paraId="356A94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DEBB7B" w14:textId="77777777" w:rsidR="00150824" w:rsidRDefault="00150824"/>
                    <w:p w14:paraId="7FCB30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128D61" w14:textId="77777777" w:rsidR="00150824" w:rsidRDefault="00150824"/>
                    <w:p w14:paraId="2FC69B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41BE3A" w14:textId="77777777" w:rsidR="00150824" w:rsidRDefault="00150824"/>
                    <w:p w14:paraId="022BB9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7EC609" w14:textId="77777777" w:rsidR="00150824" w:rsidRDefault="00150824"/>
                    <w:p w14:paraId="34803D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B9075A" w14:textId="77777777" w:rsidR="00150824" w:rsidRDefault="00150824"/>
                    <w:p w14:paraId="735BCD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DA399F" w14:textId="77777777" w:rsidR="00150824" w:rsidRDefault="00150824"/>
                    <w:p w14:paraId="05E144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0733DE" w14:textId="77777777" w:rsidR="00150824" w:rsidRDefault="00150824"/>
                    <w:p w14:paraId="655D8D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11BE6B1" w14:textId="77777777" w:rsidR="00150824" w:rsidRDefault="00150824"/>
                    <w:p w14:paraId="366DE3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B7BF60" w14:textId="77777777" w:rsidR="00150824" w:rsidRDefault="00150824"/>
                    <w:p w14:paraId="14358A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1DE51A" w14:textId="77777777" w:rsidR="00150824" w:rsidRDefault="00150824"/>
                    <w:p w14:paraId="46EB10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F639CE" w14:textId="77777777" w:rsidR="00150824" w:rsidRDefault="00150824"/>
                    <w:p w14:paraId="7B1473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AA08D6E" w14:textId="77777777" w:rsidR="00150824" w:rsidRDefault="00150824"/>
                    <w:p w14:paraId="5C5EA6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19F7CC" w14:textId="77777777" w:rsidR="00150824" w:rsidRDefault="00150824"/>
                    <w:p w14:paraId="1D4412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8EECDE" w14:textId="77777777" w:rsidR="00150824" w:rsidRDefault="00150824"/>
                    <w:p w14:paraId="2121DA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ABC3F9A" w14:textId="77777777" w:rsidR="00150824" w:rsidRDefault="00150824"/>
                    <w:p w14:paraId="12E0BA7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5DE73B" w14:textId="77777777" w:rsidR="00150824" w:rsidRDefault="00150824"/>
                    <w:p w14:paraId="777C9C4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83FB1B" w14:textId="77777777" w:rsidR="00150824" w:rsidRDefault="00150824"/>
                    <w:p w14:paraId="1C44EDF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6AB8B7" w14:textId="77777777" w:rsidR="00150824" w:rsidRDefault="00150824"/>
                    <w:p w14:paraId="683CF8A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1B2284" w14:textId="77777777" w:rsidR="00150824" w:rsidRDefault="00150824"/>
                    <w:p w14:paraId="5A07D6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9B34D35" w14:textId="77777777" w:rsidR="00150824" w:rsidRDefault="00150824"/>
                    <w:p w14:paraId="6EA5E3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03C8FA" w14:textId="77777777" w:rsidR="00150824" w:rsidRDefault="00150824"/>
                    <w:p w14:paraId="454210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8513C3" w14:textId="77777777" w:rsidR="00150824" w:rsidRDefault="00150824"/>
                    <w:p w14:paraId="1653CB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B0C9AE" w14:textId="77777777" w:rsidR="00150824" w:rsidRDefault="00150824"/>
                    <w:p w14:paraId="4435D5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05DBEE4" w14:textId="77777777" w:rsidR="00150824" w:rsidRDefault="00150824"/>
                    <w:p w14:paraId="077115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42A1D2" w14:textId="77777777" w:rsidR="00150824" w:rsidRDefault="00150824"/>
                    <w:p w14:paraId="4F46AA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18951F" w14:textId="77777777" w:rsidR="00150824" w:rsidRDefault="00150824"/>
                    <w:p w14:paraId="7B1DC1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98BD4F" w14:textId="77777777" w:rsidR="00150824" w:rsidRDefault="00150824"/>
                    <w:p w14:paraId="61A3587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86969D" w14:textId="77777777" w:rsidR="00150824" w:rsidRDefault="00150824"/>
                    <w:p w14:paraId="104CF1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E36874" w14:textId="77777777" w:rsidR="00150824" w:rsidRDefault="00150824"/>
                    <w:p w14:paraId="192B273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8B8926" w14:textId="77777777" w:rsidR="00150824" w:rsidRDefault="00150824"/>
                    <w:p w14:paraId="2F19446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76310B1" w14:textId="77777777" w:rsidR="00150824" w:rsidRDefault="00150824"/>
                    <w:p w14:paraId="2E84433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314A5EC" w14:textId="77777777" w:rsidR="00150824" w:rsidRDefault="00150824"/>
                    <w:p w14:paraId="6A2E26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9B03CB" w14:textId="77777777" w:rsidR="00150824" w:rsidRDefault="00150824"/>
                    <w:p w14:paraId="60ED3F9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AD4A38" w14:textId="77777777" w:rsidR="00150824" w:rsidRDefault="00150824"/>
                    <w:p w14:paraId="7B04E8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69FC10" w14:textId="77777777" w:rsidR="00150824" w:rsidRDefault="00150824"/>
                    <w:p w14:paraId="2AF7AB6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A788EF2" w14:textId="77777777" w:rsidR="00150824" w:rsidRDefault="00150824"/>
                    <w:p w14:paraId="7E10E1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94F6BF" w14:textId="77777777" w:rsidR="00150824" w:rsidRDefault="00150824"/>
                    <w:p w14:paraId="35CAE25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590A9A" w14:textId="77777777" w:rsidR="00150824" w:rsidRDefault="00150824"/>
                    <w:p w14:paraId="49F893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351DBE" w14:textId="77777777" w:rsidR="00150824" w:rsidRDefault="00150824"/>
                    <w:p w14:paraId="70C2DD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EBE7BDA" w14:textId="77777777" w:rsidR="00150824" w:rsidRDefault="00150824"/>
                    <w:p w14:paraId="6CA243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14739A" w14:textId="77777777" w:rsidR="00150824" w:rsidRDefault="00150824"/>
                    <w:p w14:paraId="33A39DB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E5FC87" w14:textId="77777777" w:rsidR="00150824" w:rsidRDefault="00150824"/>
                    <w:p w14:paraId="60157D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774D13" w14:textId="77777777" w:rsidR="00150824" w:rsidRDefault="00150824"/>
                    <w:p w14:paraId="02D4A8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3436FE7" w14:textId="77777777" w:rsidR="00150824" w:rsidRDefault="00150824"/>
                    <w:p w14:paraId="3D28D0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CC1394" w14:textId="77777777" w:rsidR="00150824" w:rsidRDefault="00150824"/>
                    <w:p w14:paraId="6D180D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C6ECD4" w14:textId="77777777" w:rsidR="00150824" w:rsidRDefault="00150824"/>
                    <w:p w14:paraId="407854B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569FD5" w14:textId="77777777" w:rsidR="00A5206C" w:rsidRDefault="00A5206C"/>
                    <w:p w14:paraId="0D3EA6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37916940" w14:textId="77777777" w:rsidR="00150824" w:rsidRDefault="00150824"/>
                    <w:p w14:paraId="607F9C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99776D" w14:textId="77777777" w:rsidR="00150824" w:rsidRDefault="00150824"/>
                    <w:p w14:paraId="0C874A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53D2AD" w14:textId="77777777" w:rsidR="00150824" w:rsidRDefault="00150824"/>
                    <w:p w14:paraId="53C614B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163AA0" w14:textId="77777777" w:rsidR="00150824" w:rsidRDefault="00150824"/>
                    <w:p w14:paraId="7CD3ED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93DFA0F" w14:textId="77777777" w:rsidR="00150824" w:rsidRDefault="00150824"/>
                    <w:p w14:paraId="09AF0C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760EA7" w14:textId="77777777" w:rsidR="00150824" w:rsidRDefault="00150824"/>
                    <w:p w14:paraId="1B1CEB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917D43" w14:textId="77777777" w:rsidR="00150824" w:rsidRDefault="00150824"/>
                    <w:p w14:paraId="4B7F56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251F58" w14:textId="77777777" w:rsidR="00150824" w:rsidRDefault="00150824"/>
                    <w:p w14:paraId="7E30666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1D686B8" w14:textId="77777777" w:rsidR="00150824" w:rsidRDefault="00150824"/>
                    <w:p w14:paraId="3DFB04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F9E2C0" w14:textId="77777777" w:rsidR="00150824" w:rsidRDefault="00150824"/>
                    <w:p w14:paraId="4A7CBE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B79E38" w14:textId="77777777" w:rsidR="00150824" w:rsidRDefault="00150824"/>
                    <w:p w14:paraId="553D87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866226" w14:textId="77777777" w:rsidR="00150824" w:rsidRDefault="00150824"/>
                    <w:p w14:paraId="2270268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3837B10" w14:textId="77777777" w:rsidR="00150824" w:rsidRDefault="00150824"/>
                    <w:p w14:paraId="2614E3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59A242" w14:textId="77777777" w:rsidR="00150824" w:rsidRDefault="00150824"/>
                    <w:p w14:paraId="2BB285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C51DA2" w14:textId="77777777" w:rsidR="00150824" w:rsidRDefault="00150824"/>
                    <w:p w14:paraId="770EC7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FD4A19" w14:textId="77777777" w:rsidR="00150824" w:rsidRDefault="00150824"/>
                    <w:p w14:paraId="6C104EB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8A88DB5" w14:textId="77777777" w:rsidR="00150824" w:rsidRDefault="00150824"/>
                    <w:p w14:paraId="055140A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2B2A94" w14:textId="77777777" w:rsidR="00150824" w:rsidRDefault="00150824"/>
                    <w:p w14:paraId="280D41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9CDEB1" w14:textId="77777777" w:rsidR="00150824" w:rsidRDefault="00150824"/>
                    <w:p w14:paraId="6017EE2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188E23" w14:textId="77777777" w:rsidR="00150824" w:rsidRDefault="00150824"/>
                    <w:p w14:paraId="761196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BB9396C" w14:textId="77777777" w:rsidR="00150824" w:rsidRDefault="00150824"/>
                    <w:p w14:paraId="2BDC98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C07246" w14:textId="77777777" w:rsidR="00150824" w:rsidRDefault="00150824"/>
                    <w:p w14:paraId="19ECB0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35A2F8" w14:textId="77777777" w:rsidR="00150824" w:rsidRDefault="00150824"/>
                    <w:p w14:paraId="2CB9C1C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4B1C1F" w14:textId="77777777" w:rsidR="00150824" w:rsidRDefault="00150824"/>
                    <w:p w14:paraId="7582B9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3187D1B" w14:textId="77777777" w:rsidR="00150824" w:rsidRDefault="00150824"/>
                    <w:p w14:paraId="4D8435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F2F434" w14:textId="77777777" w:rsidR="00150824" w:rsidRDefault="00150824"/>
                    <w:p w14:paraId="7A8F64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134F7E" w14:textId="77777777" w:rsidR="00150824" w:rsidRDefault="00150824"/>
                    <w:p w14:paraId="01DD96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D70A6D" w14:textId="77777777" w:rsidR="00150824" w:rsidRDefault="00150824"/>
                    <w:p w14:paraId="50B7B56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2B78EBB" w14:textId="77777777" w:rsidR="00150824" w:rsidRDefault="00150824"/>
                    <w:p w14:paraId="46EB73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A7A363" w14:textId="77777777" w:rsidR="00150824" w:rsidRDefault="00150824"/>
                    <w:p w14:paraId="2733E5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F3A0F8" w14:textId="77777777" w:rsidR="00150824" w:rsidRDefault="00150824"/>
                    <w:p w14:paraId="7972FEB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A1B9C5" w14:textId="77777777" w:rsidR="00150824" w:rsidRDefault="00150824"/>
                    <w:p w14:paraId="1660A2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457D25E" w14:textId="77777777" w:rsidR="00150824" w:rsidRDefault="00150824"/>
                    <w:p w14:paraId="082E19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8E28F7" w14:textId="77777777" w:rsidR="00150824" w:rsidRDefault="00150824"/>
                    <w:p w14:paraId="47C6853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F06D36" w14:textId="77777777" w:rsidR="00150824" w:rsidRDefault="00150824"/>
                    <w:p w14:paraId="139A84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9CFE6E9" w14:textId="77777777" w:rsidR="00150824" w:rsidRDefault="00150824"/>
                    <w:p w14:paraId="27DA4E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D0E570D" w14:textId="77777777" w:rsidR="00150824" w:rsidRDefault="00150824"/>
                    <w:p w14:paraId="2A2E979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7A5E16" w14:textId="77777777" w:rsidR="00150824" w:rsidRDefault="00150824"/>
                    <w:p w14:paraId="697850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C29363" w14:textId="77777777" w:rsidR="00150824" w:rsidRDefault="00150824"/>
                    <w:p w14:paraId="0E9D0E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4D1C59" w14:textId="77777777" w:rsidR="00150824" w:rsidRDefault="00150824"/>
                    <w:p w14:paraId="3B45485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BF417ED" w14:textId="77777777" w:rsidR="00150824" w:rsidRDefault="00150824"/>
                    <w:p w14:paraId="0E46CA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CF62BA" w14:textId="77777777" w:rsidR="00150824" w:rsidRDefault="00150824"/>
                    <w:p w14:paraId="4B0B51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4F5789" w14:textId="77777777" w:rsidR="00150824" w:rsidRDefault="00150824"/>
                    <w:p w14:paraId="5ADDDF9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D85065" w14:textId="77777777" w:rsidR="00150824" w:rsidRDefault="00150824"/>
                    <w:p w14:paraId="6190FB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213CC2E" w14:textId="77777777" w:rsidR="00150824" w:rsidRDefault="00150824"/>
                    <w:p w14:paraId="1C8CBA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D23CA2" w14:textId="77777777" w:rsidR="00150824" w:rsidRDefault="00150824"/>
                    <w:p w14:paraId="656CF7B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67A0F7" w14:textId="77777777" w:rsidR="00150824" w:rsidRDefault="00150824"/>
                    <w:p w14:paraId="4296DEC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ED30DD" w14:textId="77777777" w:rsidR="00150824" w:rsidRDefault="00150824"/>
                    <w:p w14:paraId="16786D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50B7C1E" w14:textId="77777777" w:rsidR="00150824" w:rsidRDefault="00150824"/>
                    <w:p w14:paraId="44A54C3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6A82A0" w14:textId="77777777" w:rsidR="00150824" w:rsidRDefault="00150824"/>
                    <w:p w14:paraId="5521EC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6868FD" w14:textId="77777777" w:rsidR="00150824" w:rsidRDefault="00150824"/>
                    <w:p w14:paraId="6D907E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4B8D92" w14:textId="77777777" w:rsidR="00150824" w:rsidRDefault="00150824"/>
                    <w:p w14:paraId="7C82FC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814C1ED" w14:textId="77777777" w:rsidR="00150824" w:rsidRDefault="00150824"/>
                    <w:p w14:paraId="5F60797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1F9D73" w14:textId="77777777" w:rsidR="00150824" w:rsidRDefault="00150824"/>
                    <w:p w14:paraId="3EE7FD8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F4DE3B" w14:textId="77777777" w:rsidR="00150824" w:rsidRDefault="00150824"/>
                    <w:p w14:paraId="20FE69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18CB10" w14:textId="77777777" w:rsidR="00150824" w:rsidRDefault="00150824"/>
                    <w:p w14:paraId="6133069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D90D0A1" w14:textId="77777777" w:rsidR="00150824" w:rsidRDefault="00150824"/>
                    <w:p w14:paraId="37A0A1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5CE26F" w14:textId="77777777" w:rsidR="00150824" w:rsidRDefault="00150824"/>
                    <w:p w14:paraId="0E6773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B47796" w14:textId="77777777" w:rsidR="00150824" w:rsidRDefault="00150824"/>
                    <w:p w14:paraId="735C77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530B53" w14:textId="77777777" w:rsidR="00150824" w:rsidRDefault="00150824"/>
                    <w:p w14:paraId="35E63D0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CBF1EA3" w14:textId="77777777" w:rsidR="00150824" w:rsidRDefault="00150824"/>
                    <w:p w14:paraId="2B0733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5AF81E" w14:textId="77777777" w:rsidR="00150824" w:rsidRDefault="00150824"/>
                    <w:p w14:paraId="12ED7D0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E23F20" w14:textId="77777777" w:rsidR="00150824" w:rsidRDefault="00150824"/>
                    <w:p w14:paraId="719C70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8E788C" w14:textId="77777777" w:rsidR="00A5206C" w:rsidRDefault="00A5206C"/>
                    <w:p w14:paraId="09B35C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0F0FCA2" w14:textId="77777777" w:rsidR="00150824" w:rsidRDefault="00150824"/>
                    <w:p w14:paraId="7818B4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BF874C" w14:textId="77777777" w:rsidR="00150824" w:rsidRDefault="00150824"/>
                    <w:p w14:paraId="5CB65A2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AC96ED" w14:textId="77777777" w:rsidR="00150824" w:rsidRDefault="00150824"/>
                    <w:p w14:paraId="2A26F4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796DB3" w14:textId="77777777" w:rsidR="00150824" w:rsidRDefault="00150824"/>
                    <w:p w14:paraId="547244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C12964" w14:textId="77777777" w:rsidR="00150824" w:rsidRDefault="00150824"/>
                    <w:p w14:paraId="135DAFE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3305B2" w14:textId="77777777" w:rsidR="00150824" w:rsidRDefault="00150824"/>
                    <w:p w14:paraId="1C6E350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F57D06" w14:textId="77777777" w:rsidR="00150824" w:rsidRDefault="00150824"/>
                    <w:p w14:paraId="46CA387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E49BD9" w14:textId="77777777" w:rsidR="00150824" w:rsidRDefault="00150824"/>
                    <w:p w14:paraId="1B3BA8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AB37A77" w14:textId="77777777" w:rsidR="00150824" w:rsidRDefault="00150824"/>
                    <w:p w14:paraId="326E1C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53715C" w14:textId="77777777" w:rsidR="00150824" w:rsidRDefault="00150824"/>
                    <w:p w14:paraId="2D30B9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4B3BFA" w14:textId="77777777" w:rsidR="00150824" w:rsidRDefault="00150824"/>
                    <w:p w14:paraId="7E48B2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04DE0D" w14:textId="77777777" w:rsidR="00150824" w:rsidRDefault="00150824"/>
                    <w:p w14:paraId="43C77C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6F2BF6E" w14:textId="77777777" w:rsidR="00150824" w:rsidRDefault="00150824"/>
                    <w:p w14:paraId="39A6C1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6B125E" w14:textId="77777777" w:rsidR="00150824" w:rsidRDefault="00150824"/>
                    <w:p w14:paraId="1FAC757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243858" w14:textId="77777777" w:rsidR="00150824" w:rsidRDefault="00150824"/>
                    <w:p w14:paraId="26924C1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7D7960" w14:textId="77777777" w:rsidR="00150824" w:rsidRDefault="00150824"/>
                    <w:p w14:paraId="49A6371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89D01D8" w14:textId="77777777" w:rsidR="00150824" w:rsidRDefault="00150824"/>
                    <w:p w14:paraId="0A5C78B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8EBAC7" w14:textId="77777777" w:rsidR="00150824" w:rsidRDefault="00150824"/>
                    <w:p w14:paraId="36A018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DF30B0" w14:textId="77777777" w:rsidR="00150824" w:rsidRDefault="00150824"/>
                    <w:p w14:paraId="2B5B9E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D25CE1" w14:textId="77777777" w:rsidR="00150824" w:rsidRDefault="00150824"/>
                    <w:p w14:paraId="454211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2B7C557" w14:textId="77777777" w:rsidR="00150824" w:rsidRDefault="00150824"/>
                    <w:p w14:paraId="2F1A4C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EEA7089" w14:textId="77777777" w:rsidR="00150824" w:rsidRDefault="00150824"/>
                    <w:p w14:paraId="22EC05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8C54F1" w14:textId="77777777" w:rsidR="00150824" w:rsidRDefault="00150824"/>
                    <w:p w14:paraId="49A3789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5721CA" w14:textId="77777777" w:rsidR="00150824" w:rsidRDefault="00150824"/>
                    <w:p w14:paraId="6CB7F46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292D0C" w14:textId="77777777" w:rsidR="00150824" w:rsidRDefault="00150824"/>
                    <w:p w14:paraId="0EB226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85D4EA" w14:textId="77777777" w:rsidR="00150824" w:rsidRDefault="00150824"/>
                    <w:p w14:paraId="2045F93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757AA8" w14:textId="77777777" w:rsidR="00150824" w:rsidRDefault="00150824"/>
                    <w:p w14:paraId="30EF5F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22A9D1" w14:textId="77777777" w:rsidR="00150824" w:rsidRDefault="00150824"/>
                    <w:p w14:paraId="4ED9B5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11F80FE" w14:textId="77777777" w:rsidR="00150824" w:rsidRDefault="00150824"/>
                    <w:p w14:paraId="00A440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54F398" w14:textId="77777777" w:rsidR="00150824" w:rsidRDefault="00150824"/>
                    <w:p w14:paraId="2E11F3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A411B5" w14:textId="77777777" w:rsidR="00150824" w:rsidRDefault="00150824"/>
                    <w:p w14:paraId="0E4803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CA82C4" w14:textId="77777777" w:rsidR="00150824" w:rsidRDefault="00150824"/>
                    <w:p w14:paraId="23079A5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5B8EADF" w14:textId="77777777" w:rsidR="00150824" w:rsidRDefault="00150824"/>
                    <w:p w14:paraId="521763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419A1C" w14:textId="77777777" w:rsidR="00150824" w:rsidRDefault="00150824"/>
                    <w:p w14:paraId="7DC210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0C0A4E" w14:textId="77777777" w:rsidR="00150824" w:rsidRDefault="00150824"/>
                    <w:p w14:paraId="7DF406D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B80C6D" w14:textId="77777777" w:rsidR="00150824" w:rsidRDefault="00150824"/>
                    <w:p w14:paraId="50C177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9183B81" w14:textId="77777777" w:rsidR="00150824" w:rsidRDefault="00150824"/>
                    <w:p w14:paraId="21AF84A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81BF41" w14:textId="77777777" w:rsidR="00150824" w:rsidRDefault="00150824"/>
                    <w:p w14:paraId="3D931BB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9B4C64" w14:textId="77777777" w:rsidR="00150824" w:rsidRDefault="00150824"/>
                    <w:p w14:paraId="13CE7D6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ADD9E4" w14:textId="77777777" w:rsidR="00150824" w:rsidRDefault="00150824"/>
                    <w:p w14:paraId="6F8CFB3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E8F0CEF" w14:textId="77777777" w:rsidR="00150824" w:rsidRDefault="00150824"/>
                    <w:p w14:paraId="20EFE2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C1B88B" w14:textId="77777777" w:rsidR="00150824" w:rsidRDefault="00150824"/>
                    <w:p w14:paraId="7BD16FB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B749F9" w14:textId="77777777" w:rsidR="00150824" w:rsidRDefault="00150824"/>
                    <w:p w14:paraId="0E9D99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136E0B" w14:textId="77777777" w:rsidR="00150824" w:rsidRDefault="00150824"/>
                    <w:p w14:paraId="377183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8CD8CE1" w14:textId="77777777" w:rsidR="00150824" w:rsidRDefault="00150824"/>
                    <w:p w14:paraId="20A258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16BDB0" w14:textId="77777777" w:rsidR="00150824" w:rsidRDefault="00150824"/>
                    <w:p w14:paraId="7677B99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16C517" w14:textId="77777777" w:rsidR="00150824" w:rsidRDefault="00150824"/>
                    <w:p w14:paraId="069406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7C0D1F6" w14:textId="77777777" w:rsidR="00150824" w:rsidRDefault="00150824"/>
                    <w:p w14:paraId="3B43CF3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3714CC5" w14:textId="77777777" w:rsidR="00150824" w:rsidRDefault="00150824"/>
                    <w:p w14:paraId="1C9AE8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DA16E9" w14:textId="77777777" w:rsidR="00150824" w:rsidRDefault="00150824"/>
                    <w:p w14:paraId="32ADE6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82C1E3" w14:textId="77777777" w:rsidR="00150824" w:rsidRDefault="00150824"/>
                    <w:p w14:paraId="3754FC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2704E8D" w14:textId="77777777" w:rsidR="00150824" w:rsidRDefault="00150824"/>
                    <w:p w14:paraId="39824F0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71F07FA" w14:textId="77777777" w:rsidR="00150824" w:rsidRDefault="00150824"/>
                    <w:p w14:paraId="5C81D7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30DB6F" w14:textId="77777777" w:rsidR="00150824" w:rsidRDefault="00150824"/>
                    <w:p w14:paraId="795F35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9FB258" w14:textId="77777777" w:rsidR="00150824" w:rsidRDefault="00150824"/>
                    <w:p w14:paraId="0D89AE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0066AA" w14:textId="77777777" w:rsidR="00150824" w:rsidRDefault="00150824"/>
                    <w:p w14:paraId="086F6C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5AF28EE" w14:textId="77777777" w:rsidR="00150824" w:rsidRDefault="00150824"/>
                    <w:p w14:paraId="1BC20E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B213E4" w14:textId="77777777" w:rsidR="00150824" w:rsidRDefault="00150824"/>
                    <w:p w14:paraId="10B20D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AFB723" w14:textId="77777777" w:rsidR="00150824" w:rsidRDefault="00150824"/>
                    <w:p w14:paraId="05117A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824C5D" w14:textId="77777777" w:rsidR="00150824" w:rsidRDefault="00150824"/>
                    <w:p w14:paraId="43B830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C2F383C" w14:textId="77777777" w:rsidR="00150824" w:rsidRDefault="00150824"/>
                    <w:p w14:paraId="0A8D06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4AB85E" w14:textId="77777777" w:rsidR="00150824" w:rsidRDefault="00150824"/>
                    <w:p w14:paraId="508FDC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08C347" w14:textId="77777777" w:rsidR="00150824" w:rsidRDefault="00150824"/>
                    <w:p w14:paraId="7D3847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2252E5" w14:textId="77777777" w:rsidR="00A5206C" w:rsidRDefault="00A5206C"/>
                    <w:p w14:paraId="06D30B1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695C1FA1" w14:textId="77777777" w:rsidR="00150824" w:rsidRDefault="00150824"/>
                    <w:p w14:paraId="0E3653E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3CCA42" w14:textId="77777777" w:rsidR="00150824" w:rsidRDefault="00150824"/>
                    <w:p w14:paraId="182838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1C5B46" w14:textId="77777777" w:rsidR="00150824" w:rsidRDefault="00150824"/>
                    <w:p w14:paraId="0CE666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F1169B" w14:textId="77777777" w:rsidR="00150824" w:rsidRDefault="00150824"/>
                    <w:p w14:paraId="24FD33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0BE734D" w14:textId="77777777" w:rsidR="00150824" w:rsidRDefault="00150824"/>
                    <w:p w14:paraId="455A27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9C6593" w14:textId="77777777" w:rsidR="00150824" w:rsidRDefault="00150824"/>
                    <w:p w14:paraId="40F1758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3737BB" w14:textId="77777777" w:rsidR="00150824" w:rsidRDefault="00150824"/>
                    <w:p w14:paraId="0361B96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138927" w14:textId="77777777" w:rsidR="00150824" w:rsidRDefault="00150824"/>
                    <w:p w14:paraId="23816E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78BC73D" w14:textId="77777777" w:rsidR="00150824" w:rsidRDefault="00150824"/>
                    <w:p w14:paraId="086735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6E98F1" w14:textId="77777777" w:rsidR="00150824" w:rsidRDefault="00150824"/>
                    <w:p w14:paraId="7FEE40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3AA2DD" w14:textId="77777777" w:rsidR="00150824" w:rsidRDefault="00150824"/>
                    <w:p w14:paraId="4E86F6F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ABE27BF" w14:textId="77777777" w:rsidR="00150824" w:rsidRDefault="00150824"/>
                    <w:p w14:paraId="5C078A1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848E3E1" w14:textId="77777777" w:rsidR="00150824" w:rsidRDefault="00150824"/>
                    <w:p w14:paraId="0F5AF4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6569F8" w14:textId="77777777" w:rsidR="00150824" w:rsidRDefault="00150824"/>
                    <w:p w14:paraId="609F1C4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0C605A" w14:textId="77777777" w:rsidR="00150824" w:rsidRDefault="00150824"/>
                    <w:p w14:paraId="1CD93C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DFCE00" w14:textId="77777777" w:rsidR="00150824" w:rsidRDefault="00150824"/>
                    <w:p w14:paraId="28EEB5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B43313" w14:textId="77777777" w:rsidR="00150824" w:rsidRDefault="00150824"/>
                    <w:p w14:paraId="64185D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C72202" w14:textId="77777777" w:rsidR="00150824" w:rsidRDefault="00150824"/>
                    <w:p w14:paraId="137076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8E3D07" w14:textId="77777777" w:rsidR="00150824" w:rsidRDefault="00150824"/>
                    <w:p w14:paraId="57C82F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DF9C47" w14:textId="77777777" w:rsidR="00150824" w:rsidRDefault="00150824"/>
                    <w:p w14:paraId="5E7B15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2F3C050" w14:textId="77777777" w:rsidR="00150824" w:rsidRDefault="00150824"/>
                    <w:p w14:paraId="4C2592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715538" w14:textId="77777777" w:rsidR="00150824" w:rsidRDefault="00150824"/>
                    <w:p w14:paraId="0EDF2B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9C2A27" w14:textId="77777777" w:rsidR="00150824" w:rsidRDefault="00150824"/>
                    <w:p w14:paraId="5C09CF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6AE160" w14:textId="77777777" w:rsidR="00150824" w:rsidRDefault="00150824"/>
                    <w:p w14:paraId="42552BB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79FD0A" w14:textId="77777777" w:rsidR="00150824" w:rsidRDefault="00150824"/>
                    <w:p w14:paraId="5AED5D5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23DF33" w14:textId="77777777" w:rsidR="00150824" w:rsidRDefault="00150824"/>
                    <w:p w14:paraId="7E3691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7D88C3" w14:textId="77777777" w:rsidR="00150824" w:rsidRDefault="00150824"/>
                    <w:p w14:paraId="00F448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7C0E4F" w14:textId="77777777" w:rsidR="00150824" w:rsidRDefault="00150824"/>
                    <w:p w14:paraId="503DB7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AB1D364" w14:textId="77777777" w:rsidR="00150824" w:rsidRDefault="00150824"/>
                    <w:p w14:paraId="43078F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19EC9C" w14:textId="77777777" w:rsidR="00150824" w:rsidRDefault="00150824"/>
                    <w:p w14:paraId="4196E9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96071E" w14:textId="77777777" w:rsidR="00150824" w:rsidRDefault="00150824"/>
                    <w:p w14:paraId="779BE93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4E71E4" w14:textId="77777777" w:rsidR="00150824" w:rsidRDefault="00150824"/>
                    <w:p w14:paraId="637417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7B114F6" w14:textId="77777777" w:rsidR="00150824" w:rsidRDefault="00150824"/>
                    <w:p w14:paraId="5F7E1A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D7FB6E" w14:textId="77777777" w:rsidR="00150824" w:rsidRDefault="00150824"/>
                    <w:p w14:paraId="0FD5583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A62B19" w14:textId="77777777" w:rsidR="00150824" w:rsidRDefault="00150824"/>
                    <w:p w14:paraId="2FD00D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B192F5" w14:textId="77777777" w:rsidR="00150824" w:rsidRDefault="00150824"/>
                    <w:p w14:paraId="465FA48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36F175" w14:textId="77777777" w:rsidR="00150824" w:rsidRDefault="00150824"/>
                    <w:p w14:paraId="7CD9F4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806BFA" w14:textId="77777777" w:rsidR="00150824" w:rsidRDefault="00150824"/>
                    <w:p w14:paraId="69BB27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EF85C6" w14:textId="77777777" w:rsidR="00150824" w:rsidRDefault="00150824"/>
                    <w:p w14:paraId="3EEBE5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C2FC68" w14:textId="77777777" w:rsidR="00150824" w:rsidRDefault="00150824"/>
                    <w:p w14:paraId="255A09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A2D7C75" w14:textId="77777777" w:rsidR="00150824" w:rsidRDefault="00150824"/>
                    <w:p w14:paraId="0E0C4F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490D51" w14:textId="77777777" w:rsidR="00150824" w:rsidRDefault="00150824"/>
                    <w:p w14:paraId="52907F5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721F2D" w14:textId="77777777" w:rsidR="00150824" w:rsidRDefault="00150824"/>
                    <w:p w14:paraId="1122AA6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F0464C" w14:textId="77777777" w:rsidR="00150824" w:rsidRDefault="00150824"/>
                    <w:p w14:paraId="11C5CE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C990FAF" w14:textId="77777777" w:rsidR="00150824" w:rsidRDefault="00150824"/>
                    <w:p w14:paraId="46FBA36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B8D048" w14:textId="77777777" w:rsidR="00150824" w:rsidRDefault="00150824"/>
                    <w:p w14:paraId="531B2B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61BDEC" w14:textId="77777777" w:rsidR="00150824" w:rsidRDefault="00150824"/>
                    <w:p w14:paraId="44BFE5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D210AC" w14:textId="77777777" w:rsidR="00150824" w:rsidRDefault="00150824"/>
                    <w:p w14:paraId="65D64A2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E8D3A6" w14:textId="77777777" w:rsidR="00150824" w:rsidRDefault="00150824"/>
                    <w:p w14:paraId="470C7A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4CBCE03" w14:textId="77777777" w:rsidR="00150824" w:rsidRDefault="00150824"/>
                    <w:p w14:paraId="59AB30A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75DE78" w14:textId="77777777" w:rsidR="00150824" w:rsidRDefault="00150824"/>
                    <w:p w14:paraId="1FE461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862F5C" w14:textId="77777777" w:rsidR="00150824" w:rsidRDefault="00150824"/>
                    <w:p w14:paraId="11D3898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B4FE737" w14:textId="77777777" w:rsidR="00150824" w:rsidRDefault="00150824"/>
                    <w:p w14:paraId="43662D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F619DB" w14:textId="77777777" w:rsidR="00150824" w:rsidRDefault="00150824"/>
                    <w:p w14:paraId="194AD11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44DDE3" w14:textId="77777777" w:rsidR="00150824" w:rsidRDefault="00150824"/>
                    <w:p w14:paraId="7B0128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7E8ACE" w14:textId="77777777" w:rsidR="00150824" w:rsidRDefault="00150824"/>
                    <w:p w14:paraId="6FA007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9462384" w14:textId="77777777" w:rsidR="00150824" w:rsidRDefault="00150824"/>
                    <w:p w14:paraId="42CD5E7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AEAB96" w14:textId="77777777" w:rsidR="00150824" w:rsidRDefault="00150824"/>
                    <w:p w14:paraId="56F992F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875EFA" w14:textId="77777777" w:rsidR="00150824" w:rsidRDefault="00150824"/>
                    <w:p w14:paraId="475369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0219D3" w14:textId="77777777" w:rsidR="00150824" w:rsidRDefault="00150824"/>
                    <w:p w14:paraId="79A5AF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4567136" w14:textId="77777777" w:rsidR="00150824" w:rsidRDefault="00150824"/>
                    <w:p w14:paraId="63421C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54EBED" w14:textId="77777777" w:rsidR="00150824" w:rsidRDefault="00150824"/>
                    <w:p w14:paraId="26EBD39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202DE1" w14:textId="77777777" w:rsidR="00150824" w:rsidRDefault="00150824"/>
                    <w:p w14:paraId="2D8CE0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80736B" w14:textId="77777777" w:rsidR="00A5206C" w:rsidRDefault="00A5206C"/>
                    <w:p w14:paraId="2AD880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EBDE44E" w14:textId="77777777" w:rsidR="00150824" w:rsidRDefault="00150824"/>
                    <w:p w14:paraId="65EC6D3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277C07" w14:textId="77777777" w:rsidR="00150824" w:rsidRDefault="00150824"/>
                    <w:p w14:paraId="17CDDB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60333C" w14:textId="77777777" w:rsidR="00150824" w:rsidRDefault="00150824"/>
                    <w:p w14:paraId="389A65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38B8DD" w14:textId="77777777" w:rsidR="00150824" w:rsidRDefault="00150824"/>
                    <w:p w14:paraId="1918A9B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328FA4" w14:textId="77777777" w:rsidR="00150824" w:rsidRDefault="00150824"/>
                    <w:p w14:paraId="48BD641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B59435" w14:textId="77777777" w:rsidR="00150824" w:rsidRDefault="00150824"/>
                    <w:p w14:paraId="650384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000FA0" w14:textId="77777777" w:rsidR="00150824" w:rsidRDefault="00150824"/>
                    <w:p w14:paraId="44644C2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C99A7A" w14:textId="77777777" w:rsidR="00150824" w:rsidRDefault="00150824"/>
                    <w:p w14:paraId="0F382A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8BA3469" w14:textId="77777777" w:rsidR="00150824" w:rsidRDefault="00150824"/>
                    <w:p w14:paraId="1A79AB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C11438" w14:textId="77777777" w:rsidR="00150824" w:rsidRDefault="00150824"/>
                    <w:p w14:paraId="323171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C9D45D" w14:textId="77777777" w:rsidR="00150824" w:rsidRDefault="00150824"/>
                    <w:p w14:paraId="32E4BD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52C017" w14:textId="77777777" w:rsidR="00150824" w:rsidRDefault="00150824"/>
                    <w:p w14:paraId="5D9FD89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4424F1" w14:textId="77777777" w:rsidR="00150824" w:rsidRDefault="00150824"/>
                    <w:p w14:paraId="494A0B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A6ACDF" w14:textId="77777777" w:rsidR="00150824" w:rsidRDefault="00150824"/>
                    <w:p w14:paraId="6D42BC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3DE4C2" w14:textId="77777777" w:rsidR="00150824" w:rsidRDefault="00150824"/>
                    <w:p w14:paraId="457DAE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A7135D" w14:textId="77777777" w:rsidR="00150824" w:rsidRDefault="00150824"/>
                    <w:p w14:paraId="019E8F0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AE2F5BD" w14:textId="77777777" w:rsidR="00150824" w:rsidRDefault="00150824"/>
                    <w:p w14:paraId="2FFA16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507912" w14:textId="77777777" w:rsidR="00150824" w:rsidRDefault="00150824"/>
                    <w:p w14:paraId="324171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BA32AF" w14:textId="77777777" w:rsidR="00150824" w:rsidRDefault="00150824"/>
                    <w:p w14:paraId="69371F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C6B087" w14:textId="77777777" w:rsidR="00150824" w:rsidRDefault="00150824"/>
                    <w:p w14:paraId="1B6ED08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541DE2E" w14:textId="77777777" w:rsidR="00150824" w:rsidRDefault="00150824"/>
                    <w:p w14:paraId="4AF531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825E94" w14:textId="77777777" w:rsidR="00150824" w:rsidRDefault="00150824"/>
                    <w:p w14:paraId="137326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A0F0E1" w14:textId="77777777" w:rsidR="00150824" w:rsidRDefault="00150824"/>
                    <w:p w14:paraId="1045BC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E6264F9" w14:textId="77777777" w:rsidR="00150824" w:rsidRDefault="00150824"/>
                    <w:p w14:paraId="7FC881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A14F61C" w14:textId="77777777" w:rsidR="00150824" w:rsidRDefault="00150824"/>
                    <w:p w14:paraId="21325E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595AF0" w14:textId="77777777" w:rsidR="00150824" w:rsidRDefault="00150824"/>
                    <w:p w14:paraId="130279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F3C607" w14:textId="77777777" w:rsidR="00150824" w:rsidRDefault="00150824"/>
                    <w:p w14:paraId="0300D29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9B8860" w14:textId="77777777" w:rsidR="00150824" w:rsidRDefault="00150824"/>
                    <w:p w14:paraId="56CBBA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0BC83A6" w14:textId="77777777" w:rsidR="00150824" w:rsidRDefault="00150824"/>
                    <w:p w14:paraId="3B1368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8F4268" w14:textId="77777777" w:rsidR="00150824" w:rsidRDefault="00150824"/>
                    <w:p w14:paraId="7CF390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F5E793" w14:textId="77777777" w:rsidR="00150824" w:rsidRDefault="00150824"/>
                    <w:p w14:paraId="42C1B7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A05C69" w14:textId="77777777" w:rsidR="00150824" w:rsidRDefault="00150824"/>
                    <w:p w14:paraId="4F05DE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F28F00A" w14:textId="77777777" w:rsidR="00150824" w:rsidRDefault="00150824"/>
                    <w:p w14:paraId="508D6F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0E6499" w14:textId="77777777" w:rsidR="00150824" w:rsidRDefault="00150824"/>
                    <w:p w14:paraId="0C362F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B7EE07" w14:textId="77777777" w:rsidR="00150824" w:rsidRDefault="00150824"/>
                    <w:p w14:paraId="4C3330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C639D5" w14:textId="77777777" w:rsidR="00150824" w:rsidRDefault="00150824"/>
                    <w:p w14:paraId="69A5908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FA7217B" w14:textId="77777777" w:rsidR="00150824" w:rsidRDefault="00150824"/>
                    <w:p w14:paraId="19BC1E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E1BB1E" w14:textId="77777777" w:rsidR="00150824" w:rsidRDefault="00150824"/>
                    <w:p w14:paraId="4ED4526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691CF8" w14:textId="77777777" w:rsidR="00150824" w:rsidRDefault="00150824"/>
                    <w:p w14:paraId="558925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79C717" w14:textId="77777777" w:rsidR="00150824" w:rsidRDefault="00150824"/>
                    <w:p w14:paraId="1FD761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4C047B2" w14:textId="77777777" w:rsidR="00150824" w:rsidRDefault="00150824"/>
                    <w:p w14:paraId="7F8B2F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AF4DFE" w14:textId="77777777" w:rsidR="00150824" w:rsidRDefault="00150824"/>
                    <w:p w14:paraId="754FD1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2DBF37" w14:textId="77777777" w:rsidR="00150824" w:rsidRDefault="00150824"/>
                    <w:p w14:paraId="000D51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EF63DE" w14:textId="77777777" w:rsidR="00150824" w:rsidRDefault="00150824"/>
                    <w:p w14:paraId="0FD70A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7BC8E9E" w14:textId="77777777" w:rsidR="00150824" w:rsidRDefault="00150824"/>
                    <w:p w14:paraId="27B8316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4C73FE" w14:textId="77777777" w:rsidR="00150824" w:rsidRDefault="00150824"/>
                    <w:p w14:paraId="700AB1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5635E9" w14:textId="77777777" w:rsidR="00150824" w:rsidRDefault="00150824"/>
                    <w:p w14:paraId="375F28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A37B31" w14:textId="77777777" w:rsidR="00150824" w:rsidRDefault="00150824"/>
                    <w:p w14:paraId="12B9FC1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407D5EC" w14:textId="77777777" w:rsidR="00150824" w:rsidRDefault="00150824"/>
                    <w:p w14:paraId="3BA665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956903" w14:textId="77777777" w:rsidR="00150824" w:rsidRDefault="00150824"/>
                    <w:p w14:paraId="73EA99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1504AB" w14:textId="77777777" w:rsidR="00150824" w:rsidRDefault="00150824"/>
                    <w:p w14:paraId="6360D0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34BA7B" w14:textId="77777777" w:rsidR="00150824" w:rsidRDefault="00150824"/>
                    <w:p w14:paraId="45E2AF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479E254" w14:textId="77777777" w:rsidR="00150824" w:rsidRDefault="00150824"/>
                    <w:p w14:paraId="72EC74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42FC3B" w14:textId="77777777" w:rsidR="00150824" w:rsidRDefault="00150824"/>
                    <w:p w14:paraId="48D369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712CA6" w14:textId="77777777" w:rsidR="00150824" w:rsidRDefault="00150824"/>
                    <w:p w14:paraId="1DCAC6D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3B7E6D" w14:textId="77777777" w:rsidR="00150824" w:rsidRDefault="00150824"/>
                    <w:p w14:paraId="106DDE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1F56352" w14:textId="77777777" w:rsidR="00150824" w:rsidRDefault="00150824"/>
                    <w:p w14:paraId="1DF0219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45B823" w14:textId="77777777" w:rsidR="00150824" w:rsidRDefault="00150824"/>
                    <w:p w14:paraId="2DB5CA1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17AB9A" w14:textId="77777777" w:rsidR="00150824" w:rsidRDefault="00150824"/>
                    <w:p w14:paraId="511F107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C7265B" w14:textId="77777777" w:rsidR="00150824" w:rsidRDefault="00150824"/>
                    <w:p w14:paraId="061740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50BDD76" w14:textId="77777777" w:rsidR="00150824" w:rsidRDefault="00150824"/>
                    <w:p w14:paraId="733BD6E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AF3580" w14:textId="77777777" w:rsidR="00150824" w:rsidRDefault="00150824"/>
                    <w:p w14:paraId="31A45F8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F13A00" w14:textId="77777777" w:rsidR="00150824" w:rsidRDefault="00150824"/>
                    <w:p w14:paraId="064ACC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A05E51" w14:textId="77777777" w:rsidR="00A5206C" w:rsidRDefault="00A5206C"/>
                    <w:p w14:paraId="694F34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1EAF1AEE" w14:textId="77777777" w:rsidR="00150824" w:rsidRDefault="00150824"/>
                    <w:p w14:paraId="3EA8EF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F265AB" w14:textId="77777777" w:rsidR="00150824" w:rsidRDefault="00150824"/>
                    <w:p w14:paraId="7B3350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A4103E" w14:textId="77777777" w:rsidR="00150824" w:rsidRDefault="00150824"/>
                    <w:p w14:paraId="031021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DB17F0" w14:textId="77777777" w:rsidR="00150824" w:rsidRDefault="00150824"/>
                    <w:p w14:paraId="1C3221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A2F23F8" w14:textId="77777777" w:rsidR="00150824" w:rsidRDefault="00150824"/>
                    <w:p w14:paraId="0D83C7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8A1EC6" w14:textId="77777777" w:rsidR="00150824" w:rsidRDefault="00150824"/>
                    <w:p w14:paraId="34CB432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DC3C54" w14:textId="77777777" w:rsidR="00150824" w:rsidRDefault="00150824"/>
                    <w:p w14:paraId="40036A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E25709F" w14:textId="77777777" w:rsidR="00150824" w:rsidRDefault="00150824"/>
                    <w:p w14:paraId="5D5E73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B7E28FD" w14:textId="77777777" w:rsidR="00150824" w:rsidRDefault="00150824"/>
                    <w:p w14:paraId="01F71A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D28A9C" w14:textId="77777777" w:rsidR="00150824" w:rsidRDefault="00150824"/>
                    <w:p w14:paraId="4B1C7F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5FD96E" w14:textId="77777777" w:rsidR="00150824" w:rsidRDefault="00150824"/>
                    <w:p w14:paraId="3B2511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1957FD" w14:textId="77777777" w:rsidR="00150824" w:rsidRDefault="00150824"/>
                    <w:p w14:paraId="1F5147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C4004DF" w14:textId="77777777" w:rsidR="00150824" w:rsidRDefault="00150824"/>
                    <w:p w14:paraId="0F0788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1E8782" w14:textId="77777777" w:rsidR="00150824" w:rsidRDefault="00150824"/>
                    <w:p w14:paraId="414151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EFF64B" w14:textId="77777777" w:rsidR="00150824" w:rsidRDefault="00150824"/>
                    <w:p w14:paraId="6DC859E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2D2D9D" w14:textId="77777777" w:rsidR="00150824" w:rsidRDefault="00150824"/>
                    <w:p w14:paraId="723BA9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5EF73B8" w14:textId="77777777" w:rsidR="00150824" w:rsidRDefault="00150824"/>
                    <w:p w14:paraId="7E37592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63D1A9" w14:textId="77777777" w:rsidR="00150824" w:rsidRDefault="00150824"/>
                    <w:p w14:paraId="0C6F05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34E52A" w14:textId="77777777" w:rsidR="00150824" w:rsidRDefault="00150824"/>
                    <w:p w14:paraId="7A4848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0526CF" w14:textId="77777777" w:rsidR="00150824" w:rsidRDefault="00150824"/>
                    <w:p w14:paraId="5AAEAB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A032C5F" w14:textId="77777777" w:rsidR="00150824" w:rsidRDefault="00150824"/>
                    <w:p w14:paraId="66CA2D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3F69A0" w14:textId="77777777" w:rsidR="00150824" w:rsidRDefault="00150824"/>
                    <w:p w14:paraId="1CC403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D3BAA7" w14:textId="77777777" w:rsidR="00150824" w:rsidRDefault="00150824"/>
                    <w:p w14:paraId="23AC5B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507DD4" w14:textId="77777777" w:rsidR="00150824" w:rsidRDefault="00150824"/>
                    <w:p w14:paraId="78F7EDD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A6CBB1B" w14:textId="77777777" w:rsidR="00150824" w:rsidRDefault="00150824"/>
                    <w:p w14:paraId="1852DE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3BA463" w14:textId="77777777" w:rsidR="00150824" w:rsidRDefault="00150824"/>
                    <w:p w14:paraId="111E525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49AE6B" w14:textId="77777777" w:rsidR="00150824" w:rsidRDefault="00150824"/>
                    <w:p w14:paraId="4CB51E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5C45F5" w14:textId="77777777" w:rsidR="00150824" w:rsidRDefault="00150824"/>
                    <w:p w14:paraId="7DF4C1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1AEB691" w14:textId="77777777" w:rsidR="00150824" w:rsidRDefault="00150824"/>
                    <w:p w14:paraId="169EA5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395A62" w14:textId="77777777" w:rsidR="00150824" w:rsidRDefault="00150824"/>
                    <w:p w14:paraId="364D5D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12B47E" w14:textId="77777777" w:rsidR="00150824" w:rsidRDefault="00150824"/>
                    <w:p w14:paraId="55A3178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CA29AC" w14:textId="77777777" w:rsidR="00150824" w:rsidRDefault="00150824"/>
                    <w:p w14:paraId="22AD9B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944ABD7" w14:textId="77777777" w:rsidR="00150824" w:rsidRDefault="00150824"/>
                    <w:p w14:paraId="5A814C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6FB559" w14:textId="77777777" w:rsidR="00150824" w:rsidRDefault="00150824"/>
                    <w:p w14:paraId="318CEE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971BF6" w14:textId="77777777" w:rsidR="00150824" w:rsidRDefault="00150824"/>
                    <w:p w14:paraId="6E186E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637926" w14:textId="77777777" w:rsidR="00150824" w:rsidRDefault="00150824"/>
                    <w:p w14:paraId="152B699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D7DB372" w14:textId="77777777" w:rsidR="00150824" w:rsidRDefault="00150824"/>
                    <w:p w14:paraId="1A59F9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B62860" w14:textId="77777777" w:rsidR="00150824" w:rsidRDefault="00150824"/>
                    <w:p w14:paraId="4F379A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38BA94" w14:textId="77777777" w:rsidR="00150824" w:rsidRDefault="00150824"/>
                    <w:p w14:paraId="525A78C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D8999F" w14:textId="77777777" w:rsidR="00150824" w:rsidRDefault="00150824"/>
                    <w:p w14:paraId="578A6A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4231AE3" w14:textId="77777777" w:rsidR="00150824" w:rsidRDefault="00150824"/>
                    <w:p w14:paraId="01CB77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B3EE84" w14:textId="77777777" w:rsidR="00150824" w:rsidRDefault="00150824"/>
                    <w:p w14:paraId="12D244A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A18208" w14:textId="77777777" w:rsidR="00150824" w:rsidRDefault="00150824"/>
                    <w:p w14:paraId="7A0636E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765A58" w14:textId="77777777" w:rsidR="00150824" w:rsidRDefault="00150824"/>
                    <w:p w14:paraId="6674D4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B1B9A6B" w14:textId="77777777" w:rsidR="00150824" w:rsidRDefault="00150824"/>
                    <w:p w14:paraId="5CFFD0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F4E2C5" w14:textId="77777777" w:rsidR="00150824" w:rsidRDefault="00150824"/>
                    <w:p w14:paraId="39AC97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43A835" w14:textId="77777777" w:rsidR="00150824" w:rsidRDefault="00150824"/>
                    <w:p w14:paraId="1798C3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8B6C8C" w14:textId="77777777" w:rsidR="00150824" w:rsidRDefault="00150824"/>
                    <w:p w14:paraId="31D025A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942507E" w14:textId="77777777" w:rsidR="00150824" w:rsidRDefault="00150824"/>
                    <w:p w14:paraId="2016A1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4A1FE0" w14:textId="77777777" w:rsidR="00150824" w:rsidRDefault="00150824"/>
                    <w:p w14:paraId="79B585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C20C86" w14:textId="77777777" w:rsidR="00150824" w:rsidRDefault="00150824"/>
                    <w:p w14:paraId="0667452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D3AB4D" w14:textId="77777777" w:rsidR="00150824" w:rsidRDefault="00150824"/>
                    <w:p w14:paraId="4D5F782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920999" w14:textId="77777777" w:rsidR="00150824" w:rsidRDefault="00150824"/>
                    <w:p w14:paraId="178715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58CCDF" w14:textId="77777777" w:rsidR="00150824" w:rsidRDefault="00150824"/>
                    <w:p w14:paraId="4DB854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7FB2DB" w14:textId="77777777" w:rsidR="00150824" w:rsidRDefault="00150824"/>
                    <w:p w14:paraId="44FD38A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722D63" w14:textId="77777777" w:rsidR="00150824" w:rsidRDefault="00150824"/>
                    <w:p w14:paraId="544411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7148BB" w14:textId="77777777" w:rsidR="00150824" w:rsidRDefault="00150824"/>
                    <w:p w14:paraId="5F00034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E8A905D" w14:textId="77777777" w:rsidR="00150824" w:rsidRDefault="00150824"/>
                    <w:p w14:paraId="44D103E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8F464E" w14:textId="77777777" w:rsidR="00150824" w:rsidRDefault="00150824"/>
                    <w:p w14:paraId="1088D7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B4E0EC" w14:textId="77777777" w:rsidR="00150824" w:rsidRDefault="00150824"/>
                    <w:p w14:paraId="7225A1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8AA6357" w14:textId="77777777" w:rsidR="00150824" w:rsidRDefault="00150824"/>
                    <w:p w14:paraId="2BB1BC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870D97" w14:textId="77777777" w:rsidR="00150824" w:rsidRDefault="00150824"/>
                    <w:p w14:paraId="44214AC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3E5D81" w14:textId="77777777" w:rsidR="00150824" w:rsidRDefault="00150824"/>
                    <w:p w14:paraId="0F95F3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BCCC88" w14:textId="77777777" w:rsidR="00A5206C" w:rsidRDefault="00A5206C"/>
                    <w:p w14:paraId="13FF3E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21407FA" w14:textId="77777777" w:rsidR="00150824" w:rsidRDefault="00150824"/>
                    <w:p w14:paraId="1582E43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796552" w14:textId="77777777" w:rsidR="00150824" w:rsidRDefault="00150824"/>
                    <w:p w14:paraId="2130F1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9E4504" w14:textId="77777777" w:rsidR="00150824" w:rsidRDefault="00150824"/>
                    <w:p w14:paraId="6BCA8A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3937DF" w14:textId="77777777" w:rsidR="00150824" w:rsidRDefault="00150824"/>
                    <w:p w14:paraId="32213D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039A444" w14:textId="77777777" w:rsidR="00150824" w:rsidRDefault="00150824"/>
                    <w:p w14:paraId="7E5F90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4123F7" w14:textId="77777777" w:rsidR="00150824" w:rsidRDefault="00150824"/>
                    <w:p w14:paraId="650D8B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A506BF" w14:textId="77777777" w:rsidR="00150824" w:rsidRDefault="00150824"/>
                    <w:p w14:paraId="7D00B31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EE25950" w14:textId="77777777" w:rsidR="00150824" w:rsidRDefault="00150824"/>
                    <w:p w14:paraId="6C89062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FBD4FC5" w14:textId="77777777" w:rsidR="00150824" w:rsidRDefault="00150824"/>
                    <w:p w14:paraId="7CAA17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5468A9" w14:textId="77777777" w:rsidR="00150824" w:rsidRDefault="00150824"/>
                    <w:p w14:paraId="553FE93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E3E52A" w14:textId="77777777" w:rsidR="00150824" w:rsidRDefault="00150824"/>
                    <w:p w14:paraId="34DB36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C5C554" w14:textId="77777777" w:rsidR="00150824" w:rsidRDefault="00150824"/>
                    <w:p w14:paraId="36300D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C883C85" w14:textId="77777777" w:rsidR="00150824" w:rsidRDefault="00150824"/>
                    <w:p w14:paraId="4186A2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10BBB4" w14:textId="77777777" w:rsidR="00150824" w:rsidRDefault="00150824"/>
                    <w:p w14:paraId="4DFDDF6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6F50CD" w14:textId="77777777" w:rsidR="00150824" w:rsidRDefault="00150824"/>
                    <w:p w14:paraId="0C7B83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76FDA0" w14:textId="77777777" w:rsidR="00150824" w:rsidRDefault="00150824"/>
                    <w:p w14:paraId="64ECE0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E69C43B" w14:textId="77777777" w:rsidR="00150824" w:rsidRDefault="00150824"/>
                    <w:p w14:paraId="6A99EC1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03147C" w14:textId="77777777" w:rsidR="00150824" w:rsidRDefault="00150824"/>
                    <w:p w14:paraId="4735A2A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ACBC33" w14:textId="77777777" w:rsidR="00150824" w:rsidRDefault="00150824"/>
                    <w:p w14:paraId="50BCD5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7641608" w14:textId="77777777" w:rsidR="00150824" w:rsidRDefault="00150824"/>
                    <w:p w14:paraId="55AE1FF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40C8E9D" w14:textId="77777777" w:rsidR="00150824" w:rsidRDefault="00150824"/>
                    <w:p w14:paraId="40C7CE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4F267F" w14:textId="77777777" w:rsidR="00150824" w:rsidRDefault="00150824"/>
                    <w:p w14:paraId="1384A3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7FD116" w14:textId="77777777" w:rsidR="00150824" w:rsidRDefault="00150824"/>
                    <w:p w14:paraId="5C8536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85A99E" w14:textId="77777777" w:rsidR="00150824" w:rsidRDefault="00150824"/>
                    <w:p w14:paraId="0BC911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A4D213" w14:textId="77777777" w:rsidR="00150824" w:rsidRDefault="00150824"/>
                    <w:p w14:paraId="3D1BFD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E6F4C1" w14:textId="77777777" w:rsidR="00150824" w:rsidRDefault="00150824"/>
                    <w:p w14:paraId="3848786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404E5A" w14:textId="77777777" w:rsidR="00150824" w:rsidRDefault="00150824"/>
                    <w:p w14:paraId="710AB6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026480" w14:textId="77777777" w:rsidR="00150824" w:rsidRDefault="00150824"/>
                    <w:p w14:paraId="4DD659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3288CB6" w14:textId="77777777" w:rsidR="00150824" w:rsidRDefault="00150824"/>
                    <w:p w14:paraId="35AAE8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B0D8C8" w14:textId="77777777" w:rsidR="00150824" w:rsidRDefault="00150824"/>
                    <w:p w14:paraId="33795D3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FA5B8D" w14:textId="77777777" w:rsidR="00150824" w:rsidRDefault="00150824"/>
                    <w:p w14:paraId="0C97162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38A4AA" w14:textId="77777777" w:rsidR="00150824" w:rsidRDefault="00150824"/>
                    <w:p w14:paraId="6711DB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32B5E8F" w14:textId="77777777" w:rsidR="00150824" w:rsidRDefault="00150824"/>
                    <w:p w14:paraId="21D7682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C419C1" w14:textId="77777777" w:rsidR="00150824" w:rsidRDefault="00150824"/>
                    <w:p w14:paraId="011CDCA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4AB156" w14:textId="77777777" w:rsidR="00150824" w:rsidRDefault="00150824"/>
                    <w:p w14:paraId="0B821D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C3627F" w14:textId="77777777" w:rsidR="00150824" w:rsidRDefault="00150824"/>
                    <w:p w14:paraId="77A6619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4FB2504" w14:textId="77777777" w:rsidR="00150824" w:rsidRDefault="00150824"/>
                    <w:p w14:paraId="71C7DC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6E6FDA" w14:textId="77777777" w:rsidR="00150824" w:rsidRDefault="00150824"/>
                    <w:p w14:paraId="76C5CD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D76B488" w14:textId="77777777" w:rsidR="00150824" w:rsidRDefault="00150824"/>
                    <w:p w14:paraId="6DF88F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B79FF0" w14:textId="77777777" w:rsidR="00150824" w:rsidRDefault="00150824"/>
                    <w:p w14:paraId="667FB6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C946648" w14:textId="77777777" w:rsidR="00150824" w:rsidRDefault="00150824"/>
                    <w:p w14:paraId="7424BE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AD5FB6" w14:textId="77777777" w:rsidR="00150824" w:rsidRDefault="00150824"/>
                    <w:p w14:paraId="563DA4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EC1F51" w14:textId="77777777" w:rsidR="00150824" w:rsidRDefault="00150824"/>
                    <w:p w14:paraId="1E7A21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5FF7A8" w14:textId="77777777" w:rsidR="00150824" w:rsidRDefault="00150824"/>
                    <w:p w14:paraId="52ACCB4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A008963" w14:textId="77777777" w:rsidR="00150824" w:rsidRDefault="00150824"/>
                    <w:p w14:paraId="11A386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5FB681" w14:textId="77777777" w:rsidR="00150824" w:rsidRDefault="00150824"/>
                    <w:p w14:paraId="77E94F3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9222AA" w14:textId="77777777" w:rsidR="00150824" w:rsidRDefault="00150824"/>
                    <w:p w14:paraId="1D48BA7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270203" w14:textId="77777777" w:rsidR="00150824" w:rsidRDefault="00150824"/>
                    <w:p w14:paraId="1584F43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8990A77" w14:textId="77777777" w:rsidR="00150824" w:rsidRDefault="00150824"/>
                    <w:p w14:paraId="12334B1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D3FB8E" w14:textId="77777777" w:rsidR="00150824" w:rsidRDefault="00150824"/>
                    <w:p w14:paraId="636666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80D0BA" w14:textId="77777777" w:rsidR="00150824" w:rsidRDefault="00150824"/>
                    <w:p w14:paraId="6AD46E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AE5227" w14:textId="77777777" w:rsidR="00150824" w:rsidRDefault="00150824"/>
                    <w:p w14:paraId="249286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44A17DA" w14:textId="77777777" w:rsidR="00150824" w:rsidRDefault="00150824"/>
                    <w:p w14:paraId="4981D49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C4BEBB" w14:textId="77777777" w:rsidR="00150824" w:rsidRDefault="00150824"/>
                    <w:p w14:paraId="5AD5CF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8CB4C0" w14:textId="77777777" w:rsidR="00150824" w:rsidRDefault="00150824"/>
                    <w:p w14:paraId="4BFF1D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1EFCA7" w14:textId="77777777" w:rsidR="00150824" w:rsidRDefault="00150824"/>
                    <w:p w14:paraId="60CF617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EDBFBEA" w14:textId="77777777" w:rsidR="00150824" w:rsidRDefault="00150824"/>
                    <w:p w14:paraId="285BEB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53DC55" w14:textId="77777777" w:rsidR="00150824" w:rsidRDefault="00150824"/>
                    <w:p w14:paraId="5138879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B6761D" w14:textId="77777777" w:rsidR="00150824" w:rsidRDefault="00150824"/>
                    <w:p w14:paraId="72DDEA3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6FE660" w14:textId="77777777" w:rsidR="00150824" w:rsidRDefault="00150824"/>
                    <w:p w14:paraId="4DE5C9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370A23A" w14:textId="77777777" w:rsidR="00150824" w:rsidRDefault="00150824"/>
                    <w:p w14:paraId="130C334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1925EE" w14:textId="77777777" w:rsidR="00150824" w:rsidRDefault="00150824"/>
                    <w:p w14:paraId="1DD0F93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F4D5EB" w14:textId="77777777" w:rsidR="00150824" w:rsidRDefault="00150824"/>
                    <w:p w14:paraId="6FBF81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DD78BA" w14:textId="77777777" w:rsidR="00A5206C" w:rsidRDefault="00A5206C"/>
                    <w:p w14:paraId="6B6D2CB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56587A2F" w14:textId="77777777" w:rsidR="00150824" w:rsidRDefault="00150824"/>
                    <w:p w14:paraId="1B544EE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63574D" w14:textId="77777777" w:rsidR="00150824" w:rsidRDefault="00150824"/>
                    <w:p w14:paraId="5A18C9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FB5F0F" w14:textId="77777777" w:rsidR="00150824" w:rsidRDefault="00150824"/>
                    <w:p w14:paraId="5D7A7F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8645B3" w14:textId="77777777" w:rsidR="00150824" w:rsidRDefault="00150824"/>
                    <w:p w14:paraId="1D2CB6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7630BFE" w14:textId="77777777" w:rsidR="00150824" w:rsidRDefault="00150824"/>
                    <w:p w14:paraId="0DCFFC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25AD10" w14:textId="77777777" w:rsidR="00150824" w:rsidRDefault="00150824"/>
                    <w:p w14:paraId="636D30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F526C5" w14:textId="77777777" w:rsidR="00150824" w:rsidRDefault="00150824"/>
                    <w:p w14:paraId="4DDD43A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797A0B" w14:textId="77777777" w:rsidR="00150824" w:rsidRDefault="00150824"/>
                    <w:p w14:paraId="1B4BD50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7396ADA" w14:textId="77777777" w:rsidR="00150824" w:rsidRDefault="00150824"/>
                    <w:p w14:paraId="00C5153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CAFD80" w14:textId="77777777" w:rsidR="00150824" w:rsidRDefault="00150824"/>
                    <w:p w14:paraId="3D6BE5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47A899" w14:textId="77777777" w:rsidR="00150824" w:rsidRDefault="00150824"/>
                    <w:p w14:paraId="2B1BE8F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C567CE" w14:textId="77777777" w:rsidR="00150824" w:rsidRDefault="00150824"/>
                    <w:p w14:paraId="782C31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6F7DDA" w14:textId="77777777" w:rsidR="00150824" w:rsidRDefault="00150824"/>
                    <w:p w14:paraId="1A3BFAC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104AF6" w14:textId="77777777" w:rsidR="00150824" w:rsidRDefault="00150824"/>
                    <w:p w14:paraId="2E1868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682C3E" w14:textId="77777777" w:rsidR="00150824" w:rsidRDefault="00150824"/>
                    <w:p w14:paraId="2C7647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AC5D81" w14:textId="77777777" w:rsidR="00150824" w:rsidRDefault="00150824"/>
                    <w:p w14:paraId="7F8C11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7EB9F7" w14:textId="77777777" w:rsidR="00150824" w:rsidRDefault="00150824"/>
                    <w:p w14:paraId="07B0F9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736722" w14:textId="77777777" w:rsidR="00150824" w:rsidRDefault="00150824"/>
                    <w:p w14:paraId="05483F5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B3E5F2" w14:textId="77777777" w:rsidR="00150824" w:rsidRDefault="00150824"/>
                    <w:p w14:paraId="738944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23A4DA" w14:textId="77777777" w:rsidR="00150824" w:rsidRDefault="00150824"/>
                    <w:p w14:paraId="167845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F21F26C" w14:textId="77777777" w:rsidR="00150824" w:rsidRDefault="00150824"/>
                    <w:p w14:paraId="745DE83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A22453" w14:textId="77777777" w:rsidR="00150824" w:rsidRDefault="00150824"/>
                    <w:p w14:paraId="545873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5C4570" w14:textId="77777777" w:rsidR="00150824" w:rsidRDefault="00150824"/>
                    <w:p w14:paraId="4EE0D39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225C5E" w14:textId="77777777" w:rsidR="00150824" w:rsidRDefault="00150824"/>
                    <w:p w14:paraId="1B3E361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CAD4C05" w14:textId="77777777" w:rsidR="00150824" w:rsidRDefault="00150824"/>
                    <w:p w14:paraId="5F4A42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F328F1" w14:textId="77777777" w:rsidR="00150824" w:rsidRDefault="00150824"/>
                    <w:p w14:paraId="117682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7AAB92" w14:textId="77777777" w:rsidR="00150824" w:rsidRDefault="00150824"/>
                    <w:p w14:paraId="1F14C5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F50111" w14:textId="77777777" w:rsidR="00150824" w:rsidRDefault="00150824"/>
                    <w:p w14:paraId="2436E0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5C4EBA" w14:textId="77777777" w:rsidR="00150824" w:rsidRDefault="00150824"/>
                    <w:p w14:paraId="38451F5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D14545" w14:textId="77777777" w:rsidR="00150824" w:rsidRDefault="00150824"/>
                    <w:p w14:paraId="4D5B460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9A4BD7" w14:textId="77777777" w:rsidR="00150824" w:rsidRDefault="00150824"/>
                    <w:p w14:paraId="575C540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100049" w14:textId="77777777" w:rsidR="00150824" w:rsidRDefault="00150824"/>
                    <w:p w14:paraId="5CE7BA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0E6B8A4" w14:textId="77777777" w:rsidR="00150824" w:rsidRDefault="00150824"/>
                    <w:p w14:paraId="6E46406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215436" w14:textId="77777777" w:rsidR="00150824" w:rsidRDefault="00150824"/>
                    <w:p w14:paraId="51A856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0310FA" w14:textId="77777777" w:rsidR="00150824" w:rsidRDefault="00150824"/>
                    <w:p w14:paraId="0AAF143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A79A88" w14:textId="77777777" w:rsidR="00150824" w:rsidRDefault="00150824"/>
                    <w:p w14:paraId="2DE04C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0EBE552" w14:textId="77777777" w:rsidR="00150824" w:rsidRDefault="00150824"/>
                    <w:p w14:paraId="44C930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4E54E1" w14:textId="77777777" w:rsidR="00150824" w:rsidRDefault="00150824"/>
                    <w:p w14:paraId="591B3F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58B868" w14:textId="77777777" w:rsidR="00150824" w:rsidRDefault="00150824"/>
                    <w:p w14:paraId="37A727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96C86F" w14:textId="77777777" w:rsidR="00150824" w:rsidRDefault="00150824"/>
                    <w:p w14:paraId="0D94110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45F31E9" w14:textId="77777777" w:rsidR="00150824" w:rsidRDefault="00150824"/>
                    <w:p w14:paraId="530A79B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ECDCB7" w14:textId="77777777" w:rsidR="00150824" w:rsidRDefault="00150824"/>
                    <w:p w14:paraId="40DC33E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BFA2BE" w14:textId="77777777" w:rsidR="00150824" w:rsidRDefault="00150824"/>
                    <w:p w14:paraId="04D348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A2DB76" w14:textId="77777777" w:rsidR="00150824" w:rsidRDefault="00150824"/>
                    <w:p w14:paraId="5ACA0C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44A3FF5" w14:textId="77777777" w:rsidR="00150824" w:rsidRDefault="00150824"/>
                    <w:p w14:paraId="7F84557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D0CB85" w14:textId="77777777" w:rsidR="00150824" w:rsidRDefault="00150824"/>
                    <w:p w14:paraId="6F1C73D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943C92" w14:textId="77777777" w:rsidR="00150824" w:rsidRDefault="00150824"/>
                    <w:p w14:paraId="1EE47B7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624B11" w14:textId="77777777" w:rsidR="00150824" w:rsidRDefault="00150824"/>
                    <w:p w14:paraId="5BE6B1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C27072D" w14:textId="77777777" w:rsidR="00150824" w:rsidRDefault="00150824"/>
                    <w:p w14:paraId="404B134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305587" w14:textId="77777777" w:rsidR="00150824" w:rsidRDefault="00150824"/>
                    <w:p w14:paraId="284DEC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80008D" w14:textId="77777777" w:rsidR="00150824" w:rsidRDefault="00150824"/>
                    <w:p w14:paraId="59A1FE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B36047" w14:textId="77777777" w:rsidR="00150824" w:rsidRDefault="00150824"/>
                    <w:p w14:paraId="1A8157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EFAACA5" w14:textId="77777777" w:rsidR="00150824" w:rsidRDefault="00150824"/>
                    <w:p w14:paraId="21BE18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BDAE67" w14:textId="77777777" w:rsidR="00150824" w:rsidRDefault="00150824"/>
                    <w:p w14:paraId="4BD8741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EA8BEB" w14:textId="77777777" w:rsidR="00150824" w:rsidRDefault="00150824"/>
                    <w:p w14:paraId="46068F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4CE99AE" w14:textId="77777777" w:rsidR="00150824" w:rsidRDefault="00150824"/>
                    <w:p w14:paraId="04EA67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F954C0C" w14:textId="77777777" w:rsidR="00150824" w:rsidRDefault="00150824"/>
                    <w:p w14:paraId="0D933EA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D85647" w14:textId="77777777" w:rsidR="00150824" w:rsidRDefault="00150824"/>
                    <w:p w14:paraId="5A72BD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CBA510" w14:textId="77777777" w:rsidR="00150824" w:rsidRDefault="00150824"/>
                    <w:p w14:paraId="658854F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31699E" w14:textId="77777777" w:rsidR="00150824" w:rsidRDefault="00150824"/>
                    <w:p w14:paraId="14ADA7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5119934" w14:textId="77777777" w:rsidR="00150824" w:rsidRDefault="00150824"/>
                    <w:p w14:paraId="6F2F3D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6A653D" w14:textId="77777777" w:rsidR="00150824" w:rsidRDefault="00150824"/>
                    <w:p w14:paraId="46BA83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552FAE" w14:textId="77777777" w:rsidR="00150824" w:rsidRDefault="00150824"/>
                    <w:p w14:paraId="6B1322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17694B" w14:textId="77777777" w:rsidR="00A5206C" w:rsidRDefault="00A5206C"/>
                    <w:p w14:paraId="636C6F7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51FBF72D" w14:textId="77777777" w:rsidR="00150824" w:rsidRDefault="00150824"/>
                    <w:p w14:paraId="4A464A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B31878" w14:textId="77777777" w:rsidR="00150824" w:rsidRDefault="00150824"/>
                    <w:p w14:paraId="42BE63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D039508" w14:textId="77777777" w:rsidR="00150824" w:rsidRDefault="00150824"/>
                    <w:p w14:paraId="2D7926E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D735D4" w14:textId="77777777" w:rsidR="00150824" w:rsidRDefault="00150824"/>
                    <w:p w14:paraId="2A38D6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194D5E1" w14:textId="77777777" w:rsidR="00150824" w:rsidRDefault="00150824"/>
                    <w:p w14:paraId="25DDF2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9BCA58" w14:textId="77777777" w:rsidR="00150824" w:rsidRDefault="00150824"/>
                    <w:p w14:paraId="49AE61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EC6712" w14:textId="77777777" w:rsidR="00150824" w:rsidRDefault="00150824"/>
                    <w:p w14:paraId="253B01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C663AC" w14:textId="77777777" w:rsidR="00150824" w:rsidRDefault="00150824"/>
                    <w:p w14:paraId="4CEAB79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3930515" w14:textId="77777777" w:rsidR="00150824" w:rsidRDefault="00150824"/>
                    <w:p w14:paraId="1A36EAE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DF0F9D" w14:textId="77777777" w:rsidR="00150824" w:rsidRDefault="00150824"/>
                    <w:p w14:paraId="5366D6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3FA586" w14:textId="77777777" w:rsidR="00150824" w:rsidRDefault="00150824"/>
                    <w:p w14:paraId="43BDC1E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C55612" w14:textId="77777777" w:rsidR="00150824" w:rsidRDefault="00150824"/>
                    <w:p w14:paraId="6A83DA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F61C11A" w14:textId="77777777" w:rsidR="00150824" w:rsidRDefault="00150824"/>
                    <w:p w14:paraId="4439FE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E65316" w14:textId="77777777" w:rsidR="00150824" w:rsidRDefault="00150824"/>
                    <w:p w14:paraId="420E6F3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CDBDD7" w14:textId="77777777" w:rsidR="00150824" w:rsidRDefault="00150824"/>
                    <w:p w14:paraId="75F8BC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6AC49C" w14:textId="77777777" w:rsidR="00150824" w:rsidRDefault="00150824"/>
                    <w:p w14:paraId="350582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F6A06DD" w14:textId="77777777" w:rsidR="00150824" w:rsidRDefault="00150824"/>
                    <w:p w14:paraId="11960F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4E31218" w14:textId="77777777" w:rsidR="00150824" w:rsidRDefault="00150824"/>
                    <w:p w14:paraId="563A04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D6FD66" w14:textId="77777777" w:rsidR="00150824" w:rsidRDefault="00150824"/>
                    <w:p w14:paraId="74C3EC1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4658B3" w14:textId="77777777" w:rsidR="00150824" w:rsidRDefault="00150824"/>
                    <w:p w14:paraId="74C593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AAC48D7" w14:textId="77777777" w:rsidR="00150824" w:rsidRDefault="00150824"/>
                    <w:p w14:paraId="1E73472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7CB3D3" w14:textId="77777777" w:rsidR="00150824" w:rsidRDefault="00150824"/>
                    <w:p w14:paraId="160B82A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29F9103" w14:textId="77777777" w:rsidR="00150824" w:rsidRDefault="00150824"/>
                    <w:p w14:paraId="4E8B0C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605194" w14:textId="77777777" w:rsidR="00150824" w:rsidRDefault="00150824"/>
                    <w:p w14:paraId="55266C1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0C7EB9" w14:textId="77777777" w:rsidR="00150824" w:rsidRDefault="00150824"/>
                    <w:p w14:paraId="0066620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CBE382" w14:textId="77777777" w:rsidR="00150824" w:rsidRDefault="00150824"/>
                    <w:p w14:paraId="12E3F6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67FFA1" w14:textId="77777777" w:rsidR="00150824" w:rsidRDefault="00150824"/>
                    <w:p w14:paraId="06C690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AE66CA" w14:textId="77777777" w:rsidR="00150824" w:rsidRDefault="00150824"/>
                    <w:p w14:paraId="5FAA04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86B9C62" w14:textId="77777777" w:rsidR="00150824" w:rsidRDefault="00150824"/>
                    <w:p w14:paraId="735B0DA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27A666" w14:textId="77777777" w:rsidR="00150824" w:rsidRDefault="00150824"/>
                    <w:p w14:paraId="17274BB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911302" w14:textId="77777777" w:rsidR="00150824" w:rsidRDefault="00150824"/>
                    <w:p w14:paraId="2D9317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08F37F" w14:textId="77777777" w:rsidR="00150824" w:rsidRDefault="00150824"/>
                    <w:p w14:paraId="157255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4C037D" w14:textId="77777777" w:rsidR="00150824" w:rsidRDefault="00150824"/>
                    <w:p w14:paraId="252EB1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6A7B3A" w14:textId="77777777" w:rsidR="00150824" w:rsidRDefault="00150824"/>
                    <w:p w14:paraId="0F0610E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C4180E" w14:textId="77777777" w:rsidR="00150824" w:rsidRDefault="00150824"/>
                    <w:p w14:paraId="5BDBC7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860664" w14:textId="77777777" w:rsidR="00150824" w:rsidRDefault="00150824"/>
                    <w:p w14:paraId="45AFE5D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8108BAC" w14:textId="77777777" w:rsidR="00150824" w:rsidRDefault="00150824"/>
                    <w:p w14:paraId="7DCB0BE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950651" w14:textId="77777777" w:rsidR="00150824" w:rsidRDefault="00150824"/>
                    <w:p w14:paraId="7D204A6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D46BA6" w14:textId="77777777" w:rsidR="00150824" w:rsidRDefault="00150824"/>
                    <w:p w14:paraId="2232AB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F2D20B" w14:textId="77777777" w:rsidR="00150824" w:rsidRDefault="00150824"/>
                    <w:p w14:paraId="5A70B0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03BD39C" w14:textId="77777777" w:rsidR="00150824" w:rsidRDefault="00150824"/>
                    <w:p w14:paraId="0231DC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E1B90E" w14:textId="77777777" w:rsidR="00150824" w:rsidRDefault="00150824"/>
                    <w:p w14:paraId="678533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08C45F" w14:textId="77777777" w:rsidR="00150824" w:rsidRDefault="00150824"/>
                    <w:p w14:paraId="776262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77263B" w14:textId="77777777" w:rsidR="00150824" w:rsidRDefault="00150824"/>
                    <w:p w14:paraId="3A0261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8672551" w14:textId="77777777" w:rsidR="00150824" w:rsidRDefault="00150824"/>
                    <w:p w14:paraId="780F5C2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4E57AD" w14:textId="77777777" w:rsidR="00150824" w:rsidRDefault="00150824"/>
                    <w:p w14:paraId="58863AB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87B1DD" w14:textId="77777777" w:rsidR="00150824" w:rsidRDefault="00150824"/>
                    <w:p w14:paraId="60BF274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53A1C5" w14:textId="77777777" w:rsidR="00150824" w:rsidRDefault="00150824"/>
                    <w:p w14:paraId="4371D2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0A5E487" w14:textId="77777777" w:rsidR="00150824" w:rsidRDefault="00150824"/>
                    <w:p w14:paraId="773CC8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F66EDD" w14:textId="77777777" w:rsidR="00150824" w:rsidRDefault="00150824"/>
                    <w:p w14:paraId="1608167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518DCB" w14:textId="77777777" w:rsidR="00150824" w:rsidRDefault="00150824"/>
                    <w:p w14:paraId="06B98D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64D935" w14:textId="77777777" w:rsidR="00150824" w:rsidRDefault="00150824"/>
                    <w:p w14:paraId="12ED838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CDC5BAA" w14:textId="77777777" w:rsidR="00150824" w:rsidRDefault="00150824"/>
                    <w:p w14:paraId="6CB55F5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18BED2" w14:textId="77777777" w:rsidR="00150824" w:rsidRDefault="00150824"/>
                    <w:p w14:paraId="215D22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0C17BE" w14:textId="77777777" w:rsidR="00150824" w:rsidRDefault="00150824"/>
                    <w:p w14:paraId="23F799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CDABDF" w14:textId="77777777" w:rsidR="00150824" w:rsidRDefault="00150824"/>
                    <w:p w14:paraId="294789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882B23F" w14:textId="77777777" w:rsidR="00150824" w:rsidRDefault="00150824"/>
                    <w:p w14:paraId="08FCE5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F80FC0" w14:textId="77777777" w:rsidR="00150824" w:rsidRDefault="00150824"/>
                    <w:p w14:paraId="0F8139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8119AA" w14:textId="77777777" w:rsidR="00150824" w:rsidRDefault="00150824"/>
                    <w:p w14:paraId="52C279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CB8988" w14:textId="77777777" w:rsidR="00150824" w:rsidRDefault="00150824"/>
                    <w:p w14:paraId="6067EE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E350136" w14:textId="77777777" w:rsidR="00150824" w:rsidRDefault="00150824"/>
                    <w:p w14:paraId="227C394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AD34C7" w14:textId="77777777" w:rsidR="00150824" w:rsidRDefault="00150824"/>
                    <w:p w14:paraId="19CE78A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F88281" w14:textId="77777777" w:rsidR="00150824" w:rsidRDefault="00150824"/>
                    <w:p w14:paraId="78B359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888CCD" w14:textId="77777777" w:rsidR="00A5206C" w:rsidRDefault="00A5206C"/>
                    <w:p w14:paraId="788E56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07876EA4" w14:textId="77777777" w:rsidR="00150824" w:rsidRDefault="00150824"/>
                    <w:p w14:paraId="71AC35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842134" w14:textId="77777777" w:rsidR="00150824" w:rsidRDefault="00150824"/>
                    <w:p w14:paraId="45FACE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CC879A" w14:textId="77777777" w:rsidR="00150824" w:rsidRDefault="00150824"/>
                    <w:p w14:paraId="5E7AFE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7E9EFE" w14:textId="77777777" w:rsidR="00150824" w:rsidRDefault="00150824"/>
                    <w:p w14:paraId="27A64D7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1F79EBC" w14:textId="77777777" w:rsidR="00150824" w:rsidRDefault="00150824"/>
                    <w:p w14:paraId="039162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7B7D11" w14:textId="77777777" w:rsidR="00150824" w:rsidRDefault="00150824"/>
                    <w:p w14:paraId="4B79EF7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E44621" w14:textId="77777777" w:rsidR="00150824" w:rsidRDefault="00150824"/>
                    <w:p w14:paraId="136325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A90E7A" w14:textId="77777777" w:rsidR="00150824" w:rsidRDefault="00150824"/>
                    <w:p w14:paraId="399D33B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D6B632" w14:textId="77777777" w:rsidR="00150824" w:rsidRDefault="00150824"/>
                    <w:p w14:paraId="6E18828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53E070" w14:textId="77777777" w:rsidR="00150824" w:rsidRDefault="00150824"/>
                    <w:p w14:paraId="55D604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76835B" w14:textId="77777777" w:rsidR="00150824" w:rsidRDefault="00150824"/>
                    <w:p w14:paraId="7399F5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59E582" w14:textId="77777777" w:rsidR="00150824" w:rsidRDefault="00150824"/>
                    <w:p w14:paraId="37C68F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781FB5E" w14:textId="77777777" w:rsidR="00150824" w:rsidRDefault="00150824"/>
                    <w:p w14:paraId="30952F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3CA5C6" w14:textId="77777777" w:rsidR="00150824" w:rsidRDefault="00150824"/>
                    <w:p w14:paraId="3FB099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EADA22" w14:textId="77777777" w:rsidR="00150824" w:rsidRDefault="00150824"/>
                    <w:p w14:paraId="70BF469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03A242" w14:textId="77777777" w:rsidR="00150824" w:rsidRDefault="00150824"/>
                    <w:p w14:paraId="2774BF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4F5B95B" w14:textId="77777777" w:rsidR="00150824" w:rsidRDefault="00150824"/>
                    <w:p w14:paraId="21D4A2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60D141" w14:textId="77777777" w:rsidR="00150824" w:rsidRDefault="00150824"/>
                    <w:p w14:paraId="1E4895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94EAB6" w14:textId="77777777" w:rsidR="00150824" w:rsidRDefault="00150824"/>
                    <w:p w14:paraId="28FD41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C0EF7E" w14:textId="77777777" w:rsidR="00150824" w:rsidRDefault="00150824"/>
                    <w:p w14:paraId="02B0676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47C9258" w14:textId="77777777" w:rsidR="00150824" w:rsidRDefault="00150824"/>
                    <w:p w14:paraId="7A071A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89E99F" w14:textId="77777777" w:rsidR="00150824" w:rsidRDefault="00150824"/>
                    <w:p w14:paraId="2ED4623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C794CB" w14:textId="77777777" w:rsidR="00150824" w:rsidRDefault="00150824"/>
                    <w:p w14:paraId="17A402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10BCAD" w14:textId="77777777" w:rsidR="00150824" w:rsidRDefault="00150824"/>
                    <w:p w14:paraId="3F2301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CF8B97C" w14:textId="77777777" w:rsidR="00150824" w:rsidRDefault="00150824"/>
                    <w:p w14:paraId="2CF09C5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A9BA33" w14:textId="77777777" w:rsidR="00150824" w:rsidRDefault="00150824"/>
                    <w:p w14:paraId="7B590A2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E7228E" w14:textId="77777777" w:rsidR="00150824" w:rsidRDefault="00150824"/>
                    <w:p w14:paraId="3B2577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72DC7B" w14:textId="77777777" w:rsidR="00150824" w:rsidRDefault="00150824"/>
                    <w:p w14:paraId="7C8113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EDDC2FE" w14:textId="77777777" w:rsidR="00150824" w:rsidRDefault="00150824"/>
                    <w:p w14:paraId="1C8E8B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9CB97C" w14:textId="77777777" w:rsidR="00150824" w:rsidRDefault="00150824"/>
                    <w:p w14:paraId="4E847E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EFEDEE" w14:textId="77777777" w:rsidR="00150824" w:rsidRDefault="00150824"/>
                    <w:p w14:paraId="4E8795E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8DD173" w14:textId="77777777" w:rsidR="00150824" w:rsidRDefault="00150824"/>
                    <w:p w14:paraId="55A8F4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DAB7208" w14:textId="77777777" w:rsidR="00150824" w:rsidRDefault="00150824"/>
                    <w:p w14:paraId="45426C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37418E" w14:textId="77777777" w:rsidR="00150824" w:rsidRDefault="00150824"/>
                    <w:p w14:paraId="02DAA5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0AF856" w14:textId="77777777" w:rsidR="00150824" w:rsidRDefault="00150824"/>
                    <w:p w14:paraId="54E5CB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CADF37" w14:textId="77777777" w:rsidR="00150824" w:rsidRDefault="00150824"/>
                    <w:p w14:paraId="17E1F31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384081" w14:textId="77777777" w:rsidR="00150824" w:rsidRDefault="00150824"/>
                    <w:p w14:paraId="530F6BB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A3C63D" w14:textId="77777777" w:rsidR="00150824" w:rsidRDefault="00150824"/>
                    <w:p w14:paraId="52F8D0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667D02" w14:textId="77777777" w:rsidR="00150824" w:rsidRDefault="00150824"/>
                    <w:p w14:paraId="2CD674E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4F2D63" w14:textId="77777777" w:rsidR="00150824" w:rsidRDefault="00150824"/>
                    <w:p w14:paraId="0A8D11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0EAC93F" w14:textId="77777777" w:rsidR="00150824" w:rsidRDefault="00150824"/>
                    <w:p w14:paraId="2A375B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C64F8D" w14:textId="77777777" w:rsidR="00150824" w:rsidRDefault="00150824"/>
                    <w:p w14:paraId="5AE6A6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8B3AAD" w14:textId="77777777" w:rsidR="00150824" w:rsidRDefault="00150824"/>
                    <w:p w14:paraId="4156D6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732D3B" w14:textId="77777777" w:rsidR="00150824" w:rsidRDefault="00150824"/>
                    <w:p w14:paraId="4C9B0A1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2E0315B" w14:textId="77777777" w:rsidR="00150824" w:rsidRDefault="00150824"/>
                    <w:p w14:paraId="1DD278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547EA3" w14:textId="77777777" w:rsidR="00150824" w:rsidRDefault="00150824"/>
                    <w:p w14:paraId="7A8B0C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7DC3E3" w14:textId="77777777" w:rsidR="00150824" w:rsidRDefault="00150824"/>
                    <w:p w14:paraId="4AD0B9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457FC8B" w14:textId="77777777" w:rsidR="00150824" w:rsidRDefault="00150824"/>
                    <w:p w14:paraId="7E802B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6176044" w14:textId="77777777" w:rsidR="00150824" w:rsidRDefault="00150824"/>
                    <w:p w14:paraId="19D4C5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BBE748" w14:textId="77777777" w:rsidR="00150824" w:rsidRDefault="00150824"/>
                    <w:p w14:paraId="4DA478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AA855E" w14:textId="77777777" w:rsidR="00150824" w:rsidRDefault="00150824"/>
                    <w:p w14:paraId="5DCB2B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41A158" w14:textId="77777777" w:rsidR="00150824" w:rsidRDefault="00150824"/>
                    <w:p w14:paraId="2ED794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F66AD56" w14:textId="77777777" w:rsidR="00150824" w:rsidRDefault="00150824"/>
                    <w:p w14:paraId="411480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929A8C" w14:textId="77777777" w:rsidR="00150824" w:rsidRDefault="00150824"/>
                    <w:p w14:paraId="753FC3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A49579D" w14:textId="77777777" w:rsidR="00150824" w:rsidRDefault="00150824"/>
                    <w:p w14:paraId="5AB2FE9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DD0D65" w14:textId="77777777" w:rsidR="00150824" w:rsidRDefault="00150824"/>
                    <w:p w14:paraId="7E5793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0CE6E47" w14:textId="77777777" w:rsidR="00150824" w:rsidRDefault="00150824"/>
                    <w:p w14:paraId="0A6959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A90C04" w14:textId="77777777" w:rsidR="00150824" w:rsidRDefault="00150824"/>
                    <w:p w14:paraId="1E3EB22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468429" w14:textId="77777777" w:rsidR="00150824" w:rsidRDefault="00150824"/>
                    <w:p w14:paraId="3A48FB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DB2955" w14:textId="77777777" w:rsidR="00150824" w:rsidRDefault="00150824"/>
                    <w:p w14:paraId="1ECD51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5A99D3B" w14:textId="77777777" w:rsidR="00150824" w:rsidRDefault="00150824"/>
                    <w:p w14:paraId="1701C2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95D29E" w14:textId="77777777" w:rsidR="00150824" w:rsidRDefault="00150824"/>
                    <w:p w14:paraId="43BDCF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D1A5AD" w14:textId="77777777" w:rsidR="00150824" w:rsidRDefault="00150824"/>
                    <w:p w14:paraId="7CCDC52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121554" w14:textId="77777777" w:rsidR="00A5206C" w:rsidRDefault="00A5206C"/>
                    <w:p w14:paraId="39C92A8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75717659" w14:textId="77777777" w:rsidR="00150824" w:rsidRDefault="00150824"/>
                    <w:p w14:paraId="1CD637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1A588C" w14:textId="77777777" w:rsidR="00150824" w:rsidRDefault="00150824"/>
                    <w:p w14:paraId="4AC3D2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7F55F7" w14:textId="77777777" w:rsidR="00150824" w:rsidRDefault="00150824"/>
                    <w:p w14:paraId="1111C15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3313EC" w14:textId="77777777" w:rsidR="00150824" w:rsidRDefault="00150824"/>
                    <w:p w14:paraId="4F9045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CC59C1A" w14:textId="77777777" w:rsidR="00150824" w:rsidRDefault="00150824"/>
                    <w:p w14:paraId="740282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4D19A4" w14:textId="77777777" w:rsidR="00150824" w:rsidRDefault="00150824"/>
                    <w:p w14:paraId="6BDD6A7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493DEE" w14:textId="77777777" w:rsidR="00150824" w:rsidRDefault="00150824"/>
                    <w:p w14:paraId="1CD9950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36DE8B" w14:textId="77777777" w:rsidR="00150824" w:rsidRDefault="00150824"/>
                    <w:p w14:paraId="6E0472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B34469" w14:textId="77777777" w:rsidR="00150824" w:rsidRDefault="00150824"/>
                    <w:p w14:paraId="6754320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0F439B" w14:textId="77777777" w:rsidR="00150824" w:rsidRDefault="00150824"/>
                    <w:p w14:paraId="78A152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EF4CA3" w14:textId="77777777" w:rsidR="00150824" w:rsidRDefault="00150824"/>
                    <w:p w14:paraId="7A5BE3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2DE13E" w14:textId="77777777" w:rsidR="00150824" w:rsidRDefault="00150824"/>
                    <w:p w14:paraId="2526D09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D1C9B6D" w14:textId="77777777" w:rsidR="00150824" w:rsidRDefault="00150824"/>
                    <w:p w14:paraId="2D8380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E11D00" w14:textId="77777777" w:rsidR="00150824" w:rsidRDefault="00150824"/>
                    <w:p w14:paraId="5F2243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96590F" w14:textId="77777777" w:rsidR="00150824" w:rsidRDefault="00150824"/>
                    <w:p w14:paraId="62E377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750E42" w14:textId="77777777" w:rsidR="00150824" w:rsidRDefault="00150824"/>
                    <w:p w14:paraId="64B0E53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155AC97" w14:textId="77777777" w:rsidR="00150824" w:rsidRDefault="00150824"/>
                    <w:p w14:paraId="7ECB1F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8855CC" w14:textId="77777777" w:rsidR="00150824" w:rsidRDefault="00150824"/>
                    <w:p w14:paraId="765060E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4A1758D" w14:textId="77777777" w:rsidR="00150824" w:rsidRDefault="00150824"/>
                    <w:p w14:paraId="4127659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70EA49" w14:textId="77777777" w:rsidR="00150824" w:rsidRDefault="00150824"/>
                    <w:p w14:paraId="49D8AE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8A12B16" w14:textId="77777777" w:rsidR="00150824" w:rsidRDefault="00150824"/>
                    <w:p w14:paraId="79FEA50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0F27E3" w14:textId="77777777" w:rsidR="00150824" w:rsidRDefault="00150824"/>
                    <w:p w14:paraId="1579F7A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1D6588" w14:textId="77777777" w:rsidR="00150824" w:rsidRDefault="00150824"/>
                    <w:p w14:paraId="19CCD2E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C46A45" w14:textId="77777777" w:rsidR="00150824" w:rsidRDefault="00150824"/>
                    <w:p w14:paraId="472DD54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45CA498" w14:textId="77777777" w:rsidR="00150824" w:rsidRDefault="00150824"/>
                    <w:p w14:paraId="312328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E2C734" w14:textId="77777777" w:rsidR="00150824" w:rsidRDefault="00150824"/>
                    <w:p w14:paraId="1300DC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16EBD8" w14:textId="77777777" w:rsidR="00150824" w:rsidRDefault="00150824"/>
                    <w:p w14:paraId="416287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007E23" w14:textId="77777777" w:rsidR="00150824" w:rsidRDefault="00150824"/>
                    <w:p w14:paraId="39F40D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B80E52" w14:textId="77777777" w:rsidR="00150824" w:rsidRDefault="00150824"/>
                    <w:p w14:paraId="4A0A39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4EC74B" w14:textId="77777777" w:rsidR="00150824" w:rsidRDefault="00150824"/>
                    <w:p w14:paraId="3A403F6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CCD38B" w14:textId="77777777" w:rsidR="00150824" w:rsidRDefault="00150824"/>
                    <w:p w14:paraId="45DC4A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2D4826" w14:textId="77777777" w:rsidR="00150824" w:rsidRDefault="00150824"/>
                    <w:p w14:paraId="7735B8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FFE9B0" w14:textId="77777777" w:rsidR="00150824" w:rsidRDefault="00150824"/>
                    <w:p w14:paraId="0EB4F4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2623AF" w14:textId="77777777" w:rsidR="00150824" w:rsidRDefault="00150824"/>
                    <w:p w14:paraId="0533D1C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02C982" w14:textId="77777777" w:rsidR="00150824" w:rsidRDefault="00150824"/>
                    <w:p w14:paraId="75F945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E7B38A" w14:textId="77777777" w:rsidR="00150824" w:rsidRDefault="00150824"/>
                    <w:p w14:paraId="31DFA7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C2B8DC8" w14:textId="77777777" w:rsidR="00150824" w:rsidRDefault="00150824"/>
                    <w:p w14:paraId="5DEB2F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85BB03" w14:textId="77777777" w:rsidR="00150824" w:rsidRDefault="00150824"/>
                    <w:p w14:paraId="7F6437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C391FD" w14:textId="77777777" w:rsidR="00150824" w:rsidRDefault="00150824"/>
                    <w:p w14:paraId="63C4649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549C60" w14:textId="77777777" w:rsidR="00150824" w:rsidRDefault="00150824"/>
                    <w:p w14:paraId="48FFD1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90EAE82" w14:textId="77777777" w:rsidR="00150824" w:rsidRDefault="00150824"/>
                    <w:p w14:paraId="634960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F6E715" w14:textId="77777777" w:rsidR="00150824" w:rsidRDefault="00150824"/>
                    <w:p w14:paraId="6B0BDC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29668B" w14:textId="77777777" w:rsidR="00150824" w:rsidRDefault="00150824"/>
                    <w:p w14:paraId="6C4FC8E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DBEB30" w14:textId="77777777" w:rsidR="00150824" w:rsidRDefault="00150824"/>
                    <w:p w14:paraId="4EDA682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BDB7B16" w14:textId="77777777" w:rsidR="00150824" w:rsidRDefault="00150824"/>
                    <w:p w14:paraId="1E0DD4A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A50150" w14:textId="77777777" w:rsidR="00150824" w:rsidRDefault="00150824"/>
                    <w:p w14:paraId="3C3015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AF2B5B" w14:textId="77777777" w:rsidR="00150824" w:rsidRDefault="00150824"/>
                    <w:p w14:paraId="2A1F14D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6FE463" w14:textId="77777777" w:rsidR="00150824" w:rsidRDefault="00150824"/>
                    <w:p w14:paraId="309960B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7210409" w14:textId="77777777" w:rsidR="00150824" w:rsidRDefault="00150824"/>
                    <w:p w14:paraId="18A48A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6D1FBA" w14:textId="77777777" w:rsidR="00150824" w:rsidRDefault="00150824"/>
                    <w:p w14:paraId="246713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57F294" w14:textId="77777777" w:rsidR="00150824" w:rsidRDefault="00150824"/>
                    <w:p w14:paraId="4601DEF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D2D92F" w14:textId="77777777" w:rsidR="00150824" w:rsidRDefault="00150824"/>
                    <w:p w14:paraId="43E2AF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A7F0923" w14:textId="77777777" w:rsidR="00150824" w:rsidRDefault="00150824"/>
                    <w:p w14:paraId="268E70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7961CC" w14:textId="77777777" w:rsidR="00150824" w:rsidRDefault="00150824"/>
                    <w:p w14:paraId="68A9A9E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E8A244" w14:textId="77777777" w:rsidR="00150824" w:rsidRDefault="00150824"/>
                    <w:p w14:paraId="2AA5FB3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A472FC" w14:textId="77777777" w:rsidR="00150824" w:rsidRDefault="00150824"/>
                    <w:p w14:paraId="0BDBF1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FDB37C2" w14:textId="77777777" w:rsidR="00150824" w:rsidRDefault="00150824"/>
                    <w:p w14:paraId="67F6B9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49CE56" w14:textId="77777777" w:rsidR="00150824" w:rsidRDefault="00150824"/>
                    <w:p w14:paraId="4D7DB8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207D82" w14:textId="77777777" w:rsidR="00150824" w:rsidRDefault="00150824"/>
                    <w:p w14:paraId="587BC49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3178C0" w14:textId="77777777" w:rsidR="00150824" w:rsidRDefault="00150824"/>
                    <w:p w14:paraId="47F211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C944F5B" w14:textId="77777777" w:rsidR="00150824" w:rsidRDefault="00150824"/>
                    <w:p w14:paraId="50B523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0FD257" w14:textId="77777777" w:rsidR="00150824" w:rsidRDefault="00150824"/>
                    <w:p w14:paraId="0A053B2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BB486C" w14:textId="77777777" w:rsidR="00150824" w:rsidRDefault="00150824"/>
                    <w:p w14:paraId="7CD6175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4B83EF" w14:textId="77777777" w:rsidR="00A5206C" w:rsidRDefault="00A5206C"/>
                    <w:p w14:paraId="38113B5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081F734C" w14:textId="77777777" w:rsidR="00150824" w:rsidRDefault="00150824"/>
                    <w:p w14:paraId="3996DE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E402E3" w14:textId="77777777" w:rsidR="00150824" w:rsidRDefault="00150824"/>
                    <w:p w14:paraId="254FA57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8CA351" w14:textId="77777777" w:rsidR="00150824" w:rsidRDefault="00150824"/>
                    <w:p w14:paraId="5D6264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BFB2DA" w14:textId="77777777" w:rsidR="00150824" w:rsidRDefault="00150824"/>
                    <w:p w14:paraId="2F3D29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64E7E6" w14:textId="77777777" w:rsidR="00150824" w:rsidRDefault="00150824"/>
                    <w:p w14:paraId="322146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950F2A" w14:textId="77777777" w:rsidR="00150824" w:rsidRDefault="00150824"/>
                    <w:p w14:paraId="0E738C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E6FC8B" w14:textId="77777777" w:rsidR="00150824" w:rsidRDefault="00150824"/>
                    <w:p w14:paraId="1573243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41CD10" w14:textId="77777777" w:rsidR="00150824" w:rsidRDefault="00150824"/>
                    <w:p w14:paraId="6064E9A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A649BD7" w14:textId="77777777" w:rsidR="00150824" w:rsidRDefault="00150824"/>
                    <w:p w14:paraId="20BB37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479D5D" w14:textId="77777777" w:rsidR="00150824" w:rsidRDefault="00150824"/>
                    <w:p w14:paraId="5B6CC39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974FCA" w14:textId="77777777" w:rsidR="00150824" w:rsidRDefault="00150824"/>
                    <w:p w14:paraId="25DCE8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CF5FF9" w14:textId="77777777" w:rsidR="00150824" w:rsidRDefault="00150824"/>
                    <w:p w14:paraId="7CA18A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C3DEAEF" w14:textId="77777777" w:rsidR="00150824" w:rsidRDefault="00150824"/>
                    <w:p w14:paraId="4E6ABA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90EEDB" w14:textId="77777777" w:rsidR="00150824" w:rsidRDefault="00150824"/>
                    <w:p w14:paraId="2628379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E8F185" w14:textId="77777777" w:rsidR="00150824" w:rsidRDefault="00150824"/>
                    <w:p w14:paraId="568663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A2B8A6" w14:textId="77777777" w:rsidR="00150824" w:rsidRDefault="00150824"/>
                    <w:p w14:paraId="0992B2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BC8D00A" w14:textId="77777777" w:rsidR="00150824" w:rsidRDefault="00150824"/>
                    <w:p w14:paraId="41E1FB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8C98B0" w14:textId="77777777" w:rsidR="00150824" w:rsidRDefault="00150824"/>
                    <w:p w14:paraId="4DCA5C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59B50B" w14:textId="77777777" w:rsidR="00150824" w:rsidRDefault="00150824"/>
                    <w:p w14:paraId="778365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DE83EB" w14:textId="77777777" w:rsidR="00150824" w:rsidRDefault="00150824"/>
                    <w:p w14:paraId="21778B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2276337" w14:textId="77777777" w:rsidR="00150824" w:rsidRDefault="00150824"/>
                    <w:p w14:paraId="3C15D3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5EC664" w14:textId="77777777" w:rsidR="00150824" w:rsidRDefault="00150824"/>
                    <w:p w14:paraId="4AEDB7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9FED69" w14:textId="77777777" w:rsidR="00150824" w:rsidRDefault="00150824"/>
                    <w:p w14:paraId="3E6396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8B15C5" w14:textId="77777777" w:rsidR="00150824" w:rsidRDefault="00150824"/>
                    <w:p w14:paraId="2BCEE6B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7573D0" w14:textId="77777777" w:rsidR="00150824" w:rsidRDefault="00150824"/>
                    <w:p w14:paraId="23E8C6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020815" w14:textId="77777777" w:rsidR="00150824" w:rsidRDefault="00150824"/>
                    <w:p w14:paraId="4CFCEC0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DF81061" w14:textId="77777777" w:rsidR="00150824" w:rsidRDefault="00150824"/>
                    <w:p w14:paraId="50991D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D0A9D51" w14:textId="77777777" w:rsidR="00150824" w:rsidRDefault="00150824"/>
                    <w:p w14:paraId="3B41E1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9685064" w14:textId="77777777" w:rsidR="00150824" w:rsidRDefault="00150824"/>
                    <w:p w14:paraId="61E0EC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D96690" w14:textId="77777777" w:rsidR="00150824" w:rsidRDefault="00150824"/>
                    <w:p w14:paraId="0B40589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925345" w14:textId="77777777" w:rsidR="00150824" w:rsidRDefault="00150824"/>
                    <w:p w14:paraId="0E91586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FA500B" w14:textId="77777777" w:rsidR="00150824" w:rsidRDefault="00150824"/>
                    <w:p w14:paraId="35DDBF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6FF648E" w14:textId="77777777" w:rsidR="00150824" w:rsidRDefault="00150824"/>
                    <w:p w14:paraId="5EC14EA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F48B22" w14:textId="77777777" w:rsidR="00150824" w:rsidRDefault="00150824"/>
                    <w:p w14:paraId="188A5E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6AB5E7" w14:textId="77777777" w:rsidR="00150824" w:rsidRDefault="00150824"/>
                    <w:p w14:paraId="0BD115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429848" w14:textId="77777777" w:rsidR="00150824" w:rsidRDefault="00150824"/>
                    <w:p w14:paraId="68D900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7E3391A" w14:textId="77777777" w:rsidR="00150824" w:rsidRDefault="00150824"/>
                    <w:p w14:paraId="1312808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D8711C" w14:textId="77777777" w:rsidR="00150824" w:rsidRDefault="00150824"/>
                    <w:p w14:paraId="55782B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249A13" w14:textId="77777777" w:rsidR="00150824" w:rsidRDefault="00150824"/>
                    <w:p w14:paraId="5D37BE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91D27D" w14:textId="77777777" w:rsidR="00150824" w:rsidRDefault="00150824"/>
                    <w:p w14:paraId="7B44CC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95E2CA5" w14:textId="77777777" w:rsidR="00150824" w:rsidRDefault="00150824"/>
                    <w:p w14:paraId="4CE36F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47346C" w14:textId="77777777" w:rsidR="00150824" w:rsidRDefault="00150824"/>
                    <w:p w14:paraId="62B2E3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CDD422" w14:textId="77777777" w:rsidR="00150824" w:rsidRDefault="00150824"/>
                    <w:p w14:paraId="0A4FC5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639B05" w14:textId="77777777" w:rsidR="00150824" w:rsidRDefault="00150824"/>
                    <w:p w14:paraId="553ED0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5E3EF91" w14:textId="77777777" w:rsidR="00150824" w:rsidRDefault="00150824"/>
                    <w:p w14:paraId="746A8B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7006CF" w14:textId="77777777" w:rsidR="00150824" w:rsidRDefault="00150824"/>
                    <w:p w14:paraId="02C1FF4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6A2219" w14:textId="77777777" w:rsidR="00150824" w:rsidRDefault="00150824"/>
                    <w:p w14:paraId="6DAB0F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8BBE7D" w14:textId="77777777" w:rsidR="00150824" w:rsidRDefault="00150824"/>
                    <w:p w14:paraId="4A17A65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85524C9" w14:textId="77777777" w:rsidR="00150824" w:rsidRDefault="00150824"/>
                    <w:p w14:paraId="4570E9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CBA1DD" w14:textId="77777777" w:rsidR="00150824" w:rsidRDefault="00150824"/>
                    <w:p w14:paraId="7A0D50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D85D68" w14:textId="77777777" w:rsidR="00150824" w:rsidRDefault="00150824"/>
                    <w:p w14:paraId="668448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DE6217" w14:textId="77777777" w:rsidR="00150824" w:rsidRDefault="00150824"/>
                    <w:p w14:paraId="1D65F5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B8463BB" w14:textId="77777777" w:rsidR="00150824" w:rsidRDefault="00150824"/>
                    <w:p w14:paraId="50F2EB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4837AC" w14:textId="77777777" w:rsidR="00150824" w:rsidRDefault="00150824"/>
                    <w:p w14:paraId="778C839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A059D2" w14:textId="77777777" w:rsidR="00150824" w:rsidRDefault="00150824"/>
                    <w:p w14:paraId="76A2A8C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31ABD0" w14:textId="77777777" w:rsidR="00150824" w:rsidRDefault="00150824"/>
                    <w:p w14:paraId="61993C6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EAE2BB4" w14:textId="77777777" w:rsidR="00150824" w:rsidRDefault="00150824"/>
                    <w:p w14:paraId="0ACF89C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E4AA7F" w14:textId="77777777" w:rsidR="00150824" w:rsidRDefault="00150824"/>
                    <w:p w14:paraId="1D6DAD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B3EE6D" w14:textId="77777777" w:rsidR="00150824" w:rsidRDefault="00150824"/>
                    <w:p w14:paraId="78CE77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D41A40" w14:textId="77777777" w:rsidR="00150824" w:rsidRDefault="00150824"/>
                    <w:p w14:paraId="1AFFD08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EEDB19" w14:textId="77777777" w:rsidR="00150824" w:rsidRDefault="00150824"/>
                    <w:p w14:paraId="005840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9DF0C3" w14:textId="77777777" w:rsidR="00150824" w:rsidRDefault="00150824"/>
                    <w:p w14:paraId="4A2A51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9752E3" w14:textId="77777777" w:rsidR="00150824" w:rsidRDefault="00150824"/>
                    <w:p w14:paraId="4C53A6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21CD5F" w14:textId="77777777" w:rsidR="00A5206C" w:rsidRDefault="00A5206C"/>
                    <w:p w14:paraId="6BD086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39D64FDA" w14:textId="77777777" w:rsidR="00150824" w:rsidRDefault="00150824"/>
                    <w:p w14:paraId="6DC238E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0F0164" w14:textId="77777777" w:rsidR="00150824" w:rsidRDefault="00150824"/>
                    <w:p w14:paraId="0DB527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C3DDF2" w14:textId="77777777" w:rsidR="00150824" w:rsidRDefault="00150824"/>
                    <w:p w14:paraId="6A26994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D234B1" w14:textId="77777777" w:rsidR="00150824" w:rsidRDefault="00150824"/>
                    <w:p w14:paraId="4C3C619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37897ED" w14:textId="77777777" w:rsidR="00150824" w:rsidRDefault="00150824"/>
                    <w:p w14:paraId="046930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269CFFD" w14:textId="77777777" w:rsidR="00150824" w:rsidRDefault="00150824"/>
                    <w:p w14:paraId="405D0C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A63090" w14:textId="77777777" w:rsidR="00150824" w:rsidRDefault="00150824"/>
                    <w:p w14:paraId="1EA1EC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4F95723" w14:textId="77777777" w:rsidR="00150824" w:rsidRDefault="00150824"/>
                    <w:p w14:paraId="2C90C5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8F9E117" w14:textId="77777777" w:rsidR="00150824" w:rsidRDefault="00150824"/>
                    <w:p w14:paraId="353D0D0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292E3F" w14:textId="77777777" w:rsidR="00150824" w:rsidRDefault="00150824"/>
                    <w:p w14:paraId="00DFC7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F773EC" w14:textId="77777777" w:rsidR="00150824" w:rsidRDefault="00150824"/>
                    <w:p w14:paraId="6726ED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6BC34F" w14:textId="77777777" w:rsidR="00150824" w:rsidRDefault="00150824"/>
                    <w:p w14:paraId="5030A5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552F6AF" w14:textId="77777777" w:rsidR="00150824" w:rsidRDefault="00150824"/>
                    <w:p w14:paraId="0ACE8C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E3F303" w14:textId="77777777" w:rsidR="00150824" w:rsidRDefault="00150824"/>
                    <w:p w14:paraId="33EE861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9A1B0E" w14:textId="77777777" w:rsidR="00150824" w:rsidRDefault="00150824"/>
                    <w:p w14:paraId="130CE2F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6C19BC" w14:textId="77777777" w:rsidR="00150824" w:rsidRDefault="00150824"/>
                    <w:p w14:paraId="7E2432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DBB56CC" w14:textId="77777777" w:rsidR="00150824" w:rsidRDefault="00150824"/>
                    <w:p w14:paraId="26FDBDB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647ECE" w14:textId="77777777" w:rsidR="00150824" w:rsidRDefault="00150824"/>
                    <w:p w14:paraId="7D6196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E31AF4" w14:textId="77777777" w:rsidR="00150824" w:rsidRDefault="00150824"/>
                    <w:p w14:paraId="5A8DCC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E90809" w14:textId="77777777" w:rsidR="00150824" w:rsidRDefault="00150824"/>
                    <w:p w14:paraId="62E5F3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AC8969D" w14:textId="77777777" w:rsidR="00150824" w:rsidRDefault="00150824"/>
                    <w:p w14:paraId="6C46C3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B978E5" w14:textId="77777777" w:rsidR="00150824" w:rsidRDefault="00150824"/>
                    <w:p w14:paraId="735FDF3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02AB07" w14:textId="77777777" w:rsidR="00150824" w:rsidRDefault="00150824"/>
                    <w:p w14:paraId="4167FC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6160C2" w14:textId="77777777" w:rsidR="00150824" w:rsidRDefault="00150824"/>
                    <w:p w14:paraId="2BC9CD1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7CCCFCD" w14:textId="77777777" w:rsidR="00150824" w:rsidRDefault="00150824"/>
                    <w:p w14:paraId="074CE8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7BA349" w14:textId="77777777" w:rsidR="00150824" w:rsidRDefault="00150824"/>
                    <w:p w14:paraId="1E33FD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8C9EF3" w14:textId="77777777" w:rsidR="00150824" w:rsidRDefault="00150824"/>
                    <w:p w14:paraId="6CBA9D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4887A6" w14:textId="77777777" w:rsidR="00150824" w:rsidRDefault="00150824"/>
                    <w:p w14:paraId="4F88D8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FDFCD01" w14:textId="77777777" w:rsidR="00150824" w:rsidRDefault="00150824"/>
                    <w:p w14:paraId="57C88BE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AD313B" w14:textId="77777777" w:rsidR="00150824" w:rsidRDefault="00150824"/>
                    <w:p w14:paraId="664683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2A8C4F" w14:textId="77777777" w:rsidR="00150824" w:rsidRDefault="00150824"/>
                    <w:p w14:paraId="0D5580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2BB0C2" w14:textId="77777777" w:rsidR="00150824" w:rsidRDefault="00150824"/>
                    <w:p w14:paraId="3B28C4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6180973" w14:textId="77777777" w:rsidR="00150824" w:rsidRDefault="00150824"/>
                    <w:p w14:paraId="032F47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DA11EB" w14:textId="77777777" w:rsidR="00150824" w:rsidRDefault="00150824"/>
                    <w:p w14:paraId="13EE48B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67F430" w14:textId="77777777" w:rsidR="00150824" w:rsidRDefault="00150824"/>
                    <w:p w14:paraId="2A0FA4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1D7B7A" w14:textId="77777777" w:rsidR="00150824" w:rsidRDefault="00150824"/>
                    <w:p w14:paraId="4716C8B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01E122E" w14:textId="77777777" w:rsidR="00150824" w:rsidRDefault="00150824"/>
                    <w:p w14:paraId="2CAC4D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22F27C" w14:textId="77777777" w:rsidR="00150824" w:rsidRDefault="00150824"/>
                    <w:p w14:paraId="7CBD7F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D02B8A" w14:textId="77777777" w:rsidR="00150824" w:rsidRDefault="00150824"/>
                    <w:p w14:paraId="2922F3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F28854" w14:textId="77777777" w:rsidR="00150824" w:rsidRDefault="00150824"/>
                    <w:p w14:paraId="3F64E1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C3CDC2E" w14:textId="77777777" w:rsidR="00150824" w:rsidRDefault="00150824"/>
                    <w:p w14:paraId="65D78D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55A756" w14:textId="77777777" w:rsidR="00150824" w:rsidRDefault="00150824"/>
                    <w:p w14:paraId="06013D3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968946" w14:textId="77777777" w:rsidR="00150824" w:rsidRDefault="00150824"/>
                    <w:p w14:paraId="421D2C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50781A" w14:textId="77777777" w:rsidR="00150824" w:rsidRDefault="00150824"/>
                    <w:p w14:paraId="4E1C63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227A7DB" w14:textId="77777777" w:rsidR="00150824" w:rsidRDefault="00150824"/>
                    <w:p w14:paraId="365F3A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46A97B" w14:textId="77777777" w:rsidR="00150824" w:rsidRDefault="00150824"/>
                    <w:p w14:paraId="77E0C0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4397F27" w14:textId="77777777" w:rsidR="00150824" w:rsidRDefault="00150824"/>
                    <w:p w14:paraId="2CCFB7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D03194" w14:textId="77777777" w:rsidR="00150824" w:rsidRDefault="00150824"/>
                    <w:p w14:paraId="490AC7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DA265F7" w14:textId="77777777" w:rsidR="00150824" w:rsidRDefault="00150824"/>
                    <w:p w14:paraId="1A2E98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903829" w14:textId="77777777" w:rsidR="00150824" w:rsidRDefault="00150824"/>
                    <w:p w14:paraId="1FC7398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F62E68" w14:textId="77777777" w:rsidR="00150824" w:rsidRDefault="00150824"/>
                    <w:p w14:paraId="575F21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7869E31" w14:textId="77777777" w:rsidR="00150824" w:rsidRDefault="00150824"/>
                    <w:p w14:paraId="026FA8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097639E" w14:textId="77777777" w:rsidR="00150824" w:rsidRDefault="00150824"/>
                    <w:p w14:paraId="1AD5643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735FB7" w14:textId="77777777" w:rsidR="00150824" w:rsidRDefault="00150824"/>
                    <w:p w14:paraId="702BA40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3FA0DD" w14:textId="77777777" w:rsidR="00150824" w:rsidRDefault="00150824"/>
                    <w:p w14:paraId="050B2AB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72353A" w14:textId="77777777" w:rsidR="00150824" w:rsidRDefault="00150824"/>
                    <w:p w14:paraId="7070B2E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E8B6683" w14:textId="77777777" w:rsidR="00150824" w:rsidRDefault="00150824"/>
                    <w:p w14:paraId="34E884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299B6D" w14:textId="77777777" w:rsidR="00150824" w:rsidRDefault="00150824"/>
                    <w:p w14:paraId="723C89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7A8CF7" w14:textId="77777777" w:rsidR="00150824" w:rsidRDefault="00150824"/>
                    <w:p w14:paraId="537E8E6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2A3234" w14:textId="77777777" w:rsidR="00150824" w:rsidRDefault="00150824"/>
                    <w:p w14:paraId="22D4C97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4276A8" w14:textId="77777777" w:rsidR="00150824" w:rsidRDefault="00150824"/>
                    <w:p w14:paraId="08CEF8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1A6F10" w14:textId="77777777" w:rsidR="00150824" w:rsidRDefault="00150824"/>
                    <w:p w14:paraId="1C236E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5460AE" w14:textId="77777777" w:rsidR="00150824" w:rsidRDefault="00150824"/>
                    <w:p w14:paraId="3E0D9D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678F21" w14:textId="77777777" w:rsidR="00A5206C" w:rsidRDefault="00A5206C"/>
                    <w:p w14:paraId="3EEABA2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DF564B5" w14:textId="77777777" w:rsidR="00150824" w:rsidRDefault="00150824"/>
                    <w:p w14:paraId="5A2540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19292B" w14:textId="77777777" w:rsidR="00150824" w:rsidRDefault="00150824"/>
                    <w:p w14:paraId="7A4D3CE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261B13" w14:textId="77777777" w:rsidR="00150824" w:rsidRDefault="00150824"/>
                    <w:p w14:paraId="50E9615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495F91" w14:textId="77777777" w:rsidR="00150824" w:rsidRDefault="00150824"/>
                    <w:p w14:paraId="2DE40E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113C3E3" w14:textId="77777777" w:rsidR="00150824" w:rsidRDefault="00150824"/>
                    <w:p w14:paraId="0E4EA8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9FD940" w14:textId="77777777" w:rsidR="00150824" w:rsidRDefault="00150824"/>
                    <w:p w14:paraId="615E57E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5FD352" w14:textId="77777777" w:rsidR="00150824" w:rsidRDefault="00150824"/>
                    <w:p w14:paraId="263AE1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F48C33" w14:textId="77777777" w:rsidR="00150824" w:rsidRDefault="00150824"/>
                    <w:p w14:paraId="2FB3528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D70C767" w14:textId="77777777" w:rsidR="00150824" w:rsidRDefault="00150824"/>
                    <w:p w14:paraId="3A9E782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748A25" w14:textId="77777777" w:rsidR="00150824" w:rsidRDefault="00150824"/>
                    <w:p w14:paraId="4DE491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B63500" w14:textId="77777777" w:rsidR="00150824" w:rsidRDefault="00150824"/>
                    <w:p w14:paraId="6D1C2A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A87FF8" w14:textId="77777777" w:rsidR="00150824" w:rsidRDefault="00150824"/>
                    <w:p w14:paraId="1742494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500F556" w14:textId="77777777" w:rsidR="00150824" w:rsidRDefault="00150824"/>
                    <w:p w14:paraId="70D0E35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AD9D07" w14:textId="77777777" w:rsidR="00150824" w:rsidRDefault="00150824"/>
                    <w:p w14:paraId="576DE01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3AEEA8" w14:textId="77777777" w:rsidR="00150824" w:rsidRDefault="00150824"/>
                    <w:p w14:paraId="48E279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4D8F27" w14:textId="77777777" w:rsidR="00150824" w:rsidRDefault="00150824"/>
                    <w:p w14:paraId="41798C6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F0D39D1" w14:textId="77777777" w:rsidR="00150824" w:rsidRDefault="00150824"/>
                    <w:p w14:paraId="696FE9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564236" w14:textId="77777777" w:rsidR="00150824" w:rsidRDefault="00150824"/>
                    <w:p w14:paraId="5936C2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C3E070" w14:textId="77777777" w:rsidR="00150824" w:rsidRDefault="00150824"/>
                    <w:p w14:paraId="0985E2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619D29" w14:textId="77777777" w:rsidR="00150824" w:rsidRDefault="00150824"/>
                    <w:p w14:paraId="6BD70F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489DAE0" w14:textId="77777777" w:rsidR="00150824" w:rsidRDefault="00150824"/>
                    <w:p w14:paraId="279E81A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E0483F" w14:textId="77777777" w:rsidR="00150824" w:rsidRDefault="00150824"/>
                    <w:p w14:paraId="654060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BAFB0E" w14:textId="77777777" w:rsidR="00150824" w:rsidRDefault="00150824"/>
                    <w:p w14:paraId="2D3E31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09B76D" w14:textId="77777777" w:rsidR="00150824" w:rsidRDefault="00150824"/>
                    <w:p w14:paraId="7DCEB9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EB4E21A" w14:textId="77777777" w:rsidR="00150824" w:rsidRDefault="00150824"/>
                    <w:p w14:paraId="7C5306B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3488E6" w14:textId="77777777" w:rsidR="00150824" w:rsidRDefault="00150824"/>
                    <w:p w14:paraId="327495E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A6A6AA" w14:textId="77777777" w:rsidR="00150824" w:rsidRDefault="00150824"/>
                    <w:p w14:paraId="3D549E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3E4275" w14:textId="77777777" w:rsidR="00150824" w:rsidRDefault="00150824"/>
                    <w:p w14:paraId="598888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5DFE1EE" w14:textId="77777777" w:rsidR="00150824" w:rsidRDefault="00150824"/>
                    <w:p w14:paraId="58EB49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79CA08" w14:textId="77777777" w:rsidR="00150824" w:rsidRDefault="00150824"/>
                    <w:p w14:paraId="3C4868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F01104" w14:textId="77777777" w:rsidR="00150824" w:rsidRDefault="00150824"/>
                    <w:p w14:paraId="54C9AA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957DB7" w14:textId="77777777" w:rsidR="00150824" w:rsidRDefault="00150824"/>
                    <w:p w14:paraId="1D04CA3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BCEA008" w14:textId="77777777" w:rsidR="00150824" w:rsidRDefault="00150824"/>
                    <w:p w14:paraId="20DE3D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D73100" w14:textId="77777777" w:rsidR="00150824" w:rsidRDefault="00150824"/>
                    <w:p w14:paraId="427F74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964F55" w14:textId="77777777" w:rsidR="00150824" w:rsidRDefault="00150824"/>
                    <w:p w14:paraId="576E3EB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685C87" w14:textId="77777777" w:rsidR="00150824" w:rsidRDefault="00150824"/>
                    <w:p w14:paraId="2DB278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2C25E63" w14:textId="77777777" w:rsidR="00150824" w:rsidRDefault="00150824"/>
                    <w:p w14:paraId="65ABDA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F0E91B" w14:textId="77777777" w:rsidR="00150824" w:rsidRDefault="00150824"/>
                    <w:p w14:paraId="112B648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BBB5CE" w14:textId="77777777" w:rsidR="00150824" w:rsidRDefault="00150824"/>
                    <w:p w14:paraId="643A6CD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6F29A3" w14:textId="77777777" w:rsidR="00150824" w:rsidRDefault="00150824"/>
                    <w:p w14:paraId="339D13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BFE314F" w14:textId="77777777" w:rsidR="00150824" w:rsidRDefault="00150824"/>
                    <w:p w14:paraId="51B663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20F529" w14:textId="77777777" w:rsidR="00150824" w:rsidRDefault="00150824"/>
                    <w:p w14:paraId="546A1FB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5009C0" w14:textId="77777777" w:rsidR="00150824" w:rsidRDefault="00150824"/>
                    <w:p w14:paraId="4792C2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47E0DA" w14:textId="77777777" w:rsidR="00150824" w:rsidRDefault="00150824"/>
                    <w:p w14:paraId="3489F5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BA55F1A" w14:textId="77777777" w:rsidR="00150824" w:rsidRDefault="00150824"/>
                    <w:p w14:paraId="023E439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9B299FF" w14:textId="77777777" w:rsidR="00150824" w:rsidRDefault="00150824"/>
                    <w:p w14:paraId="43CA85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69F97A" w14:textId="77777777" w:rsidR="00150824" w:rsidRDefault="00150824"/>
                    <w:p w14:paraId="3B9490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865C6E" w14:textId="77777777" w:rsidR="00150824" w:rsidRDefault="00150824"/>
                    <w:p w14:paraId="3694C2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3ECE65F" w14:textId="77777777" w:rsidR="00150824" w:rsidRDefault="00150824"/>
                    <w:p w14:paraId="324E8B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3E0DD3" w14:textId="77777777" w:rsidR="00150824" w:rsidRDefault="00150824"/>
                    <w:p w14:paraId="09A50E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217D3B" w14:textId="77777777" w:rsidR="00150824" w:rsidRDefault="00150824"/>
                    <w:p w14:paraId="4BCE06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D063C3" w14:textId="77777777" w:rsidR="00150824" w:rsidRDefault="00150824"/>
                    <w:p w14:paraId="0A9001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18878A0" w14:textId="77777777" w:rsidR="00150824" w:rsidRDefault="00150824"/>
                    <w:p w14:paraId="7B8874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FBA4E2" w14:textId="77777777" w:rsidR="00150824" w:rsidRDefault="00150824"/>
                    <w:p w14:paraId="1CF14F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90A77F" w14:textId="77777777" w:rsidR="00150824" w:rsidRDefault="00150824"/>
                    <w:p w14:paraId="78769C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5B49EC" w14:textId="77777777" w:rsidR="00150824" w:rsidRDefault="00150824"/>
                    <w:p w14:paraId="3E2FE49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E612017" w14:textId="77777777" w:rsidR="00150824" w:rsidRDefault="00150824"/>
                    <w:p w14:paraId="7F18E4C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0D78A3" w14:textId="77777777" w:rsidR="00150824" w:rsidRDefault="00150824"/>
                    <w:p w14:paraId="14D9F7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E6C474" w14:textId="77777777" w:rsidR="00150824" w:rsidRDefault="00150824"/>
                    <w:p w14:paraId="180B41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E631A7" w14:textId="77777777" w:rsidR="00150824" w:rsidRDefault="00150824"/>
                    <w:p w14:paraId="540B91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AD63666" w14:textId="77777777" w:rsidR="00150824" w:rsidRDefault="00150824"/>
                    <w:p w14:paraId="66F1BB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C42B66" w14:textId="77777777" w:rsidR="00150824" w:rsidRDefault="00150824"/>
                    <w:p w14:paraId="1AC1C4E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AB3AB1" w14:textId="77777777" w:rsidR="00150824" w:rsidRDefault="00150824"/>
                    <w:p w14:paraId="41F7664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1C752F" w14:textId="77777777" w:rsidR="00A5206C" w:rsidRDefault="00A5206C"/>
                    <w:p w14:paraId="1DC864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2BC11645" w14:textId="77777777" w:rsidR="00150824" w:rsidRDefault="00150824"/>
                    <w:p w14:paraId="29800D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9DC51E" w14:textId="77777777" w:rsidR="00150824" w:rsidRDefault="00150824"/>
                    <w:p w14:paraId="2F9FD5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C8EC83" w14:textId="77777777" w:rsidR="00150824" w:rsidRDefault="00150824"/>
                    <w:p w14:paraId="342619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9A3D24" w14:textId="77777777" w:rsidR="00150824" w:rsidRDefault="00150824"/>
                    <w:p w14:paraId="1C2858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DD0E6D" w14:textId="77777777" w:rsidR="00150824" w:rsidRDefault="00150824"/>
                    <w:p w14:paraId="057F41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07F1D2" w14:textId="77777777" w:rsidR="00150824" w:rsidRDefault="00150824"/>
                    <w:p w14:paraId="11D5134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516CBA" w14:textId="77777777" w:rsidR="00150824" w:rsidRDefault="00150824"/>
                    <w:p w14:paraId="6CC4DE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9AD642" w14:textId="77777777" w:rsidR="00150824" w:rsidRDefault="00150824"/>
                    <w:p w14:paraId="6A1A98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96260AE" w14:textId="77777777" w:rsidR="00150824" w:rsidRDefault="00150824"/>
                    <w:p w14:paraId="6E23BA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C0DCF3" w14:textId="77777777" w:rsidR="00150824" w:rsidRDefault="00150824"/>
                    <w:p w14:paraId="60E937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12B331" w14:textId="77777777" w:rsidR="00150824" w:rsidRDefault="00150824"/>
                    <w:p w14:paraId="5E715EE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539B51" w14:textId="77777777" w:rsidR="00150824" w:rsidRDefault="00150824"/>
                    <w:p w14:paraId="287A378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3B06232" w14:textId="77777777" w:rsidR="00150824" w:rsidRDefault="00150824"/>
                    <w:p w14:paraId="50B40E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9F10C4" w14:textId="77777777" w:rsidR="00150824" w:rsidRDefault="00150824"/>
                    <w:p w14:paraId="3F52E50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281ADF" w14:textId="77777777" w:rsidR="00150824" w:rsidRDefault="00150824"/>
                    <w:p w14:paraId="1F9BD0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8B4F49" w14:textId="77777777" w:rsidR="00150824" w:rsidRDefault="00150824"/>
                    <w:p w14:paraId="766D753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035B230" w14:textId="77777777" w:rsidR="00150824" w:rsidRDefault="00150824"/>
                    <w:p w14:paraId="0701D0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99482A" w14:textId="77777777" w:rsidR="00150824" w:rsidRDefault="00150824"/>
                    <w:p w14:paraId="727261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91266A7" w14:textId="77777777" w:rsidR="00150824" w:rsidRDefault="00150824"/>
                    <w:p w14:paraId="41F8ECB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9DC602" w14:textId="77777777" w:rsidR="00150824" w:rsidRDefault="00150824"/>
                    <w:p w14:paraId="10C1DD9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85DEF45" w14:textId="77777777" w:rsidR="00150824" w:rsidRDefault="00150824"/>
                    <w:p w14:paraId="46B123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BDF5AE" w14:textId="77777777" w:rsidR="00150824" w:rsidRDefault="00150824"/>
                    <w:p w14:paraId="5686CF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C40FCF" w14:textId="77777777" w:rsidR="00150824" w:rsidRDefault="00150824"/>
                    <w:p w14:paraId="589F393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63A61C" w14:textId="77777777" w:rsidR="00150824" w:rsidRDefault="00150824"/>
                    <w:p w14:paraId="5CE86EE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BF3F2D4" w14:textId="77777777" w:rsidR="00150824" w:rsidRDefault="00150824"/>
                    <w:p w14:paraId="38B7977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3A9202" w14:textId="77777777" w:rsidR="00150824" w:rsidRDefault="00150824"/>
                    <w:p w14:paraId="400058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50176A" w14:textId="77777777" w:rsidR="00150824" w:rsidRDefault="00150824"/>
                    <w:p w14:paraId="639F33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857281" w14:textId="77777777" w:rsidR="00150824" w:rsidRDefault="00150824"/>
                    <w:p w14:paraId="3386B3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1AAB460" w14:textId="77777777" w:rsidR="00150824" w:rsidRDefault="00150824"/>
                    <w:p w14:paraId="1CD6A8B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13F050" w14:textId="77777777" w:rsidR="00150824" w:rsidRDefault="00150824"/>
                    <w:p w14:paraId="01F719D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A7DCDE" w14:textId="77777777" w:rsidR="00150824" w:rsidRDefault="00150824"/>
                    <w:p w14:paraId="65D1299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35307E" w14:textId="77777777" w:rsidR="00150824" w:rsidRDefault="00150824"/>
                    <w:p w14:paraId="279212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9E88284" w14:textId="77777777" w:rsidR="00150824" w:rsidRDefault="00150824"/>
                    <w:p w14:paraId="57E3CA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D60A8D" w14:textId="77777777" w:rsidR="00150824" w:rsidRDefault="00150824"/>
                    <w:p w14:paraId="265F9DB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331F52" w14:textId="77777777" w:rsidR="00150824" w:rsidRDefault="00150824"/>
                    <w:p w14:paraId="6D4567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9E9EBD" w14:textId="77777777" w:rsidR="00150824" w:rsidRDefault="00150824"/>
                    <w:p w14:paraId="523C8B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7B356D8" w14:textId="77777777" w:rsidR="00150824" w:rsidRDefault="00150824"/>
                    <w:p w14:paraId="36178A1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19644E" w14:textId="77777777" w:rsidR="00150824" w:rsidRDefault="00150824"/>
                    <w:p w14:paraId="2929D6E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266290" w14:textId="77777777" w:rsidR="00150824" w:rsidRDefault="00150824"/>
                    <w:p w14:paraId="6CA017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BE56CF" w14:textId="77777777" w:rsidR="00150824" w:rsidRDefault="00150824"/>
                    <w:p w14:paraId="251531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921369D" w14:textId="77777777" w:rsidR="00150824" w:rsidRDefault="00150824"/>
                    <w:p w14:paraId="4A38E58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CB14C3" w14:textId="77777777" w:rsidR="00150824" w:rsidRDefault="00150824"/>
                    <w:p w14:paraId="20E83BB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475172" w14:textId="77777777" w:rsidR="00150824" w:rsidRDefault="00150824"/>
                    <w:p w14:paraId="330C28D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881400" w14:textId="77777777" w:rsidR="00150824" w:rsidRDefault="00150824"/>
                    <w:p w14:paraId="237437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C91E5D9" w14:textId="77777777" w:rsidR="00150824" w:rsidRDefault="00150824"/>
                    <w:p w14:paraId="442B87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FA3940" w14:textId="77777777" w:rsidR="00150824" w:rsidRDefault="00150824"/>
                    <w:p w14:paraId="1E7340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8B43DC" w14:textId="77777777" w:rsidR="00150824" w:rsidRDefault="00150824"/>
                    <w:p w14:paraId="67B71A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8FCA6F" w14:textId="77777777" w:rsidR="00150824" w:rsidRDefault="00150824"/>
                    <w:p w14:paraId="0555FF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F2C69E5" w14:textId="77777777" w:rsidR="00150824" w:rsidRDefault="00150824"/>
                    <w:p w14:paraId="75E767A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7F8BD7" w14:textId="77777777" w:rsidR="00150824" w:rsidRDefault="00150824"/>
                    <w:p w14:paraId="3D2496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B99B80" w14:textId="77777777" w:rsidR="00150824" w:rsidRDefault="00150824"/>
                    <w:p w14:paraId="4E8F48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D79024" w14:textId="77777777" w:rsidR="00150824" w:rsidRDefault="00150824"/>
                    <w:p w14:paraId="0DC1A1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4C3FBF" w14:textId="77777777" w:rsidR="00150824" w:rsidRDefault="00150824"/>
                    <w:p w14:paraId="00365BE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716F42" w14:textId="77777777" w:rsidR="00150824" w:rsidRDefault="00150824"/>
                    <w:p w14:paraId="5AC620D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E7264E" w14:textId="77777777" w:rsidR="00150824" w:rsidRDefault="00150824"/>
                    <w:p w14:paraId="27B579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80C4E27" w14:textId="77777777" w:rsidR="00150824" w:rsidRDefault="00150824"/>
                    <w:p w14:paraId="0B1F30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684E15C" w14:textId="77777777" w:rsidR="00150824" w:rsidRDefault="00150824"/>
                    <w:p w14:paraId="72C65BB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B863E7" w14:textId="77777777" w:rsidR="00150824" w:rsidRDefault="00150824"/>
                    <w:p w14:paraId="42DD5D3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4E3869" w14:textId="77777777" w:rsidR="00150824" w:rsidRDefault="00150824"/>
                    <w:p w14:paraId="70D6F2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2CA5F2" w14:textId="77777777" w:rsidR="00150824" w:rsidRDefault="00150824"/>
                    <w:p w14:paraId="28E6EC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1A8E3E" w14:textId="77777777" w:rsidR="00150824" w:rsidRDefault="00150824"/>
                    <w:p w14:paraId="1BCFB4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45EDE9" w14:textId="77777777" w:rsidR="00150824" w:rsidRDefault="00150824"/>
                    <w:p w14:paraId="37C4AC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1F840B" w14:textId="77777777" w:rsidR="00150824" w:rsidRDefault="00150824"/>
                    <w:p w14:paraId="47194E8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E62AD2" w14:textId="77777777" w:rsidR="00A5206C" w:rsidRDefault="00A5206C"/>
                    <w:p w14:paraId="0905805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3319A9CE" w14:textId="77777777" w:rsidR="00150824" w:rsidRDefault="00150824"/>
                    <w:p w14:paraId="7A9404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8332B8" w14:textId="77777777" w:rsidR="00150824" w:rsidRDefault="00150824"/>
                    <w:p w14:paraId="133D6B3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475442" w14:textId="77777777" w:rsidR="00150824" w:rsidRDefault="00150824"/>
                    <w:p w14:paraId="697826B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712F6A" w14:textId="77777777" w:rsidR="00150824" w:rsidRDefault="00150824"/>
                    <w:p w14:paraId="2E34CA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A4B6348" w14:textId="77777777" w:rsidR="00150824" w:rsidRDefault="00150824"/>
                    <w:p w14:paraId="792C95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79C35D" w14:textId="77777777" w:rsidR="00150824" w:rsidRDefault="00150824"/>
                    <w:p w14:paraId="60488D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728C63" w14:textId="77777777" w:rsidR="00150824" w:rsidRDefault="00150824"/>
                    <w:p w14:paraId="77808E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D66BA1" w14:textId="77777777" w:rsidR="00150824" w:rsidRDefault="00150824"/>
                    <w:p w14:paraId="51EBD0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A44CB4" w14:textId="77777777" w:rsidR="00150824" w:rsidRDefault="00150824"/>
                    <w:p w14:paraId="601F90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0881E9" w14:textId="77777777" w:rsidR="00150824" w:rsidRDefault="00150824"/>
                    <w:p w14:paraId="7F6C93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767B00" w14:textId="77777777" w:rsidR="00150824" w:rsidRDefault="00150824"/>
                    <w:p w14:paraId="73596F1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069E44" w14:textId="77777777" w:rsidR="00150824" w:rsidRDefault="00150824"/>
                    <w:p w14:paraId="1DF26E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883D9C9" w14:textId="77777777" w:rsidR="00150824" w:rsidRDefault="00150824"/>
                    <w:p w14:paraId="7546F41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0E40B7" w14:textId="77777777" w:rsidR="00150824" w:rsidRDefault="00150824"/>
                    <w:p w14:paraId="43D56E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083211" w14:textId="77777777" w:rsidR="00150824" w:rsidRDefault="00150824"/>
                    <w:p w14:paraId="4B75AB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448B9B" w14:textId="77777777" w:rsidR="00150824" w:rsidRDefault="00150824"/>
                    <w:p w14:paraId="6CACAB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741E056" w14:textId="77777777" w:rsidR="00150824" w:rsidRDefault="00150824"/>
                    <w:p w14:paraId="754825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DDF14C" w14:textId="77777777" w:rsidR="00150824" w:rsidRDefault="00150824"/>
                    <w:p w14:paraId="3C7EDE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374C58" w14:textId="77777777" w:rsidR="00150824" w:rsidRDefault="00150824"/>
                    <w:p w14:paraId="6678CA4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F5A8E4" w14:textId="77777777" w:rsidR="00150824" w:rsidRDefault="00150824"/>
                    <w:p w14:paraId="655D00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DBC364" w14:textId="77777777" w:rsidR="00150824" w:rsidRDefault="00150824"/>
                    <w:p w14:paraId="78E3AA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0CC114" w14:textId="77777777" w:rsidR="00150824" w:rsidRDefault="00150824"/>
                    <w:p w14:paraId="7157F4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557DCF" w14:textId="77777777" w:rsidR="00150824" w:rsidRDefault="00150824"/>
                    <w:p w14:paraId="28C8450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0D7E7B" w14:textId="77777777" w:rsidR="00150824" w:rsidRDefault="00150824"/>
                    <w:p w14:paraId="6EB9F3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EAFEBAF" w14:textId="77777777" w:rsidR="00150824" w:rsidRDefault="00150824"/>
                    <w:p w14:paraId="6DF17E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7F8A14" w14:textId="77777777" w:rsidR="00150824" w:rsidRDefault="00150824"/>
                    <w:p w14:paraId="0BE10A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6F7110" w14:textId="77777777" w:rsidR="00150824" w:rsidRDefault="00150824"/>
                    <w:p w14:paraId="755154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32A61D" w14:textId="77777777" w:rsidR="00150824" w:rsidRDefault="00150824"/>
                    <w:p w14:paraId="4E1B86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115A92B" w14:textId="77777777" w:rsidR="00150824" w:rsidRDefault="00150824"/>
                    <w:p w14:paraId="07079E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5D4F51" w14:textId="77777777" w:rsidR="00150824" w:rsidRDefault="00150824"/>
                    <w:p w14:paraId="78B8C58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7F4DA5" w14:textId="77777777" w:rsidR="00150824" w:rsidRDefault="00150824"/>
                    <w:p w14:paraId="25D29F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388642" w14:textId="77777777" w:rsidR="00150824" w:rsidRDefault="00150824"/>
                    <w:p w14:paraId="3F8352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C0BEDCB" w14:textId="77777777" w:rsidR="00150824" w:rsidRDefault="00150824"/>
                    <w:p w14:paraId="60AE597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ABFAF6" w14:textId="77777777" w:rsidR="00150824" w:rsidRDefault="00150824"/>
                    <w:p w14:paraId="2FC76E1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D6F6BF" w14:textId="77777777" w:rsidR="00150824" w:rsidRDefault="00150824"/>
                    <w:p w14:paraId="21C4AC1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09E83D" w14:textId="77777777" w:rsidR="00150824" w:rsidRDefault="00150824"/>
                    <w:p w14:paraId="441F1A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8444AF0" w14:textId="77777777" w:rsidR="00150824" w:rsidRDefault="00150824"/>
                    <w:p w14:paraId="6EFBC6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BFB43AA" w14:textId="77777777" w:rsidR="00150824" w:rsidRDefault="00150824"/>
                    <w:p w14:paraId="015FB3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84F138" w14:textId="77777777" w:rsidR="00150824" w:rsidRDefault="00150824"/>
                    <w:p w14:paraId="3A26BE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B64FD31" w14:textId="77777777" w:rsidR="00150824" w:rsidRDefault="00150824"/>
                    <w:p w14:paraId="6C5242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AD0F252" w14:textId="77777777" w:rsidR="00150824" w:rsidRDefault="00150824"/>
                    <w:p w14:paraId="2CED037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A9BCC0" w14:textId="77777777" w:rsidR="00150824" w:rsidRDefault="00150824"/>
                    <w:p w14:paraId="59BADC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9CAC2A" w14:textId="77777777" w:rsidR="00150824" w:rsidRDefault="00150824"/>
                    <w:p w14:paraId="4585CB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EE43DB" w14:textId="77777777" w:rsidR="00150824" w:rsidRDefault="00150824"/>
                    <w:p w14:paraId="27ADF7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80986F6" w14:textId="77777777" w:rsidR="00150824" w:rsidRDefault="00150824"/>
                    <w:p w14:paraId="008B6A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7CCB00" w14:textId="77777777" w:rsidR="00150824" w:rsidRDefault="00150824"/>
                    <w:p w14:paraId="7184AE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38472B" w14:textId="77777777" w:rsidR="00150824" w:rsidRDefault="00150824"/>
                    <w:p w14:paraId="2C0EFA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B02EA6" w14:textId="77777777" w:rsidR="00150824" w:rsidRDefault="00150824"/>
                    <w:p w14:paraId="62FA6E3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C62507A" w14:textId="77777777" w:rsidR="00150824" w:rsidRDefault="00150824"/>
                    <w:p w14:paraId="22B629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6D2F0D" w14:textId="77777777" w:rsidR="00150824" w:rsidRDefault="00150824"/>
                    <w:p w14:paraId="14B2E0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5427B1" w14:textId="77777777" w:rsidR="00150824" w:rsidRDefault="00150824"/>
                    <w:p w14:paraId="108387D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FF3B71" w14:textId="77777777" w:rsidR="00150824" w:rsidRDefault="00150824"/>
                    <w:p w14:paraId="7A982C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014A62" w14:textId="77777777" w:rsidR="00150824" w:rsidRDefault="00150824"/>
                    <w:p w14:paraId="3B8F5ED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36B574" w14:textId="77777777" w:rsidR="00150824" w:rsidRDefault="00150824"/>
                    <w:p w14:paraId="7BDBD7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F8FABE" w14:textId="77777777" w:rsidR="00150824" w:rsidRDefault="00150824"/>
                    <w:p w14:paraId="59B826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BB8057" w14:textId="77777777" w:rsidR="00150824" w:rsidRDefault="00150824"/>
                    <w:p w14:paraId="1C373C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E126199" w14:textId="77777777" w:rsidR="00150824" w:rsidRDefault="00150824"/>
                    <w:p w14:paraId="7236E07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4DB2FC" w14:textId="77777777" w:rsidR="00150824" w:rsidRDefault="00150824"/>
                    <w:p w14:paraId="45D8364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A81020" w14:textId="77777777" w:rsidR="00150824" w:rsidRDefault="00150824"/>
                    <w:p w14:paraId="547F618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5CD8A4E" w14:textId="77777777" w:rsidR="00150824" w:rsidRDefault="00150824"/>
                    <w:p w14:paraId="293F9B6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83928FE" w14:textId="77777777" w:rsidR="00150824" w:rsidRDefault="00150824"/>
                    <w:p w14:paraId="13E64D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3F9310" w14:textId="77777777" w:rsidR="00150824" w:rsidRDefault="00150824"/>
                    <w:p w14:paraId="72F987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DADB9F" w14:textId="77777777" w:rsidR="00150824" w:rsidRDefault="00150824"/>
                    <w:p w14:paraId="0C28463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19A111" w14:textId="77777777" w:rsidR="00A5206C" w:rsidRDefault="00A5206C"/>
                    <w:p w14:paraId="50987B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04BF8275" w14:textId="77777777" w:rsidR="00150824" w:rsidRDefault="00150824"/>
                    <w:p w14:paraId="41FC86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C23347" w14:textId="77777777" w:rsidR="00150824" w:rsidRDefault="00150824"/>
                    <w:p w14:paraId="2835E7C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09DE51" w14:textId="77777777" w:rsidR="00150824" w:rsidRDefault="00150824"/>
                    <w:p w14:paraId="10A28A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9B44B3" w14:textId="77777777" w:rsidR="00150824" w:rsidRDefault="00150824"/>
                    <w:p w14:paraId="4DA75F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9169801" w14:textId="77777777" w:rsidR="00150824" w:rsidRDefault="00150824"/>
                    <w:p w14:paraId="62D2209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397D4D" w14:textId="77777777" w:rsidR="00150824" w:rsidRDefault="00150824"/>
                    <w:p w14:paraId="6288C6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2644BF" w14:textId="77777777" w:rsidR="00150824" w:rsidRDefault="00150824"/>
                    <w:p w14:paraId="3B281BE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C3D99F" w14:textId="77777777" w:rsidR="00150824" w:rsidRDefault="00150824"/>
                    <w:p w14:paraId="508054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63D0EE4" w14:textId="77777777" w:rsidR="00150824" w:rsidRDefault="00150824"/>
                    <w:p w14:paraId="4F713A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EA0C50" w14:textId="77777777" w:rsidR="00150824" w:rsidRDefault="00150824"/>
                    <w:p w14:paraId="3EE72F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0BBFED" w14:textId="77777777" w:rsidR="00150824" w:rsidRDefault="00150824"/>
                    <w:p w14:paraId="4BCECA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3F582D" w14:textId="77777777" w:rsidR="00150824" w:rsidRDefault="00150824"/>
                    <w:p w14:paraId="3426953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736EA72" w14:textId="77777777" w:rsidR="00150824" w:rsidRDefault="00150824"/>
                    <w:p w14:paraId="20CCE9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1C8A1F" w14:textId="77777777" w:rsidR="00150824" w:rsidRDefault="00150824"/>
                    <w:p w14:paraId="11EBB39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563453" w14:textId="77777777" w:rsidR="00150824" w:rsidRDefault="00150824"/>
                    <w:p w14:paraId="782227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3FE6F9" w14:textId="77777777" w:rsidR="00150824" w:rsidRDefault="00150824"/>
                    <w:p w14:paraId="1B8CB7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06A4E94" w14:textId="77777777" w:rsidR="00150824" w:rsidRDefault="00150824"/>
                    <w:p w14:paraId="095539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91130F" w14:textId="77777777" w:rsidR="00150824" w:rsidRDefault="00150824"/>
                    <w:p w14:paraId="4994FA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5D0272" w14:textId="77777777" w:rsidR="00150824" w:rsidRDefault="00150824"/>
                    <w:p w14:paraId="5233C44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FEA59A" w14:textId="77777777" w:rsidR="00150824" w:rsidRDefault="00150824"/>
                    <w:p w14:paraId="1223C0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09A6B13" w14:textId="77777777" w:rsidR="00150824" w:rsidRDefault="00150824"/>
                    <w:p w14:paraId="3F0A57F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DDBB69" w14:textId="77777777" w:rsidR="00150824" w:rsidRDefault="00150824"/>
                    <w:p w14:paraId="776B62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BAC430" w14:textId="77777777" w:rsidR="00150824" w:rsidRDefault="00150824"/>
                    <w:p w14:paraId="310564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F697E1" w14:textId="77777777" w:rsidR="00150824" w:rsidRDefault="00150824"/>
                    <w:p w14:paraId="2D2D57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F8EFF43" w14:textId="77777777" w:rsidR="00150824" w:rsidRDefault="00150824"/>
                    <w:p w14:paraId="6BE37D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4D3254" w14:textId="77777777" w:rsidR="00150824" w:rsidRDefault="00150824"/>
                    <w:p w14:paraId="599076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1AA4CF" w14:textId="77777777" w:rsidR="00150824" w:rsidRDefault="00150824"/>
                    <w:p w14:paraId="173161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81F60C" w14:textId="77777777" w:rsidR="00150824" w:rsidRDefault="00150824"/>
                    <w:p w14:paraId="00C91EE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B23C29" w14:textId="77777777" w:rsidR="00150824" w:rsidRDefault="00150824"/>
                    <w:p w14:paraId="56BAC0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8ABC3E" w14:textId="77777777" w:rsidR="00150824" w:rsidRDefault="00150824"/>
                    <w:p w14:paraId="46648CE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7EA030" w14:textId="77777777" w:rsidR="00150824" w:rsidRDefault="00150824"/>
                    <w:p w14:paraId="06D407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2672AD" w14:textId="77777777" w:rsidR="00150824" w:rsidRDefault="00150824"/>
                    <w:p w14:paraId="5109FD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743DA76" w14:textId="77777777" w:rsidR="00150824" w:rsidRDefault="00150824"/>
                    <w:p w14:paraId="51208C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AE73BC" w14:textId="77777777" w:rsidR="00150824" w:rsidRDefault="00150824"/>
                    <w:p w14:paraId="079AE7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BEBB37" w14:textId="77777777" w:rsidR="00150824" w:rsidRDefault="00150824"/>
                    <w:p w14:paraId="1C211F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BB6DAC" w14:textId="77777777" w:rsidR="00150824" w:rsidRDefault="00150824"/>
                    <w:p w14:paraId="5A6B340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DB6E001" w14:textId="77777777" w:rsidR="00150824" w:rsidRDefault="00150824"/>
                    <w:p w14:paraId="4BBC77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4CF3D4" w14:textId="77777777" w:rsidR="00150824" w:rsidRDefault="00150824"/>
                    <w:p w14:paraId="5B32C5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C66C7D" w14:textId="77777777" w:rsidR="00150824" w:rsidRDefault="00150824"/>
                    <w:p w14:paraId="683CC6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9388AC" w14:textId="77777777" w:rsidR="00150824" w:rsidRDefault="00150824"/>
                    <w:p w14:paraId="7CEF1DF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C5DE472" w14:textId="77777777" w:rsidR="00150824" w:rsidRDefault="00150824"/>
                    <w:p w14:paraId="3911E78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EBA7C3" w14:textId="77777777" w:rsidR="00150824" w:rsidRDefault="00150824"/>
                    <w:p w14:paraId="318FEAD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31E00C" w14:textId="77777777" w:rsidR="00150824" w:rsidRDefault="00150824"/>
                    <w:p w14:paraId="096D1C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E39E33" w14:textId="77777777" w:rsidR="00150824" w:rsidRDefault="00150824"/>
                    <w:p w14:paraId="6C38D7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BAC7231" w14:textId="77777777" w:rsidR="00150824" w:rsidRDefault="00150824"/>
                    <w:p w14:paraId="01A5B1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9DCE3A" w14:textId="77777777" w:rsidR="00150824" w:rsidRDefault="00150824"/>
                    <w:p w14:paraId="5CFD70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D18CE2" w14:textId="77777777" w:rsidR="00150824" w:rsidRDefault="00150824"/>
                    <w:p w14:paraId="5F167E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F79B99" w14:textId="77777777" w:rsidR="00150824" w:rsidRDefault="00150824"/>
                    <w:p w14:paraId="42192E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B215514" w14:textId="77777777" w:rsidR="00150824" w:rsidRDefault="00150824"/>
                    <w:p w14:paraId="28C9C81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0EF74B" w14:textId="77777777" w:rsidR="00150824" w:rsidRDefault="00150824"/>
                    <w:p w14:paraId="3931F4A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828C0B" w14:textId="77777777" w:rsidR="00150824" w:rsidRDefault="00150824"/>
                    <w:p w14:paraId="47436D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D5F382" w14:textId="77777777" w:rsidR="00150824" w:rsidRDefault="00150824"/>
                    <w:p w14:paraId="2AEB81C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7DE173E" w14:textId="77777777" w:rsidR="00150824" w:rsidRDefault="00150824"/>
                    <w:p w14:paraId="0E2E7F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CED4E9" w14:textId="77777777" w:rsidR="00150824" w:rsidRDefault="00150824"/>
                    <w:p w14:paraId="21CAC3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B247B4" w14:textId="77777777" w:rsidR="00150824" w:rsidRDefault="00150824"/>
                    <w:p w14:paraId="2475C2D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C03FF7" w14:textId="77777777" w:rsidR="00150824" w:rsidRDefault="00150824"/>
                    <w:p w14:paraId="6E62D7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0FAAABF" w14:textId="77777777" w:rsidR="00150824" w:rsidRDefault="00150824"/>
                    <w:p w14:paraId="0B7559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02BCFA" w14:textId="77777777" w:rsidR="00150824" w:rsidRDefault="00150824"/>
                    <w:p w14:paraId="7418A2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2A8676" w14:textId="77777777" w:rsidR="00150824" w:rsidRDefault="00150824"/>
                    <w:p w14:paraId="2A753D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C9039A" w14:textId="77777777" w:rsidR="00150824" w:rsidRDefault="00150824"/>
                    <w:p w14:paraId="309C0F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E16F1D4" w14:textId="77777777" w:rsidR="00150824" w:rsidRDefault="00150824"/>
                    <w:p w14:paraId="014841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003D43" w14:textId="77777777" w:rsidR="00150824" w:rsidRDefault="00150824"/>
                    <w:p w14:paraId="403B213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74F851" w14:textId="77777777" w:rsidR="00150824" w:rsidRDefault="00150824"/>
                    <w:p w14:paraId="1D6719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375CE9" w14:textId="77777777" w:rsidR="00A5206C" w:rsidRDefault="00A5206C"/>
                    <w:p w14:paraId="41F421C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DC17011" w14:textId="77777777" w:rsidR="00150824" w:rsidRDefault="00150824"/>
                    <w:p w14:paraId="10F517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99A648" w14:textId="77777777" w:rsidR="00150824" w:rsidRDefault="00150824"/>
                    <w:p w14:paraId="128CE3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04AE24" w14:textId="77777777" w:rsidR="00150824" w:rsidRDefault="00150824"/>
                    <w:p w14:paraId="4899661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EE06A6" w14:textId="77777777" w:rsidR="00150824" w:rsidRDefault="00150824"/>
                    <w:p w14:paraId="2981F2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92F140A" w14:textId="77777777" w:rsidR="00150824" w:rsidRDefault="00150824"/>
                    <w:p w14:paraId="1E20BC7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EC0729" w14:textId="77777777" w:rsidR="00150824" w:rsidRDefault="00150824"/>
                    <w:p w14:paraId="41DBA4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41F4CD" w14:textId="77777777" w:rsidR="00150824" w:rsidRDefault="00150824"/>
                    <w:p w14:paraId="575928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71A4AA" w14:textId="77777777" w:rsidR="00150824" w:rsidRDefault="00150824"/>
                    <w:p w14:paraId="2CC6BBE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F23D5A6" w14:textId="77777777" w:rsidR="00150824" w:rsidRDefault="00150824"/>
                    <w:p w14:paraId="7CC832B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4FA361" w14:textId="77777777" w:rsidR="00150824" w:rsidRDefault="00150824"/>
                    <w:p w14:paraId="353B79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B33B11" w14:textId="77777777" w:rsidR="00150824" w:rsidRDefault="00150824"/>
                    <w:p w14:paraId="07EDC6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D2E5FD" w14:textId="77777777" w:rsidR="00150824" w:rsidRDefault="00150824"/>
                    <w:p w14:paraId="00CE06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AEADC1F" w14:textId="77777777" w:rsidR="00150824" w:rsidRDefault="00150824"/>
                    <w:p w14:paraId="1F0B91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CCE009" w14:textId="77777777" w:rsidR="00150824" w:rsidRDefault="00150824"/>
                    <w:p w14:paraId="63BB82B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91E72B" w14:textId="77777777" w:rsidR="00150824" w:rsidRDefault="00150824"/>
                    <w:p w14:paraId="175E23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905EBF" w14:textId="77777777" w:rsidR="00150824" w:rsidRDefault="00150824"/>
                    <w:p w14:paraId="6A8F6E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B98796B" w14:textId="77777777" w:rsidR="00150824" w:rsidRDefault="00150824"/>
                    <w:p w14:paraId="4376C4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4FF48B" w14:textId="77777777" w:rsidR="00150824" w:rsidRDefault="00150824"/>
                    <w:p w14:paraId="1C6553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39DD3B" w14:textId="77777777" w:rsidR="00150824" w:rsidRDefault="00150824"/>
                    <w:p w14:paraId="24E910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3D1A11" w14:textId="77777777" w:rsidR="00150824" w:rsidRDefault="00150824"/>
                    <w:p w14:paraId="6F1DD07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5D2902F" w14:textId="77777777" w:rsidR="00150824" w:rsidRDefault="00150824"/>
                    <w:p w14:paraId="59F2552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B8CF12" w14:textId="77777777" w:rsidR="00150824" w:rsidRDefault="00150824"/>
                    <w:p w14:paraId="0CECB7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4BCB5B" w14:textId="77777777" w:rsidR="00150824" w:rsidRDefault="00150824"/>
                    <w:p w14:paraId="26C568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432B7A" w14:textId="77777777" w:rsidR="00150824" w:rsidRDefault="00150824"/>
                    <w:p w14:paraId="71E7F5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ABD996D" w14:textId="77777777" w:rsidR="00150824" w:rsidRDefault="00150824"/>
                    <w:p w14:paraId="06B3C8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30469A" w14:textId="77777777" w:rsidR="00150824" w:rsidRDefault="00150824"/>
                    <w:p w14:paraId="69114A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5A5DF4" w14:textId="77777777" w:rsidR="00150824" w:rsidRDefault="00150824"/>
                    <w:p w14:paraId="40D3384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22BF15" w14:textId="77777777" w:rsidR="00150824" w:rsidRDefault="00150824"/>
                    <w:p w14:paraId="0A09407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FFA61FC" w14:textId="77777777" w:rsidR="00150824" w:rsidRDefault="00150824"/>
                    <w:p w14:paraId="638DC1B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4DC836" w14:textId="77777777" w:rsidR="00150824" w:rsidRDefault="00150824"/>
                    <w:p w14:paraId="530694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73981A" w14:textId="77777777" w:rsidR="00150824" w:rsidRDefault="00150824"/>
                    <w:p w14:paraId="739EE0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0F04E5" w14:textId="77777777" w:rsidR="00150824" w:rsidRDefault="00150824"/>
                    <w:p w14:paraId="283B9D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222C9A7" w14:textId="77777777" w:rsidR="00150824" w:rsidRDefault="00150824"/>
                    <w:p w14:paraId="5B9EB3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689382" w14:textId="77777777" w:rsidR="00150824" w:rsidRDefault="00150824"/>
                    <w:p w14:paraId="30EFE6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63E0FB" w14:textId="77777777" w:rsidR="00150824" w:rsidRDefault="00150824"/>
                    <w:p w14:paraId="58BAED6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334C56" w14:textId="77777777" w:rsidR="00150824" w:rsidRDefault="00150824"/>
                    <w:p w14:paraId="49043B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2709F20" w14:textId="77777777" w:rsidR="00150824" w:rsidRDefault="00150824"/>
                    <w:p w14:paraId="759570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034154" w14:textId="77777777" w:rsidR="00150824" w:rsidRDefault="00150824"/>
                    <w:p w14:paraId="74EDDB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1A0316" w14:textId="77777777" w:rsidR="00150824" w:rsidRDefault="00150824"/>
                    <w:p w14:paraId="54F544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3F7CA2" w14:textId="77777777" w:rsidR="00150824" w:rsidRDefault="00150824"/>
                    <w:p w14:paraId="7E9D46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2AAE739" w14:textId="77777777" w:rsidR="00150824" w:rsidRDefault="00150824"/>
                    <w:p w14:paraId="21756F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30C94A" w14:textId="77777777" w:rsidR="00150824" w:rsidRDefault="00150824"/>
                    <w:p w14:paraId="37A6F7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7B2864" w14:textId="77777777" w:rsidR="00150824" w:rsidRDefault="00150824"/>
                    <w:p w14:paraId="5EC93B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8F005B0" w14:textId="77777777" w:rsidR="00150824" w:rsidRDefault="00150824"/>
                    <w:p w14:paraId="5B1710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EE85BC0" w14:textId="77777777" w:rsidR="00150824" w:rsidRDefault="00150824"/>
                    <w:p w14:paraId="53149B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9DA981" w14:textId="77777777" w:rsidR="00150824" w:rsidRDefault="00150824"/>
                    <w:p w14:paraId="337CA2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6BB8D8" w14:textId="77777777" w:rsidR="00150824" w:rsidRDefault="00150824"/>
                    <w:p w14:paraId="729F11E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7DD5A7" w14:textId="77777777" w:rsidR="00150824" w:rsidRDefault="00150824"/>
                    <w:p w14:paraId="057A5DA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268B946" w14:textId="77777777" w:rsidR="00150824" w:rsidRDefault="00150824"/>
                    <w:p w14:paraId="46987CD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F9DF61" w14:textId="77777777" w:rsidR="00150824" w:rsidRDefault="00150824"/>
                    <w:p w14:paraId="26FB6A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34572E" w14:textId="77777777" w:rsidR="00150824" w:rsidRDefault="00150824"/>
                    <w:p w14:paraId="7101480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34A628" w14:textId="77777777" w:rsidR="00150824" w:rsidRDefault="00150824"/>
                    <w:p w14:paraId="53D72B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09FD3E9" w14:textId="77777777" w:rsidR="00150824" w:rsidRDefault="00150824"/>
                    <w:p w14:paraId="0E9149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BC406E" w14:textId="77777777" w:rsidR="00150824" w:rsidRDefault="00150824"/>
                    <w:p w14:paraId="2F00BE6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94353A" w14:textId="77777777" w:rsidR="00150824" w:rsidRDefault="00150824"/>
                    <w:p w14:paraId="32CACF6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984953D" w14:textId="77777777" w:rsidR="00150824" w:rsidRDefault="00150824"/>
                    <w:p w14:paraId="5E5E1C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B7EF8AE" w14:textId="77777777" w:rsidR="00150824" w:rsidRDefault="00150824"/>
                    <w:p w14:paraId="3117114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FE2050" w14:textId="77777777" w:rsidR="00150824" w:rsidRDefault="00150824"/>
                    <w:p w14:paraId="1C2A89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E08DE8" w14:textId="77777777" w:rsidR="00150824" w:rsidRDefault="00150824"/>
                    <w:p w14:paraId="0FB0CA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53C7CB" w14:textId="77777777" w:rsidR="00150824" w:rsidRDefault="00150824"/>
                    <w:p w14:paraId="05246F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1DDB4F0" w14:textId="77777777" w:rsidR="00150824" w:rsidRDefault="00150824"/>
                    <w:p w14:paraId="11733A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9DB585" w14:textId="77777777" w:rsidR="00150824" w:rsidRDefault="00150824"/>
                    <w:p w14:paraId="1949602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FB3BF2" w14:textId="77777777" w:rsidR="00150824" w:rsidRDefault="00150824"/>
                    <w:p w14:paraId="773783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ACCA78" w14:textId="77777777" w:rsidR="00A5206C" w:rsidRDefault="00A5206C"/>
                    <w:p w14:paraId="2AE0319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75DB3915" w14:textId="77777777" w:rsidR="00150824" w:rsidRDefault="00150824"/>
                    <w:p w14:paraId="7629C2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B199907" w14:textId="77777777" w:rsidR="00150824" w:rsidRDefault="00150824"/>
                    <w:p w14:paraId="60107A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37B1D3" w14:textId="77777777" w:rsidR="00150824" w:rsidRDefault="00150824"/>
                    <w:p w14:paraId="3AADD02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167228" w14:textId="77777777" w:rsidR="00150824" w:rsidRDefault="00150824"/>
                    <w:p w14:paraId="2D263F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F516DBF" w14:textId="77777777" w:rsidR="00150824" w:rsidRDefault="00150824"/>
                    <w:p w14:paraId="61EC03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4246BD" w14:textId="77777777" w:rsidR="00150824" w:rsidRDefault="00150824"/>
                    <w:p w14:paraId="27A08A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E9EDFA" w14:textId="77777777" w:rsidR="00150824" w:rsidRDefault="00150824"/>
                    <w:p w14:paraId="2D5B6CE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6CE482" w14:textId="77777777" w:rsidR="00150824" w:rsidRDefault="00150824"/>
                    <w:p w14:paraId="178710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39ECC9F" w14:textId="77777777" w:rsidR="00150824" w:rsidRDefault="00150824"/>
                    <w:p w14:paraId="6E1CBD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A01F70" w14:textId="77777777" w:rsidR="00150824" w:rsidRDefault="00150824"/>
                    <w:p w14:paraId="1CE2F0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92FEAD5" w14:textId="77777777" w:rsidR="00150824" w:rsidRDefault="00150824"/>
                    <w:p w14:paraId="4E50D2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B7ECD8" w14:textId="77777777" w:rsidR="00150824" w:rsidRDefault="00150824"/>
                    <w:p w14:paraId="6405D6C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F0DBF53" w14:textId="77777777" w:rsidR="00150824" w:rsidRDefault="00150824"/>
                    <w:p w14:paraId="5D71B8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D24940" w14:textId="77777777" w:rsidR="00150824" w:rsidRDefault="00150824"/>
                    <w:p w14:paraId="145114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982D15" w14:textId="77777777" w:rsidR="00150824" w:rsidRDefault="00150824"/>
                    <w:p w14:paraId="3A0636F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77DF14" w14:textId="77777777" w:rsidR="00150824" w:rsidRDefault="00150824"/>
                    <w:p w14:paraId="60B5B5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612AB4F" w14:textId="77777777" w:rsidR="00150824" w:rsidRDefault="00150824"/>
                    <w:p w14:paraId="0542C2B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D3528EB" w14:textId="77777777" w:rsidR="00150824" w:rsidRDefault="00150824"/>
                    <w:p w14:paraId="2B6FA6E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6386C5" w14:textId="77777777" w:rsidR="00150824" w:rsidRDefault="00150824"/>
                    <w:p w14:paraId="063628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A992B1" w14:textId="77777777" w:rsidR="00150824" w:rsidRDefault="00150824"/>
                    <w:p w14:paraId="126D72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BCCCA66" w14:textId="77777777" w:rsidR="00150824" w:rsidRDefault="00150824"/>
                    <w:p w14:paraId="4A7D610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FF34CF" w14:textId="77777777" w:rsidR="00150824" w:rsidRDefault="00150824"/>
                    <w:p w14:paraId="4799D4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68AAF2" w14:textId="77777777" w:rsidR="00150824" w:rsidRDefault="00150824"/>
                    <w:p w14:paraId="1172F6E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76F8D4" w14:textId="77777777" w:rsidR="00150824" w:rsidRDefault="00150824"/>
                    <w:p w14:paraId="293488A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F6A3106" w14:textId="77777777" w:rsidR="00150824" w:rsidRDefault="00150824"/>
                    <w:p w14:paraId="07E7AE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E161111" w14:textId="77777777" w:rsidR="00150824" w:rsidRDefault="00150824"/>
                    <w:p w14:paraId="0F999E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58FEBB" w14:textId="77777777" w:rsidR="00150824" w:rsidRDefault="00150824"/>
                    <w:p w14:paraId="5830FA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0B3917" w14:textId="77777777" w:rsidR="00150824" w:rsidRDefault="00150824"/>
                    <w:p w14:paraId="4B9A225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32333AC" w14:textId="77777777" w:rsidR="00150824" w:rsidRDefault="00150824"/>
                    <w:p w14:paraId="28823A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16CB47" w14:textId="77777777" w:rsidR="00150824" w:rsidRDefault="00150824"/>
                    <w:p w14:paraId="30811F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4A1B6D4" w14:textId="77777777" w:rsidR="00150824" w:rsidRDefault="00150824"/>
                    <w:p w14:paraId="2AEFDA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A21BE3" w14:textId="77777777" w:rsidR="00150824" w:rsidRDefault="00150824"/>
                    <w:p w14:paraId="3C14BA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2406461" w14:textId="77777777" w:rsidR="00150824" w:rsidRDefault="00150824"/>
                    <w:p w14:paraId="7B5797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6E619C" w14:textId="77777777" w:rsidR="00150824" w:rsidRDefault="00150824"/>
                    <w:p w14:paraId="27A37DF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23E324" w14:textId="77777777" w:rsidR="00150824" w:rsidRDefault="00150824"/>
                    <w:p w14:paraId="69CDAC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58DA9A" w14:textId="77777777" w:rsidR="00150824" w:rsidRDefault="00150824"/>
                    <w:p w14:paraId="75C6EF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BDA473C" w14:textId="77777777" w:rsidR="00150824" w:rsidRDefault="00150824"/>
                    <w:p w14:paraId="2FEBB1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FE7F9C" w14:textId="77777777" w:rsidR="00150824" w:rsidRDefault="00150824"/>
                    <w:p w14:paraId="617288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E39292" w14:textId="77777777" w:rsidR="00150824" w:rsidRDefault="00150824"/>
                    <w:p w14:paraId="127A9F0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341EBA" w14:textId="77777777" w:rsidR="00150824" w:rsidRDefault="00150824"/>
                    <w:p w14:paraId="3B8B72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FBE1DE4" w14:textId="77777777" w:rsidR="00150824" w:rsidRDefault="00150824"/>
                    <w:p w14:paraId="6B8DB4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651A7E1" w14:textId="77777777" w:rsidR="00150824" w:rsidRDefault="00150824"/>
                    <w:p w14:paraId="75A22A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432ABB" w14:textId="77777777" w:rsidR="00150824" w:rsidRDefault="00150824"/>
                    <w:p w14:paraId="50CB47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84396C" w14:textId="77777777" w:rsidR="00150824" w:rsidRDefault="00150824"/>
                    <w:p w14:paraId="689BB83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8F77AAA" w14:textId="77777777" w:rsidR="00150824" w:rsidRDefault="00150824"/>
                    <w:p w14:paraId="09298D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1F5A28" w14:textId="77777777" w:rsidR="00150824" w:rsidRDefault="00150824"/>
                    <w:p w14:paraId="3FD2826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E27DE5" w14:textId="77777777" w:rsidR="00150824" w:rsidRDefault="00150824"/>
                    <w:p w14:paraId="51047C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17F1F7" w14:textId="77777777" w:rsidR="00150824" w:rsidRDefault="00150824"/>
                    <w:p w14:paraId="15AA522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21E1EDF" w14:textId="77777777" w:rsidR="00150824" w:rsidRDefault="00150824"/>
                    <w:p w14:paraId="18932B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EB3E59" w14:textId="77777777" w:rsidR="00150824" w:rsidRDefault="00150824"/>
                    <w:p w14:paraId="3BC3CB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66A2AB" w14:textId="77777777" w:rsidR="00150824" w:rsidRDefault="00150824"/>
                    <w:p w14:paraId="397B5E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D7C473" w14:textId="77777777" w:rsidR="00150824" w:rsidRDefault="00150824"/>
                    <w:p w14:paraId="0C9858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B7AAAFB" w14:textId="77777777" w:rsidR="00150824" w:rsidRDefault="00150824"/>
                    <w:p w14:paraId="3BFE3E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B8E306" w14:textId="77777777" w:rsidR="00150824" w:rsidRDefault="00150824"/>
                    <w:p w14:paraId="06EA304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4AD820" w14:textId="77777777" w:rsidR="00150824" w:rsidRDefault="00150824"/>
                    <w:p w14:paraId="0F5236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070472" w14:textId="77777777" w:rsidR="00150824" w:rsidRDefault="00150824"/>
                    <w:p w14:paraId="0842859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B0B0B0D" w14:textId="77777777" w:rsidR="00150824" w:rsidRDefault="00150824"/>
                    <w:p w14:paraId="71B3E9D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E1E70D0" w14:textId="77777777" w:rsidR="00150824" w:rsidRDefault="00150824"/>
                    <w:p w14:paraId="10DAAC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209118" w14:textId="77777777" w:rsidR="00150824" w:rsidRDefault="00150824"/>
                    <w:p w14:paraId="6C6B0A6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7BE717" w14:textId="77777777" w:rsidR="00150824" w:rsidRDefault="00150824"/>
                    <w:p w14:paraId="695D41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9B93837" w14:textId="77777777" w:rsidR="00150824" w:rsidRDefault="00150824"/>
                    <w:p w14:paraId="11AE5D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9417CC6" w14:textId="77777777" w:rsidR="00150824" w:rsidRDefault="00150824"/>
                    <w:p w14:paraId="105CA1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B268D2" w14:textId="77777777" w:rsidR="00150824" w:rsidRDefault="00150824"/>
                    <w:p w14:paraId="736C22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6F6770" w14:textId="77777777" w:rsidR="00A5206C" w:rsidRDefault="00A5206C"/>
                    <w:p w14:paraId="4ADFEDC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0BB0FC8D" w14:textId="77777777" w:rsidR="00150824" w:rsidRDefault="00150824"/>
                    <w:p w14:paraId="1FD575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FF2143" w14:textId="77777777" w:rsidR="00150824" w:rsidRDefault="00150824"/>
                    <w:p w14:paraId="08ABF6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81ACEA7" w14:textId="77777777" w:rsidR="00150824" w:rsidRDefault="00150824"/>
                    <w:p w14:paraId="4776C8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078B16" w14:textId="77777777" w:rsidR="00150824" w:rsidRDefault="00150824"/>
                    <w:p w14:paraId="436F94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A8F6E05" w14:textId="77777777" w:rsidR="00150824" w:rsidRDefault="00150824"/>
                    <w:p w14:paraId="5B7C91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EAAE57" w14:textId="77777777" w:rsidR="00150824" w:rsidRDefault="00150824"/>
                    <w:p w14:paraId="4A2F20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0F6F28" w14:textId="77777777" w:rsidR="00150824" w:rsidRDefault="00150824"/>
                    <w:p w14:paraId="24280E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BF1F1B" w14:textId="77777777" w:rsidR="00150824" w:rsidRDefault="00150824"/>
                    <w:p w14:paraId="521913A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7145E31" w14:textId="77777777" w:rsidR="00150824" w:rsidRDefault="00150824"/>
                    <w:p w14:paraId="536E33D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C6FE11" w14:textId="77777777" w:rsidR="00150824" w:rsidRDefault="00150824"/>
                    <w:p w14:paraId="7E0DB8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7B50E1" w14:textId="77777777" w:rsidR="00150824" w:rsidRDefault="00150824"/>
                    <w:p w14:paraId="68DAB55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96C5A5F" w14:textId="77777777" w:rsidR="00150824" w:rsidRDefault="00150824"/>
                    <w:p w14:paraId="3CD3C11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2A322EA" w14:textId="77777777" w:rsidR="00150824" w:rsidRDefault="00150824"/>
                    <w:p w14:paraId="677F2E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1A11B1" w14:textId="77777777" w:rsidR="00150824" w:rsidRDefault="00150824"/>
                    <w:p w14:paraId="24257B6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FB2E66" w14:textId="77777777" w:rsidR="00150824" w:rsidRDefault="00150824"/>
                    <w:p w14:paraId="5B2FEA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32DD3F" w14:textId="77777777" w:rsidR="00150824" w:rsidRDefault="00150824"/>
                    <w:p w14:paraId="325EA2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3921E81" w14:textId="77777777" w:rsidR="00150824" w:rsidRDefault="00150824"/>
                    <w:p w14:paraId="47A92C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0FC695" w14:textId="77777777" w:rsidR="00150824" w:rsidRDefault="00150824"/>
                    <w:p w14:paraId="384229F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515295" w14:textId="77777777" w:rsidR="00150824" w:rsidRDefault="00150824"/>
                    <w:p w14:paraId="13D9F4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781D5D" w14:textId="77777777" w:rsidR="00150824" w:rsidRDefault="00150824"/>
                    <w:p w14:paraId="3A0B3E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C5CD91A" w14:textId="77777777" w:rsidR="00150824" w:rsidRDefault="00150824"/>
                    <w:p w14:paraId="7101A05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71515E" w14:textId="77777777" w:rsidR="00150824" w:rsidRDefault="00150824"/>
                    <w:p w14:paraId="244B77A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E3A798A" w14:textId="77777777" w:rsidR="00150824" w:rsidRDefault="00150824"/>
                    <w:p w14:paraId="2455999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F23CCE" w14:textId="77777777" w:rsidR="00150824" w:rsidRDefault="00150824"/>
                    <w:p w14:paraId="221363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CDC4BD0" w14:textId="77777777" w:rsidR="00150824" w:rsidRDefault="00150824"/>
                    <w:p w14:paraId="0A554B2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30A974" w14:textId="77777777" w:rsidR="00150824" w:rsidRDefault="00150824"/>
                    <w:p w14:paraId="36E186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5013BDD" w14:textId="77777777" w:rsidR="00150824" w:rsidRDefault="00150824"/>
                    <w:p w14:paraId="1B624F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7D71F1" w14:textId="77777777" w:rsidR="00150824" w:rsidRDefault="00150824"/>
                    <w:p w14:paraId="5888F43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90D5DF0" w14:textId="77777777" w:rsidR="00150824" w:rsidRDefault="00150824"/>
                    <w:p w14:paraId="30D97B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50C5C2" w14:textId="77777777" w:rsidR="00150824" w:rsidRDefault="00150824"/>
                    <w:p w14:paraId="0FBF68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1E01CB" w14:textId="77777777" w:rsidR="00150824" w:rsidRDefault="00150824"/>
                    <w:p w14:paraId="433794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4E7E38" w14:textId="77777777" w:rsidR="00150824" w:rsidRDefault="00150824"/>
                    <w:p w14:paraId="4C4D02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17852D1" w14:textId="77777777" w:rsidR="00150824" w:rsidRDefault="00150824"/>
                    <w:p w14:paraId="400DEA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EB0545" w14:textId="77777777" w:rsidR="00150824" w:rsidRDefault="00150824"/>
                    <w:p w14:paraId="03362C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492A16" w14:textId="77777777" w:rsidR="00150824" w:rsidRDefault="00150824"/>
                    <w:p w14:paraId="21E07E3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57B863" w14:textId="77777777" w:rsidR="00150824" w:rsidRDefault="00150824"/>
                    <w:p w14:paraId="0C4979B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9CF53D1" w14:textId="77777777" w:rsidR="00150824" w:rsidRDefault="00150824"/>
                    <w:p w14:paraId="21CF802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74EC94" w14:textId="77777777" w:rsidR="00150824" w:rsidRDefault="00150824"/>
                    <w:p w14:paraId="10A4C6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5B3E33" w14:textId="77777777" w:rsidR="00150824" w:rsidRDefault="00150824"/>
                    <w:p w14:paraId="736DDE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FEBD21" w14:textId="77777777" w:rsidR="00150824" w:rsidRDefault="00150824"/>
                    <w:p w14:paraId="3FAA7DF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AAF6AEA" w14:textId="77777777" w:rsidR="00150824" w:rsidRDefault="00150824"/>
                    <w:p w14:paraId="06A541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E15C7B" w14:textId="77777777" w:rsidR="00150824" w:rsidRDefault="00150824"/>
                    <w:p w14:paraId="3CA59E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C9AFDB" w14:textId="77777777" w:rsidR="00150824" w:rsidRDefault="00150824"/>
                    <w:p w14:paraId="2C6C43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71976A" w14:textId="77777777" w:rsidR="00150824" w:rsidRDefault="00150824"/>
                    <w:p w14:paraId="30CAA11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92B230" w14:textId="77777777" w:rsidR="00150824" w:rsidRDefault="00150824"/>
                    <w:p w14:paraId="5ECADC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7B72B3" w14:textId="77777777" w:rsidR="00150824" w:rsidRDefault="00150824"/>
                    <w:p w14:paraId="45EC0B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7B683D" w14:textId="77777777" w:rsidR="00150824" w:rsidRDefault="00150824"/>
                    <w:p w14:paraId="185AB4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B8DEB5" w14:textId="77777777" w:rsidR="00150824" w:rsidRDefault="00150824"/>
                    <w:p w14:paraId="5144BD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517E8EF" w14:textId="77777777" w:rsidR="00150824" w:rsidRDefault="00150824"/>
                    <w:p w14:paraId="11500C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6EE8975" w14:textId="77777777" w:rsidR="00150824" w:rsidRDefault="00150824"/>
                    <w:p w14:paraId="481C39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CA4DDC" w14:textId="77777777" w:rsidR="00150824" w:rsidRDefault="00150824"/>
                    <w:p w14:paraId="5519DA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BF150A7" w14:textId="77777777" w:rsidR="00150824" w:rsidRDefault="00150824"/>
                    <w:p w14:paraId="53AFEF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F799F19" w14:textId="77777777" w:rsidR="00150824" w:rsidRDefault="00150824"/>
                    <w:p w14:paraId="17D954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972AB2" w14:textId="77777777" w:rsidR="00150824" w:rsidRDefault="00150824"/>
                    <w:p w14:paraId="4D4DA9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6EA3F3" w14:textId="77777777" w:rsidR="00150824" w:rsidRDefault="00150824"/>
                    <w:p w14:paraId="2A94625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8C8A61" w14:textId="77777777" w:rsidR="00150824" w:rsidRDefault="00150824"/>
                    <w:p w14:paraId="3FA5739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9516012" w14:textId="77777777" w:rsidR="00150824" w:rsidRDefault="00150824"/>
                    <w:p w14:paraId="51DF6D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6775C0" w14:textId="77777777" w:rsidR="00150824" w:rsidRDefault="00150824"/>
                    <w:p w14:paraId="331CFB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D7F351" w14:textId="77777777" w:rsidR="00150824" w:rsidRDefault="00150824"/>
                    <w:p w14:paraId="6C9E633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50E0F7" w14:textId="77777777" w:rsidR="00150824" w:rsidRDefault="00150824"/>
                    <w:p w14:paraId="20D32F2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0C5F48A" w14:textId="77777777" w:rsidR="00150824" w:rsidRDefault="00150824"/>
                    <w:p w14:paraId="2543438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815886" w14:textId="77777777" w:rsidR="00150824" w:rsidRDefault="00150824"/>
                    <w:p w14:paraId="1D2DCA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ACFF23" w14:textId="77777777" w:rsidR="00150824" w:rsidRDefault="00150824"/>
                    <w:p w14:paraId="07C48DD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829726" w14:textId="77777777" w:rsidR="00A5206C" w:rsidRDefault="00A5206C"/>
                    <w:p w14:paraId="38CBA3E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775BB5CC" w14:textId="77777777" w:rsidR="00150824" w:rsidRDefault="00150824"/>
                    <w:p w14:paraId="145A4D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6EDEEA" w14:textId="77777777" w:rsidR="00150824" w:rsidRDefault="00150824"/>
                    <w:p w14:paraId="236AA87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CD1DC4" w14:textId="77777777" w:rsidR="00150824" w:rsidRDefault="00150824"/>
                    <w:p w14:paraId="50FBC7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2D47B5" w14:textId="77777777" w:rsidR="00150824" w:rsidRDefault="00150824"/>
                    <w:p w14:paraId="7224E01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BB5BD6E" w14:textId="77777777" w:rsidR="00150824" w:rsidRDefault="00150824"/>
                    <w:p w14:paraId="5630EE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2DACDB" w14:textId="77777777" w:rsidR="00150824" w:rsidRDefault="00150824"/>
                    <w:p w14:paraId="294D211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FBD098" w14:textId="77777777" w:rsidR="00150824" w:rsidRDefault="00150824"/>
                    <w:p w14:paraId="6D7E0B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7E5F90" w14:textId="77777777" w:rsidR="00150824" w:rsidRDefault="00150824"/>
                    <w:p w14:paraId="6624D7F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E7E624B" w14:textId="77777777" w:rsidR="00150824" w:rsidRDefault="00150824"/>
                    <w:p w14:paraId="418DB43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48253B" w14:textId="77777777" w:rsidR="00150824" w:rsidRDefault="00150824"/>
                    <w:p w14:paraId="0EC934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F2099F" w14:textId="77777777" w:rsidR="00150824" w:rsidRDefault="00150824"/>
                    <w:p w14:paraId="7B67F1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967255" w14:textId="77777777" w:rsidR="00150824" w:rsidRDefault="00150824"/>
                    <w:p w14:paraId="6FAD0A2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C6B9438" w14:textId="77777777" w:rsidR="00150824" w:rsidRDefault="00150824"/>
                    <w:p w14:paraId="2622139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45578BF" w14:textId="77777777" w:rsidR="00150824" w:rsidRDefault="00150824"/>
                    <w:p w14:paraId="5E05ED6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71AD90" w14:textId="77777777" w:rsidR="00150824" w:rsidRDefault="00150824"/>
                    <w:p w14:paraId="381C2D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1120D0" w14:textId="77777777" w:rsidR="00150824" w:rsidRDefault="00150824"/>
                    <w:p w14:paraId="282492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E1B926C" w14:textId="77777777" w:rsidR="00150824" w:rsidRDefault="00150824"/>
                    <w:p w14:paraId="22CD0D1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F7B9BEC" w14:textId="77777777" w:rsidR="00150824" w:rsidRDefault="00150824"/>
                    <w:p w14:paraId="341976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FE562C0" w14:textId="77777777" w:rsidR="00150824" w:rsidRDefault="00150824"/>
                    <w:p w14:paraId="2E0A38B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2DA914" w14:textId="77777777" w:rsidR="00150824" w:rsidRDefault="00150824"/>
                    <w:p w14:paraId="47BC48B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D3F911E" w14:textId="77777777" w:rsidR="00150824" w:rsidRDefault="00150824"/>
                    <w:p w14:paraId="2AAEFB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F506EC" w14:textId="77777777" w:rsidR="00150824" w:rsidRDefault="00150824"/>
                    <w:p w14:paraId="7417562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5064B7" w14:textId="77777777" w:rsidR="00150824" w:rsidRDefault="00150824"/>
                    <w:p w14:paraId="2D349E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BD85B3" w14:textId="77777777" w:rsidR="00150824" w:rsidRDefault="00150824"/>
                    <w:p w14:paraId="3FBF12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03D1B5F" w14:textId="77777777" w:rsidR="00150824" w:rsidRDefault="00150824"/>
                    <w:p w14:paraId="634FC3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616B94F" w14:textId="77777777" w:rsidR="00150824" w:rsidRDefault="00150824"/>
                    <w:p w14:paraId="30CFC3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8CAB85" w14:textId="77777777" w:rsidR="00150824" w:rsidRDefault="00150824"/>
                    <w:p w14:paraId="089CDD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4F84B3E" w14:textId="77777777" w:rsidR="00150824" w:rsidRDefault="00150824"/>
                    <w:p w14:paraId="446B48D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2D6263D" w14:textId="77777777" w:rsidR="00150824" w:rsidRDefault="00150824"/>
                    <w:p w14:paraId="4C85CC9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406ECA3" w14:textId="77777777" w:rsidR="00150824" w:rsidRDefault="00150824"/>
                    <w:p w14:paraId="58B107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8CB93A" w14:textId="77777777" w:rsidR="00150824" w:rsidRDefault="00150824"/>
                    <w:p w14:paraId="23AA95A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23BE841" w14:textId="77777777" w:rsidR="00150824" w:rsidRDefault="00150824"/>
                    <w:p w14:paraId="2F49F5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35B50CA" w14:textId="77777777" w:rsidR="00150824" w:rsidRDefault="00150824"/>
                    <w:p w14:paraId="21373EC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71547A" w14:textId="77777777" w:rsidR="00150824" w:rsidRDefault="00150824"/>
                    <w:p w14:paraId="19C2BEE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F21D9E3" w14:textId="77777777" w:rsidR="00150824" w:rsidRDefault="00150824"/>
                    <w:p w14:paraId="30B0C7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F4E551" w14:textId="77777777" w:rsidR="00150824" w:rsidRDefault="00150824"/>
                    <w:p w14:paraId="360E14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5462416" w14:textId="77777777" w:rsidR="00150824" w:rsidRDefault="00150824"/>
                    <w:p w14:paraId="7EE3453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FE35E64" w14:textId="77777777" w:rsidR="00150824" w:rsidRDefault="00150824"/>
                    <w:p w14:paraId="00A915A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1B02365" w14:textId="77777777" w:rsidR="00150824" w:rsidRDefault="00150824"/>
                    <w:p w14:paraId="0D4ACC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8DBAD0" w14:textId="77777777" w:rsidR="00150824" w:rsidRDefault="00150824"/>
                    <w:p w14:paraId="1D4480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8046388" w14:textId="77777777" w:rsidR="00150824" w:rsidRDefault="00150824"/>
                    <w:p w14:paraId="0B6B4F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C61AC5" w14:textId="77777777" w:rsidR="00150824" w:rsidRDefault="00150824"/>
                    <w:p w14:paraId="00FDC3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380CE6" w14:textId="77777777" w:rsidR="00150824" w:rsidRDefault="00150824"/>
                    <w:p w14:paraId="5B53923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01C67D0" w14:textId="77777777" w:rsidR="00150824" w:rsidRDefault="00150824"/>
                    <w:p w14:paraId="4CC7580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689BB20" w14:textId="77777777" w:rsidR="00150824" w:rsidRDefault="00150824"/>
                    <w:p w14:paraId="3CDC6A4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EE613B6" w14:textId="77777777" w:rsidR="00150824" w:rsidRDefault="00150824"/>
                    <w:p w14:paraId="0B8F18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B9B7EC" w14:textId="77777777" w:rsidR="00150824" w:rsidRDefault="00150824"/>
                    <w:p w14:paraId="6ED17F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227AA0" w14:textId="77777777" w:rsidR="00150824" w:rsidRDefault="00150824"/>
                    <w:p w14:paraId="23C741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E245725" w14:textId="77777777" w:rsidR="00150824" w:rsidRDefault="00150824"/>
                    <w:p w14:paraId="432FFAA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2B00588" w14:textId="77777777" w:rsidR="00150824" w:rsidRDefault="00150824"/>
                    <w:p w14:paraId="55D0E7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51FDCC" w14:textId="77777777" w:rsidR="00150824" w:rsidRDefault="00150824"/>
                    <w:p w14:paraId="468268C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FB7DAE" w14:textId="77777777" w:rsidR="00150824" w:rsidRDefault="00150824"/>
                    <w:p w14:paraId="321143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B5EC214" w14:textId="77777777" w:rsidR="00150824" w:rsidRDefault="00150824"/>
                    <w:p w14:paraId="5D485E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C6C502D" w14:textId="77777777" w:rsidR="00150824" w:rsidRDefault="00150824"/>
                    <w:p w14:paraId="224CACE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9222F6" w14:textId="77777777" w:rsidR="00150824" w:rsidRDefault="00150824"/>
                    <w:p w14:paraId="6B5419A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69C151" w14:textId="77777777" w:rsidR="00150824" w:rsidRDefault="00150824"/>
                    <w:p w14:paraId="3829EE3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A4406B" w14:textId="77777777" w:rsidR="00150824" w:rsidRDefault="00150824"/>
                    <w:p w14:paraId="2748288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648A7B4" w14:textId="77777777" w:rsidR="00150824" w:rsidRDefault="00150824"/>
                    <w:p w14:paraId="7C566F3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AF688F9" w14:textId="77777777" w:rsidR="00150824" w:rsidRDefault="00150824"/>
                    <w:p w14:paraId="7EF17E3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183E1F2" w14:textId="77777777" w:rsidR="00150824" w:rsidRDefault="00150824"/>
                    <w:p w14:paraId="0B7FAC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F6407C" w14:textId="77777777" w:rsidR="00150824" w:rsidRDefault="00150824"/>
                    <w:p w14:paraId="7114AF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A2CAD8" w14:textId="77777777" w:rsidR="00150824" w:rsidRDefault="00150824"/>
                    <w:p w14:paraId="1D4C970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E4A2010" w14:textId="77777777" w:rsidR="00150824" w:rsidRDefault="00150824"/>
                    <w:p w14:paraId="1CBCD4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392E39" w14:textId="77777777" w:rsidR="00A5206C" w:rsidRDefault="00A5206C"/>
                    <w:p w14:paraId="13AF0D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3DB75442" w14:textId="77777777" w:rsidR="00150824" w:rsidRDefault="00150824"/>
                    <w:p w14:paraId="3D28432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A57E45" w14:textId="77777777" w:rsidR="00150824" w:rsidRDefault="00150824"/>
                    <w:p w14:paraId="03E9F90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027055" w14:textId="77777777" w:rsidR="00150824" w:rsidRDefault="00150824"/>
                    <w:p w14:paraId="729C45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03513CE" w14:textId="77777777" w:rsidR="00150824" w:rsidRDefault="00150824"/>
                    <w:p w14:paraId="3F45C87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3273B3D" w14:textId="77777777" w:rsidR="00150824" w:rsidRDefault="00150824"/>
                    <w:p w14:paraId="431889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F505A54" w14:textId="77777777" w:rsidR="00150824" w:rsidRDefault="00150824"/>
                    <w:p w14:paraId="68A5FE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25AC6B" w14:textId="77777777" w:rsidR="00150824" w:rsidRDefault="00150824"/>
                    <w:p w14:paraId="1754677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128EA9" w14:textId="77777777" w:rsidR="00150824" w:rsidRDefault="00150824"/>
                    <w:p w14:paraId="0EF7ACF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EB3ECE1" w14:textId="77777777" w:rsidR="00150824" w:rsidRDefault="00150824"/>
                    <w:p w14:paraId="6793497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875DF8E" w14:textId="77777777" w:rsidR="00150824" w:rsidRDefault="00150824"/>
                    <w:p w14:paraId="7D0DFA1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402457" w14:textId="77777777" w:rsidR="00150824" w:rsidRDefault="00150824"/>
                    <w:p w14:paraId="63BEEB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E55F70A" w14:textId="77777777" w:rsidR="00150824" w:rsidRDefault="00150824"/>
                    <w:p w14:paraId="32F2FD1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EE45FFB" w14:textId="77777777" w:rsidR="00150824" w:rsidRDefault="00150824"/>
                    <w:p w14:paraId="0A42E6F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3A46AB3" w14:textId="77777777" w:rsidR="00150824" w:rsidRDefault="00150824"/>
                    <w:p w14:paraId="159E395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0B3A36" w14:textId="77777777" w:rsidR="00150824" w:rsidRDefault="00150824"/>
                    <w:p w14:paraId="33C527D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977266" w14:textId="77777777" w:rsidR="00150824" w:rsidRDefault="00150824"/>
                    <w:p w14:paraId="260C8B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A4F6152" w14:textId="77777777" w:rsidR="00150824" w:rsidRDefault="00150824"/>
                    <w:p w14:paraId="625561C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93F039" w14:textId="77777777" w:rsidR="00150824" w:rsidRDefault="00150824"/>
                    <w:p w14:paraId="46737CA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78199C9" w14:textId="77777777" w:rsidR="00150824" w:rsidRDefault="00150824"/>
                    <w:p w14:paraId="21F5A32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805DDD" w14:textId="77777777" w:rsidR="00150824" w:rsidRDefault="00150824"/>
                    <w:p w14:paraId="429DD38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BC9DA7C" w14:textId="77777777" w:rsidR="00150824" w:rsidRDefault="00150824"/>
                    <w:p w14:paraId="49CF90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D8131B" w14:textId="77777777" w:rsidR="00150824" w:rsidRDefault="00150824"/>
                    <w:p w14:paraId="0E61CE9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3F8A9D" w14:textId="77777777" w:rsidR="00150824" w:rsidRDefault="00150824"/>
                    <w:p w14:paraId="75B58A5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8A101D" w14:textId="77777777" w:rsidR="00150824" w:rsidRDefault="00150824"/>
                    <w:p w14:paraId="5B990B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96CDDFF" w14:textId="77777777" w:rsidR="00150824" w:rsidRDefault="00150824"/>
                    <w:p w14:paraId="008D3C4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54D616E" w14:textId="77777777" w:rsidR="00150824" w:rsidRDefault="00150824"/>
                    <w:p w14:paraId="449F8E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823275E" w14:textId="77777777" w:rsidR="00150824" w:rsidRDefault="00150824"/>
                    <w:p w14:paraId="37AA23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24BEB6" w14:textId="77777777" w:rsidR="00150824" w:rsidRDefault="00150824"/>
                    <w:p w14:paraId="3DB517F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76471DC" w14:textId="77777777" w:rsidR="00150824" w:rsidRDefault="00150824"/>
                    <w:p w14:paraId="1370E1B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8ECB77" w14:textId="77777777" w:rsidR="00150824" w:rsidRDefault="00150824"/>
                    <w:p w14:paraId="3D208C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4C32552" w14:textId="77777777" w:rsidR="00150824" w:rsidRDefault="00150824"/>
                    <w:p w14:paraId="6D7B70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38F94E2" w14:textId="77777777" w:rsidR="00150824" w:rsidRDefault="00150824"/>
                    <w:p w14:paraId="264F7F6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D6D846" w14:textId="77777777" w:rsidR="00150824" w:rsidRDefault="00150824"/>
                    <w:p w14:paraId="1733D11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9E858A3" w14:textId="77777777" w:rsidR="00150824" w:rsidRDefault="00150824"/>
                    <w:p w14:paraId="219D286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24B4D1" w14:textId="77777777" w:rsidR="00150824" w:rsidRDefault="00150824"/>
                    <w:p w14:paraId="0C3979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405C9A4" w14:textId="77777777" w:rsidR="00150824" w:rsidRDefault="00150824"/>
                    <w:p w14:paraId="3D1559B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71EAF38" w14:textId="77777777" w:rsidR="00150824" w:rsidRDefault="00150824"/>
                    <w:p w14:paraId="6F34E1F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CDACDA" w14:textId="77777777" w:rsidR="00150824" w:rsidRDefault="00150824"/>
                    <w:p w14:paraId="1F6D053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6E80B3" w14:textId="77777777" w:rsidR="00150824" w:rsidRDefault="00150824"/>
                    <w:p w14:paraId="0E4C2BD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39D422" w14:textId="77777777" w:rsidR="00150824" w:rsidRDefault="00150824"/>
                    <w:p w14:paraId="148BE2B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5852919" w14:textId="77777777" w:rsidR="00150824" w:rsidRDefault="00150824"/>
                    <w:p w14:paraId="70867A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220DDD6" w14:textId="77777777" w:rsidR="00150824" w:rsidRDefault="00150824"/>
                    <w:p w14:paraId="71EB47C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2CE8C4" w14:textId="77777777" w:rsidR="00150824" w:rsidRDefault="00150824"/>
                    <w:p w14:paraId="57EA9A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E42282E" w14:textId="77777777" w:rsidR="00150824" w:rsidRDefault="00150824"/>
                    <w:p w14:paraId="2B0C47E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12F1E92" w14:textId="77777777" w:rsidR="00150824" w:rsidRDefault="00150824"/>
                    <w:p w14:paraId="57B47C9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1D6801" w14:textId="77777777" w:rsidR="00150824" w:rsidRDefault="00150824"/>
                    <w:p w14:paraId="7D2BC77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38F85DC" w14:textId="77777777" w:rsidR="00150824" w:rsidRDefault="00150824"/>
                    <w:p w14:paraId="040EFE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E51A296" w14:textId="77777777" w:rsidR="00150824" w:rsidRDefault="00150824"/>
                    <w:p w14:paraId="2CD743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943E014" w14:textId="77777777" w:rsidR="00150824" w:rsidRDefault="00150824"/>
                    <w:p w14:paraId="1BF853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0B2E471" w14:textId="77777777" w:rsidR="00150824" w:rsidRDefault="00150824"/>
                    <w:p w14:paraId="09F2932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A03F950" w14:textId="77777777" w:rsidR="00150824" w:rsidRDefault="00150824"/>
                    <w:p w14:paraId="45804A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5A7B1B1" w14:textId="77777777" w:rsidR="00150824" w:rsidRDefault="00150824"/>
                    <w:p w14:paraId="6D58C2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138AA40" w14:textId="77777777" w:rsidR="00150824" w:rsidRDefault="00150824"/>
                    <w:p w14:paraId="75E8066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14B981B" w14:textId="77777777" w:rsidR="00150824" w:rsidRDefault="00150824"/>
                    <w:p w14:paraId="2C1729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FA5264A" w14:textId="77777777" w:rsidR="00150824" w:rsidRDefault="00150824"/>
                    <w:p w14:paraId="4DBA90B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4EA04A" w14:textId="77777777" w:rsidR="00150824" w:rsidRDefault="00150824"/>
                    <w:p w14:paraId="2867E8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54620B7" w14:textId="77777777" w:rsidR="00150824" w:rsidRDefault="00150824"/>
                    <w:p w14:paraId="5E61E6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CC7E9B8" w14:textId="77777777" w:rsidR="00150824" w:rsidRDefault="00150824"/>
                    <w:p w14:paraId="4C5E197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042ADF" w14:textId="77777777" w:rsidR="00150824" w:rsidRDefault="00150824"/>
                    <w:p w14:paraId="27ED86C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E584AFF" w14:textId="77777777" w:rsidR="00150824" w:rsidRDefault="00150824"/>
                    <w:p w14:paraId="7C41F62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98CDDA9" w14:textId="77777777" w:rsidR="00150824" w:rsidRDefault="00150824"/>
                    <w:p w14:paraId="7C20456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1281C9" w14:textId="77777777" w:rsidR="00150824" w:rsidRDefault="00150824"/>
                    <w:p w14:paraId="4A09FD6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C4BE662" w14:textId="77777777" w:rsidR="00150824" w:rsidRDefault="00150824"/>
                    <w:p w14:paraId="06D228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721E00" w14:textId="77777777" w:rsidR="00A5206C" w:rsidRDefault="00A5206C"/>
                    <w:p w14:paraId="6A0B291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934BFA2" w14:textId="77777777" w:rsidR="00150824" w:rsidRDefault="00150824"/>
                    <w:p w14:paraId="07A886F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74F6948" w14:textId="77777777" w:rsidR="00150824" w:rsidRDefault="00150824"/>
                    <w:p w14:paraId="6C86D3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5ADEFC" w14:textId="77777777" w:rsidR="00150824" w:rsidRDefault="00150824"/>
                    <w:p w14:paraId="38290D7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9F55BC1" w14:textId="77777777" w:rsidR="00150824" w:rsidRDefault="00150824"/>
                    <w:p w14:paraId="74CDBB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398528C" w14:textId="77777777" w:rsidR="00150824" w:rsidRDefault="00150824"/>
                    <w:p w14:paraId="55A36DD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B9DF04" w14:textId="77777777" w:rsidR="00150824" w:rsidRDefault="00150824"/>
                    <w:p w14:paraId="6AAD9DB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87E8F8" w14:textId="77777777" w:rsidR="00150824" w:rsidRDefault="00150824"/>
                    <w:p w14:paraId="76013F1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DF579D" w14:textId="77777777" w:rsidR="00150824" w:rsidRDefault="00150824"/>
                    <w:p w14:paraId="1B30E34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D8CBC77" w14:textId="77777777" w:rsidR="00150824" w:rsidRDefault="00150824"/>
                    <w:p w14:paraId="5B27039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C26479" w14:textId="77777777" w:rsidR="00150824" w:rsidRDefault="00150824"/>
                    <w:p w14:paraId="76951F8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1E7EA12" w14:textId="77777777" w:rsidR="00150824" w:rsidRDefault="00150824"/>
                    <w:p w14:paraId="490B85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0EC02B" w14:textId="77777777" w:rsidR="00150824" w:rsidRDefault="00150824"/>
                    <w:p w14:paraId="02EF24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B68D392" w14:textId="77777777" w:rsidR="00150824" w:rsidRDefault="00150824"/>
                    <w:p w14:paraId="6F894D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6940DA" w14:textId="77777777" w:rsidR="00150824" w:rsidRDefault="00150824"/>
                    <w:p w14:paraId="3DE9A5D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8CF1BE" w14:textId="77777777" w:rsidR="00150824" w:rsidRDefault="00150824"/>
                    <w:p w14:paraId="0522DE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5CD94A4" w14:textId="77777777" w:rsidR="00150824" w:rsidRDefault="00150824"/>
                    <w:p w14:paraId="5ACC19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3073047" w14:textId="77777777" w:rsidR="00150824" w:rsidRDefault="00150824"/>
                    <w:p w14:paraId="25D40D5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101AD1" w14:textId="77777777" w:rsidR="00150824" w:rsidRDefault="00150824"/>
                    <w:p w14:paraId="2BE1B2D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95F58A" w14:textId="77777777" w:rsidR="00150824" w:rsidRDefault="00150824"/>
                    <w:p w14:paraId="6FF95B0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267968" w14:textId="77777777" w:rsidR="00150824" w:rsidRDefault="00150824"/>
                    <w:p w14:paraId="7B0C5E7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491440A" w14:textId="77777777" w:rsidR="00150824" w:rsidRDefault="00150824"/>
                    <w:p w14:paraId="73EC05A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A2BA14" w14:textId="77777777" w:rsidR="00150824" w:rsidRDefault="00150824"/>
                    <w:p w14:paraId="3DC9716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410319D" w14:textId="77777777" w:rsidR="00150824" w:rsidRDefault="00150824"/>
                    <w:p w14:paraId="2C4C52E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14BC3D" w14:textId="77777777" w:rsidR="00150824" w:rsidRDefault="00150824"/>
                    <w:p w14:paraId="4186279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AA4F08" w14:textId="77777777" w:rsidR="00150824" w:rsidRDefault="00150824"/>
                    <w:p w14:paraId="6AA6CB0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BC8E088" w14:textId="77777777" w:rsidR="00150824" w:rsidRDefault="00150824"/>
                    <w:p w14:paraId="045A92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1AC80F3" w14:textId="77777777" w:rsidR="00150824" w:rsidRDefault="00150824"/>
                    <w:p w14:paraId="71DBBB5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5AF33B4" w14:textId="77777777" w:rsidR="00150824" w:rsidRDefault="00150824"/>
                    <w:p w14:paraId="7D5F494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B8BB855" w14:textId="77777777" w:rsidR="00150824" w:rsidRDefault="00150824"/>
                    <w:p w14:paraId="4A2B78E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0CA48EE" w14:textId="77777777" w:rsidR="00150824" w:rsidRDefault="00150824"/>
                    <w:p w14:paraId="6B5C94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9B8C0C5" w14:textId="77777777" w:rsidR="00150824" w:rsidRDefault="00150824"/>
                    <w:p w14:paraId="1FC830A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DFECCB5" w14:textId="77777777" w:rsidR="00150824" w:rsidRDefault="00150824"/>
                    <w:p w14:paraId="1300206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6E72745" w14:textId="77777777" w:rsidR="00150824" w:rsidRDefault="00150824"/>
                    <w:p w14:paraId="6CDA497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4184C5" w14:textId="77777777" w:rsidR="00150824" w:rsidRDefault="00150824"/>
                    <w:p w14:paraId="258F3CE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213541" w14:textId="77777777" w:rsidR="00150824" w:rsidRDefault="00150824"/>
                    <w:p w14:paraId="2C04BA5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C6D1FCE" w14:textId="77777777" w:rsidR="00150824" w:rsidRDefault="00150824"/>
                    <w:p w14:paraId="1169F2E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8989CA7" w14:textId="77777777" w:rsidR="00150824" w:rsidRDefault="00150824"/>
                    <w:p w14:paraId="01BE7B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394A642" w14:textId="77777777" w:rsidR="00150824" w:rsidRDefault="00150824"/>
                    <w:p w14:paraId="78BAF3C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26831B" w14:textId="77777777" w:rsidR="00150824" w:rsidRDefault="00150824"/>
                    <w:p w14:paraId="5B80768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A4F0894" w14:textId="77777777" w:rsidR="00150824" w:rsidRDefault="00150824"/>
                    <w:p w14:paraId="75090E2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7771AA36" w14:textId="77777777" w:rsidR="00150824" w:rsidRDefault="00150824"/>
                    <w:p w14:paraId="5E9BE01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CF1942D" w14:textId="77777777" w:rsidR="00150824" w:rsidRDefault="00150824"/>
                    <w:p w14:paraId="7ACE3B7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4CB47A0" w14:textId="77777777" w:rsidR="00150824" w:rsidRDefault="00150824"/>
                    <w:p w14:paraId="15879C6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887FCD" w14:textId="77777777" w:rsidR="00150824" w:rsidRDefault="00150824"/>
                    <w:p w14:paraId="259BA7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F76A787" w14:textId="77777777" w:rsidR="00150824" w:rsidRDefault="00150824"/>
                    <w:p w14:paraId="6605DCC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9F4A0DB" w14:textId="77777777" w:rsidR="00150824" w:rsidRDefault="00150824"/>
                    <w:p w14:paraId="08CBB91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A897949" w14:textId="77777777" w:rsidR="00150824" w:rsidRDefault="00150824"/>
                    <w:p w14:paraId="56FEA0A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65731F" w14:textId="77777777" w:rsidR="00150824" w:rsidRDefault="00150824"/>
                    <w:p w14:paraId="2BFE20F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F426543" w14:textId="77777777" w:rsidR="00150824" w:rsidRDefault="00150824"/>
                    <w:p w14:paraId="4133AB0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634C1B8" w14:textId="77777777" w:rsidR="00150824" w:rsidRDefault="00150824"/>
                    <w:p w14:paraId="60F8A70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E2D9DA0" w14:textId="77777777" w:rsidR="00150824" w:rsidRDefault="00150824"/>
                    <w:p w14:paraId="7704DF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0F6DD65" w14:textId="77777777" w:rsidR="00150824" w:rsidRDefault="00150824"/>
                    <w:p w14:paraId="6998387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FBC1A96" w14:textId="77777777" w:rsidR="00150824" w:rsidRDefault="00150824"/>
                    <w:p w14:paraId="3E5493A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B253F9" w14:textId="77777777" w:rsidR="00150824" w:rsidRDefault="00150824"/>
                    <w:p w14:paraId="4D4C68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752BA32" w14:textId="77777777" w:rsidR="00150824" w:rsidRDefault="00150824"/>
                    <w:p w14:paraId="0BBDB7A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83B50F2" w14:textId="77777777" w:rsidR="00150824" w:rsidRDefault="00150824"/>
                    <w:p w14:paraId="669D0E2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2340D5D" w14:textId="77777777" w:rsidR="00150824" w:rsidRDefault="00150824"/>
                    <w:p w14:paraId="11F1688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44B2CD" w14:textId="77777777" w:rsidR="00150824" w:rsidRDefault="00150824"/>
                    <w:p w14:paraId="678C4A8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C14C23E" w14:textId="77777777" w:rsidR="00150824" w:rsidRDefault="00150824"/>
                    <w:p w14:paraId="136C6EC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E2D994" w14:textId="77777777" w:rsidR="00150824" w:rsidRDefault="00150824"/>
                    <w:p w14:paraId="36C1E45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7610AA9" w14:textId="77777777" w:rsidR="00150824" w:rsidRDefault="00150824"/>
                    <w:p w14:paraId="70E2CC4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7C4E783" w14:textId="77777777" w:rsidR="00150824" w:rsidRDefault="00150824"/>
                    <w:p w14:paraId="67F26D5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58CFBC" w14:textId="77777777" w:rsidR="00150824" w:rsidRDefault="00150824"/>
                    <w:p w14:paraId="1C263D2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205FE68" w14:textId="77777777" w:rsidR="00A5206C" w:rsidRDefault="00A5206C"/>
                    <w:p w14:paraId="2232B34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10BF0">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0E145701" w14:textId="77777777" w:rsidR="00150824" w:rsidRDefault="00150824"/>
                    <w:p w14:paraId="3D5A7B4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33862A8" w14:textId="77777777" w:rsidR="00150824" w:rsidRDefault="00150824"/>
                    <w:p w14:paraId="352D974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116D3D" w14:textId="77777777" w:rsidR="00150824" w:rsidRDefault="00150824"/>
                    <w:p w14:paraId="04988CF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B647E00" w14:textId="77777777" w:rsidR="00150824" w:rsidRDefault="00150824"/>
                    <w:p w14:paraId="0942AE8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2E3381" w14:textId="77777777" w:rsidR="00150824" w:rsidRDefault="00150824"/>
                    <w:p w14:paraId="2D7ABA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43246E" w14:textId="77777777" w:rsidR="00150824" w:rsidRDefault="00150824"/>
                    <w:p w14:paraId="22D982C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D79E415" w14:textId="77777777" w:rsidR="00150824" w:rsidRDefault="00150824"/>
                    <w:p w14:paraId="182FB56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94FC81F" w14:textId="77777777" w:rsidR="00150824" w:rsidRDefault="00150824"/>
                    <w:p w14:paraId="04BD4FF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DB07BA2" w14:textId="77777777" w:rsidR="00150824" w:rsidRDefault="00150824"/>
                    <w:p w14:paraId="2683E0B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C500DC4" w14:textId="77777777" w:rsidR="00150824" w:rsidRDefault="00150824"/>
                    <w:p w14:paraId="162CF0C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1D83DE" w14:textId="77777777" w:rsidR="00150824" w:rsidRDefault="00150824"/>
                    <w:p w14:paraId="6858AE5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D263A5F" w14:textId="77777777" w:rsidR="00150824" w:rsidRDefault="00150824"/>
                    <w:p w14:paraId="2E9A096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667ABC7" w14:textId="77777777" w:rsidR="00150824" w:rsidRDefault="00150824"/>
                    <w:p w14:paraId="3235D8B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6C6F19D" w14:textId="77777777" w:rsidR="00150824" w:rsidRDefault="00150824"/>
                    <w:p w14:paraId="293002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1E777F7" w14:textId="77777777" w:rsidR="00150824" w:rsidRDefault="00150824"/>
                    <w:p w14:paraId="17F2193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DBF498C" w14:textId="77777777" w:rsidR="00150824" w:rsidRDefault="00150824"/>
                    <w:p w14:paraId="6E755A8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271E9847" w14:textId="77777777" w:rsidR="00150824" w:rsidRDefault="00150824"/>
                    <w:p w14:paraId="5BC4AE4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35F2633" w14:textId="77777777" w:rsidR="00150824" w:rsidRDefault="00150824"/>
                    <w:p w14:paraId="144939C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83AA3E4" w14:textId="77777777" w:rsidR="00150824" w:rsidRDefault="00150824"/>
                    <w:p w14:paraId="5CAE53C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6D17727" w14:textId="77777777" w:rsidR="00150824" w:rsidRDefault="00150824"/>
                    <w:p w14:paraId="4CD4D5E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C1FDF3C" w14:textId="77777777" w:rsidR="00150824" w:rsidRDefault="00150824"/>
                    <w:p w14:paraId="0DC3B72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854EE30" w14:textId="77777777" w:rsidR="00150824" w:rsidRDefault="00150824"/>
                    <w:p w14:paraId="5D427DA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DC58AC" w14:textId="77777777" w:rsidR="00150824" w:rsidRDefault="00150824"/>
                    <w:p w14:paraId="52429D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0AF3041" w14:textId="77777777" w:rsidR="00150824" w:rsidRDefault="00150824"/>
                    <w:p w14:paraId="3BDB08F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CF33C39" w14:textId="77777777" w:rsidR="00150824" w:rsidRDefault="00150824"/>
                    <w:p w14:paraId="7A5A50C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D944EB" w14:textId="77777777" w:rsidR="00150824" w:rsidRDefault="00150824"/>
                    <w:p w14:paraId="2B35E3C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D704599" w14:textId="77777777" w:rsidR="00150824" w:rsidRDefault="00150824"/>
                    <w:p w14:paraId="672AE58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B48245" w14:textId="77777777" w:rsidR="00150824" w:rsidRDefault="00150824"/>
                    <w:p w14:paraId="6EF6988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0546A933" w14:textId="77777777" w:rsidR="00150824" w:rsidRDefault="00150824"/>
                    <w:p w14:paraId="02D5AC8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483D7C" w14:textId="77777777" w:rsidR="00150824" w:rsidRDefault="00150824"/>
                    <w:p w14:paraId="206BAFB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E40DF03" w14:textId="77777777" w:rsidR="00150824" w:rsidRDefault="00150824"/>
                    <w:p w14:paraId="79B866A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4627F3" w14:textId="77777777" w:rsidR="00150824" w:rsidRDefault="00150824"/>
                    <w:p w14:paraId="07A7790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3EDB1CFB" w14:textId="77777777" w:rsidR="00150824" w:rsidRDefault="00150824"/>
                    <w:p w14:paraId="76F3AF0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D8F4A0E" w14:textId="77777777" w:rsidR="00150824" w:rsidRDefault="00150824"/>
                    <w:p w14:paraId="7D18EE1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0732E64" w14:textId="77777777" w:rsidR="00150824" w:rsidRDefault="00150824"/>
                    <w:p w14:paraId="1DC78F2B"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CC1A20" w14:textId="77777777" w:rsidR="00150824" w:rsidRDefault="00150824"/>
                    <w:p w14:paraId="3012E543"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FF2188D" w14:textId="77777777" w:rsidR="00150824" w:rsidRDefault="00150824"/>
                    <w:p w14:paraId="65A4B19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A3CC111" w14:textId="77777777" w:rsidR="00150824" w:rsidRDefault="00150824"/>
                    <w:p w14:paraId="07C7AEA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282F6EF" w14:textId="77777777" w:rsidR="00150824" w:rsidRDefault="00150824"/>
                    <w:p w14:paraId="4547FB4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57EAA93" w14:textId="77777777" w:rsidR="00150824" w:rsidRDefault="00150824"/>
                    <w:p w14:paraId="1762D1E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51C22C6" w14:textId="77777777" w:rsidR="00150824" w:rsidRDefault="00150824"/>
                    <w:p w14:paraId="636EF02D"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00DDEB" w14:textId="77777777" w:rsidR="00150824" w:rsidRDefault="00150824"/>
                    <w:p w14:paraId="664E459A"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D11EDA" w14:textId="77777777" w:rsidR="00150824" w:rsidRDefault="00150824"/>
                    <w:p w14:paraId="68997F5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3B706E4" w14:textId="77777777" w:rsidR="00150824" w:rsidRDefault="00150824"/>
                    <w:p w14:paraId="7F90544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EFF41B9" w14:textId="77777777" w:rsidR="00150824" w:rsidRDefault="00150824"/>
                    <w:p w14:paraId="01894D1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B605BDB" w14:textId="77777777" w:rsidR="00150824" w:rsidRDefault="00150824"/>
                    <w:p w14:paraId="0AB09FE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F22603" w14:textId="77777777" w:rsidR="00150824" w:rsidRDefault="00150824"/>
                    <w:p w14:paraId="48A903D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17042608" w14:textId="77777777" w:rsidR="00150824" w:rsidRDefault="00150824"/>
                    <w:p w14:paraId="366014E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1F0EF29B" w14:textId="77777777" w:rsidR="00150824" w:rsidRDefault="00150824"/>
                    <w:p w14:paraId="1B7DF47C"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A18FA29" w14:textId="77777777" w:rsidR="00150824" w:rsidRDefault="00150824"/>
                    <w:p w14:paraId="3B41CAD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660E782F" w14:textId="77777777" w:rsidR="00150824" w:rsidRDefault="00150824"/>
                    <w:p w14:paraId="54258F1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FF06F41" w14:textId="77777777" w:rsidR="00150824" w:rsidRDefault="00150824"/>
                    <w:p w14:paraId="05E8E609"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52CD9D71" w14:textId="77777777" w:rsidR="00150824" w:rsidRDefault="00150824"/>
                    <w:p w14:paraId="351DDE67"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5E9F3E7" w14:textId="77777777" w:rsidR="00150824" w:rsidRDefault="00150824"/>
                    <w:p w14:paraId="0B3EC0A2"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170C6EB" w14:textId="77777777" w:rsidR="00150824" w:rsidRDefault="00150824"/>
                    <w:p w14:paraId="5E8BE47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C85A76" w14:textId="77777777" w:rsidR="00150824" w:rsidRDefault="00150824"/>
                    <w:p w14:paraId="3584DE25"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454B1060" w14:textId="77777777" w:rsidR="00150824" w:rsidRDefault="00150824"/>
                    <w:p w14:paraId="6BC01208"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280B0F8" w14:textId="77777777" w:rsidR="00150824" w:rsidRDefault="00150824"/>
                    <w:p w14:paraId="5E1201DE"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3DE9170" w14:textId="77777777" w:rsidR="00150824" w:rsidRDefault="00150824"/>
                    <w:p w14:paraId="3C7E7631"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A88FD0E" w14:textId="77777777" w:rsidR="00150824" w:rsidRDefault="00150824"/>
                    <w:p w14:paraId="386DE606"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p w14:paraId="6B1E5356" w14:textId="77777777" w:rsidR="00150824" w:rsidRDefault="00150824"/>
                    <w:p w14:paraId="056FFE4F"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47BDE1D" w14:textId="77777777" w:rsidR="00150824" w:rsidRDefault="00150824"/>
                    <w:p w14:paraId="4C4FA914"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7164680" w14:textId="77777777" w:rsidR="00150824" w:rsidRDefault="00150824"/>
                    <w:p w14:paraId="7EC30300" w14:textId="77777777" w:rsidR="00150824" w:rsidRPr="000102C6" w:rsidRDefault="00150824" w:rsidP="000102C6">
                      <w:pPr>
                        <w:jc w:val="cente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2C6">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color w:val="FFFFFF" w:themeColor="background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xbxContent>
                </v:textbox>
                <w10:wrap anchorx="page" anchory="page"/>
              </v:shape>
            </w:pict>
          </mc:Fallback>
        </mc:AlternateContent>
      </w:r>
    </w:p>
    <w:p w14:paraId="07F98DE5" w14:textId="11967D3F" w:rsidR="008016DB" w:rsidRPr="005C6114" w:rsidRDefault="008016DB" w:rsidP="008016DB">
      <w:pPr>
        <w:tabs>
          <w:tab w:val="left" w:pos="6300"/>
        </w:tabs>
        <w:rPr>
          <w:b/>
          <w:bCs/>
          <w:szCs w:val="24"/>
        </w:rPr>
      </w:pPr>
      <w:r w:rsidRPr="005C6114">
        <w:rPr>
          <w:b/>
          <w:bCs/>
          <w:szCs w:val="24"/>
          <w:vertAlign w:val="superscript"/>
        </w:rPr>
        <w:lastRenderedPageBreak/>
        <w:t>©</w:t>
      </w:r>
      <w:r w:rsidRPr="005C6114">
        <w:rPr>
          <w:b/>
          <w:bCs/>
          <w:szCs w:val="24"/>
        </w:rPr>
        <w:t xml:space="preserve"> Copyright 1999 - 202</w:t>
      </w:r>
      <w:r w:rsidR="004805D3">
        <w:rPr>
          <w:b/>
          <w:bCs/>
          <w:szCs w:val="24"/>
        </w:rPr>
        <w:t>6</w:t>
      </w:r>
    </w:p>
    <w:p w14:paraId="0BC54F94" w14:textId="77777777" w:rsidR="008016DB" w:rsidRPr="005C6114" w:rsidRDefault="008016DB" w:rsidP="008016DB">
      <w:pPr>
        <w:tabs>
          <w:tab w:val="left" w:pos="6300"/>
        </w:tabs>
        <w:rPr>
          <w:szCs w:val="24"/>
        </w:rPr>
      </w:pPr>
      <w:r w:rsidRPr="005C6114">
        <w:rPr>
          <w:szCs w:val="24"/>
        </w:rPr>
        <w:t>Impreso en Los Estados Unidos de América.</w:t>
      </w:r>
    </w:p>
    <w:p w14:paraId="2B8A9BE3" w14:textId="77777777" w:rsidR="008016DB" w:rsidRPr="005C6114" w:rsidRDefault="008016DB" w:rsidP="008016DB">
      <w:pPr>
        <w:tabs>
          <w:tab w:val="left" w:pos="6300"/>
        </w:tabs>
        <w:rPr>
          <w:szCs w:val="24"/>
        </w:rPr>
      </w:pPr>
    </w:p>
    <w:p w14:paraId="7F8B1300" w14:textId="77777777" w:rsidR="008016DB" w:rsidRPr="005C6114" w:rsidRDefault="008016DB" w:rsidP="008016DB">
      <w:pPr>
        <w:tabs>
          <w:tab w:val="left" w:pos="6300"/>
        </w:tabs>
        <w:rPr>
          <w:szCs w:val="24"/>
        </w:rPr>
      </w:pPr>
      <w:r w:rsidRPr="005C6114">
        <w:rPr>
          <w:szCs w:val="24"/>
        </w:rPr>
        <w:t xml:space="preserve">Esta publicación es propietaria de World POS Solutions, es de uso exclusivo para los clientes de WPOSS LLC - USA, WPOSS S.A.S - COL, WPOSS LTDA – ECU y WPOSS SCL - BOL, no puede ser reproducida o distribuida sin previo permiso escrito de World POS Solutions. </w:t>
      </w:r>
    </w:p>
    <w:p w14:paraId="1564E867" w14:textId="77777777" w:rsidR="008016DB" w:rsidRPr="005C6114" w:rsidRDefault="008016DB" w:rsidP="008016DB">
      <w:pPr>
        <w:tabs>
          <w:tab w:val="left" w:pos="6300"/>
        </w:tabs>
        <w:rPr>
          <w:szCs w:val="24"/>
        </w:rPr>
      </w:pPr>
    </w:p>
    <w:p w14:paraId="5B348591" w14:textId="77777777" w:rsidR="008016DB" w:rsidRPr="005C6114" w:rsidRDefault="008016DB" w:rsidP="008016DB">
      <w:pPr>
        <w:tabs>
          <w:tab w:val="left" w:pos="6300"/>
        </w:tabs>
        <w:rPr>
          <w:szCs w:val="24"/>
        </w:rPr>
      </w:pPr>
      <w:r w:rsidRPr="005C6114">
        <w:rPr>
          <w:szCs w:val="24"/>
        </w:rPr>
        <w:t xml:space="preserve">La información que suministre World POS Solutions en esta publicación se considera exacta y fiable, sin embargo, la empresa no asume responsabilidad alguna por el uso y se reserva el derecho de efectuar cambios a la publicación en cualquier momento sin previo aviso. </w:t>
      </w:r>
    </w:p>
    <w:p w14:paraId="08F4F6D4" w14:textId="77777777" w:rsidR="008016DB" w:rsidRPr="005C6114" w:rsidRDefault="008016DB" w:rsidP="008016DB">
      <w:pPr>
        <w:tabs>
          <w:tab w:val="left" w:pos="6300"/>
        </w:tabs>
        <w:rPr>
          <w:szCs w:val="24"/>
        </w:rPr>
      </w:pPr>
    </w:p>
    <w:p w14:paraId="38ADCCC0" w14:textId="77777777" w:rsidR="008016DB" w:rsidRPr="005C6114" w:rsidRDefault="008016DB" w:rsidP="008016DB">
      <w:pPr>
        <w:tabs>
          <w:tab w:val="left" w:pos="6300"/>
        </w:tabs>
        <w:rPr>
          <w:szCs w:val="24"/>
        </w:rPr>
      </w:pPr>
      <w:r w:rsidRPr="005C6114">
        <w:rPr>
          <w:szCs w:val="24"/>
          <w:vertAlign w:val="superscript"/>
        </w:rPr>
        <w:t>®</w:t>
      </w:r>
      <w:r w:rsidRPr="005C6114">
        <w:rPr>
          <w:szCs w:val="24"/>
        </w:rPr>
        <w:t xml:space="preserve"> Marcas Registradas </w:t>
      </w:r>
    </w:p>
    <w:p w14:paraId="7E94C241" w14:textId="77777777" w:rsidR="008016DB" w:rsidRPr="005C6114" w:rsidRDefault="008016DB" w:rsidP="008016DB">
      <w:pPr>
        <w:tabs>
          <w:tab w:val="left" w:pos="6300"/>
        </w:tabs>
        <w:rPr>
          <w:szCs w:val="24"/>
        </w:rPr>
      </w:pPr>
      <w:r w:rsidRPr="005C6114">
        <w:rPr>
          <w:szCs w:val="24"/>
        </w:rPr>
        <w:t xml:space="preserve">WPOSS y el logo de WPOSS son una marca registrada de World POS Solutions. </w:t>
      </w:r>
    </w:p>
    <w:p w14:paraId="2BED3605" w14:textId="77777777" w:rsidR="008016DB" w:rsidRPr="005C6114" w:rsidRDefault="008016DB" w:rsidP="008016DB">
      <w:pPr>
        <w:tabs>
          <w:tab w:val="left" w:pos="6300"/>
        </w:tabs>
        <w:rPr>
          <w:szCs w:val="24"/>
        </w:rPr>
      </w:pPr>
    </w:p>
    <w:p w14:paraId="463E21C7" w14:textId="77777777" w:rsidR="008016DB" w:rsidRPr="005C6114" w:rsidRDefault="008016DB" w:rsidP="008016DB">
      <w:pPr>
        <w:tabs>
          <w:tab w:val="left" w:pos="6300"/>
        </w:tabs>
        <w:rPr>
          <w:szCs w:val="24"/>
        </w:rPr>
      </w:pPr>
      <w:r w:rsidRPr="005C6114">
        <w:rPr>
          <w:szCs w:val="24"/>
        </w:rPr>
        <w:t xml:space="preserve">Cualquier otra marca registrada, servicio de marca o nombre registrado utilizado o mencionado en esta publicación pertenece y se encuentra reservado a su respectivo propietario. </w:t>
      </w:r>
    </w:p>
    <w:p w14:paraId="58A29F77" w14:textId="77777777" w:rsidR="008016DB" w:rsidRPr="005C6114" w:rsidRDefault="008016DB" w:rsidP="008016DB">
      <w:pPr>
        <w:tabs>
          <w:tab w:val="left" w:pos="6300"/>
        </w:tabs>
        <w:rPr>
          <w:szCs w:val="24"/>
        </w:rPr>
      </w:pPr>
    </w:p>
    <w:p w14:paraId="71CC7FB4" w14:textId="77777777" w:rsidR="008016DB" w:rsidRPr="005C6114" w:rsidRDefault="008016DB" w:rsidP="008016DB">
      <w:pPr>
        <w:tabs>
          <w:tab w:val="left" w:pos="6300"/>
        </w:tabs>
        <w:rPr>
          <w:b/>
          <w:bCs/>
          <w:szCs w:val="24"/>
        </w:rPr>
      </w:pPr>
      <w:r w:rsidRPr="005C6114">
        <w:rPr>
          <w:b/>
          <w:bCs/>
          <w:szCs w:val="24"/>
        </w:rPr>
        <w:t xml:space="preserve">Información de contacto </w:t>
      </w:r>
    </w:p>
    <w:p w14:paraId="4D4C16AC" w14:textId="77777777" w:rsidR="008016DB" w:rsidRPr="005C6114" w:rsidRDefault="008016DB" w:rsidP="008016DB">
      <w:pPr>
        <w:tabs>
          <w:tab w:val="left" w:pos="6300"/>
        </w:tabs>
        <w:rPr>
          <w:szCs w:val="24"/>
        </w:rPr>
      </w:pPr>
      <w:r w:rsidRPr="005C6114">
        <w:rPr>
          <w:szCs w:val="24"/>
        </w:rPr>
        <w:t xml:space="preserve">World POS Solutions LLC </w:t>
      </w:r>
    </w:p>
    <w:p w14:paraId="7B0EAF1B" w14:textId="77777777" w:rsidR="008016DB" w:rsidRPr="005C6114" w:rsidRDefault="008016DB" w:rsidP="008016DB">
      <w:pPr>
        <w:tabs>
          <w:tab w:val="left" w:pos="6300"/>
        </w:tabs>
        <w:rPr>
          <w:szCs w:val="24"/>
          <w:lang w:val="en-US"/>
        </w:rPr>
      </w:pPr>
      <w:r w:rsidRPr="005C6114">
        <w:rPr>
          <w:szCs w:val="24"/>
          <w:lang w:val="en-US"/>
        </w:rPr>
        <w:t xml:space="preserve">168 SE 1ST Street, Suite 1204, </w:t>
      </w:r>
    </w:p>
    <w:p w14:paraId="7D608ADA" w14:textId="77777777" w:rsidR="008016DB" w:rsidRPr="005C6114" w:rsidRDefault="008016DB" w:rsidP="008016DB">
      <w:pPr>
        <w:tabs>
          <w:tab w:val="left" w:pos="6300"/>
        </w:tabs>
        <w:rPr>
          <w:szCs w:val="24"/>
          <w:lang w:val="en-US"/>
        </w:rPr>
      </w:pPr>
      <w:r w:rsidRPr="005C6114">
        <w:rPr>
          <w:szCs w:val="24"/>
          <w:lang w:val="en-US"/>
        </w:rPr>
        <w:t xml:space="preserve">FL 33131 </w:t>
      </w:r>
    </w:p>
    <w:p w14:paraId="7BBBCAB2" w14:textId="77777777" w:rsidR="008016DB" w:rsidRPr="005C6114" w:rsidRDefault="008016DB" w:rsidP="008016DB">
      <w:pPr>
        <w:tabs>
          <w:tab w:val="left" w:pos="6300"/>
        </w:tabs>
        <w:rPr>
          <w:szCs w:val="24"/>
        </w:rPr>
      </w:pPr>
      <w:r w:rsidRPr="005C6114">
        <w:rPr>
          <w:szCs w:val="24"/>
        </w:rPr>
        <w:t xml:space="preserve">+1 786 299 5294 </w:t>
      </w:r>
    </w:p>
    <w:p w14:paraId="6E5C1874" w14:textId="77777777" w:rsidR="008016DB" w:rsidRPr="005C6114" w:rsidRDefault="008016DB" w:rsidP="008016DB">
      <w:pPr>
        <w:tabs>
          <w:tab w:val="left" w:pos="6300"/>
        </w:tabs>
        <w:rPr>
          <w:szCs w:val="24"/>
        </w:rPr>
      </w:pPr>
      <w:r w:rsidRPr="005C6114">
        <w:rPr>
          <w:szCs w:val="24"/>
        </w:rPr>
        <w:t xml:space="preserve">Miami Florida </w:t>
      </w:r>
    </w:p>
    <w:p w14:paraId="5E231BD7" w14:textId="77777777" w:rsidR="008016DB" w:rsidRPr="005C6114" w:rsidRDefault="008016DB" w:rsidP="008016DB">
      <w:pPr>
        <w:tabs>
          <w:tab w:val="left" w:pos="6300"/>
        </w:tabs>
        <w:rPr>
          <w:szCs w:val="24"/>
        </w:rPr>
      </w:pPr>
      <w:r w:rsidRPr="005C6114">
        <w:rPr>
          <w:szCs w:val="24"/>
        </w:rPr>
        <w:t>USA</w:t>
      </w:r>
    </w:p>
    <w:p w14:paraId="6F7DCFC2" w14:textId="77777777" w:rsidR="0085479B" w:rsidRPr="005C6114" w:rsidRDefault="0085479B" w:rsidP="008C032B">
      <w:pPr>
        <w:tabs>
          <w:tab w:val="left" w:pos="6300"/>
        </w:tabs>
        <w:spacing w:line="360" w:lineRule="auto"/>
        <w:rPr>
          <w:szCs w:val="24"/>
        </w:rPr>
      </w:pPr>
    </w:p>
    <w:p w14:paraId="48983485" w14:textId="77777777" w:rsidR="0085479B" w:rsidRPr="005C6114" w:rsidRDefault="0085479B" w:rsidP="008C032B">
      <w:pPr>
        <w:tabs>
          <w:tab w:val="left" w:pos="6300"/>
        </w:tabs>
        <w:spacing w:line="360" w:lineRule="auto"/>
        <w:jc w:val="right"/>
        <w:rPr>
          <w:szCs w:val="24"/>
        </w:rPr>
      </w:pPr>
    </w:p>
    <w:p w14:paraId="1223BF0A" w14:textId="77777777" w:rsidR="00D70D29" w:rsidRPr="005C6114" w:rsidRDefault="00D70D29" w:rsidP="008C032B">
      <w:pPr>
        <w:tabs>
          <w:tab w:val="left" w:pos="6300"/>
        </w:tabs>
        <w:spacing w:line="360" w:lineRule="auto"/>
        <w:jc w:val="right"/>
        <w:rPr>
          <w:szCs w:val="24"/>
        </w:rPr>
      </w:pPr>
    </w:p>
    <w:p w14:paraId="0064AB9E" w14:textId="555760F4" w:rsidR="00D70D29" w:rsidRPr="005C6114" w:rsidRDefault="00D70D29" w:rsidP="008C032B">
      <w:pPr>
        <w:tabs>
          <w:tab w:val="left" w:pos="6300"/>
        </w:tabs>
        <w:spacing w:line="360" w:lineRule="auto"/>
        <w:jc w:val="right"/>
        <w:rPr>
          <w:szCs w:val="24"/>
        </w:rPr>
      </w:pPr>
    </w:p>
    <w:p w14:paraId="142F4889" w14:textId="77777777" w:rsidR="00E47CAC" w:rsidRPr="005C6114" w:rsidRDefault="00E47CAC" w:rsidP="008C032B">
      <w:pPr>
        <w:tabs>
          <w:tab w:val="left" w:pos="6300"/>
        </w:tabs>
        <w:spacing w:line="360" w:lineRule="auto"/>
        <w:jc w:val="right"/>
        <w:rPr>
          <w:szCs w:val="24"/>
        </w:rPr>
      </w:pPr>
    </w:p>
    <w:p w14:paraId="1DF79654" w14:textId="519C5BFB" w:rsidR="00E06436" w:rsidRPr="005C6114" w:rsidRDefault="00E06436" w:rsidP="008C032B">
      <w:pPr>
        <w:tabs>
          <w:tab w:val="left" w:pos="6300"/>
        </w:tabs>
        <w:spacing w:line="360" w:lineRule="auto"/>
        <w:rPr>
          <w:szCs w:val="24"/>
        </w:rPr>
      </w:pPr>
    </w:p>
    <w:p w14:paraId="76819D8C" w14:textId="77777777" w:rsidR="00270953" w:rsidRPr="005C6114" w:rsidRDefault="00270953" w:rsidP="008C032B">
      <w:pPr>
        <w:tabs>
          <w:tab w:val="left" w:pos="6300"/>
        </w:tabs>
        <w:spacing w:line="360" w:lineRule="auto"/>
        <w:rPr>
          <w:szCs w:val="24"/>
        </w:rPr>
      </w:pPr>
    </w:p>
    <w:p w14:paraId="3BD71616" w14:textId="20F7A2A9" w:rsidR="00133AE8" w:rsidRPr="005C6114" w:rsidRDefault="00133AE8" w:rsidP="008C032B">
      <w:pPr>
        <w:tabs>
          <w:tab w:val="left" w:pos="6300"/>
        </w:tabs>
        <w:spacing w:line="360" w:lineRule="auto"/>
        <w:rPr>
          <w:szCs w:val="24"/>
        </w:rPr>
      </w:pPr>
    </w:p>
    <w:bookmarkStart w:id="1" w:name="_Hlk220334211" w:displacedByCustomXml="next"/>
    <w:sdt>
      <w:sdtPr>
        <w:rPr>
          <w:b/>
          <w:caps/>
          <w:szCs w:val="24"/>
        </w:rPr>
        <w:id w:val="794254415"/>
        <w:docPartObj>
          <w:docPartGallery w:val="Table of Contents"/>
          <w:docPartUnique/>
        </w:docPartObj>
      </w:sdtPr>
      <w:sdtEndPr>
        <w:rPr>
          <w:bCs/>
          <w:caps w:val="0"/>
        </w:rPr>
      </w:sdtEndPr>
      <w:sdtContent>
        <w:p w14:paraId="07B722D1" w14:textId="2FBD45F4" w:rsidR="004B191D" w:rsidRPr="005C6114" w:rsidRDefault="00795DC0" w:rsidP="00795DC0">
          <w:pPr>
            <w:spacing w:after="160" w:line="259" w:lineRule="auto"/>
            <w:jc w:val="center"/>
            <w:rPr>
              <w:rStyle w:val="parrafo1"/>
              <w:rFonts w:ascii="Roboto" w:hAnsi="Roboto"/>
              <w:szCs w:val="24"/>
            </w:rPr>
          </w:pPr>
          <w:r w:rsidRPr="005C6114">
            <w:rPr>
              <w:rStyle w:val="parrafo1"/>
              <w:rFonts w:ascii="Roboto" w:hAnsi="Roboto"/>
              <w:szCs w:val="24"/>
            </w:rPr>
            <w:t>C</w:t>
          </w:r>
          <w:r w:rsidR="004B191D" w:rsidRPr="005C6114">
            <w:rPr>
              <w:rStyle w:val="parrafo1"/>
              <w:rFonts w:ascii="Roboto" w:hAnsi="Roboto"/>
              <w:szCs w:val="24"/>
            </w:rPr>
            <w:t>ontenido</w:t>
          </w:r>
        </w:p>
        <w:p w14:paraId="489AB03B" w14:textId="73ED101D" w:rsidR="005212E3" w:rsidRDefault="004B191D">
          <w:pPr>
            <w:pStyle w:val="TDC1"/>
            <w:tabs>
              <w:tab w:val="left" w:pos="440"/>
              <w:tab w:val="right" w:leader="dot" w:pos="8828"/>
            </w:tabs>
            <w:rPr>
              <w:rFonts w:asciiTheme="minorHAnsi" w:eastAsiaTheme="minorEastAsia" w:hAnsiTheme="minorHAnsi"/>
              <w:b w:val="0"/>
              <w:bCs w:val="0"/>
              <w:noProof/>
              <w:color w:val="auto"/>
              <w:sz w:val="22"/>
              <w:lang w:eastAsia="es-CO"/>
            </w:rPr>
          </w:pPr>
          <w:r w:rsidRPr="005C6114">
            <w:rPr>
              <w:rFonts w:eastAsiaTheme="minorEastAsia" w:cs="Times New Roman"/>
              <w:szCs w:val="24"/>
              <w:lang w:eastAsia="es-CO"/>
            </w:rPr>
            <w:fldChar w:fldCharType="begin"/>
          </w:r>
          <w:r w:rsidRPr="005C6114">
            <w:rPr>
              <w:szCs w:val="24"/>
            </w:rPr>
            <w:instrText xml:space="preserve"> TOC \o "1-3" \h \z \u </w:instrText>
          </w:r>
          <w:r w:rsidRPr="005C6114">
            <w:rPr>
              <w:rFonts w:eastAsiaTheme="minorEastAsia" w:cs="Times New Roman"/>
              <w:szCs w:val="24"/>
              <w:lang w:eastAsia="es-CO"/>
            </w:rPr>
            <w:fldChar w:fldCharType="separate"/>
          </w:r>
          <w:hyperlink w:anchor="_Toc203657594" w:history="1">
            <w:r w:rsidR="005212E3" w:rsidRPr="00D4023E">
              <w:rPr>
                <w:rStyle w:val="Hipervnculo"/>
                <w:noProof/>
                <w:lang w:eastAsia="es-CO"/>
              </w:rPr>
              <w:t>1.</w:t>
            </w:r>
            <w:r w:rsidR="005212E3">
              <w:rPr>
                <w:rFonts w:asciiTheme="minorHAnsi" w:eastAsiaTheme="minorEastAsia" w:hAnsiTheme="minorHAnsi"/>
                <w:b w:val="0"/>
                <w:bCs w:val="0"/>
                <w:noProof/>
                <w:color w:val="auto"/>
                <w:sz w:val="22"/>
                <w:lang w:eastAsia="es-CO"/>
              </w:rPr>
              <w:tab/>
            </w:r>
            <w:r w:rsidR="005212E3" w:rsidRPr="00D4023E">
              <w:rPr>
                <w:rStyle w:val="Hipervnculo"/>
                <w:noProof/>
                <w:lang w:eastAsia="es-CO"/>
              </w:rPr>
              <w:t>INTRODUCCIÓN</w:t>
            </w:r>
            <w:r w:rsidR="005212E3">
              <w:rPr>
                <w:noProof/>
                <w:webHidden/>
              </w:rPr>
              <w:tab/>
            </w:r>
            <w:r w:rsidR="005212E3">
              <w:rPr>
                <w:noProof/>
                <w:webHidden/>
              </w:rPr>
              <w:fldChar w:fldCharType="begin"/>
            </w:r>
            <w:r w:rsidR="005212E3">
              <w:rPr>
                <w:noProof/>
                <w:webHidden/>
              </w:rPr>
              <w:instrText xml:space="preserve"> PAGEREF _Toc203657594 \h </w:instrText>
            </w:r>
            <w:r w:rsidR="005212E3">
              <w:rPr>
                <w:noProof/>
                <w:webHidden/>
              </w:rPr>
            </w:r>
            <w:r w:rsidR="005212E3">
              <w:rPr>
                <w:noProof/>
                <w:webHidden/>
              </w:rPr>
              <w:fldChar w:fldCharType="separate"/>
            </w:r>
            <w:r w:rsidR="005212E3">
              <w:rPr>
                <w:noProof/>
                <w:webHidden/>
              </w:rPr>
              <w:t>3</w:t>
            </w:r>
            <w:r w:rsidR="005212E3">
              <w:rPr>
                <w:noProof/>
                <w:webHidden/>
              </w:rPr>
              <w:fldChar w:fldCharType="end"/>
            </w:r>
          </w:hyperlink>
        </w:p>
        <w:p w14:paraId="7167A671" w14:textId="0C4375BB" w:rsidR="005212E3" w:rsidRDefault="00425D60">
          <w:pPr>
            <w:pStyle w:val="TDC1"/>
            <w:tabs>
              <w:tab w:val="left" w:pos="440"/>
              <w:tab w:val="right" w:leader="dot" w:pos="8828"/>
            </w:tabs>
            <w:rPr>
              <w:rFonts w:asciiTheme="minorHAnsi" w:eastAsiaTheme="minorEastAsia" w:hAnsiTheme="minorHAnsi"/>
              <w:b w:val="0"/>
              <w:bCs w:val="0"/>
              <w:noProof/>
              <w:color w:val="auto"/>
              <w:sz w:val="22"/>
              <w:lang w:eastAsia="es-CO"/>
            </w:rPr>
          </w:pPr>
          <w:hyperlink w:anchor="_Toc203657595" w:history="1">
            <w:r w:rsidR="005212E3" w:rsidRPr="00D4023E">
              <w:rPr>
                <w:rStyle w:val="Hipervnculo"/>
                <w:noProof/>
                <w:lang w:eastAsia="es-CO"/>
              </w:rPr>
              <w:t>2.</w:t>
            </w:r>
            <w:r w:rsidR="005212E3">
              <w:rPr>
                <w:rFonts w:asciiTheme="minorHAnsi" w:eastAsiaTheme="minorEastAsia" w:hAnsiTheme="minorHAnsi"/>
                <w:b w:val="0"/>
                <w:bCs w:val="0"/>
                <w:noProof/>
                <w:color w:val="auto"/>
                <w:sz w:val="22"/>
                <w:lang w:eastAsia="es-CO"/>
              </w:rPr>
              <w:tab/>
            </w:r>
            <w:r w:rsidR="005212E3" w:rsidRPr="00D4023E">
              <w:rPr>
                <w:rStyle w:val="Hipervnculo"/>
                <w:noProof/>
                <w:lang w:eastAsia="es-CO"/>
              </w:rPr>
              <w:t>PANTAL</w:t>
            </w:r>
            <w:r w:rsidR="00F85803">
              <w:rPr>
                <w:rStyle w:val="Hipervnculo"/>
                <w:noProof/>
                <w:lang w:eastAsia="es-CO"/>
              </w:rPr>
              <w:t>LA</w:t>
            </w:r>
            <w:r w:rsidR="005212E3" w:rsidRPr="00D4023E">
              <w:rPr>
                <w:rStyle w:val="Hipervnculo"/>
                <w:noProof/>
                <w:lang w:eastAsia="es-CO"/>
              </w:rPr>
              <w:t xml:space="preserve"> PRINCIPAL</w:t>
            </w:r>
            <w:r w:rsidR="005212E3">
              <w:rPr>
                <w:noProof/>
                <w:webHidden/>
              </w:rPr>
              <w:tab/>
            </w:r>
            <w:r w:rsidR="005212E3">
              <w:rPr>
                <w:noProof/>
                <w:webHidden/>
              </w:rPr>
              <w:fldChar w:fldCharType="begin"/>
            </w:r>
            <w:r w:rsidR="005212E3">
              <w:rPr>
                <w:noProof/>
                <w:webHidden/>
              </w:rPr>
              <w:instrText xml:space="preserve"> PAGEREF _Toc203657595 \h </w:instrText>
            </w:r>
            <w:r w:rsidR="005212E3">
              <w:rPr>
                <w:noProof/>
                <w:webHidden/>
              </w:rPr>
            </w:r>
            <w:r w:rsidR="005212E3">
              <w:rPr>
                <w:noProof/>
                <w:webHidden/>
              </w:rPr>
              <w:fldChar w:fldCharType="separate"/>
            </w:r>
            <w:r w:rsidR="005212E3">
              <w:rPr>
                <w:noProof/>
                <w:webHidden/>
              </w:rPr>
              <w:t>4</w:t>
            </w:r>
            <w:r w:rsidR="005212E3">
              <w:rPr>
                <w:noProof/>
                <w:webHidden/>
              </w:rPr>
              <w:fldChar w:fldCharType="end"/>
            </w:r>
          </w:hyperlink>
        </w:p>
        <w:p w14:paraId="3069232E" w14:textId="4056059E" w:rsidR="005212E3" w:rsidRDefault="00425D60">
          <w:pPr>
            <w:pStyle w:val="TDC2"/>
            <w:tabs>
              <w:tab w:val="left" w:pos="880"/>
              <w:tab w:val="right" w:leader="dot" w:pos="8828"/>
            </w:tabs>
            <w:rPr>
              <w:rFonts w:asciiTheme="minorHAnsi" w:eastAsiaTheme="minorEastAsia" w:hAnsiTheme="minorHAnsi"/>
              <w:noProof/>
              <w:color w:val="auto"/>
              <w:sz w:val="22"/>
              <w:lang w:eastAsia="es-CO"/>
            </w:rPr>
          </w:pPr>
          <w:hyperlink w:anchor="_Toc203657596" w:history="1">
            <w:r w:rsidR="005212E3" w:rsidRPr="00D4023E">
              <w:rPr>
                <w:rStyle w:val="Hipervnculo"/>
                <w:b/>
                <w:noProof/>
              </w:rPr>
              <w:t>2.1.</w:t>
            </w:r>
            <w:r w:rsidR="005212E3">
              <w:rPr>
                <w:rFonts w:asciiTheme="minorHAnsi" w:eastAsiaTheme="minorEastAsia" w:hAnsiTheme="minorHAnsi"/>
                <w:noProof/>
                <w:color w:val="auto"/>
                <w:sz w:val="22"/>
                <w:lang w:eastAsia="es-CO"/>
              </w:rPr>
              <w:tab/>
            </w:r>
            <w:r w:rsidR="005212E3" w:rsidRPr="00D4023E">
              <w:rPr>
                <w:rStyle w:val="Hipervnculo"/>
                <w:b/>
                <w:noProof/>
              </w:rPr>
              <w:t>Iniciar Sesión</w:t>
            </w:r>
            <w:r w:rsidR="005212E3">
              <w:rPr>
                <w:noProof/>
                <w:webHidden/>
              </w:rPr>
              <w:tab/>
            </w:r>
            <w:r w:rsidR="005212E3">
              <w:rPr>
                <w:noProof/>
                <w:webHidden/>
              </w:rPr>
              <w:fldChar w:fldCharType="begin"/>
            </w:r>
            <w:r w:rsidR="005212E3">
              <w:rPr>
                <w:noProof/>
                <w:webHidden/>
              </w:rPr>
              <w:instrText xml:space="preserve"> PAGEREF _Toc203657596 \h </w:instrText>
            </w:r>
            <w:r w:rsidR="005212E3">
              <w:rPr>
                <w:noProof/>
                <w:webHidden/>
              </w:rPr>
            </w:r>
            <w:r w:rsidR="005212E3">
              <w:rPr>
                <w:noProof/>
                <w:webHidden/>
              </w:rPr>
              <w:fldChar w:fldCharType="separate"/>
            </w:r>
            <w:r w:rsidR="005212E3">
              <w:rPr>
                <w:noProof/>
                <w:webHidden/>
              </w:rPr>
              <w:t>4</w:t>
            </w:r>
            <w:r w:rsidR="005212E3">
              <w:rPr>
                <w:noProof/>
                <w:webHidden/>
              </w:rPr>
              <w:fldChar w:fldCharType="end"/>
            </w:r>
          </w:hyperlink>
        </w:p>
        <w:p w14:paraId="4C77655D" w14:textId="2C283484" w:rsidR="005212E3" w:rsidRDefault="00425D60">
          <w:pPr>
            <w:pStyle w:val="TDC2"/>
            <w:tabs>
              <w:tab w:val="left" w:pos="880"/>
              <w:tab w:val="right" w:leader="dot" w:pos="8828"/>
            </w:tabs>
            <w:rPr>
              <w:rFonts w:asciiTheme="minorHAnsi" w:eastAsiaTheme="minorEastAsia" w:hAnsiTheme="minorHAnsi"/>
              <w:noProof/>
              <w:color w:val="auto"/>
              <w:sz w:val="22"/>
              <w:lang w:eastAsia="es-CO"/>
            </w:rPr>
          </w:pPr>
          <w:hyperlink w:anchor="_Toc203657597" w:history="1">
            <w:r w:rsidR="005212E3" w:rsidRPr="00D4023E">
              <w:rPr>
                <w:rStyle w:val="Hipervnculo"/>
                <w:b/>
                <w:noProof/>
              </w:rPr>
              <w:t>2.2.</w:t>
            </w:r>
            <w:r w:rsidR="005212E3">
              <w:rPr>
                <w:rFonts w:asciiTheme="minorHAnsi" w:eastAsiaTheme="minorEastAsia" w:hAnsiTheme="minorHAnsi"/>
                <w:noProof/>
                <w:color w:val="auto"/>
                <w:sz w:val="22"/>
                <w:lang w:eastAsia="es-CO"/>
              </w:rPr>
              <w:tab/>
            </w:r>
            <w:r w:rsidR="005212E3" w:rsidRPr="00D4023E">
              <w:rPr>
                <w:rStyle w:val="Hipervnculo"/>
                <w:b/>
                <w:noProof/>
              </w:rPr>
              <w:t>Recuperar contraseña</w:t>
            </w:r>
            <w:r w:rsidR="005212E3">
              <w:rPr>
                <w:noProof/>
                <w:webHidden/>
              </w:rPr>
              <w:tab/>
            </w:r>
            <w:r w:rsidR="005212E3">
              <w:rPr>
                <w:noProof/>
                <w:webHidden/>
              </w:rPr>
              <w:fldChar w:fldCharType="begin"/>
            </w:r>
            <w:r w:rsidR="005212E3">
              <w:rPr>
                <w:noProof/>
                <w:webHidden/>
              </w:rPr>
              <w:instrText xml:space="preserve"> PAGEREF _Toc203657597 \h </w:instrText>
            </w:r>
            <w:r w:rsidR="005212E3">
              <w:rPr>
                <w:noProof/>
                <w:webHidden/>
              </w:rPr>
            </w:r>
            <w:r w:rsidR="005212E3">
              <w:rPr>
                <w:noProof/>
                <w:webHidden/>
              </w:rPr>
              <w:fldChar w:fldCharType="separate"/>
            </w:r>
            <w:r w:rsidR="005212E3">
              <w:rPr>
                <w:noProof/>
                <w:webHidden/>
              </w:rPr>
              <w:t>6</w:t>
            </w:r>
            <w:r w:rsidR="005212E3">
              <w:rPr>
                <w:noProof/>
                <w:webHidden/>
              </w:rPr>
              <w:fldChar w:fldCharType="end"/>
            </w:r>
          </w:hyperlink>
        </w:p>
        <w:p w14:paraId="1B788FD5" w14:textId="58DA9781" w:rsidR="005212E3" w:rsidRDefault="00425D60">
          <w:pPr>
            <w:pStyle w:val="TDC1"/>
            <w:tabs>
              <w:tab w:val="left" w:pos="440"/>
              <w:tab w:val="right" w:leader="dot" w:pos="8828"/>
            </w:tabs>
            <w:rPr>
              <w:rFonts w:asciiTheme="minorHAnsi" w:eastAsiaTheme="minorEastAsia" w:hAnsiTheme="minorHAnsi"/>
              <w:b w:val="0"/>
              <w:bCs w:val="0"/>
              <w:noProof/>
              <w:color w:val="auto"/>
              <w:sz w:val="22"/>
              <w:lang w:eastAsia="es-CO"/>
            </w:rPr>
          </w:pPr>
          <w:hyperlink w:anchor="_Toc203657598" w:history="1">
            <w:r w:rsidR="005212E3" w:rsidRPr="00D4023E">
              <w:rPr>
                <w:rStyle w:val="Hipervnculo"/>
                <w:noProof/>
                <w:lang w:eastAsia="es-CO"/>
              </w:rPr>
              <w:t>3.</w:t>
            </w:r>
            <w:r w:rsidR="005212E3">
              <w:rPr>
                <w:rFonts w:asciiTheme="minorHAnsi" w:eastAsiaTheme="minorEastAsia" w:hAnsiTheme="minorHAnsi"/>
                <w:b w:val="0"/>
                <w:bCs w:val="0"/>
                <w:noProof/>
                <w:color w:val="auto"/>
                <w:sz w:val="22"/>
                <w:lang w:eastAsia="es-CO"/>
              </w:rPr>
              <w:tab/>
            </w:r>
            <w:r w:rsidR="005212E3" w:rsidRPr="00D4023E">
              <w:rPr>
                <w:rStyle w:val="Hipervnculo"/>
                <w:noProof/>
                <w:lang w:eastAsia="es-CO"/>
              </w:rPr>
              <w:t>MÓDULO DE LA PLATAFORMA</w:t>
            </w:r>
            <w:r w:rsidR="005212E3">
              <w:rPr>
                <w:noProof/>
                <w:webHidden/>
              </w:rPr>
              <w:tab/>
            </w:r>
            <w:r w:rsidR="005212E3">
              <w:rPr>
                <w:noProof/>
                <w:webHidden/>
              </w:rPr>
              <w:fldChar w:fldCharType="begin"/>
            </w:r>
            <w:r w:rsidR="005212E3">
              <w:rPr>
                <w:noProof/>
                <w:webHidden/>
              </w:rPr>
              <w:instrText xml:space="preserve"> PAGEREF _Toc203657598 \h </w:instrText>
            </w:r>
            <w:r w:rsidR="005212E3">
              <w:rPr>
                <w:noProof/>
                <w:webHidden/>
              </w:rPr>
            </w:r>
            <w:r w:rsidR="005212E3">
              <w:rPr>
                <w:noProof/>
                <w:webHidden/>
              </w:rPr>
              <w:fldChar w:fldCharType="separate"/>
            </w:r>
            <w:r w:rsidR="005212E3">
              <w:rPr>
                <w:noProof/>
                <w:webHidden/>
              </w:rPr>
              <w:t>10</w:t>
            </w:r>
            <w:r w:rsidR="005212E3">
              <w:rPr>
                <w:noProof/>
                <w:webHidden/>
              </w:rPr>
              <w:fldChar w:fldCharType="end"/>
            </w:r>
          </w:hyperlink>
        </w:p>
        <w:p w14:paraId="675EDC42" w14:textId="68294056" w:rsidR="00F85803" w:rsidRDefault="00425D60" w:rsidP="00F85803">
          <w:pPr>
            <w:pStyle w:val="TDC3"/>
            <w:tabs>
              <w:tab w:val="right" w:leader="dot" w:pos="8828"/>
            </w:tabs>
            <w:ind w:left="0"/>
            <w:rPr>
              <w:rFonts w:asciiTheme="minorHAnsi" w:hAnsiTheme="minorHAnsi"/>
              <w:noProof/>
              <w:color w:val="auto"/>
              <w:sz w:val="22"/>
            </w:rPr>
          </w:pPr>
          <w:hyperlink w:anchor="_Toc203657600" w:history="1">
            <w:r w:rsidR="00F85803">
              <w:rPr>
                <w:rStyle w:val="Hipervnculo"/>
                <w:b/>
                <w:noProof/>
              </w:rPr>
              <w:t>4.DASHBOARD</w:t>
            </w:r>
            <w:r w:rsidR="00F85803">
              <w:rPr>
                <w:noProof/>
                <w:webHidden/>
              </w:rPr>
              <w:tab/>
            </w:r>
            <w:r w:rsidR="00F85803">
              <w:rPr>
                <w:noProof/>
                <w:webHidden/>
              </w:rPr>
              <w:fldChar w:fldCharType="begin"/>
            </w:r>
            <w:r w:rsidR="00F85803">
              <w:rPr>
                <w:noProof/>
                <w:webHidden/>
              </w:rPr>
              <w:instrText xml:space="preserve"> PAGEREF _Toc203657600 \h </w:instrText>
            </w:r>
            <w:r w:rsidR="00F85803">
              <w:rPr>
                <w:noProof/>
                <w:webHidden/>
              </w:rPr>
            </w:r>
            <w:r w:rsidR="00F85803">
              <w:rPr>
                <w:noProof/>
                <w:webHidden/>
              </w:rPr>
              <w:fldChar w:fldCharType="separate"/>
            </w:r>
            <w:r w:rsidR="00F85803">
              <w:rPr>
                <w:noProof/>
                <w:webHidden/>
              </w:rPr>
              <w:t>11</w:t>
            </w:r>
            <w:r w:rsidR="00F85803">
              <w:rPr>
                <w:noProof/>
                <w:webHidden/>
              </w:rPr>
              <w:fldChar w:fldCharType="end"/>
            </w:r>
          </w:hyperlink>
        </w:p>
        <w:p w14:paraId="36914A1C" w14:textId="7FDBCC5D" w:rsidR="005212E3" w:rsidRDefault="00425D60" w:rsidP="00F85803">
          <w:pPr>
            <w:pStyle w:val="TDC3"/>
            <w:tabs>
              <w:tab w:val="right" w:leader="dot" w:pos="8828"/>
            </w:tabs>
            <w:ind w:left="0"/>
            <w:rPr>
              <w:rFonts w:asciiTheme="minorHAnsi" w:hAnsiTheme="minorHAnsi"/>
              <w:noProof/>
              <w:color w:val="auto"/>
              <w:sz w:val="22"/>
            </w:rPr>
          </w:pPr>
          <w:hyperlink w:anchor="_Toc203657600" w:history="1">
            <w:r w:rsidR="00F85803">
              <w:rPr>
                <w:rStyle w:val="Hipervnculo"/>
                <w:b/>
                <w:noProof/>
              </w:rPr>
              <w:t>5.</w:t>
            </w:r>
            <w:r w:rsidR="00411457">
              <w:rPr>
                <w:rStyle w:val="Hipervnculo"/>
                <w:b/>
                <w:noProof/>
              </w:rPr>
              <w:t>TRANSACCIONES</w:t>
            </w:r>
            <w:r w:rsidR="005212E3">
              <w:rPr>
                <w:noProof/>
                <w:webHidden/>
              </w:rPr>
              <w:tab/>
            </w:r>
            <w:r w:rsidR="005212E3">
              <w:rPr>
                <w:noProof/>
                <w:webHidden/>
              </w:rPr>
              <w:fldChar w:fldCharType="begin"/>
            </w:r>
            <w:r w:rsidR="005212E3">
              <w:rPr>
                <w:noProof/>
                <w:webHidden/>
              </w:rPr>
              <w:instrText xml:space="preserve"> PAGEREF _Toc203657600 \h </w:instrText>
            </w:r>
            <w:r w:rsidR="005212E3">
              <w:rPr>
                <w:noProof/>
                <w:webHidden/>
              </w:rPr>
            </w:r>
            <w:r w:rsidR="005212E3">
              <w:rPr>
                <w:noProof/>
                <w:webHidden/>
              </w:rPr>
              <w:fldChar w:fldCharType="separate"/>
            </w:r>
            <w:r w:rsidR="005212E3">
              <w:rPr>
                <w:noProof/>
                <w:webHidden/>
              </w:rPr>
              <w:t>11</w:t>
            </w:r>
            <w:r w:rsidR="005212E3">
              <w:rPr>
                <w:noProof/>
                <w:webHidden/>
              </w:rPr>
              <w:fldChar w:fldCharType="end"/>
            </w:r>
          </w:hyperlink>
        </w:p>
        <w:p w14:paraId="4056906C" w14:textId="2CECEC19" w:rsidR="00F85803" w:rsidRDefault="00425D60" w:rsidP="00F85803">
          <w:pPr>
            <w:pStyle w:val="TDC3"/>
            <w:tabs>
              <w:tab w:val="right" w:leader="dot" w:pos="8828"/>
            </w:tabs>
            <w:ind w:left="0"/>
            <w:rPr>
              <w:rFonts w:asciiTheme="minorHAnsi" w:hAnsiTheme="minorHAnsi"/>
              <w:noProof/>
              <w:color w:val="auto"/>
              <w:sz w:val="22"/>
            </w:rPr>
          </w:pPr>
          <w:hyperlink w:anchor="_Toc203657600" w:history="1">
            <w:r w:rsidR="00F85803">
              <w:rPr>
                <w:rStyle w:val="Hipervnculo"/>
                <w:b/>
                <w:noProof/>
              </w:rPr>
              <w:t>6.C</w:t>
            </w:r>
            <w:r w:rsidR="00411457">
              <w:rPr>
                <w:rStyle w:val="Hipervnculo"/>
                <w:b/>
                <w:noProof/>
              </w:rPr>
              <w:t>IERRES</w:t>
            </w:r>
            <w:r w:rsidR="00F85803">
              <w:rPr>
                <w:noProof/>
                <w:webHidden/>
              </w:rPr>
              <w:tab/>
            </w:r>
            <w:r w:rsidR="00F85803">
              <w:rPr>
                <w:noProof/>
                <w:webHidden/>
              </w:rPr>
              <w:fldChar w:fldCharType="begin"/>
            </w:r>
            <w:r w:rsidR="00F85803">
              <w:rPr>
                <w:noProof/>
                <w:webHidden/>
              </w:rPr>
              <w:instrText xml:space="preserve"> PAGEREF _Toc203657600 \h </w:instrText>
            </w:r>
            <w:r w:rsidR="00F85803">
              <w:rPr>
                <w:noProof/>
                <w:webHidden/>
              </w:rPr>
            </w:r>
            <w:r w:rsidR="00F85803">
              <w:rPr>
                <w:noProof/>
                <w:webHidden/>
              </w:rPr>
              <w:fldChar w:fldCharType="separate"/>
            </w:r>
            <w:r w:rsidR="00F85803">
              <w:rPr>
                <w:noProof/>
                <w:webHidden/>
              </w:rPr>
              <w:t>11</w:t>
            </w:r>
            <w:r w:rsidR="00F85803">
              <w:rPr>
                <w:noProof/>
                <w:webHidden/>
              </w:rPr>
              <w:fldChar w:fldCharType="end"/>
            </w:r>
          </w:hyperlink>
        </w:p>
        <w:p w14:paraId="29FFB063" w14:textId="2A5F1B0A" w:rsidR="00F85803" w:rsidRDefault="00425D60" w:rsidP="00F85803">
          <w:pPr>
            <w:pStyle w:val="TDC3"/>
            <w:tabs>
              <w:tab w:val="right" w:leader="dot" w:pos="8828"/>
            </w:tabs>
            <w:ind w:left="0"/>
            <w:rPr>
              <w:rFonts w:asciiTheme="minorHAnsi" w:hAnsiTheme="minorHAnsi"/>
              <w:noProof/>
              <w:color w:val="auto"/>
              <w:sz w:val="22"/>
            </w:rPr>
          </w:pPr>
          <w:hyperlink w:anchor="_Toc203657600" w:history="1">
            <w:r w:rsidR="00411457">
              <w:rPr>
                <w:rStyle w:val="Hipervnculo"/>
                <w:b/>
                <w:noProof/>
              </w:rPr>
              <w:t>7</w:t>
            </w:r>
            <w:r w:rsidR="00F85803">
              <w:rPr>
                <w:rStyle w:val="Hipervnculo"/>
                <w:b/>
                <w:noProof/>
              </w:rPr>
              <w:t>.ROLES</w:t>
            </w:r>
            <w:r w:rsidR="00F85803">
              <w:rPr>
                <w:noProof/>
                <w:webHidden/>
              </w:rPr>
              <w:tab/>
            </w:r>
            <w:r w:rsidR="00F85803">
              <w:rPr>
                <w:noProof/>
                <w:webHidden/>
              </w:rPr>
              <w:fldChar w:fldCharType="begin"/>
            </w:r>
            <w:r w:rsidR="00F85803">
              <w:rPr>
                <w:noProof/>
                <w:webHidden/>
              </w:rPr>
              <w:instrText xml:space="preserve"> PAGEREF _Toc203657600 \h </w:instrText>
            </w:r>
            <w:r w:rsidR="00F85803">
              <w:rPr>
                <w:noProof/>
                <w:webHidden/>
              </w:rPr>
            </w:r>
            <w:r w:rsidR="00F85803">
              <w:rPr>
                <w:noProof/>
                <w:webHidden/>
              </w:rPr>
              <w:fldChar w:fldCharType="separate"/>
            </w:r>
            <w:r w:rsidR="00F85803">
              <w:rPr>
                <w:noProof/>
                <w:webHidden/>
              </w:rPr>
              <w:t>11</w:t>
            </w:r>
            <w:r w:rsidR="00F85803">
              <w:rPr>
                <w:noProof/>
                <w:webHidden/>
              </w:rPr>
              <w:fldChar w:fldCharType="end"/>
            </w:r>
          </w:hyperlink>
        </w:p>
        <w:p w14:paraId="7B988203" w14:textId="2D46C83F" w:rsidR="00F85803" w:rsidRDefault="00425D60" w:rsidP="00F85803">
          <w:pPr>
            <w:pStyle w:val="TDC3"/>
            <w:tabs>
              <w:tab w:val="right" w:leader="dot" w:pos="8828"/>
            </w:tabs>
            <w:ind w:left="0"/>
            <w:rPr>
              <w:rFonts w:asciiTheme="minorHAnsi" w:hAnsiTheme="minorHAnsi"/>
              <w:noProof/>
              <w:color w:val="auto"/>
              <w:sz w:val="22"/>
            </w:rPr>
          </w:pPr>
          <w:hyperlink w:anchor="_Toc203657600" w:history="1">
            <w:r w:rsidR="00411457">
              <w:rPr>
                <w:rStyle w:val="Hipervnculo"/>
                <w:b/>
                <w:noProof/>
              </w:rPr>
              <w:t>8</w:t>
            </w:r>
            <w:r w:rsidR="00F85803">
              <w:rPr>
                <w:rStyle w:val="Hipervnculo"/>
                <w:b/>
                <w:noProof/>
              </w:rPr>
              <w:t>.USUARIO</w:t>
            </w:r>
            <w:r w:rsidR="00F85803">
              <w:rPr>
                <w:noProof/>
                <w:webHidden/>
              </w:rPr>
              <w:tab/>
            </w:r>
            <w:r w:rsidR="00F85803">
              <w:rPr>
                <w:noProof/>
                <w:webHidden/>
              </w:rPr>
              <w:fldChar w:fldCharType="begin"/>
            </w:r>
            <w:r w:rsidR="00F85803">
              <w:rPr>
                <w:noProof/>
                <w:webHidden/>
              </w:rPr>
              <w:instrText xml:space="preserve"> PAGEREF _Toc203657600 \h </w:instrText>
            </w:r>
            <w:r w:rsidR="00F85803">
              <w:rPr>
                <w:noProof/>
                <w:webHidden/>
              </w:rPr>
            </w:r>
            <w:r w:rsidR="00F85803">
              <w:rPr>
                <w:noProof/>
                <w:webHidden/>
              </w:rPr>
              <w:fldChar w:fldCharType="separate"/>
            </w:r>
            <w:r w:rsidR="00F85803">
              <w:rPr>
                <w:noProof/>
                <w:webHidden/>
              </w:rPr>
              <w:t>11</w:t>
            </w:r>
            <w:r w:rsidR="00F85803">
              <w:rPr>
                <w:noProof/>
                <w:webHidden/>
              </w:rPr>
              <w:fldChar w:fldCharType="end"/>
            </w:r>
          </w:hyperlink>
        </w:p>
        <w:p w14:paraId="3AC9746F" w14:textId="47C07802" w:rsidR="00F85803" w:rsidRDefault="00425D60" w:rsidP="00F85803">
          <w:pPr>
            <w:pStyle w:val="TDC3"/>
            <w:tabs>
              <w:tab w:val="right" w:leader="dot" w:pos="8828"/>
            </w:tabs>
            <w:ind w:left="0"/>
            <w:rPr>
              <w:rFonts w:asciiTheme="minorHAnsi" w:hAnsiTheme="minorHAnsi"/>
              <w:noProof/>
              <w:color w:val="auto"/>
              <w:sz w:val="22"/>
            </w:rPr>
          </w:pPr>
          <w:hyperlink w:anchor="_Toc203657600" w:history="1">
            <w:r w:rsidR="00411457">
              <w:rPr>
                <w:rStyle w:val="Hipervnculo"/>
                <w:b/>
                <w:noProof/>
              </w:rPr>
              <w:t>9</w:t>
            </w:r>
            <w:r w:rsidR="00F85803">
              <w:rPr>
                <w:rStyle w:val="Hipervnculo"/>
                <w:b/>
                <w:noProof/>
              </w:rPr>
              <w:t>.REPOTES</w:t>
            </w:r>
            <w:r w:rsidR="00F85803">
              <w:rPr>
                <w:noProof/>
                <w:webHidden/>
              </w:rPr>
              <w:tab/>
            </w:r>
            <w:r w:rsidR="00F85803">
              <w:rPr>
                <w:noProof/>
                <w:webHidden/>
              </w:rPr>
              <w:fldChar w:fldCharType="begin"/>
            </w:r>
            <w:r w:rsidR="00F85803">
              <w:rPr>
                <w:noProof/>
                <w:webHidden/>
              </w:rPr>
              <w:instrText xml:space="preserve"> PAGEREF _Toc203657600 \h </w:instrText>
            </w:r>
            <w:r w:rsidR="00F85803">
              <w:rPr>
                <w:noProof/>
                <w:webHidden/>
              </w:rPr>
            </w:r>
            <w:r w:rsidR="00F85803">
              <w:rPr>
                <w:noProof/>
                <w:webHidden/>
              </w:rPr>
              <w:fldChar w:fldCharType="separate"/>
            </w:r>
            <w:r w:rsidR="00F85803">
              <w:rPr>
                <w:noProof/>
                <w:webHidden/>
              </w:rPr>
              <w:t>11</w:t>
            </w:r>
            <w:r w:rsidR="00F85803">
              <w:rPr>
                <w:noProof/>
                <w:webHidden/>
              </w:rPr>
              <w:fldChar w:fldCharType="end"/>
            </w:r>
          </w:hyperlink>
        </w:p>
        <w:p w14:paraId="734929CD" w14:textId="54F456C6" w:rsidR="00F85803" w:rsidRDefault="00425D60" w:rsidP="00F85803">
          <w:pPr>
            <w:pStyle w:val="TDC3"/>
            <w:tabs>
              <w:tab w:val="right" w:leader="dot" w:pos="8828"/>
            </w:tabs>
            <w:ind w:left="0"/>
            <w:rPr>
              <w:noProof/>
            </w:rPr>
          </w:pPr>
          <w:hyperlink w:anchor="_Toc203657600" w:history="1">
            <w:r w:rsidR="00411457">
              <w:rPr>
                <w:rStyle w:val="Hipervnculo"/>
                <w:b/>
                <w:noProof/>
              </w:rPr>
              <w:t>10</w:t>
            </w:r>
            <w:r w:rsidR="00F85803">
              <w:rPr>
                <w:rStyle w:val="Hipervnculo"/>
                <w:b/>
                <w:noProof/>
              </w:rPr>
              <w:t>.AUDITORIA</w:t>
            </w:r>
            <w:r w:rsidR="00F85803">
              <w:rPr>
                <w:noProof/>
                <w:webHidden/>
              </w:rPr>
              <w:tab/>
            </w:r>
            <w:r w:rsidR="00F85803">
              <w:rPr>
                <w:noProof/>
                <w:webHidden/>
              </w:rPr>
              <w:fldChar w:fldCharType="begin"/>
            </w:r>
            <w:r w:rsidR="00F85803">
              <w:rPr>
                <w:noProof/>
                <w:webHidden/>
              </w:rPr>
              <w:instrText xml:space="preserve"> PAGEREF _Toc203657600 \h </w:instrText>
            </w:r>
            <w:r w:rsidR="00F85803">
              <w:rPr>
                <w:noProof/>
                <w:webHidden/>
              </w:rPr>
            </w:r>
            <w:r w:rsidR="00F85803">
              <w:rPr>
                <w:noProof/>
                <w:webHidden/>
              </w:rPr>
              <w:fldChar w:fldCharType="separate"/>
            </w:r>
            <w:r w:rsidR="00F85803">
              <w:rPr>
                <w:noProof/>
                <w:webHidden/>
              </w:rPr>
              <w:t>11</w:t>
            </w:r>
            <w:r w:rsidR="00F85803">
              <w:rPr>
                <w:noProof/>
                <w:webHidden/>
              </w:rPr>
              <w:fldChar w:fldCharType="end"/>
            </w:r>
          </w:hyperlink>
        </w:p>
        <w:p w14:paraId="3B3C5D1B" w14:textId="56705008" w:rsidR="00F85803" w:rsidRDefault="00425D60" w:rsidP="00F85803">
          <w:pPr>
            <w:pStyle w:val="TDC2"/>
            <w:tabs>
              <w:tab w:val="left" w:pos="1100"/>
              <w:tab w:val="right" w:leader="dot" w:pos="8828"/>
            </w:tabs>
            <w:rPr>
              <w:rFonts w:asciiTheme="minorHAnsi" w:eastAsiaTheme="minorEastAsia" w:hAnsiTheme="minorHAnsi"/>
              <w:noProof/>
              <w:color w:val="auto"/>
              <w:sz w:val="22"/>
              <w:lang w:eastAsia="es-CO"/>
            </w:rPr>
          </w:pPr>
          <w:hyperlink w:anchor="_Toc203657611" w:history="1">
            <w:r w:rsidR="00F85803">
              <w:rPr>
                <w:rStyle w:val="Hipervnculo"/>
                <w:rFonts w:cs="Tahoma"/>
                <w:b/>
                <w:bCs/>
                <w:noProof/>
              </w:rPr>
              <w:t>9</w:t>
            </w:r>
            <w:r w:rsidR="00F85803" w:rsidRPr="00D4023E">
              <w:rPr>
                <w:rStyle w:val="Hipervnculo"/>
                <w:rFonts w:cs="Tahoma"/>
                <w:b/>
                <w:bCs/>
                <w:noProof/>
              </w:rPr>
              <w:t>.</w:t>
            </w:r>
            <w:r w:rsidR="00F85803">
              <w:rPr>
                <w:rStyle w:val="Hipervnculo"/>
                <w:rFonts w:cs="Tahoma"/>
                <w:b/>
                <w:bCs/>
                <w:noProof/>
              </w:rPr>
              <w:t>1.Acciones</w:t>
            </w:r>
            <w:r w:rsidR="00F85803">
              <w:rPr>
                <w:noProof/>
                <w:webHidden/>
              </w:rPr>
              <w:tab/>
            </w:r>
            <w:r w:rsidR="00F85803">
              <w:rPr>
                <w:noProof/>
                <w:webHidden/>
              </w:rPr>
              <w:fldChar w:fldCharType="begin"/>
            </w:r>
            <w:r w:rsidR="00F85803">
              <w:rPr>
                <w:noProof/>
                <w:webHidden/>
              </w:rPr>
              <w:instrText xml:space="preserve"> PAGEREF _Toc203657611 \h </w:instrText>
            </w:r>
            <w:r w:rsidR="00F85803">
              <w:rPr>
                <w:noProof/>
                <w:webHidden/>
              </w:rPr>
            </w:r>
            <w:r w:rsidR="00F85803">
              <w:rPr>
                <w:noProof/>
                <w:webHidden/>
              </w:rPr>
              <w:fldChar w:fldCharType="separate"/>
            </w:r>
            <w:r w:rsidR="00F85803">
              <w:rPr>
                <w:noProof/>
                <w:webHidden/>
              </w:rPr>
              <w:t>24</w:t>
            </w:r>
            <w:r w:rsidR="00F85803">
              <w:rPr>
                <w:noProof/>
                <w:webHidden/>
              </w:rPr>
              <w:fldChar w:fldCharType="end"/>
            </w:r>
          </w:hyperlink>
        </w:p>
        <w:p w14:paraId="6D1591C8" w14:textId="737A4EEA" w:rsidR="00F85803" w:rsidRPr="00F85803" w:rsidRDefault="00425D60" w:rsidP="00F85803">
          <w:pPr>
            <w:pStyle w:val="TDC2"/>
            <w:tabs>
              <w:tab w:val="left" w:pos="1100"/>
              <w:tab w:val="right" w:leader="dot" w:pos="8828"/>
            </w:tabs>
            <w:rPr>
              <w:rFonts w:asciiTheme="minorHAnsi" w:eastAsiaTheme="minorEastAsia" w:hAnsiTheme="minorHAnsi"/>
              <w:noProof/>
              <w:color w:val="auto"/>
              <w:sz w:val="22"/>
              <w:lang w:eastAsia="es-CO"/>
            </w:rPr>
          </w:pPr>
          <w:hyperlink w:anchor="_Toc203657612" w:history="1">
            <w:r w:rsidR="00F85803">
              <w:rPr>
                <w:rStyle w:val="Hipervnculo"/>
                <w:rFonts w:cs="Tahoma"/>
                <w:b/>
                <w:bCs/>
                <w:noProof/>
              </w:rPr>
              <w:t>9</w:t>
            </w:r>
            <w:r w:rsidR="00F85803" w:rsidRPr="00D4023E">
              <w:rPr>
                <w:rStyle w:val="Hipervnculo"/>
                <w:rFonts w:cs="Tahoma"/>
                <w:b/>
                <w:bCs/>
                <w:noProof/>
              </w:rPr>
              <w:t>.</w:t>
            </w:r>
            <w:r w:rsidR="00F85803">
              <w:rPr>
                <w:rStyle w:val="Hipervnculo"/>
                <w:rFonts w:cs="Tahoma"/>
                <w:b/>
                <w:bCs/>
                <w:noProof/>
              </w:rPr>
              <w:t>2.Accesos</w:t>
            </w:r>
            <w:r w:rsidR="00F85803">
              <w:rPr>
                <w:noProof/>
                <w:webHidden/>
              </w:rPr>
              <w:tab/>
            </w:r>
            <w:r w:rsidR="00F85803">
              <w:rPr>
                <w:noProof/>
                <w:webHidden/>
              </w:rPr>
              <w:fldChar w:fldCharType="begin"/>
            </w:r>
            <w:r w:rsidR="00F85803">
              <w:rPr>
                <w:noProof/>
                <w:webHidden/>
              </w:rPr>
              <w:instrText xml:space="preserve"> PAGEREF _Toc203657612 \h </w:instrText>
            </w:r>
            <w:r w:rsidR="00F85803">
              <w:rPr>
                <w:noProof/>
                <w:webHidden/>
              </w:rPr>
            </w:r>
            <w:r w:rsidR="00F85803">
              <w:rPr>
                <w:noProof/>
                <w:webHidden/>
              </w:rPr>
              <w:fldChar w:fldCharType="separate"/>
            </w:r>
            <w:r w:rsidR="00F85803">
              <w:rPr>
                <w:noProof/>
                <w:webHidden/>
              </w:rPr>
              <w:t>25</w:t>
            </w:r>
            <w:r w:rsidR="00F85803">
              <w:rPr>
                <w:noProof/>
                <w:webHidden/>
              </w:rPr>
              <w:fldChar w:fldCharType="end"/>
            </w:r>
          </w:hyperlink>
        </w:p>
        <w:p w14:paraId="3C958F95" w14:textId="0BE6A046" w:rsidR="00F85803" w:rsidRDefault="00425D60" w:rsidP="00F85803">
          <w:pPr>
            <w:pStyle w:val="TDC3"/>
            <w:tabs>
              <w:tab w:val="right" w:leader="dot" w:pos="8828"/>
            </w:tabs>
            <w:ind w:left="0"/>
            <w:rPr>
              <w:rFonts w:asciiTheme="minorHAnsi" w:hAnsiTheme="minorHAnsi"/>
              <w:noProof/>
              <w:color w:val="auto"/>
              <w:sz w:val="22"/>
            </w:rPr>
          </w:pPr>
          <w:hyperlink w:anchor="_Toc203657600" w:history="1">
            <w:r w:rsidR="00F85803">
              <w:rPr>
                <w:rStyle w:val="Hipervnculo"/>
                <w:b/>
                <w:noProof/>
              </w:rPr>
              <w:t>1</w:t>
            </w:r>
            <w:r w:rsidR="00411457">
              <w:rPr>
                <w:rStyle w:val="Hipervnculo"/>
                <w:b/>
                <w:noProof/>
              </w:rPr>
              <w:t>1</w:t>
            </w:r>
            <w:r w:rsidR="00F85803">
              <w:rPr>
                <w:rStyle w:val="Hipervnculo"/>
                <w:b/>
                <w:noProof/>
              </w:rPr>
              <w:t>.SEGURIDAD</w:t>
            </w:r>
            <w:r w:rsidR="00F85803">
              <w:rPr>
                <w:noProof/>
                <w:webHidden/>
              </w:rPr>
              <w:tab/>
            </w:r>
            <w:r w:rsidR="00F85803">
              <w:rPr>
                <w:noProof/>
                <w:webHidden/>
              </w:rPr>
              <w:fldChar w:fldCharType="begin"/>
            </w:r>
            <w:r w:rsidR="00F85803">
              <w:rPr>
                <w:noProof/>
                <w:webHidden/>
              </w:rPr>
              <w:instrText xml:space="preserve"> PAGEREF _Toc203657600 \h </w:instrText>
            </w:r>
            <w:r w:rsidR="00F85803">
              <w:rPr>
                <w:noProof/>
                <w:webHidden/>
              </w:rPr>
            </w:r>
            <w:r w:rsidR="00F85803">
              <w:rPr>
                <w:noProof/>
                <w:webHidden/>
              </w:rPr>
              <w:fldChar w:fldCharType="separate"/>
            </w:r>
            <w:r w:rsidR="00F85803">
              <w:rPr>
                <w:noProof/>
                <w:webHidden/>
              </w:rPr>
              <w:t>11</w:t>
            </w:r>
            <w:r w:rsidR="00F85803">
              <w:rPr>
                <w:noProof/>
                <w:webHidden/>
              </w:rPr>
              <w:fldChar w:fldCharType="end"/>
            </w:r>
          </w:hyperlink>
        </w:p>
        <w:p w14:paraId="0BAE0586" w14:textId="3FE49C06" w:rsidR="005212E3" w:rsidRDefault="00425D60">
          <w:pPr>
            <w:pStyle w:val="TDC2"/>
            <w:tabs>
              <w:tab w:val="left" w:pos="1100"/>
              <w:tab w:val="right" w:leader="dot" w:pos="8828"/>
            </w:tabs>
            <w:rPr>
              <w:rFonts w:asciiTheme="minorHAnsi" w:eastAsiaTheme="minorEastAsia" w:hAnsiTheme="minorHAnsi"/>
              <w:noProof/>
              <w:color w:val="auto"/>
              <w:sz w:val="22"/>
              <w:lang w:eastAsia="es-CO"/>
            </w:rPr>
          </w:pPr>
          <w:hyperlink w:anchor="_Toc203657613" w:history="1">
            <w:r w:rsidR="00411457">
              <w:rPr>
                <w:rStyle w:val="Hipervnculo"/>
                <w:rFonts w:cs="Tahoma"/>
                <w:b/>
                <w:bCs/>
                <w:noProof/>
              </w:rPr>
              <w:t>11.1.Perfil</w:t>
            </w:r>
            <w:r w:rsidR="005212E3">
              <w:rPr>
                <w:noProof/>
                <w:webHidden/>
              </w:rPr>
              <w:tab/>
            </w:r>
            <w:r w:rsidR="005212E3">
              <w:rPr>
                <w:noProof/>
                <w:webHidden/>
              </w:rPr>
              <w:fldChar w:fldCharType="begin"/>
            </w:r>
            <w:r w:rsidR="005212E3">
              <w:rPr>
                <w:noProof/>
                <w:webHidden/>
              </w:rPr>
              <w:instrText xml:space="preserve"> PAGEREF _Toc203657613 \h </w:instrText>
            </w:r>
            <w:r w:rsidR="005212E3">
              <w:rPr>
                <w:noProof/>
                <w:webHidden/>
              </w:rPr>
            </w:r>
            <w:r w:rsidR="005212E3">
              <w:rPr>
                <w:noProof/>
                <w:webHidden/>
              </w:rPr>
              <w:fldChar w:fldCharType="separate"/>
            </w:r>
            <w:r w:rsidR="005212E3">
              <w:rPr>
                <w:noProof/>
                <w:webHidden/>
              </w:rPr>
              <w:t>26</w:t>
            </w:r>
            <w:r w:rsidR="005212E3">
              <w:rPr>
                <w:noProof/>
                <w:webHidden/>
              </w:rPr>
              <w:fldChar w:fldCharType="end"/>
            </w:r>
          </w:hyperlink>
        </w:p>
        <w:p w14:paraId="2E16AC90" w14:textId="03ADBBE8" w:rsidR="005212E3" w:rsidRDefault="00425D60">
          <w:pPr>
            <w:pStyle w:val="TDC2"/>
            <w:tabs>
              <w:tab w:val="left" w:pos="880"/>
              <w:tab w:val="right" w:leader="dot" w:pos="8828"/>
            </w:tabs>
            <w:rPr>
              <w:rFonts w:asciiTheme="minorHAnsi" w:eastAsiaTheme="minorEastAsia" w:hAnsiTheme="minorHAnsi"/>
              <w:noProof/>
              <w:color w:val="auto"/>
              <w:sz w:val="22"/>
              <w:lang w:eastAsia="es-CO"/>
            </w:rPr>
          </w:pPr>
          <w:hyperlink w:anchor="_Toc203657614" w:history="1">
            <w:r w:rsidR="00411457">
              <w:rPr>
                <w:rStyle w:val="Hipervnculo"/>
                <w:b/>
                <w:noProof/>
              </w:rPr>
              <w:t>11.2.Contraseña</w:t>
            </w:r>
            <w:r w:rsidR="005212E3">
              <w:rPr>
                <w:rFonts w:asciiTheme="minorHAnsi" w:eastAsiaTheme="minorEastAsia" w:hAnsiTheme="minorHAnsi"/>
                <w:noProof/>
                <w:color w:val="auto"/>
                <w:sz w:val="22"/>
                <w:lang w:eastAsia="es-CO"/>
              </w:rPr>
              <w:tab/>
            </w:r>
            <w:r w:rsidR="005212E3">
              <w:rPr>
                <w:noProof/>
                <w:webHidden/>
              </w:rPr>
              <w:fldChar w:fldCharType="begin"/>
            </w:r>
            <w:r w:rsidR="005212E3">
              <w:rPr>
                <w:noProof/>
                <w:webHidden/>
              </w:rPr>
              <w:instrText xml:space="preserve"> PAGEREF _Toc203657614 \h </w:instrText>
            </w:r>
            <w:r w:rsidR="005212E3">
              <w:rPr>
                <w:noProof/>
                <w:webHidden/>
              </w:rPr>
            </w:r>
            <w:r w:rsidR="005212E3">
              <w:rPr>
                <w:noProof/>
                <w:webHidden/>
              </w:rPr>
              <w:fldChar w:fldCharType="separate"/>
            </w:r>
            <w:r w:rsidR="005212E3">
              <w:rPr>
                <w:noProof/>
                <w:webHidden/>
              </w:rPr>
              <w:t>27</w:t>
            </w:r>
            <w:r w:rsidR="005212E3">
              <w:rPr>
                <w:noProof/>
                <w:webHidden/>
              </w:rPr>
              <w:fldChar w:fldCharType="end"/>
            </w:r>
          </w:hyperlink>
        </w:p>
        <w:p w14:paraId="36E6E3B5" w14:textId="2F89114B" w:rsidR="005212E3" w:rsidRDefault="00425D60">
          <w:pPr>
            <w:pStyle w:val="TDC2"/>
            <w:tabs>
              <w:tab w:val="left" w:pos="1100"/>
              <w:tab w:val="right" w:leader="dot" w:pos="8828"/>
            </w:tabs>
            <w:rPr>
              <w:rFonts w:asciiTheme="minorHAnsi" w:eastAsiaTheme="minorEastAsia" w:hAnsiTheme="minorHAnsi"/>
              <w:noProof/>
              <w:color w:val="auto"/>
              <w:sz w:val="22"/>
              <w:lang w:eastAsia="es-CO"/>
            </w:rPr>
          </w:pPr>
          <w:hyperlink w:anchor="_Toc203657615" w:history="1">
            <w:r w:rsidR="00411457">
              <w:rPr>
                <w:rStyle w:val="Hipervnculo"/>
                <w:rFonts w:cs="Tahoma"/>
                <w:b/>
                <w:bCs/>
                <w:noProof/>
              </w:rPr>
              <w:t>11.3.Doble factor</w:t>
            </w:r>
            <w:r w:rsidR="005212E3">
              <w:rPr>
                <w:rFonts w:asciiTheme="minorHAnsi" w:eastAsiaTheme="minorEastAsia" w:hAnsiTheme="minorHAnsi"/>
                <w:noProof/>
                <w:color w:val="auto"/>
                <w:sz w:val="22"/>
                <w:lang w:eastAsia="es-CO"/>
              </w:rPr>
              <w:tab/>
            </w:r>
            <w:r w:rsidR="005212E3">
              <w:rPr>
                <w:noProof/>
                <w:webHidden/>
              </w:rPr>
              <w:fldChar w:fldCharType="begin"/>
            </w:r>
            <w:r w:rsidR="005212E3">
              <w:rPr>
                <w:noProof/>
                <w:webHidden/>
              </w:rPr>
              <w:instrText xml:space="preserve"> PAGEREF _Toc203657615 \h </w:instrText>
            </w:r>
            <w:r w:rsidR="005212E3">
              <w:rPr>
                <w:noProof/>
                <w:webHidden/>
              </w:rPr>
            </w:r>
            <w:r w:rsidR="005212E3">
              <w:rPr>
                <w:noProof/>
                <w:webHidden/>
              </w:rPr>
              <w:fldChar w:fldCharType="separate"/>
            </w:r>
            <w:r w:rsidR="005212E3">
              <w:rPr>
                <w:noProof/>
                <w:webHidden/>
              </w:rPr>
              <w:t>28</w:t>
            </w:r>
            <w:r w:rsidR="005212E3">
              <w:rPr>
                <w:noProof/>
                <w:webHidden/>
              </w:rPr>
              <w:fldChar w:fldCharType="end"/>
            </w:r>
          </w:hyperlink>
        </w:p>
        <w:p w14:paraId="52BA76F6" w14:textId="0B536B2A" w:rsidR="005212E3" w:rsidRDefault="00425D60">
          <w:pPr>
            <w:pStyle w:val="TDC2"/>
            <w:tabs>
              <w:tab w:val="left" w:pos="1100"/>
              <w:tab w:val="right" w:leader="dot" w:pos="8828"/>
            </w:tabs>
            <w:rPr>
              <w:rFonts w:asciiTheme="minorHAnsi" w:eastAsiaTheme="minorEastAsia" w:hAnsiTheme="minorHAnsi"/>
              <w:noProof/>
              <w:color w:val="auto"/>
              <w:sz w:val="22"/>
              <w:lang w:eastAsia="es-CO"/>
            </w:rPr>
          </w:pPr>
          <w:hyperlink w:anchor="_Toc203657616" w:history="1">
            <w:r w:rsidR="00411457">
              <w:rPr>
                <w:rStyle w:val="Hipervnculo"/>
                <w:rFonts w:cs="Tahoma"/>
                <w:b/>
                <w:bCs/>
                <w:noProof/>
              </w:rPr>
              <w:t>11.4.Correo</w:t>
            </w:r>
            <w:r w:rsidR="005212E3">
              <w:rPr>
                <w:rFonts w:asciiTheme="minorHAnsi" w:eastAsiaTheme="minorEastAsia" w:hAnsiTheme="minorHAnsi"/>
                <w:noProof/>
                <w:color w:val="auto"/>
                <w:sz w:val="22"/>
                <w:lang w:eastAsia="es-CO"/>
              </w:rPr>
              <w:tab/>
            </w:r>
            <w:r w:rsidR="005212E3">
              <w:rPr>
                <w:noProof/>
                <w:webHidden/>
              </w:rPr>
              <w:fldChar w:fldCharType="begin"/>
            </w:r>
            <w:r w:rsidR="005212E3">
              <w:rPr>
                <w:noProof/>
                <w:webHidden/>
              </w:rPr>
              <w:instrText xml:space="preserve"> PAGEREF _Toc203657616 \h </w:instrText>
            </w:r>
            <w:r w:rsidR="005212E3">
              <w:rPr>
                <w:noProof/>
                <w:webHidden/>
              </w:rPr>
            </w:r>
            <w:r w:rsidR="005212E3">
              <w:rPr>
                <w:noProof/>
                <w:webHidden/>
              </w:rPr>
              <w:fldChar w:fldCharType="separate"/>
            </w:r>
            <w:r w:rsidR="005212E3">
              <w:rPr>
                <w:noProof/>
                <w:webHidden/>
              </w:rPr>
              <w:t>30</w:t>
            </w:r>
            <w:r w:rsidR="005212E3">
              <w:rPr>
                <w:noProof/>
                <w:webHidden/>
              </w:rPr>
              <w:fldChar w:fldCharType="end"/>
            </w:r>
          </w:hyperlink>
        </w:p>
        <w:p w14:paraId="17BF560A" w14:textId="2FBD45F4" w:rsidR="004B191D" w:rsidRPr="005C6114" w:rsidRDefault="004B191D">
          <w:pPr>
            <w:rPr>
              <w:b/>
              <w:bCs/>
              <w:szCs w:val="24"/>
            </w:rPr>
          </w:pPr>
          <w:r w:rsidRPr="005C6114">
            <w:rPr>
              <w:b/>
              <w:bCs/>
              <w:szCs w:val="24"/>
            </w:rPr>
            <w:fldChar w:fldCharType="end"/>
          </w:r>
        </w:p>
      </w:sdtContent>
    </w:sdt>
    <w:bookmarkEnd w:id="1" w:displacedByCustomXml="prev"/>
    <w:p w14:paraId="3B31D7C1" w14:textId="2F3435F2" w:rsidR="00B767B3" w:rsidRPr="005C6114" w:rsidRDefault="00B767B3" w:rsidP="00B767B3">
      <w:pPr>
        <w:rPr>
          <w:rFonts w:eastAsia="Times New Roman" w:cs="Times New Roman"/>
        </w:rPr>
      </w:pPr>
    </w:p>
    <w:p w14:paraId="01065EAF" w14:textId="6C6B03E9" w:rsidR="00B767B3" w:rsidRPr="005C6114" w:rsidRDefault="00B767B3" w:rsidP="00B767B3">
      <w:pPr>
        <w:rPr>
          <w:rFonts w:eastAsia="Times New Roman" w:cs="Times New Roman"/>
        </w:rPr>
      </w:pPr>
    </w:p>
    <w:p w14:paraId="60820585" w14:textId="4BB7D333" w:rsidR="00B767B3" w:rsidRPr="005C6114" w:rsidRDefault="00B767B3" w:rsidP="00B767B3">
      <w:pPr>
        <w:rPr>
          <w:rFonts w:eastAsia="Times New Roman" w:cs="Times New Roman"/>
        </w:rPr>
      </w:pPr>
    </w:p>
    <w:p w14:paraId="662E3639" w14:textId="15E31BBA" w:rsidR="00484FBC" w:rsidRPr="005C6114" w:rsidRDefault="00484FBC" w:rsidP="00B767B3">
      <w:pPr>
        <w:rPr>
          <w:rFonts w:eastAsia="Times New Roman" w:cs="Times New Roman"/>
        </w:rPr>
      </w:pPr>
    </w:p>
    <w:p w14:paraId="44AB5B14" w14:textId="7CD1E40E" w:rsidR="00484FBC" w:rsidRPr="005C6114" w:rsidRDefault="00484FBC" w:rsidP="00B767B3">
      <w:pPr>
        <w:rPr>
          <w:rFonts w:eastAsia="Times New Roman" w:cs="Times New Roman"/>
        </w:rPr>
      </w:pPr>
    </w:p>
    <w:p w14:paraId="1B26EC77" w14:textId="3F4A62FA" w:rsidR="00484FBC" w:rsidRPr="005C6114" w:rsidRDefault="00484FBC" w:rsidP="00B767B3">
      <w:pPr>
        <w:rPr>
          <w:rFonts w:eastAsia="Times New Roman" w:cs="Times New Roman"/>
        </w:rPr>
      </w:pPr>
    </w:p>
    <w:p w14:paraId="23C3F12E" w14:textId="2F083BD1" w:rsidR="00484FBC" w:rsidRPr="005C6114" w:rsidRDefault="00484FBC" w:rsidP="00B767B3">
      <w:pPr>
        <w:rPr>
          <w:rFonts w:eastAsia="Times New Roman" w:cs="Times New Roman"/>
        </w:rPr>
      </w:pPr>
    </w:p>
    <w:p w14:paraId="69EB8D0D" w14:textId="0C8F1A8C" w:rsidR="00484FBC" w:rsidRPr="005C6114" w:rsidRDefault="00484FBC" w:rsidP="00B767B3">
      <w:pPr>
        <w:rPr>
          <w:rFonts w:eastAsia="Times New Roman" w:cs="Times New Roman"/>
        </w:rPr>
      </w:pPr>
    </w:p>
    <w:p w14:paraId="68FA12C5" w14:textId="5CAF0C52" w:rsidR="00484FBC" w:rsidRPr="005C6114" w:rsidRDefault="00484FBC" w:rsidP="00B767B3">
      <w:pPr>
        <w:rPr>
          <w:rFonts w:eastAsia="Times New Roman" w:cs="Times New Roman"/>
        </w:rPr>
      </w:pPr>
    </w:p>
    <w:p w14:paraId="42789030" w14:textId="26405895" w:rsidR="00484FBC" w:rsidRPr="005C6114" w:rsidRDefault="00484FBC" w:rsidP="00B767B3">
      <w:pPr>
        <w:rPr>
          <w:rFonts w:eastAsia="Times New Roman" w:cs="Times New Roman"/>
        </w:rPr>
      </w:pPr>
    </w:p>
    <w:p w14:paraId="245665C9" w14:textId="0B81078B" w:rsidR="00B94674" w:rsidRPr="005C6114" w:rsidRDefault="00B52403" w:rsidP="002B1E20">
      <w:pPr>
        <w:rPr>
          <w:lang w:eastAsia="es-CO"/>
        </w:rPr>
      </w:pPr>
      <w:r w:rsidRPr="005C6114">
        <w:rPr>
          <w:rFonts w:eastAsiaTheme="majorEastAsia" w:cstheme="majorBidi"/>
          <w:b/>
          <w:color w:val="0A919D"/>
          <w:szCs w:val="32"/>
        </w:rPr>
        <w:lastRenderedPageBreak/>
        <w:t xml:space="preserve">MANUAL DE USUARIO </w:t>
      </w:r>
      <w:r w:rsidR="002B1E20">
        <w:rPr>
          <w:rFonts w:eastAsiaTheme="majorEastAsia" w:cstheme="majorBidi"/>
          <w:b/>
          <w:color w:val="0A919D"/>
          <w:szCs w:val="32"/>
        </w:rPr>
        <w:t>SIGNATURE MEDIANET</w:t>
      </w:r>
    </w:p>
    <w:p w14:paraId="218B8811" w14:textId="0B57F4E3" w:rsidR="00B94674" w:rsidRPr="005C6114" w:rsidRDefault="00B52403" w:rsidP="00B52403">
      <w:pPr>
        <w:pStyle w:val="Ttulo1"/>
        <w:numPr>
          <w:ilvl w:val="0"/>
          <w:numId w:val="3"/>
        </w:numPr>
        <w:ind w:left="0" w:firstLine="0"/>
        <w:jc w:val="left"/>
        <w:rPr>
          <w:sz w:val="26"/>
          <w:szCs w:val="26"/>
          <w:lang w:eastAsia="es-CO"/>
        </w:rPr>
      </w:pPr>
      <w:bookmarkStart w:id="2" w:name="_Toc203657594"/>
      <w:r w:rsidRPr="005C6114">
        <w:rPr>
          <w:caps w:val="0"/>
          <w:sz w:val="26"/>
          <w:szCs w:val="26"/>
          <w:lang w:eastAsia="es-CO"/>
        </w:rPr>
        <w:t>INTRODUCCIÓN</w:t>
      </w:r>
      <w:bookmarkEnd w:id="2"/>
    </w:p>
    <w:p w14:paraId="00EFC8ED" w14:textId="77777777" w:rsidR="00B94674" w:rsidRPr="005C6114" w:rsidRDefault="00B94674" w:rsidP="00B52403">
      <w:pPr>
        <w:rPr>
          <w:lang w:eastAsia="es-CO"/>
        </w:rPr>
      </w:pPr>
    </w:p>
    <w:p w14:paraId="31859A3A" w14:textId="3C5CEE0F" w:rsidR="00866667" w:rsidRPr="005C6114" w:rsidRDefault="00270953" w:rsidP="00017C84">
      <w:pPr>
        <w:pBdr>
          <w:top w:val="nil"/>
          <w:left w:val="nil"/>
          <w:bottom w:val="nil"/>
          <w:right w:val="nil"/>
          <w:between w:val="nil"/>
        </w:pBdr>
        <w:rPr>
          <w:rFonts w:eastAsia="Times New Roman" w:cs="Times New Roman"/>
          <w:color w:val="000000"/>
        </w:rPr>
      </w:pPr>
      <w:r w:rsidRPr="005C6114">
        <w:rPr>
          <w:rFonts w:eastAsia="Times New Roman" w:cs="Times New Roman"/>
          <w:color w:val="000000"/>
        </w:rPr>
        <w:t>El presente documento contiene la información detallada de todos los elementos y procesos que conforman la</w:t>
      </w:r>
      <w:r w:rsidR="002E59FA">
        <w:rPr>
          <w:rFonts w:eastAsia="Times New Roman" w:cs="Times New Roman"/>
          <w:color w:val="000000"/>
        </w:rPr>
        <w:t xml:space="preserve"> </w:t>
      </w:r>
      <w:r w:rsidR="002B1E20">
        <w:rPr>
          <w:rFonts w:eastAsia="Times New Roman" w:cs="Times New Roman"/>
          <w:color w:val="000000"/>
        </w:rPr>
        <w:t xml:space="preserve">nueva </w:t>
      </w:r>
      <w:r w:rsidR="002B1E20" w:rsidRPr="005C6114">
        <w:rPr>
          <w:rFonts w:eastAsia="Times New Roman" w:cs="Times New Roman"/>
          <w:color w:val="000000"/>
        </w:rPr>
        <w:t>plataforma</w:t>
      </w:r>
      <w:r w:rsidR="000D4AB9" w:rsidRPr="005C6114">
        <w:rPr>
          <w:rFonts w:eastAsia="Times New Roman" w:cs="Times New Roman"/>
          <w:color w:val="000000"/>
        </w:rPr>
        <w:t xml:space="preserve"> </w:t>
      </w:r>
      <w:r w:rsidR="00017C84" w:rsidRPr="005C6114">
        <w:rPr>
          <w:rFonts w:eastAsia="Times New Roman" w:cs="Times New Roman"/>
          <w:color w:val="000000"/>
        </w:rPr>
        <w:t>de</w:t>
      </w:r>
      <w:r w:rsidR="002E59FA">
        <w:rPr>
          <w:rFonts w:eastAsia="Times New Roman" w:cs="Times New Roman"/>
          <w:color w:val="000000"/>
        </w:rPr>
        <w:t xml:space="preserve"> Signature </w:t>
      </w:r>
      <w:r w:rsidR="002B1E20">
        <w:rPr>
          <w:rFonts w:eastAsia="Times New Roman" w:cs="Times New Roman"/>
          <w:color w:val="000000"/>
        </w:rPr>
        <w:t>Medianet</w:t>
      </w:r>
      <w:r w:rsidR="002B1E20" w:rsidRPr="005C6114">
        <w:rPr>
          <w:rFonts w:eastAsia="Times New Roman" w:cs="Times New Roman"/>
          <w:color w:val="000000"/>
        </w:rPr>
        <w:t>.</w:t>
      </w:r>
    </w:p>
    <w:p w14:paraId="7A278240" w14:textId="7391E41B" w:rsidR="0054669F" w:rsidRPr="005C6114" w:rsidRDefault="0054669F" w:rsidP="00B52403">
      <w:pPr>
        <w:jc w:val="center"/>
        <w:rPr>
          <w:caps/>
        </w:rPr>
      </w:pPr>
    </w:p>
    <w:p w14:paraId="1CBF1BBC" w14:textId="138B76B5" w:rsidR="00516A49" w:rsidRPr="005C6114" w:rsidRDefault="00B52403" w:rsidP="00B52403">
      <w:pPr>
        <w:pStyle w:val="Ttulo1"/>
        <w:numPr>
          <w:ilvl w:val="0"/>
          <w:numId w:val="3"/>
        </w:numPr>
        <w:ind w:left="0" w:firstLine="0"/>
        <w:jc w:val="left"/>
        <w:rPr>
          <w:caps w:val="0"/>
          <w:sz w:val="26"/>
          <w:szCs w:val="26"/>
          <w:lang w:eastAsia="es-CO"/>
        </w:rPr>
      </w:pPr>
      <w:bookmarkStart w:id="3" w:name="_Toc203657595"/>
      <w:r w:rsidRPr="005C6114">
        <w:rPr>
          <w:caps w:val="0"/>
          <w:sz w:val="26"/>
          <w:szCs w:val="26"/>
          <w:lang w:eastAsia="es-CO"/>
        </w:rPr>
        <w:t>PANTALLA PRINCIPAL</w:t>
      </w:r>
      <w:bookmarkEnd w:id="3"/>
    </w:p>
    <w:p w14:paraId="3046873E" w14:textId="77777777" w:rsidR="00516A49" w:rsidRPr="005C6114" w:rsidRDefault="00516A49" w:rsidP="00B52403">
      <w:pPr>
        <w:rPr>
          <w:caps/>
        </w:rPr>
      </w:pPr>
    </w:p>
    <w:p w14:paraId="5D4ED844" w14:textId="35CD05FF" w:rsidR="001D6A4C" w:rsidRPr="005C6114" w:rsidRDefault="00EE5D58" w:rsidP="00B52403">
      <w:pPr>
        <w:rPr>
          <w:rFonts w:eastAsia="Times New Roman" w:cs="Times New Roman"/>
        </w:rPr>
      </w:pPr>
      <w:r w:rsidRPr="005C6114">
        <w:rPr>
          <w:rFonts w:eastAsia="Times New Roman" w:cs="Times New Roman"/>
        </w:rPr>
        <w:t>La pantalla principal de la plataforma presenta una breve descripción de su propósito y ofrece opciones de inicio de sesión para acceder a sus diversas funcionalidades.</w:t>
      </w:r>
    </w:p>
    <w:p w14:paraId="7A8DB024" w14:textId="77777777" w:rsidR="001D6A4C" w:rsidRPr="005C6114" w:rsidRDefault="001D6A4C" w:rsidP="00B52403">
      <w:pPr>
        <w:rPr>
          <w:rFonts w:eastAsia="Times New Roman" w:cs="Times New Roman"/>
        </w:rPr>
      </w:pPr>
    </w:p>
    <w:p w14:paraId="75DFA0B7" w14:textId="58E84C03" w:rsidR="000D6025" w:rsidRPr="005C6114" w:rsidRDefault="00E351CC" w:rsidP="007F3EB2">
      <w:pPr>
        <w:pStyle w:val="Prrafodelista"/>
        <w:numPr>
          <w:ilvl w:val="1"/>
          <w:numId w:val="3"/>
        </w:numPr>
        <w:pBdr>
          <w:top w:val="nil"/>
          <w:left w:val="nil"/>
          <w:bottom w:val="nil"/>
          <w:right w:val="nil"/>
          <w:between w:val="nil"/>
        </w:pBdr>
        <w:ind w:left="0" w:firstLine="0"/>
        <w:jc w:val="left"/>
        <w:outlineLvl w:val="1"/>
        <w:rPr>
          <w:b/>
          <w:color w:val="0A919D"/>
        </w:rPr>
      </w:pPr>
      <w:bookmarkStart w:id="4" w:name="_Toc203657596"/>
      <w:r w:rsidRPr="005C6114">
        <w:rPr>
          <w:b/>
          <w:color w:val="0A919D"/>
        </w:rPr>
        <w:t>Iniciar</w:t>
      </w:r>
      <w:r w:rsidR="007F3EB2" w:rsidRPr="005C6114">
        <w:rPr>
          <w:b/>
          <w:color w:val="0A919D"/>
        </w:rPr>
        <w:t xml:space="preserve"> </w:t>
      </w:r>
      <w:r w:rsidRPr="005C6114">
        <w:rPr>
          <w:b/>
          <w:color w:val="0A919D"/>
        </w:rPr>
        <w:t>Sesión</w:t>
      </w:r>
      <w:bookmarkEnd w:id="4"/>
    </w:p>
    <w:p w14:paraId="19F99DEA" w14:textId="77777777" w:rsidR="00C142AE" w:rsidRPr="005C6114" w:rsidRDefault="00C142AE" w:rsidP="00431AEC">
      <w:pPr>
        <w:rPr>
          <w:rFonts w:eastAsia="Times New Roman" w:cs="Times New Roman"/>
        </w:rPr>
      </w:pPr>
    </w:p>
    <w:p w14:paraId="5E2F0697" w14:textId="3806C977" w:rsidR="00C142AE" w:rsidRPr="005C6114" w:rsidRDefault="00431AEC" w:rsidP="00431AEC">
      <w:pPr>
        <w:rPr>
          <w:rFonts w:eastAsia="Times New Roman" w:cs="Times New Roman"/>
        </w:rPr>
      </w:pPr>
      <w:r w:rsidRPr="005C6114">
        <w:rPr>
          <w:rFonts w:eastAsia="Times New Roman" w:cs="Times New Roman"/>
        </w:rPr>
        <w:t>Para acceder a la plataforma</w:t>
      </w:r>
      <w:r w:rsidR="00C142AE" w:rsidRPr="005C6114">
        <w:rPr>
          <w:rFonts w:eastAsia="Times New Roman" w:cs="Times New Roman"/>
        </w:rPr>
        <w:t>,</w:t>
      </w:r>
      <w:r w:rsidRPr="005C6114">
        <w:rPr>
          <w:rFonts w:eastAsia="Times New Roman" w:cs="Times New Roman"/>
        </w:rPr>
        <w:t xml:space="preserve"> se debe </w:t>
      </w:r>
      <w:r w:rsidR="00C142AE" w:rsidRPr="005C6114">
        <w:rPr>
          <w:rFonts w:eastAsia="Times New Roman" w:cs="Times New Roman"/>
        </w:rPr>
        <w:t>ingresar el usuario y contraseña en</w:t>
      </w:r>
      <w:r w:rsidRPr="005C6114">
        <w:rPr>
          <w:rFonts w:eastAsia="Times New Roman" w:cs="Times New Roman"/>
        </w:rPr>
        <w:t xml:space="preserve"> </w:t>
      </w:r>
      <w:r w:rsidR="00370D18">
        <w:rPr>
          <w:rFonts w:eastAsia="Times New Roman" w:cs="Times New Roman"/>
        </w:rPr>
        <w:t xml:space="preserve">el </w:t>
      </w:r>
      <w:r w:rsidRPr="005C6114">
        <w:rPr>
          <w:rFonts w:eastAsia="Times New Roman" w:cs="Times New Roman"/>
        </w:rPr>
        <w:t>formulario. Luego, haz clic en 'Acceder'</w:t>
      </w:r>
      <w:r w:rsidR="00C142AE" w:rsidRPr="005C6114">
        <w:rPr>
          <w:rFonts w:eastAsia="Times New Roman" w:cs="Times New Roman"/>
        </w:rPr>
        <w:t xml:space="preserve"> para verificar tu identidad</w:t>
      </w:r>
      <w:r w:rsidRPr="005C6114">
        <w:rPr>
          <w:rFonts w:eastAsia="Times New Roman" w:cs="Times New Roman"/>
        </w:rPr>
        <w:t xml:space="preserve"> </w:t>
      </w:r>
      <w:r w:rsidR="00C142AE" w:rsidRPr="005C6114">
        <w:rPr>
          <w:rFonts w:eastAsia="Times New Roman" w:cs="Times New Roman"/>
        </w:rPr>
        <w:t>y así</w:t>
      </w:r>
      <w:r w:rsidRPr="005C6114">
        <w:rPr>
          <w:rFonts w:eastAsia="Times New Roman" w:cs="Times New Roman"/>
        </w:rPr>
        <w:t xml:space="preserve"> ingresar.</w:t>
      </w:r>
    </w:p>
    <w:p w14:paraId="7F7A02F9" w14:textId="77777777" w:rsidR="00C142AE" w:rsidRPr="005C6114" w:rsidRDefault="00C142AE" w:rsidP="00431AEC">
      <w:pPr>
        <w:rPr>
          <w:rFonts w:eastAsia="Times New Roman" w:cs="Times New Roman"/>
        </w:rPr>
      </w:pPr>
    </w:p>
    <w:bookmarkStart w:id="5" w:name="_Hlk120694340"/>
    <w:p w14:paraId="432DA9EC" w14:textId="6154A3D7" w:rsidR="00E854BC" w:rsidRDefault="0078004D" w:rsidP="00796D19">
      <w:pPr>
        <w:jc w:val="center"/>
        <w:rPr>
          <w:rFonts w:eastAsia="Times New Roman" w:cs="Times New Roman"/>
        </w:rPr>
      </w:pPr>
      <w:r>
        <w:rPr>
          <w:rFonts w:eastAsia="Times New Roman" w:cs="Times New Roman"/>
          <w:noProof/>
        </w:rPr>
        <mc:AlternateContent>
          <mc:Choice Requires="wps">
            <w:drawing>
              <wp:anchor distT="0" distB="0" distL="114300" distR="114300" simplePos="0" relativeHeight="251664384" behindDoc="0" locked="0" layoutInCell="1" allowOverlap="1" wp14:anchorId="2E440A6B" wp14:editId="064E8F55">
                <wp:simplePos x="0" y="0"/>
                <wp:positionH relativeFrom="column">
                  <wp:posOffset>772519</wp:posOffset>
                </wp:positionH>
                <wp:positionV relativeFrom="paragraph">
                  <wp:posOffset>295441</wp:posOffset>
                </wp:positionV>
                <wp:extent cx="1590040" cy="1947379"/>
                <wp:effectExtent l="0" t="0" r="10160" b="15240"/>
                <wp:wrapNone/>
                <wp:docPr id="29" name="Rectángulo 29"/>
                <wp:cNvGraphicFramePr/>
                <a:graphic xmlns:a="http://schemas.openxmlformats.org/drawingml/2006/main">
                  <a:graphicData uri="http://schemas.microsoft.com/office/word/2010/wordprocessingShape">
                    <wps:wsp>
                      <wps:cNvSpPr/>
                      <wps:spPr>
                        <a:xfrm flipH="1">
                          <a:off x="0" y="0"/>
                          <a:ext cx="1590040" cy="194737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F110F" id="Rectángulo 29" o:spid="_x0000_s1026" style="position:absolute;margin-left:60.85pt;margin-top:23.25pt;width:125.2pt;height:153.3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" filled="f" strokecolor="red" strokeweight="1pt"/>
            </w:pict>
          </mc:Fallback>
        </mc:AlternateContent>
      </w:r>
      <w:r w:rsidR="002E59FA" w:rsidRPr="000050A9">
        <w:rPr>
          <w:rFonts w:eastAsia="Times New Roman" w:cs="Times New Roman"/>
          <w:noProof/>
        </w:rPr>
        <w:drawing>
          <wp:inline distT="0" distB="0" distL="0" distR="0" wp14:anchorId="1C08B68E" wp14:editId="211C9A35">
            <wp:extent cx="5612130" cy="2482850"/>
            <wp:effectExtent l="0" t="0" r="762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482850"/>
                    </a:xfrm>
                    <a:prstGeom prst="rect">
                      <a:avLst/>
                    </a:prstGeom>
                  </pic:spPr>
                </pic:pic>
              </a:graphicData>
            </a:graphic>
          </wp:inline>
        </w:drawing>
      </w:r>
    </w:p>
    <w:p w14:paraId="1CBCC6D6" w14:textId="77777777" w:rsidR="00CC1773" w:rsidRDefault="00CC1773" w:rsidP="00796D19">
      <w:pPr>
        <w:jc w:val="center"/>
        <w:rPr>
          <w:rFonts w:eastAsia="Times New Roman" w:cs="Times New Roman"/>
        </w:rPr>
      </w:pPr>
    </w:p>
    <w:p w14:paraId="0B608B29" w14:textId="1203ECDB" w:rsidR="00CC1773" w:rsidRDefault="00CC1773" w:rsidP="00CC1773">
      <w:pPr>
        <w:pStyle w:val="Prrafodelista"/>
        <w:ind w:left="0"/>
        <w:rPr>
          <w:rFonts w:eastAsia="Times New Roman" w:cs="Times New Roman"/>
        </w:rPr>
      </w:pPr>
      <w:r w:rsidRPr="00CC1773">
        <w:rPr>
          <w:rFonts w:eastAsia="Times New Roman" w:cs="Times New Roman"/>
          <w:b/>
          <w:bCs/>
          <w:color w:val="0A919D"/>
        </w:rPr>
        <w:t>Nota:</w:t>
      </w:r>
      <w:r w:rsidRPr="00CC1773">
        <w:rPr>
          <w:rFonts w:eastAsia="Times New Roman" w:cs="Times New Roman"/>
          <w:color w:val="0A919D"/>
        </w:rPr>
        <w:t xml:space="preserve"> </w:t>
      </w:r>
      <w:r w:rsidRPr="005C6114">
        <w:rPr>
          <w:rFonts w:eastAsia="Times New Roman" w:cs="Times New Roman"/>
        </w:rPr>
        <w:t>Se cuenta con 3 intentos para ingresar tus credenciales, en caso de que estos intentos sean incorrectos o fallidos, tu usuario será bloqueado y tendrás que restablecer la contraseña o comunicarte con el administrador.</w:t>
      </w:r>
    </w:p>
    <w:p w14:paraId="3AE8ADCE" w14:textId="77777777" w:rsidR="00CC1773" w:rsidRDefault="00CC1773" w:rsidP="00796D19">
      <w:pPr>
        <w:jc w:val="center"/>
        <w:rPr>
          <w:rFonts w:eastAsia="Times New Roman" w:cs="Times New Roman"/>
        </w:rPr>
      </w:pPr>
    </w:p>
    <w:p w14:paraId="6E12B870" w14:textId="3C4DC63E" w:rsidR="0078004D" w:rsidRDefault="0078004D" w:rsidP="0078004D">
      <w:pPr>
        <w:rPr>
          <w:rFonts w:eastAsia="Times New Roman" w:cs="Times New Roman"/>
        </w:rPr>
      </w:pPr>
    </w:p>
    <w:p w14:paraId="0EBB0A20" w14:textId="79DECBDB" w:rsidR="0078004D" w:rsidRPr="00370D18" w:rsidRDefault="0078004D" w:rsidP="002456F0">
      <w:pPr>
        <w:pStyle w:val="Prrafodelista"/>
        <w:numPr>
          <w:ilvl w:val="0"/>
          <w:numId w:val="4"/>
        </w:numPr>
        <w:rPr>
          <w:rFonts w:eastAsia="Times New Roman" w:cs="Times New Roman"/>
        </w:rPr>
      </w:pPr>
      <w:r>
        <w:lastRenderedPageBreak/>
        <w:t xml:space="preserve">Luego de ingresar tus credenciales en la pantalla de inicio de sesión y seleccionar el botón </w:t>
      </w:r>
      <w:r>
        <w:rPr>
          <w:rStyle w:val="Textoennegrita"/>
          <w:b w:val="0"/>
          <w:bCs w:val="0"/>
        </w:rPr>
        <w:t>‘</w:t>
      </w:r>
      <w:r w:rsidRPr="0078004D">
        <w:rPr>
          <w:rStyle w:val="Textoennegrita"/>
          <w:b w:val="0"/>
          <w:bCs w:val="0"/>
        </w:rPr>
        <w:t>Acceder</w:t>
      </w:r>
      <w:r>
        <w:rPr>
          <w:rStyle w:val="Textoennegrita"/>
          <w:b w:val="0"/>
          <w:bCs w:val="0"/>
        </w:rPr>
        <w:t>’</w:t>
      </w:r>
      <w:r w:rsidRPr="0078004D">
        <w:rPr>
          <w:b/>
          <w:bCs/>
        </w:rPr>
        <w:t>,</w:t>
      </w:r>
      <w:r>
        <w:t xml:space="preserve"> el sistema mostrará una nueva pantalla donde deberás ingresar un </w:t>
      </w:r>
      <w:r w:rsidRPr="0078004D">
        <w:rPr>
          <w:rStyle w:val="Textoennegrita"/>
          <w:b w:val="0"/>
          <w:bCs w:val="0"/>
        </w:rPr>
        <w:t>código de verificación</w:t>
      </w:r>
      <w:r w:rsidRPr="0078004D">
        <w:rPr>
          <w:b/>
          <w:bCs/>
        </w:rPr>
        <w:t>.</w:t>
      </w:r>
    </w:p>
    <w:p w14:paraId="733F99E6" w14:textId="77777777" w:rsidR="00370D18" w:rsidRPr="0078004D" w:rsidRDefault="00370D18" w:rsidP="00370D18">
      <w:pPr>
        <w:pStyle w:val="Prrafodelista"/>
        <w:ind w:left="502"/>
        <w:rPr>
          <w:rFonts w:eastAsia="Times New Roman" w:cs="Times New Roman"/>
        </w:rPr>
      </w:pPr>
    </w:p>
    <w:p w14:paraId="79DE585A" w14:textId="4BA727F0" w:rsidR="0078004D" w:rsidRDefault="00C7033F" w:rsidP="0078004D">
      <w:pPr>
        <w:ind w:left="142"/>
        <w:rPr>
          <w:rFonts w:eastAsia="Times New Roman" w:cs="Times New Roman"/>
        </w:rPr>
      </w:pPr>
      <w:r w:rsidRPr="00C7033F">
        <w:rPr>
          <w:rFonts w:eastAsia="Times New Roman" w:cs="Times New Roman"/>
          <w:noProof/>
        </w:rPr>
        <w:drawing>
          <wp:inline distT="0" distB="0" distL="0" distR="0" wp14:anchorId="66B41247" wp14:editId="40A5BE14">
            <wp:extent cx="5612130" cy="2570480"/>
            <wp:effectExtent l="0" t="0" r="7620" b="127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570480"/>
                    </a:xfrm>
                    <a:prstGeom prst="rect">
                      <a:avLst/>
                    </a:prstGeom>
                  </pic:spPr>
                </pic:pic>
              </a:graphicData>
            </a:graphic>
          </wp:inline>
        </w:drawing>
      </w:r>
    </w:p>
    <w:p w14:paraId="37CD923D" w14:textId="6646640A" w:rsidR="00D05EE9" w:rsidRPr="00CC1773" w:rsidRDefault="00D05EE9" w:rsidP="00CC1773">
      <w:pPr>
        <w:rPr>
          <w:rFonts w:eastAsia="Times New Roman" w:cs="Times New Roman"/>
        </w:rPr>
      </w:pPr>
    </w:p>
    <w:bookmarkEnd w:id="5"/>
    <w:p w14:paraId="4BFB4657" w14:textId="77777777" w:rsidR="00E854BC" w:rsidRPr="005C6114" w:rsidRDefault="00E854BC" w:rsidP="00E854BC">
      <w:pPr>
        <w:pStyle w:val="Prrafodelista"/>
        <w:ind w:left="0"/>
        <w:jc w:val="left"/>
      </w:pPr>
    </w:p>
    <w:p w14:paraId="1E5898C8" w14:textId="129D5FE2" w:rsidR="00CC1773" w:rsidRPr="00CC1773" w:rsidRDefault="00CC1773" w:rsidP="002456F0">
      <w:pPr>
        <w:pStyle w:val="Prrafodelista"/>
        <w:numPr>
          <w:ilvl w:val="0"/>
          <w:numId w:val="4"/>
        </w:numPr>
        <w:ind w:left="0" w:firstLine="0"/>
        <w:rPr>
          <w:rFonts w:eastAsia="Times New Roman" w:cs="Times New Roman"/>
        </w:rPr>
      </w:pPr>
      <w:r>
        <w:t>El código de verificación será enviado a tu correo electrónico registrado y lo recibirás en el siguiente formato:</w:t>
      </w:r>
    </w:p>
    <w:p w14:paraId="3A742F8D" w14:textId="67F3824D" w:rsidR="00CC1773" w:rsidRDefault="00CC1773" w:rsidP="00CC1773">
      <w:pPr>
        <w:rPr>
          <w:rFonts w:eastAsia="Times New Roman" w:cs="Times New Roman"/>
        </w:rPr>
      </w:pPr>
    </w:p>
    <w:p w14:paraId="03DAB5DE" w14:textId="57C3EEF9" w:rsidR="00CC1773" w:rsidRDefault="00C7033F" w:rsidP="00CC1773">
      <w:pPr>
        <w:jc w:val="center"/>
        <w:rPr>
          <w:rFonts w:eastAsia="Times New Roman" w:cs="Times New Roman"/>
        </w:rPr>
      </w:pPr>
      <w:r w:rsidRPr="00C7033F">
        <w:rPr>
          <w:rFonts w:eastAsia="Times New Roman" w:cs="Times New Roman"/>
          <w:noProof/>
        </w:rPr>
        <w:drawing>
          <wp:inline distT="0" distB="0" distL="0" distR="0" wp14:anchorId="12B3B3DB" wp14:editId="3FF28F38">
            <wp:extent cx="2949398" cy="2447153"/>
            <wp:effectExtent l="0" t="0" r="381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70167" cy="2464386"/>
                    </a:xfrm>
                    <a:prstGeom prst="rect">
                      <a:avLst/>
                    </a:prstGeom>
                  </pic:spPr>
                </pic:pic>
              </a:graphicData>
            </a:graphic>
          </wp:inline>
        </w:drawing>
      </w:r>
    </w:p>
    <w:p w14:paraId="1EAB8397" w14:textId="77777777" w:rsidR="00370D18" w:rsidRDefault="00370D18" w:rsidP="00CC1773">
      <w:pPr>
        <w:jc w:val="center"/>
        <w:rPr>
          <w:rFonts w:eastAsia="Times New Roman" w:cs="Times New Roman"/>
        </w:rPr>
      </w:pPr>
    </w:p>
    <w:p w14:paraId="2FE29295" w14:textId="601D2CA4" w:rsidR="00CC1773" w:rsidRDefault="00CC1773" w:rsidP="00CC1773">
      <w:pPr>
        <w:jc w:val="center"/>
        <w:rPr>
          <w:rFonts w:eastAsia="Times New Roman" w:cs="Times New Roman"/>
        </w:rPr>
      </w:pPr>
    </w:p>
    <w:p w14:paraId="5A468AE9" w14:textId="0244C816" w:rsidR="00CC1773" w:rsidRPr="00CC1773" w:rsidRDefault="00CC1773" w:rsidP="002456F0">
      <w:pPr>
        <w:pStyle w:val="Prrafodelista"/>
        <w:numPr>
          <w:ilvl w:val="0"/>
          <w:numId w:val="4"/>
        </w:numPr>
        <w:jc w:val="left"/>
        <w:rPr>
          <w:rFonts w:eastAsia="Times New Roman" w:cs="Times New Roman"/>
        </w:rPr>
      </w:pPr>
      <w:r>
        <w:lastRenderedPageBreak/>
        <w:t>En caso de no recibir el código en el tiempo estimado, podrás utilizar la opción “Reenviar código” para solicitar uno nuevo.</w:t>
      </w:r>
    </w:p>
    <w:p w14:paraId="23BCAC0A" w14:textId="1DCBE627" w:rsidR="00CC1773" w:rsidRPr="00CC1773" w:rsidRDefault="00CC1773" w:rsidP="00C7033F">
      <w:pPr>
        <w:pStyle w:val="Prrafodelista"/>
        <w:ind w:left="502"/>
        <w:jc w:val="center"/>
        <w:rPr>
          <w:rFonts w:eastAsia="Times New Roman" w:cs="Times New Roman"/>
        </w:rPr>
      </w:pPr>
      <w:r>
        <w:rPr>
          <w:noProof/>
        </w:rPr>
        <mc:AlternateContent>
          <mc:Choice Requires="wps">
            <w:drawing>
              <wp:anchor distT="0" distB="0" distL="114300" distR="114300" simplePos="0" relativeHeight="251665408" behindDoc="0" locked="0" layoutInCell="1" allowOverlap="1" wp14:anchorId="34F32819" wp14:editId="43D2E81B">
                <wp:simplePos x="0" y="0"/>
                <wp:positionH relativeFrom="column">
                  <wp:posOffset>2394585</wp:posOffset>
                </wp:positionH>
                <wp:positionV relativeFrom="paragraph">
                  <wp:posOffset>1918157</wp:posOffset>
                </wp:positionV>
                <wp:extent cx="1126236" cy="160680"/>
                <wp:effectExtent l="0" t="0" r="17145" b="10795"/>
                <wp:wrapNone/>
                <wp:docPr id="39" name="Rectángulo 39"/>
                <wp:cNvGraphicFramePr/>
                <a:graphic xmlns:a="http://schemas.openxmlformats.org/drawingml/2006/main">
                  <a:graphicData uri="http://schemas.microsoft.com/office/word/2010/wordprocessingShape">
                    <wps:wsp>
                      <wps:cNvSpPr/>
                      <wps:spPr>
                        <a:xfrm>
                          <a:off x="0" y="0"/>
                          <a:ext cx="1126236" cy="1606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CCAA5" id="Rectángulo 39" o:spid="_x0000_s1026" style="position:absolute;margin-left:188.55pt;margin-top:151.05pt;width:88.7pt;height:12.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" filled="f" strokecolor="red" strokeweight="1pt"/>
            </w:pict>
          </mc:Fallback>
        </mc:AlternateContent>
      </w:r>
      <w:r w:rsidR="00C7033F" w:rsidRPr="00C7033F">
        <w:rPr>
          <w:rFonts w:eastAsia="Times New Roman" w:cs="Times New Roman"/>
          <w:noProof/>
        </w:rPr>
        <w:drawing>
          <wp:inline distT="0" distB="0" distL="0" distR="0" wp14:anchorId="324925DC" wp14:editId="47894DB2">
            <wp:extent cx="3044495" cy="2507110"/>
            <wp:effectExtent l="0" t="0" r="3810" b="762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60158" cy="2520008"/>
                    </a:xfrm>
                    <a:prstGeom prst="rect">
                      <a:avLst/>
                    </a:prstGeom>
                  </pic:spPr>
                </pic:pic>
              </a:graphicData>
            </a:graphic>
          </wp:inline>
        </w:drawing>
      </w:r>
    </w:p>
    <w:p w14:paraId="170415ED" w14:textId="77777777" w:rsidR="005C6114" w:rsidRPr="005C6114" w:rsidRDefault="005C6114" w:rsidP="00F25D7C">
      <w:pPr>
        <w:pStyle w:val="Prrafodelista"/>
        <w:ind w:left="0"/>
        <w:rPr>
          <w:rFonts w:eastAsia="Times New Roman" w:cs="Times New Roman"/>
        </w:rPr>
      </w:pPr>
    </w:p>
    <w:p w14:paraId="3C707C88" w14:textId="77777777" w:rsidR="00E01116" w:rsidRPr="005C6114" w:rsidRDefault="00E01116" w:rsidP="00E01116">
      <w:pPr>
        <w:pStyle w:val="Prrafodelista"/>
        <w:ind w:left="0"/>
        <w:rPr>
          <w:rFonts w:eastAsia="Times New Roman" w:cs="Times New Roman"/>
        </w:rPr>
      </w:pPr>
    </w:p>
    <w:p w14:paraId="68CB53D8" w14:textId="723FE992" w:rsidR="004D4ABF" w:rsidRPr="005C6114" w:rsidRDefault="002952FD" w:rsidP="00B52403">
      <w:pPr>
        <w:pStyle w:val="Prrafodelista"/>
        <w:numPr>
          <w:ilvl w:val="1"/>
          <w:numId w:val="3"/>
        </w:numPr>
        <w:pBdr>
          <w:top w:val="nil"/>
          <w:left w:val="nil"/>
          <w:bottom w:val="nil"/>
          <w:right w:val="nil"/>
          <w:between w:val="nil"/>
        </w:pBdr>
        <w:ind w:left="0" w:firstLine="0"/>
        <w:outlineLvl w:val="1"/>
        <w:rPr>
          <w:b/>
          <w:color w:val="0A919D"/>
        </w:rPr>
      </w:pPr>
      <w:bookmarkStart w:id="6" w:name="_Toc203657597"/>
      <w:r w:rsidRPr="005C6114">
        <w:rPr>
          <w:b/>
          <w:color w:val="0A919D"/>
        </w:rPr>
        <w:t>Recuperar</w:t>
      </w:r>
      <w:r w:rsidR="004D4ABF" w:rsidRPr="005C6114">
        <w:rPr>
          <w:b/>
          <w:color w:val="0A919D"/>
        </w:rPr>
        <w:t xml:space="preserve"> contraseña</w:t>
      </w:r>
      <w:bookmarkEnd w:id="6"/>
      <w:r w:rsidR="004D4ABF" w:rsidRPr="005C6114">
        <w:rPr>
          <w:b/>
          <w:color w:val="0A919D"/>
        </w:rPr>
        <w:t xml:space="preserve"> </w:t>
      </w:r>
    </w:p>
    <w:p w14:paraId="5B5C7243" w14:textId="77777777" w:rsidR="004D4ABF" w:rsidRPr="005C6114" w:rsidRDefault="004D4ABF" w:rsidP="00B52403"/>
    <w:p w14:paraId="31EFA509" w14:textId="77777777" w:rsidR="00A60F53" w:rsidRPr="005C6114" w:rsidRDefault="00A60F53" w:rsidP="007D10C3">
      <w:pPr>
        <w:rPr>
          <w:rFonts w:eastAsia="Times New Roman" w:cs="Times New Roman"/>
        </w:rPr>
      </w:pPr>
      <w:r w:rsidRPr="005C6114">
        <w:rPr>
          <w:rFonts w:eastAsia="Times New Roman" w:cs="Times New Roman"/>
        </w:rPr>
        <w:t xml:space="preserve">Facilita el restablecimiento de la contraseña en caso de pérdida u olvido. </w:t>
      </w:r>
    </w:p>
    <w:p w14:paraId="4C3FCCE4" w14:textId="2DA75669" w:rsidR="0022185C" w:rsidRPr="005C6114" w:rsidRDefault="00A60F53" w:rsidP="007D10C3">
      <w:pPr>
        <w:rPr>
          <w:rFonts w:eastAsia="Times New Roman" w:cs="Times New Roman"/>
        </w:rPr>
      </w:pPr>
      <w:r w:rsidRPr="005C6114">
        <w:rPr>
          <w:rFonts w:eastAsia="Times New Roman" w:cs="Times New Roman"/>
        </w:rPr>
        <w:t>Para llevar a cabo este proceso, selecciona la opción "</w:t>
      </w:r>
      <w:r w:rsidR="00DB787F" w:rsidRPr="005C6114">
        <w:rPr>
          <w:rFonts w:eastAsia="Times New Roman" w:cs="Times New Roman"/>
        </w:rPr>
        <w:t>Recuperar contraseña</w:t>
      </w:r>
      <w:r w:rsidRPr="005C6114">
        <w:rPr>
          <w:rFonts w:eastAsia="Times New Roman" w:cs="Times New Roman"/>
        </w:rPr>
        <w:t>" ubicada en la pantalla de Iniciar Sesión.</w:t>
      </w:r>
    </w:p>
    <w:p w14:paraId="0A449CC6" w14:textId="77777777" w:rsidR="001625A2" w:rsidRDefault="00796D19" w:rsidP="00B52403">
      <w:pPr>
        <w:jc w:val="center"/>
        <w:rPr>
          <w:noProof/>
        </w:rPr>
      </w:pPr>
      <w:r w:rsidRPr="005C6114">
        <w:rPr>
          <w:noProof/>
        </w:rPr>
        <w:t xml:space="preserve"> </w:t>
      </w:r>
    </w:p>
    <w:p w14:paraId="6FC27C76" w14:textId="3FBE16E7" w:rsidR="00270953" w:rsidRPr="005C6114" w:rsidRDefault="00E05036" w:rsidP="00B52403">
      <w:pPr>
        <w:jc w:val="center"/>
      </w:pPr>
      <w:r>
        <w:rPr>
          <w:noProof/>
        </w:rPr>
        <mc:AlternateContent>
          <mc:Choice Requires="wps">
            <w:drawing>
              <wp:anchor distT="0" distB="0" distL="114300" distR="114300" simplePos="0" relativeHeight="251659264" behindDoc="0" locked="0" layoutInCell="1" allowOverlap="1" wp14:anchorId="43AE4835" wp14:editId="72A72956">
                <wp:simplePos x="0" y="0"/>
                <wp:positionH relativeFrom="column">
                  <wp:posOffset>2260331</wp:posOffset>
                </wp:positionH>
                <wp:positionV relativeFrom="paragraph">
                  <wp:posOffset>1491644</wp:posOffset>
                </wp:positionV>
                <wp:extent cx="1020111" cy="126346"/>
                <wp:effectExtent l="0" t="0" r="27940" b="26670"/>
                <wp:wrapNone/>
                <wp:docPr id="14" name="Rectángulo 14"/>
                <wp:cNvGraphicFramePr/>
                <a:graphic xmlns:a="http://schemas.openxmlformats.org/drawingml/2006/main">
                  <a:graphicData uri="http://schemas.microsoft.com/office/word/2010/wordprocessingShape">
                    <wps:wsp>
                      <wps:cNvSpPr/>
                      <wps:spPr>
                        <a:xfrm>
                          <a:off x="0" y="0"/>
                          <a:ext cx="1020111" cy="12634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50F24" id="Rectángulo 14" o:spid="_x0000_s1026" style="position:absolute;margin-left:178pt;margin-top:117.45pt;width:80.3pt;height: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" filled="f" strokecolor="red" strokeweight="1pt"/>
            </w:pict>
          </mc:Fallback>
        </mc:AlternateContent>
      </w:r>
      <w:r w:rsidRPr="00E05036">
        <w:rPr>
          <w:noProof/>
        </w:rPr>
        <w:drawing>
          <wp:inline distT="0" distB="0" distL="0" distR="0" wp14:anchorId="11CB5ABB" wp14:editId="15857567">
            <wp:extent cx="1566461" cy="2018792"/>
            <wp:effectExtent l="0" t="0" r="0" b="635"/>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86497" cy="2044614"/>
                    </a:xfrm>
                    <a:prstGeom prst="rect">
                      <a:avLst/>
                    </a:prstGeom>
                  </pic:spPr>
                </pic:pic>
              </a:graphicData>
            </a:graphic>
          </wp:inline>
        </w:drawing>
      </w:r>
    </w:p>
    <w:p w14:paraId="09E2F0D8" w14:textId="7CA78CAC" w:rsidR="00270953" w:rsidRPr="005C6114" w:rsidRDefault="00270953" w:rsidP="00B52403">
      <w:pPr>
        <w:jc w:val="center"/>
      </w:pPr>
    </w:p>
    <w:p w14:paraId="7B28E494" w14:textId="522D6EFB" w:rsidR="00370D18" w:rsidRDefault="00370D18" w:rsidP="00370D18">
      <w:pPr>
        <w:spacing w:before="100" w:beforeAutospacing="1" w:after="100" w:afterAutospacing="1"/>
        <w:jc w:val="left"/>
        <w:rPr>
          <w:rFonts w:eastAsia="Times New Roman" w:cs="Times New Roman"/>
          <w:color w:val="auto"/>
          <w:szCs w:val="24"/>
          <w:lang w:eastAsia="es-CO"/>
        </w:rPr>
      </w:pPr>
      <w:r w:rsidRPr="00370D18">
        <w:rPr>
          <w:rFonts w:eastAsia="Times New Roman" w:cs="Times New Roman"/>
          <w:color w:val="auto"/>
          <w:szCs w:val="24"/>
          <w:lang w:eastAsia="es-CO"/>
        </w:rPr>
        <w:t>Para realizar el cambio de contraseña, primero debes ingresar tu nombre de usuario junto con tu correo electrónico registrado.</w:t>
      </w:r>
    </w:p>
    <w:p w14:paraId="34076934" w14:textId="233D1261" w:rsidR="004F5A9E" w:rsidRDefault="004F5A9E" w:rsidP="00370D18">
      <w:pPr>
        <w:spacing w:before="100" w:beforeAutospacing="1" w:after="100" w:afterAutospacing="1"/>
        <w:jc w:val="left"/>
        <w:rPr>
          <w:rFonts w:eastAsia="Times New Roman" w:cs="Times New Roman"/>
          <w:color w:val="auto"/>
          <w:szCs w:val="24"/>
          <w:lang w:eastAsia="es-CO"/>
        </w:rPr>
      </w:pPr>
    </w:p>
    <w:p w14:paraId="78F6D2C6" w14:textId="233F6CC3" w:rsidR="004F5A9E" w:rsidRPr="00370D18" w:rsidRDefault="004F5A9E" w:rsidP="002B2942">
      <w:pPr>
        <w:spacing w:before="100" w:beforeAutospacing="1" w:after="100" w:afterAutospacing="1"/>
        <w:jc w:val="center"/>
        <w:rPr>
          <w:rFonts w:eastAsia="Times New Roman" w:cs="Times New Roman"/>
          <w:color w:val="auto"/>
          <w:szCs w:val="24"/>
          <w:lang w:eastAsia="es-CO"/>
        </w:rPr>
      </w:pPr>
      <w:r>
        <w:rPr>
          <w:noProof/>
        </w:rPr>
        <mc:AlternateContent>
          <mc:Choice Requires="wps">
            <w:drawing>
              <wp:anchor distT="0" distB="0" distL="114300" distR="114300" simplePos="0" relativeHeight="251666432" behindDoc="0" locked="0" layoutInCell="1" allowOverlap="1" wp14:anchorId="61006762" wp14:editId="53481E8D">
                <wp:simplePos x="0" y="0"/>
                <wp:positionH relativeFrom="column">
                  <wp:posOffset>2346850</wp:posOffset>
                </wp:positionH>
                <wp:positionV relativeFrom="paragraph">
                  <wp:posOffset>1906243</wp:posOffset>
                </wp:positionV>
                <wp:extent cx="1280160" cy="214685"/>
                <wp:effectExtent l="0" t="0" r="15240" b="13970"/>
                <wp:wrapNone/>
                <wp:docPr id="40" name="Rectángulo 40"/>
                <wp:cNvGraphicFramePr/>
                <a:graphic xmlns:a="http://schemas.openxmlformats.org/drawingml/2006/main">
                  <a:graphicData uri="http://schemas.microsoft.com/office/word/2010/wordprocessingShape">
                    <wps:wsp>
                      <wps:cNvSpPr/>
                      <wps:spPr>
                        <a:xfrm>
                          <a:off x="0" y="0"/>
                          <a:ext cx="1280160" cy="2146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D1E41" id="Rectángulo 40" o:spid="_x0000_s1026" style="position:absolute;margin-left:184.8pt;margin-top:150.1pt;width:100.8pt;height:16.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" filled="f" strokecolor="red" strokeweight="1pt"/>
            </w:pict>
          </mc:Fallback>
        </mc:AlternateContent>
      </w:r>
      <w:r w:rsidRPr="00E05036">
        <w:rPr>
          <w:noProof/>
        </w:rPr>
        <w:drawing>
          <wp:inline distT="0" distB="0" distL="0" distR="0" wp14:anchorId="301D4608" wp14:editId="6E1465B0">
            <wp:extent cx="1796150" cy="229470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33342" cy="2342216"/>
                    </a:xfrm>
                    <a:prstGeom prst="rect">
                      <a:avLst/>
                    </a:prstGeom>
                  </pic:spPr>
                </pic:pic>
              </a:graphicData>
            </a:graphic>
          </wp:inline>
        </w:drawing>
      </w:r>
    </w:p>
    <w:p w14:paraId="6AD60C9B" w14:textId="5E54068C" w:rsidR="00370D18" w:rsidRPr="00370D18" w:rsidRDefault="00370D18" w:rsidP="00370D18">
      <w:pPr>
        <w:spacing w:before="100" w:beforeAutospacing="1" w:after="100" w:afterAutospacing="1"/>
        <w:jc w:val="left"/>
        <w:rPr>
          <w:rFonts w:eastAsia="Times New Roman" w:cs="Times New Roman"/>
          <w:color w:val="auto"/>
          <w:szCs w:val="24"/>
          <w:lang w:eastAsia="es-CO"/>
        </w:rPr>
      </w:pPr>
      <w:r w:rsidRPr="00370D18">
        <w:rPr>
          <w:rFonts w:eastAsia="Times New Roman" w:cs="Times New Roman"/>
          <w:color w:val="auto"/>
          <w:szCs w:val="24"/>
          <w:lang w:eastAsia="es-CO"/>
        </w:rPr>
        <w:t xml:space="preserve">Una vez completados estos campos, selecciona la opción </w:t>
      </w:r>
      <w:r w:rsidRPr="00370D18">
        <w:rPr>
          <w:rFonts w:eastAsia="Times New Roman" w:cs="Times New Roman"/>
          <w:b/>
          <w:bCs/>
          <w:color w:val="auto"/>
          <w:szCs w:val="24"/>
          <w:lang w:eastAsia="es-CO"/>
        </w:rPr>
        <w:t>“</w:t>
      </w:r>
      <w:r w:rsidR="00E05036">
        <w:rPr>
          <w:rFonts w:eastAsia="Times New Roman" w:cs="Times New Roman"/>
          <w:color w:val="auto"/>
          <w:szCs w:val="24"/>
          <w:lang w:eastAsia="es-CO"/>
        </w:rPr>
        <w:t>Recuperar contraseña</w:t>
      </w:r>
      <w:r w:rsidRPr="00370D18">
        <w:rPr>
          <w:rFonts w:eastAsia="Times New Roman" w:cs="Times New Roman"/>
          <w:b/>
          <w:bCs/>
          <w:color w:val="auto"/>
          <w:szCs w:val="24"/>
          <w:lang w:eastAsia="es-CO"/>
        </w:rPr>
        <w:t>”</w:t>
      </w:r>
      <w:r w:rsidRPr="00370D18">
        <w:rPr>
          <w:rFonts w:eastAsia="Times New Roman" w:cs="Times New Roman"/>
          <w:color w:val="auto"/>
          <w:szCs w:val="24"/>
          <w:lang w:eastAsia="es-CO"/>
        </w:rPr>
        <w:t xml:space="preserve"> para solicitar el restablecimiento.</w:t>
      </w:r>
    </w:p>
    <w:p w14:paraId="7CC50629" w14:textId="7877B3F3" w:rsidR="00270953" w:rsidRPr="005C6114" w:rsidRDefault="00270953" w:rsidP="00E05036">
      <w:pPr>
        <w:jc w:val="center"/>
      </w:pPr>
    </w:p>
    <w:p w14:paraId="193F55E8" w14:textId="029C5143" w:rsidR="00270953" w:rsidRPr="005C6114" w:rsidRDefault="00270953" w:rsidP="002C0F03">
      <w:pPr>
        <w:pBdr>
          <w:top w:val="nil"/>
          <w:left w:val="nil"/>
          <w:bottom w:val="nil"/>
          <w:right w:val="nil"/>
          <w:between w:val="nil"/>
        </w:pBdr>
        <w:rPr>
          <w:rFonts w:eastAsia="Times New Roman" w:cs="Times New Roman"/>
        </w:rPr>
      </w:pPr>
    </w:p>
    <w:p w14:paraId="6975E8DE" w14:textId="1E3F2606" w:rsidR="004805D3" w:rsidRPr="004805D3" w:rsidRDefault="006A4AF5" w:rsidP="002456F0">
      <w:pPr>
        <w:pStyle w:val="Prrafodelista"/>
        <w:numPr>
          <w:ilvl w:val="0"/>
          <w:numId w:val="4"/>
        </w:numPr>
        <w:pBdr>
          <w:top w:val="nil"/>
          <w:left w:val="nil"/>
          <w:bottom w:val="nil"/>
          <w:right w:val="nil"/>
          <w:between w:val="nil"/>
        </w:pBdr>
        <w:ind w:left="0" w:firstLine="0"/>
        <w:rPr>
          <w:rFonts w:eastAsia="Times New Roman" w:cs="Times New Roman"/>
        </w:rPr>
      </w:pPr>
      <w:r w:rsidRPr="005C6114">
        <w:rPr>
          <w:rFonts w:eastAsia="Times New Roman" w:cs="Times New Roman"/>
        </w:rPr>
        <w:t>A tu correo electrónico llegará un enlace que te permitirá recuperar tu contraseña. Solo necesitas hacer clic en el botón "Recuperar contraseña". En caso de problemas con el botón, también se proporciona un enlace directo para acceder y recuperar la contraseña.</w:t>
      </w:r>
      <w:r w:rsidR="00270953" w:rsidRPr="005C6114">
        <w:t xml:space="preserve"> </w:t>
      </w:r>
    </w:p>
    <w:p w14:paraId="77A2634E" w14:textId="77777777" w:rsidR="004805D3" w:rsidRPr="004805D3" w:rsidRDefault="004805D3" w:rsidP="004805D3">
      <w:pPr>
        <w:pStyle w:val="Prrafodelista"/>
        <w:pBdr>
          <w:top w:val="nil"/>
          <w:left w:val="nil"/>
          <w:bottom w:val="nil"/>
          <w:right w:val="nil"/>
          <w:between w:val="nil"/>
        </w:pBdr>
        <w:ind w:left="0"/>
        <w:rPr>
          <w:rFonts w:eastAsia="Times New Roman" w:cs="Times New Roman"/>
        </w:rPr>
      </w:pPr>
    </w:p>
    <w:p w14:paraId="6522F956" w14:textId="77777777" w:rsidR="00E01116" w:rsidRPr="005C6114" w:rsidRDefault="004F5A9E" w:rsidP="004805D3">
      <w:pPr>
        <w:pStyle w:val="Prrafodelista"/>
        <w:pBdr>
          <w:top w:val="nil"/>
          <w:left w:val="nil"/>
          <w:bottom w:val="nil"/>
          <w:right w:val="nil"/>
          <w:between w:val="nil"/>
        </w:pBdr>
        <w:ind w:left="0"/>
        <w:rPr>
          <w:rFonts w:eastAsia="Times New Roman" w:cs="Times New Roman"/>
        </w:rPr>
      </w:pPr>
      <w:r w:rsidRPr="00EF4E67">
        <w:rPr>
          <w:noProof/>
        </w:rPr>
        <w:lastRenderedPageBreak/>
        <w:drawing>
          <wp:inline distT="0" distB="0" distL="0" distR="0" wp14:anchorId="49CDE357" wp14:editId="60D7C0A4">
            <wp:extent cx="5612130" cy="252095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520950"/>
                    </a:xfrm>
                    <a:prstGeom prst="rect">
                      <a:avLst/>
                    </a:prstGeom>
                  </pic:spPr>
                </pic:pic>
              </a:graphicData>
            </a:graphic>
          </wp:inline>
        </w:drawing>
      </w:r>
    </w:p>
    <w:p w14:paraId="20360ED3" w14:textId="02B342D7" w:rsidR="00907F2B" w:rsidRPr="005C6114" w:rsidRDefault="00907F2B" w:rsidP="00907F2B">
      <w:pPr>
        <w:pStyle w:val="Prrafodelista"/>
        <w:pBdr>
          <w:top w:val="nil"/>
          <w:left w:val="nil"/>
          <w:bottom w:val="nil"/>
          <w:right w:val="nil"/>
          <w:between w:val="nil"/>
        </w:pBdr>
        <w:ind w:left="0"/>
        <w:rPr>
          <w:rFonts w:eastAsia="Times New Roman" w:cs="Times New Roman"/>
        </w:rPr>
      </w:pPr>
    </w:p>
    <w:p w14:paraId="1DFF6970" w14:textId="21DDE0C6" w:rsidR="00270953" w:rsidRDefault="006A49A3" w:rsidP="00B52403">
      <w:pPr>
        <w:pBdr>
          <w:top w:val="nil"/>
          <w:left w:val="nil"/>
          <w:bottom w:val="nil"/>
          <w:right w:val="nil"/>
          <w:between w:val="nil"/>
        </w:pBdr>
        <w:jc w:val="center"/>
        <w:rPr>
          <w:noProof/>
        </w:rPr>
      </w:pPr>
      <w:r w:rsidRPr="005C6114">
        <w:rPr>
          <w:noProof/>
        </w:rPr>
        <w:t xml:space="preserve"> </w:t>
      </w:r>
    </w:p>
    <w:p w14:paraId="6563B354" w14:textId="0D41D018" w:rsidR="00B43826" w:rsidRDefault="004F5A9E" w:rsidP="00B52403">
      <w:pPr>
        <w:pBdr>
          <w:top w:val="nil"/>
          <w:left w:val="nil"/>
          <w:bottom w:val="nil"/>
          <w:right w:val="nil"/>
          <w:between w:val="nil"/>
        </w:pBdr>
        <w:jc w:val="center"/>
        <w:rPr>
          <w:rFonts w:eastAsia="Times New Roman" w:cs="Times New Roman"/>
          <w:color w:val="000000"/>
        </w:rPr>
      </w:pPr>
      <w:r>
        <w:rPr>
          <w:noProof/>
        </w:rPr>
        <mc:AlternateContent>
          <mc:Choice Requires="wps">
            <w:drawing>
              <wp:anchor distT="0" distB="0" distL="114300" distR="114300" simplePos="0" relativeHeight="251826176" behindDoc="0" locked="0" layoutInCell="1" allowOverlap="1" wp14:anchorId="30D8ECFB" wp14:editId="1361A084">
                <wp:simplePos x="0" y="0"/>
                <wp:positionH relativeFrom="column">
                  <wp:posOffset>1925458</wp:posOffset>
                </wp:positionH>
                <wp:positionV relativeFrom="paragraph">
                  <wp:posOffset>955399</wp:posOffset>
                </wp:positionV>
                <wp:extent cx="771277" cy="214381"/>
                <wp:effectExtent l="0" t="0" r="10160" b="14605"/>
                <wp:wrapNone/>
                <wp:docPr id="290" name="Rectángulo 290"/>
                <wp:cNvGraphicFramePr/>
                <a:graphic xmlns:a="http://schemas.openxmlformats.org/drawingml/2006/main">
                  <a:graphicData uri="http://schemas.microsoft.com/office/word/2010/wordprocessingShape">
                    <wps:wsp>
                      <wps:cNvSpPr/>
                      <wps:spPr>
                        <a:xfrm>
                          <a:off x="0" y="0"/>
                          <a:ext cx="771277" cy="21438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A9CCD" id="Rectángulo 290" o:spid="_x0000_s1026" style="position:absolute;margin-left:151.6pt;margin-top:75.25pt;width:60.75pt;height:16.9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" filled="f" strokecolor="red" strokeweight="1pt"/>
            </w:pict>
          </mc:Fallback>
        </mc:AlternateContent>
      </w:r>
      <w:r w:rsidR="00EF4E67" w:rsidRPr="00EF4E67">
        <w:rPr>
          <w:rFonts w:eastAsia="Times New Roman" w:cs="Times New Roman"/>
          <w:noProof/>
          <w:color w:val="000000"/>
        </w:rPr>
        <w:drawing>
          <wp:inline distT="0" distB="0" distL="0" distR="0" wp14:anchorId="72F7E2AE" wp14:editId="52B0911E">
            <wp:extent cx="2497540" cy="306768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20246" cy="3095577"/>
                    </a:xfrm>
                    <a:prstGeom prst="rect">
                      <a:avLst/>
                    </a:prstGeom>
                  </pic:spPr>
                </pic:pic>
              </a:graphicData>
            </a:graphic>
          </wp:inline>
        </w:drawing>
      </w:r>
    </w:p>
    <w:p w14:paraId="5C20AFC9" w14:textId="24DA0EC1" w:rsidR="00EF4E67" w:rsidRPr="005C6114" w:rsidRDefault="00EF4E67" w:rsidP="00B52403">
      <w:pPr>
        <w:pBdr>
          <w:top w:val="nil"/>
          <w:left w:val="nil"/>
          <w:bottom w:val="nil"/>
          <w:right w:val="nil"/>
          <w:between w:val="nil"/>
        </w:pBdr>
        <w:jc w:val="center"/>
        <w:rPr>
          <w:rFonts w:eastAsia="Times New Roman" w:cs="Times New Roman"/>
          <w:color w:val="000000"/>
        </w:rPr>
      </w:pPr>
    </w:p>
    <w:p w14:paraId="09280A01" w14:textId="77777777" w:rsidR="00796D19" w:rsidRPr="005C6114" w:rsidRDefault="00796D19" w:rsidP="00B52403">
      <w:pPr>
        <w:pBdr>
          <w:top w:val="nil"/>
          <w:left w:val="nil"/>
          <w:bottom w:val="nil"/>
          <w:right w:val="nil"/>
          <w:between w:val="nil"/>
        </w:pBdr>
        <w:jc w:val="center"/>
        <w:rPr>
          <w:rFonts w:eastAsia="Times New Roman" w:cs="Times New Roman"/>
          <w:color w:val="000000"/>
        </w:rPr>
      </w:pPr>
    </w:p>
    <w:p w14:paraId="24CA3AA2" w14:textId="7E4526FE" w:rsidR="00270953" w:rsidRDefault="006A4AF5" w:rsidP="002456F0">
      <w:pPr>
        <w:pStyle w:val="Prrafodelista"/>
        <w:numPr>
          <w:ilvl w:val="0"/>
          <w:numId w:val="4"/>
        </w:numPr>
        <w:pBdr>
          <w:top w:val="nil"/>
          <w:left w:val="nil"/>
          <w:bottom w:val="nil"/>
          <w:right w:val="nil"/>
          <w:between w:val="nil"/>
        </w:pBdr>
        <w:ind w:left="0" w:firstLine="0"/>
        <w:rPr>
          <w:rFonts w:eastAsia="Times New Roman" w:cs="Times New Roman"/>
        </w:rPr>
      </w:pPr>
      <w:r w:rsidRPr="005C6114">
        <w:rPr>
          <w:rFonts w:eastAsia="Times New Roman" w:cs="Times New Roman"/>
        </w:rPr>
        <w:t>Al hacer clic en "Recuperar contraseña", podrás ingresar y establecer tu nueva contraseña, asegurándote de cumplir con los parámetros de seguridad establecidos.</w:t>
      </w:r>
    </w:p>
    <w:p w14:paraId="3DF5D675" w14:textId="2E08D956" w:rsidR="004F5A9E" w:rsidRDefault="004F5A9E" w:rsidP="004F5A9E">
      <w:pPr>
        <w:pStyle w:val="Prrafodelista"/>
        <w:pBdr>
          <w:top w:val="nil"/>
          <w:left w:val="nil"/>
          <w:bottom w:val="nil"/>
          <w:right w:val="nil"/>
          <w:between w:val="nil"/>
        </w:pBdr>
        <w:ind w:left="0"/>
        <w:jc w:val="center"/>
        <w:rPr>
          <w:rFonts w:eastAsia="Times New Roman" w:cs="Times New Roman"/>
        </w:rPr>
      </w:pPr>
      <w:r w:rsidRPr="00A917C7">
        <w:rPr>
          <w:noProof/>
        </w:rPr>
        <w:lastRenderedPageBreak/>
        <w:drawing>
          <wp:inline distT="0" distB="0" distL="0" distR="0" wp14:anchorId="599801D1" wp14:editId="189883E6">
            <wp:extent cx="2250220" cy="412088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60423" cy="4139573"/>
                    </a:xfrm>
                    <a:prstGeom prst="rect">
                      <a:avLst/>
                    </a:prstGeom>
                  </pic:spPr>
                </pic:pic>
              </a:graphicData>
            </a:graphic>
          </wp:inline>
        </w:drawing>
      </w:r>
    </w:p>
    <w:p w14:paraId="2486765C" w14:textId="47A0BE50" w:rsidR="004F5A9E" w:rsidRDefault="004F5A9E" w:rsidP="004F5A9E">
      <w:pPr>
        <w:pStyle w:val="Prrafodelista"/>
        <w:pBdr>
          <w:top w:val="nil"/>
          <w:left w:val="nil"/>
          <w:bottom w:val="nil"/>
          <w:right w:val="nil"/>
          <w:between w:val="nil"/>
        </w:pBdr>
        <w:ind w:left="0"/>
        <w:jc w:val="center"/>
        <w:rPr>
          <w:rFonts w:eastAsia="Times New Roman" w:cs="Times New Roman"/>
        </w:rPr>
      </w:pPr>
    </w:p>
    <w:p w14:paraId="7CB1EB0F" w14:textId="77777777" w:rsidR="004F5A9E" w:rsidRPr="005C6114" w:rsidRDefault="004F5A9E" w:rsidP="004F5A9E">
      <w:pPr>
        <w:pStyle w:val="Prrafodelista"/>
        <w:pBdr>
          <w:top w:val="nil"/>
          <w:left w:val="nil"/>
          <w:bottom w:val="nil"/>
          <w:right w:val="nil"/>
          <w:between w:val="nil"/>
        </w:pBdr>
        <w:ind w:left="0"/>
        <w:jc w:val="center"/>
        <w:rPr>
          <w:rFonts w:eastAsia="Times New Roman" w:cs="Times New Roman"/>
        </w:rPr>
      </w:pPr>
    </w:p>
    <w:p w14:paraId="79C59465" w14:textId="14189AB8" w:rsidR="004F5A9E" w:rsidRDefault="00EA12CF" w:rsidP="004F5A9E">
      <w:pPr>
        <w:pStyle w:val="Prrafodelista"/>
        <w:numPr>
          <w:ilvl w:val="0"/>
          <w:numId w:val="4"/>
        </w:numPr>
        <w:pBdr>
          <w:top w:val="nil"/>
          <w:left w:val="nil"/>
          <w:bottom w:val="nil"/>
          <w:right w:val="nil"/>
          <w:between w:val="nil"/>
        </w:pBdr>
        <w:ind w:left="0" w:firstLine="0"/>
        <w:rPr>
          <w:rFonts w:eastAsia="Times New Roman" w:cs="Times New Roman"/>
        </w:rPr>
      </w:pPr>
      <w:r w:rsidRPr="005C6114">
        <w:rPr>
          <w:noProof/>
        </w:rPr>
        <w:t xml:space="preserve"> </w:t>
      </w:r>
      <w:r w:rsidR="004F5A9E" w:rsidRPr="005C6114">
        <w:rPr>
          <w:rFonts w:eastAsia="Times New Roman" w:cs="Times New Roman"/>
        </w:rPr>
        <w:t>Al ingresar los campos requeridos, previamente validados, y hacer clic en "Restablecer contraseña", se mostrará una ventana confirmando que el cambio de contraseña fue exitoso. Además, se incluirá un botón para regresar a la pantalla de inicio de sesión.</w:t>
      </w:r>
    </w:p>
    <w:p w14:paraId="6634CCD7" w14:textId="37002672" w:rsidR="00D74EDA" w:rsidRPr="00E17DD5" w:rsidRDefault="002B2942" w:rsidP="00E17DD5">
      <w:pPr>
        <w:pStyle w:val="Prrafodelista"/>
        <w:pBdr>
          <w:top w:val="nil"/>
          <w:left w:val="nil"/>
          <w:bottom w:val="nil"/>
          <w:right w:val="nil"/>
          <w:between w:val="nil"/>
        </w:pBdr>
        <w:ind w:left="0"/>
        <w:jc w:val="center"/>
        <w:rPr>
          <w:rFonts w:eastAsia="Times New Roman" w:cs="Times New Roman"/>
        </w:rPr>
      </w:pPr>
      <w:r w:rsidRPr="002F15F6">
        <w:rPr>
          <w:rFonts w:eastAsia="Times New Roman" w:cs="Times New Roman"/>
          <w:noProof/>
        </w:rPr>
        <w:lastRenderedPageBreak/>
        <w:drawing>
          <wp:inline distT="0" distB="0" distL="0" distR="0" wp14:anchorId="3B8AD6F6" wp14:editId="13CEACB4">
            <wp:extent cx="3496645" cy="2501203"/>
            <wp:effectExtent l="0" t="0" r="8890" b="0"/>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15037" cy="2514359"/>
                    </a:xfrm>
                    <a:prstGeom prst="rect">
                      <a:avLst/>
                    </a:prstGeom>
                  </pic:spPr>
                </pic:pic>
              </a:graphicData>
            </a:graphic>
          </wp:inline>
        </w:drawing>
      </w:r>
    </w:p>
    <w:p w14:paraId="6CF05F6B" w14:textId="77777777" w:rsidR="00B767B3" w:rsidRPr="005C6114" w:rsidRDefault="00B767B3" w:rsidP="005F45B3">
      <w:pPr>
        <w:pBdr>
          <w:top w:val="nil"/>
          <w:left w:val="nil"/>
          <w:bottom w:val="nil"/>
          <w:right w:val="nil"/>
          <w:between w:val="nil"/>
        </w:pBdr>
        <w:rPr>
          <w:noProof/>
        </w:rPr>
      </w:pPr>
    </w:p>
    <w:p w14:paraId="3A671428" w14:textId="175B5C57" w:rsidR="008D3FC8" w:rsidRDefault="00B52403" w:rsidP="00B02397">
      <w:pPr>
        <w:pStyle w:val="Ttulo1"/>
        <w:numPr>
          <w:ilvl w:val="0"/>
          <w:numId w:val="3"/>
        </w:numPr>
        <w:ind w:left="0" w:firstLine="0"/>
        <w:jc w:val="left"/>
        <w:rPr>
          <w:caps w:val="0"/>
          <w:sz w:val="26"/>
          <w:szCs w:val="26"/>
          <w:lang w:eastAsia="es-CO"/>
        </w:rPr>
      </w:pPr>
      <w:bookmarkStart w:id="7" w:name="_Toc203657598"/>
      <w:r w:rsidRPr="005C6114">
        <w:rPr>
          <w:caps w:val="0"/>
          <w:sz w:val="26"/>
          <w:szCs w:val="26"/>
          <w:lang w:eastAsia="es-CO"/>
        </w:rPr>
        <w:t>M</w:t>
      </w:r>
      <w:r w:rsidR="008D3FC8" w:rsidRPr="005C6114">
        <w:rPr>
          <w:caps w:val="0"/>
          <w:sz w:val="26"/>
          <w:szCs w:val="26"/>
          <w:lang w:eastAsia="es-CO"/>
        </w:rPr>
        <w:t>Ó</w:t>
      </w:r>
      <w:r w:rsidRPr="005C6114">
        <w:rPr>
          <w:caps w:val="0"/>
          <w:sz w:val="26"/>
          <w:szCs w:val="26"/>
          <w:lang w:eastAsia="es-CO"/>
        </w:rPr>
        <w:t>DULO</w:t>
      </w:r>
      <w:r w:rsidR="007D10C3" w:rsidRPr="005C6114">
        <w:rPr>
          <w:caps w:val="0"/>
          <w:sz w:val="26"/>
          <w:szCs w:val="26"/>
          <w:lang w:eastAsia="es-CO"/>
        </w:rPr>
        <w:t xml:space="preserve"> DE LA PLATAFORMA</w:t>
      </w:r>
      <w:bookmarkEnd w:id="7"/>
      <w:r w:rsidRPr="005C6114">
        <w:rPr>
          <w:caps w:val="0"/>
          <w:sz w:val="26"/>
          <w:szCs w:val="26"/>
          <w:lang w:eastAsia="es-CO"/>
        </w:rPr>
        <w:t xml:space="preserve"> </w:t>
      </w:r>
    </w:p>
    <w:p w14:paraId="26F233F3" w14:textId="0BCDC421" w:rsidR="004805D3" w:rsidRDefault="004805D3" w:rsidP="004805D3">
      <w:pPr>
        <w:rPr>
          <w:lang w:eastAsia="es-CO"/>
        </w:rPr>
      </w:pPr>
    </w:p>
    <w:p w14:paraId="6FE9E167" w14:textId="3D296DC8" w:rsidR="004805D3" w:rsidRPr="00D801D5" w:rsidRDefault="00D801D5" w:rsidP="004805D3">
      <w:pPr>
        <w:rPr>
          <w:b/>
          <w:bCs/>
          <w:lang w:eastAsia="es-CO"/>
        </w:rPr>
      </w:pPr>
      <w:r>
        <w:rPr>
          <w:b/>
          <w:bCs/>
          <w:lang w:eastAsia="es-CO"/>
        </w:rPr>
        <w:t>DASHBOARD</w:t>
      </w:r>
    </w:p>
    <w:p w14:paraId="72B9451A" w14:textId="47B117B2" w:rsidR="00B02397" w:rsidRDefault="00B02397" w:rsidP="00B02397">
      <w:pPr>
        <w:spacing w:before="100" w:beforeAutospacing="1" w:after="100" w:afterAutospacing="1"/>
        <w:jc w:val="left"/>
        <w:rPr>
          <w:rFonts w:eastAsia="Times New Roman" w:cs="Times New Roman"/>
          <w:color w:val="auto"/>
          <w:szCs w:val="24"/>
          <w:lang w:eastAsia="es-CO"/>
        </w:rPr>
      </w:pPr>
      <w:r w:rsidRPr="00B02397">
        <w:rPr>
          <w:rFonts w:eastAsia="Times New Roman" w:cs="Times New Roman"/>
          <w:color w:val="auto"/>
          <w:szCs w:val="24"/>
          <w:lang w:eastAsia="es-CO"/>
        </w:rPr>
        <w:t>La plataforma cuenta con un módulo principal denominado</w:t>
      </w:r>
      <w:r w:rsidR="003D6904">
        <w:rPr>
          <w:rFonts w:eastAsia="Times New Roman" w:cs="Times New Roman"/>
          <w:color w:val="auto"/>
          <w:szCs w:val="24"/>
          <w:lang w:eastAsia="es-CO"/>
        </w:rPr>
        <w:t xml:space="preserve"> </w:t>
      </w:r>
      <w:r w:rsidR="003D6904">
        <w:rPr>
          <w:rFonts w:eastAsia="Times New Roman" w:cs="Times New Roman"/>
          <w:b/>
          <w:bCs/>
          <w:color w:val="auto"/>
          <w:szCs w:val="24"/>
          <w:lang w:eastAsia="es-CO"/>
        </w:rPr>
        <w:t>Dashboard</w:t>
      </w:r>
      <w:r w:rsidR="00D801D5">
        <w:rPr>
          <w:rFonts w:eastAsia="Times New Roman" w:cs="Times New Roman"/>
          <w:color w:val="auto"/>
          <w:szCs w:val="24"/>
          <w:lang w:eastAsia="es-CO"/>
        </w:rPr>
        <w:t>,</w:t>
      </w:r>
    </w:p>
    <w:p w14:paraId="6FE6DEA7" w14:textId="34B6D700" w:rsidR="00D801D5" w:rsidRDefault="00D801D5" w:rsidP="00B02397">
      <w:pPr>
        <w:spacing w:before="100" w:beforeAutospacing="1" w:after="100" w:afterAutospacing="1"/>
        <w:jc w:val="left"/>
        <w:rPr>
          <w:rFonts w:eastAsia="Times New Roman" w:cs="Times New Roman"/>
          <w:color w:val="auto"/>
          <w:szCs w:val="24"/>
          <w:lang w:eastAsia="es-CO"/>
        </w:rPr>
      </w:pPr>
      <w:r>
        <w:rPr>
          <w:noProof/>
        </w:rPr>
        <mc:AlternateContent>
          <mc:Choice Requires="wps">
            <w:drawing>
              <wp:anchor distT="0" distB="0" distL="114300" distR="114300" simplePos="0" relativeHeight="251828224" behindDoc="0" locked="0" layoutInCell="1" allowOverlap="1" wp14:anchorId="27D38557" wp14:editId="05BF2CB8">
                <wp:simplePos x="0" y="0"/>
                <wp:positionH relativeFrom="margin">
                  <wp:align>left</wp:align>
                </wp:positionH>
                <wp:positionV relativeFrom="paragraph">
                  <wp:posOffset>175840</wp:posOffset>
                </wp:positionV>
                <wp:extent cx="548640" cy="166977"/>
                <wp:effectExtent l="0" t="0" r="22860" b="24130"/>
                <wp:wrapNone/>
                <wp:docPr id="293" name="Rectángulo 293"/>
                <wp:cNvGraphicFramePr/>
                <a:graphic xmlns:a="http://schemas.openxmlformats.org/drawingml/2006/main">
                  <a:graphicData uri="http://schemas.microsoft.com/office/word/2010/wordprocessingShape">
                    <wps:wsp>
                      <wps:cNvSpPr/>
                      <wps:spPr>
                        <a:xfrm>
                          <a:off x="0" y="0"/>
                          <a:ext cx="548640" cy="16697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266E9" id="Rectángulo 293" o:spid="_x0000_s1026" style="position:absolute;margin-left:0;margin-top:13.85pt;width:43.2pt;height:13.15pt;z-index:251828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" filled="f" strokecolor="red" strokeweight="1pt">
                <w10:wrap anchorx="margin"/>
              </v:rect>
            </w:pict>
          </mc:Fallback>
        </mc:AlternateContent>
      </w:r>
      <w:r w:rsidRPr="00D801D5">
        <w:rPr>
          <w:rFonts w:eastAsia="Times New Roman" w:cs="Times New Roman"/>
          <w:noProof/>
          <w:color w:val="auto"/>
          <w:szCs w:val="24"/>
          <w:lang w:eastAsia="es-CO"/>
        </w:rPr>
        <w:drawing>
          <wp:inline distT="0" distB="0" distL="0" distR="0" wp14:anchorId="345C0584" wp14:editId="31BF83B9">
            <wp:extent cx="5612130" cy="2504440"/>
            <wp:effectExtent l="0" t="0" r="7620" b="0"/>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504440"/>
                    </a:xfrm>
                    <a:prstGeom prst="rect">
                      <a:avLst/>
                    </a:prstGeom>
                  </pic:spPr>
                </pic:pic>
              </a:graphicData>
            </a:graphic>
          </wp:inline>
        </w:drawing>
      </w:r>
    </w:p>
    <w:p w14:paraId="6562F0A4" w14:textId="1FB6B506" w:rsidR="000962F2" w:rsidRDefault="000962F2" w:rsidP="00B02397">
      <w:pPr>
        <w:spacing w:before="100" w:beforeAutospacing="1" w:after="100" w:afterAutospacing="1"/>
        <w:jc w:val="left"/>
        <w:rPr>
          <w:rFonts w:eastAsia="Times New Roman" w:cs="Times New Roman"/>
          <w:color w:val="auto"/>
          <w:szCs w:val="24"/>
          <w:lang w:eastAsia="es-CO"/>
        </w:rPr>
      </w:pPr>
    </w:p>
    <w:p w14:paraId="282C143D" w14:textId="3E112A3F" w:rsidR="004B368D" w:rsidRDefault="000962F2" w:rsidP="000962F2">
      <w:pPr>
        <w:rPr>
          <w:b/>
          <w:bCs/>
          <w:lang w:eastAsia="es-CO"/>
        </w:rPr>
      </w:pPr>
      <w:r>
        <w:rPr>
          <w:b/>
          <w:bCs/>
          <w:lang w:eastAsia="es-CO"/>
        </w:rPr>
        <w:lastRenderedPageBreak/>
        <w:t>TRANSACCIONES.</w:t>
      </w:r>
    </w:p>
    <w:p w14:paraId="338E94AB" w14:textId="77777777" w:rsidR="004B368D" w:rsidRDefault="004B368D" w:rsidP="000962F2">
      <w:pPr>
        <w:rPr>
          <w:b/>
          <w:bCs/>
          <w:lang w:eastAsia="es-CO"/>
        </w:rPr>
      </w:pPr>
    </w:p>
    <w:p w14:paraId="2AA81303" w14:textId="57DF2F72" w:rsidR="00444CED" w:rsidRDefault="00444CED" w:rsidP="000962F2">
      <w:r>
        <w:t xml:space="preserve">El módulo de </w:t>
      </w:r>
      <w:r>
        <w:rPr>
          <w:rStyle w:val="Textoennegrita"/>
        </w:rPr>
        <w:t>Transacciones</w:t>
      </w:r>
      <w:r>
        <w:t xml:space="preserve"> permite al usuario consultar, filtrar y visualizar el detalle de las transacciones realizadas en los comercios afiliados, así como reenviar el voucher electrónico cuando sea necesario.</w:t>
      </w:r>
    </w:p>
    <w:p w14:paraId="5FA0D556" w14:textId="38252BB8" w:rsidR="00444CED" w:rsidRDefault="00444CED" w:rsidP="000962F2"/>
    <w:p w14:paraId="504B0250" w14:textId="77777777" w:rsidR="00444CED" w:rsidRPr="00444CED" w:rsidRDefault="00444CED" w:rsidP="00444CED">
      <w:pPr>
        <w:pStyle w:val="NormalWeb"/>
        <w:rPr>
          <w:rFonts w:ascii="Roboto" w:hAnsi="Roboto"/>
        </w:rPr>
      </w:pPr>
      <w:r w:rsidRPr="00444CED">
        <w:rPr>
          <w:rFonts w:ascii="Roboto" w:hAnsi="Roboto"/>
        </w:rPr>
        <w:t>En la pantalla principal se presenta una tabla con la información básica de cada transacción, incluyendo:</w:t>
      </w:r>
    </w:p>
    <w:p w14:paraId="68A4A91A" w14:textId="77777777" w:rsidR="00444CED" w:rsidRPr="00444CED" w:rsidRDefault="00444CED" w:rsidP="00444CED">
      <w:pPr>
        <w:pStyle w:val="NormalWeb"/>
        <w:numPr>
          <w:ilvl w:val="0"/>
          <w:numId w:val="8"/>
        </w:numPr>
        <w:rPr>
          <w:rFonts w:ascii="Roboto" w:hAnsi="Roboto"/>
        </w:rPr>
      </w:pPr>
      <w:r w:rsidRPr="00444CED">
        <w:rPr>
          <w:rFonts w:ascii="Roboto" w:hAnsi="Roboto"/>
        </w:rPr>
        <w:t>Nombre del comercio</w:t>
      </w:r>
    </w:p>
    <w:p w14:paraId="0FF835D2" w14:textId="77777777" w:rsidR="00444CED" w:rsidRPr="00444CED" w:rsidRDefault="00444CED" w:rsidP="00444CED">
      <w:pPr>
        <w:pStyle w:val="NormalWeb"/>
        <w:numPr>
          <w:ilvl w:val="0"/>
          <w:numId w:val="8"/>
        </w:numPr>
        <w:rPr>
          <w:rFonts w:ascii="Roboto" w:hAnsi="Roboto"/>
        </w:rPr>
      </w:pPr>
      <w:r w:rsidRPr="00444CED">
        <w:rPr>
          <w:rFonts w:ascii="Roboto" w:hAnsi="Roboto"/>
        </w:rPr>
        <w:t>Número de aprobación</w:t>
      </w:r>
    </w:p>
    <w:p w14:paraId="403577EE" w14:textId="77777777" w:rsidR="00444CED" w:rsidRPr="00444CED" w:rsidRDefault="00444CED" w:rsidP="00444CED">
      <w:pPr>
        <w:pStyle w:val="NormalWeb"/>
        <w:numPr>
          <w:ilvl w:val="0"/>
          <w:numId w:val="8"/>
        </w:numPr>
        <w:rPr>
          <w:rFonts w:ascii="Roboto" w:hAnsi="Roboto"/>
        </w:rPr>
      </w:pPr>
      <w:r w:rsidRPr="00444CED">
        <w:rPr>
          <w:rFonts w:ascii="Roboto" w:hAnsi="Roboto"/>
        </w:rPr>
        <w:t>Referencia</w:t>
      </w:r>
    </w:p>
    <w:p w14:paraId="5E46B99B" w14:textId="77777777" w:rsidR="00444CED" w:rsidRPr="00444CED" w:rsidRDefault="00444CED" w:rsidP="00444CED">
      <w:pPr>
        <w:pStyle w:val="NormalWeb"/>
        <w:numPr>
          <w:ilvl w:val="0"/>
          <w:numId w:val="8"/>
        </w:numPr>
        <w:rPr>
          <w:rFonts w:ascii="Roboto" w:hAnsi="Roboto"/>
        </w:rPr>
      </w:pPr>
      <w:r w:rsidRPr="00444CED">
        <w:rPr>
          <w:rFonts w:ascii="Roboto" w:hAnsi="Roboto"/>
        </w:rPr>
        <w:t>Número de tarjeta (enmascarado)</w:t>
      </w:r>
    </w:p>
    <w:p w14:paraId="5A4B4879" w14:textId="77777777" w:rsidR="00444CED" w:rsidRPr="00444CED" w:rsidRDefault="00444CED" w:rsidP="00444CED">
      <w:pPr>
        <w:pStyle w:val="NormalWeb"/>
        <w:numPr>
          <w:ilvl w:val="0"/>
          <w:numId w:val="8"/>
        </w:numPr>
        <w:rPr>
          <w:rFonts w:ascii="Roboto" w:hAnsi="Roboto"/>
        </w:rPr>
      </w:pPr>
      <w:r w:rsidRPr="00444CED">
        <w:rPr>
          <w:rFonts w:ascii="Roboto" w:hAnsi="Roboto"/>
        </w:rPr>
        <w:t>Fecha de la transacción</w:t>
      </w:r>
    </w:p>
    <w:p w14:paraId="152829A5" w14:textId="77777777" w:rsidR="00444CED" w:rsidRDefault="00444CED" w:rsidP="00444CED">
      <w:pPr>
        <w:pStyle w:val="NormalWeb"/>
        <w:numPr>
          <w:ilvl w:val="0"/>
          <w:numId w:val="8"/>
        </w:numPr>
      </w:pPr>
      <w:r w:rsidRPr="00444CED">
        <w:rPr>
          <w:rFonts w:ascii="Roboto" w:hAnsi="Roboto"/>
        </w:rPr>
        <w:t>Modelo de terminal</w:t>
      </w:r>
    </w:p>
    <w:p w14:paraId="050B05C4" w14:textId="77777777" w:rsidR="00444CED" w:rsidRDefault="00444CED" w:rsidP="000962F2">
      <w:pPr>
        <w:rPr>
          <w:b/>
          <w:bCs/>
          <w:lang w:eastAsia="es-CO"/>
        </w:rPr>
      </w:pPr>
    </w:p>
    <w:p w14:paraId="143D2EE7" w14:textId="6E299060" w:rsidR="000962F2" w:rsidRDefault="000962F2" w:rsidP="000962F2">
      <w:pPr>
        <w:rPr>
          <w:b/>
          <w:bCs/>
          <w:lang w:eastAsia="es-CO"/>
        </w:rPr>
      </w:pPr>
    </w:p>
    <w:p w14:paraId="22CAD807" w14:textId="4B94B374" w:rsidR="000962F2" w:rsidRDefault="00FE0118" w:rsidP="000962F2">
      <w:pPr>
        <w:rPr>
          <w:b/>
          <w:bCs/>
          <w:lang w:eastAsia="es-CO"/>
        </w:rPr>
      </w:pPr>
      <w:r>
        <w:rPr>
          <w:noProof/>
        </w:rPr>
        <mc:AlternateContent>
          <mc:Choice Requires="wps">
            <w:drawing>
              <wp:anchor distT="0" distB="0" distL="114300" distR="114300" simplePos="0" relativeHeight="251840512" behindDoc="0" locked="0" layoutInCell="1" allowOverlap="1" wp14:anchorId="0CFF856A" wp14:editId="28090616">
                <wp:simplePos x="0" y="0"/>
                <wp:positionH relativeFrom="margin">
                  <wp:align>left</wp:align>
                </wp:positionH>
                <wp:positionV relativeFrom="paragraph">
                  <wp:posOffset>214050</wp:posOffset>
                </wp:positionV>
                <wp:extent cx="620202" cy="174929"/>
                <wp:effectExtent l="0" t="0" r="27940" b="15875"/>
                <wp:wrapNone/>
                <wp:docPr id="349" name="Rectángulo 349"/>
                <wp:cNvGraphicFramePr/>
                <a:graphic xmlns:a="http://schemas.openxmlformats.org/drawingml/2006/main">
                  <a:graphicData uri="http://schemas.microsoft.com/office/word/2010/wordprocessingShape">
                    <wps:wsp>
                      <wps:cNvSpPr/>
                      <wps:spPr>
                        <a:xfrm>
                          <a:off x="0" y="0"/>
                          <a:ext cx="620202" cy="17492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5778F1" id="Rectángulo 349" o:spid="_x0000_s1026" style="position:absolute;margin-left:0;margin-top:16.85pt;width:48.85pt;height:13.75pt;z-index:251840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" filled="f" strokecolor="red" strokeweight="1pt">
                <w10:wrap anchorx="margin"/>
              </v:rect>
            </w:pict>
          </mc:Fallback>
        </mc:AlternateContent>
      </w:r>
      <w:r w:rsidR="000962F2" w:rsidRPr="00C35237">
        <w:rPr>
          <w:rFonts w:eastAsia="Times New Roman" w:cs="Times New Roman"/>
          <w:noProof/>
        </w:rPr>
        <w:drawing>
          <wp:inline distT="0" distB="0" distL="0" distR="0" wp14:anchorId="3313F0BB" wp14:editId="50FC1BF0">
            <wp:extent cx="5612130" cy="2339975"/>
            <wp:effectExtent l="0" t="0" r="7620" b="3175"/>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339975"/>
                    </a:xfrm>
                    <a:prstGeom prst="rect">
                      <a:avLst/>
                    </a:prstGeom>
                  </pic:spPr>
                </pic:pic>
              </a:graphicData>
            </a:graphic>
          </wp:inline>
        </w:drawing>
      </w:r>
    </w:p>
    <w:p w14:paraId="4FAB6080" w14:textId="7D69EA10" w:rsidR="000962F2" w:rsidRDefault="000962F2" w:rsidP="000962F2">
      <w:pPr>
        <w:rPr>
          <w:b/>
          <w:bCs/>
          <w:lang w:eastAsia="es-CO"/>
        </w:rPr>
      </w:pPr>
    </w:p>
    <w:p w14:paraId="58943552" w14:textId="15465B47" w:rsidR="004B368D" w:rsidRDefault="004B368D" w:rsidP="000962F2">
      <w:pPr>
        <w:rPr>
          <w:b/>
          <w:bCs/>
          <w:lang w:eastAsia="es-CO"/>
        </w:rPr>
      </w:pPr>
      <w:r>
        <w:rPr>
          <w:b/>
          <w:bCs/>
          <w:lang w:eastAsia="es-CO"/>
        </w:rPr>
        <w:t>Transacciones 1.1.</w:t>
      </w:r>
    </w:p>
    <w:p w14:paraId="47286991" w14:textId="7466B10C" w:rsidR="004B368D" w:rsidRDefault="004B368D" w:rsidP="000962F2">
      <w:pPr>
        <w:rPr>
          <w:b/>
          <w:bCs/>
          <w:lang w:eastAsia="es-CO"/>
        </w:rPr>
      </w:pPr>
    </w:p>
    <w:p w14:paraId="22A2FD3E" w14:textId="17FCDE83" w:rsidR="004B368D" w:rsidRPr="004B368D" w:rsidRDefault="004B368D" w:rsidP="000962F2">
      <w:pPr>
        <w:rPr>
          <w:lang w:eastAsia="es-CO"/>
        </w:rPr>
      </w:pPr>
      <w:r w:rsidRPr="004B368D">
        <w:rPr>
          <w:lang w:eastAsia="es-CO"/>
        </w:rPr>
        <w:t>En el módulo te transacciones encontraras la tabla de opciones la cual te da opción</w:t>
      </w:r>
    </w:p>
    <w:p w14:paraId="0085C26E" w14:textId="615CBF68" w:rsidR="004B368D" w:rsidRDefault="00FC0F4C" w:rsidP="000962F2">
      <w:pPr>
        <w:rPr>
          <w:lang w:eastAsia="es-CO"/>
        </w:rPr>
      </w:pPr>
      <w:r w:rsidRPr="004B368D">
        <w:rPr>
          <w:lang w:eastAsia="es-CO"/>
        </w:rPr>
        <w:t>V</w:t>
      </w:r>
      <w:r w:rsidR="004B368D" w:rsidRPr="004B368D">
        <w:rPr>
          <w:lang w:eastAsia="es-CO"/>
        </w:rPr>
        <w:t>er</w:t>
      </w:r>
      <w:r>
        <w:rPr>
          <w:lang w:eastAsia="es-CO"/>
        </w:rPr>
        <w:t xml:space="preserve"> </w:t>
      </w:r>
      <w:r w:rsidR="004B368D" w:rsidRPr="004B368D">
        <w:rPr>
          <w:lang w:eastAsia="es-CO"/>
        </w:rPr>
        <w:t>detalles.</w:t>
      </w:r>
      <w:r>
        <w:rPr>
          <w:lang w:eastAsia="es-CO"/>
        </w:rPr>
        <w:t xml:space="preserve"> En </w:t>
      </w:r>
      <w:r w:rsidR="004B368D" w:rsidRPr="004B368D">
        <w:rPr>
          <w:lang w:eastAsia="es-CO"/>
        </w:rPr>
        <w:t>esta podrás encontrar los datos del comercio y datos de la transacción</w:t>
      </w:r>
      <w:r w:rsidR="004B368D">
        <w:rPr>
          <w:lang w:eastAsia="es-CO"/>
        </w:rPr>
        <w:t>.</w:t>
      </w:r>
    </w:p>
    <w:p w14:paraId="423C74FA" w14:textId="4F54956D" w:rsidR="004B368D" w:rsidRDefault="004B368D" w:rsidP="000962F2">
      <w:pPr>
        <w:rPr>
          <w:lang w:eastAsia="es-CO"/>
        </w:rPr>
      </w:pPr>
      <w:r>
        <w:rPr>
          <w:noProof/>
        </w:rPr>
        <w:lastRenderedPageBreak/>
        <mc:AlternateContent>
          <mc:Choice Requires="wps">
            <w:drawing>
              <wp:anchor distT="0" distB="0" distL="114300" distR="114300" simplePos="0" relativeHeight="251830272" behindDoc="0" locked="0" layoutInCell="1" allowOverlap="1" wp14:anchorId="23800433" wp14:editId="4C1BB38A">
                <wp:simplePos x="0" y="0"/>
                <wp:positionH relativeFrom="margin">
                  <wp:posOffset>867907</wp:posOffset>
                </wp:positionH>
                <wp:positionV relativeFrom="paragraph">
                  <wp:posOffset>510099</wp:posOffset>
                </wp:positionV>
                <wp:extent cx="151074" cy="134564"/>
                <wp:effectExtent l="0" t="0" r="20955" b="18415"/>
                <wp:wrapNone/>
                <wp:docPr id="337" name="Rectángulo 337"/>
                <wp:cNvGraphicFramePr/>
                <a:graphic xmlns:a="http://schemas.openxmlformats.org/drawingml/2006/main">
                  <a:graphicData uri="http://schemas.microsoft.com/office/word/2010/wordprocessingShape">
                    <wps:wsp>
                      <wps:cNvSpPr/>
                      <wps:spPr>
                        <a:xfrm>
                          <a:off x="0" y="0"/>
                          <a:ext cx="151074" cy="13456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3F122" id="Rectángulo 337" o:spid="_x0000_s1026" style="position:absolute;margin-left:68.35pt;margin-top:40.15pt;width:11.9pt;height:10.6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" filled="f" strokecolor="red" strokeweight="1pt">
                <w10:wrap anchorx="margin"/>
              </v:rect>
            </w:pict>
          </mc:Fallback>
        </mc:AlternateContent>
      </w:r>
      <w:r w:rsidRPr="00C35237">
        <w:rPr>
          <w:rFonts w:eastAsia="Times New Roman" w:cs="Times New Roman"/>
          <w:noProof/>
        </w:rPr>
        <w:drawing>
          <wp:inline distT="0" distB="0" distL="0" distR="0" wp14:anchorId="24C6F94A" wp14:editId="78E76BE9">
            <wp:extent cx="5612130" cy="2339975"/>
            <wp:effectExtent l="0" t="0" r="7620" b="3175"/>
            <wp:docPr id="334"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339975"/>
                    </a:xfrm>
                    <a:prstGeom prst="rect">
                      <a:avLst/>
                    </a:prstGeom>
                  </pic:spPr>
                </pic:pic>
              </a:graphicData>
            </a:graphic>
          </wp:inline>
        </w:drawing>
      </w:r>
    </w:p>
    <w:p w14:paraId="34045356" w14:textId="77777777" w:rsidR="00FC0F4C" w:rsidRDefault="00FC0F4C" w:rsidP="004B368D">
      <w:pPr>
        <w:jc w:val="center"/>
        <w:rPr>
          <w:lang w:eastAsia="es-CO"/>
        </w:rPr>
      </w:pPr>
    </w:p>
    <w:p w14:paraId="38694ABA" w14:textId="77777777" w:rsidR="00FC0F4C" w:rsidRDefault="00FC0F4C" w:rsidP="004B368D">
      <w:pPr>
        <w:jc w:val="center"/>
        <w:rPr>
          <w:lang w:eastAsia="es-CO"/>
        </w:rPr>
      </w:pPr>
    </w:p>
    <w:p w14:paraId="7AF54DA9" w14:textId="24FDD1E0" w:rsidR="004B368D" w:rsidRDefault="004B368D" w:rsidP="004B368D">
      <w:pPr>
        <w:jc w:val="center"/>
        <w:rPr>
          <w:lang w:eastAsia="es-CO"/>
        </w:rPr>
      </w:pPr>
      <w:r w:rsidRPr="004B368D">
        <w:rPr>
          <w:noProof/>
          <w:lang w:eastAsia="es-CO"/>
        </w:rPr>
        <w:drawing>
          <wp:inline distT="0" distB="0" distL="0" distR="0" wp14:anchorId="660A09B0" wp14:editId="3693000C">
            <wp:extent cx="3507573" cy="1598212"/>
            <wp:effectExtent l="0" t="0" r="0" b="2540"/>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36134" cy="1611225"/>
                    </a:xfrm>
                    <a:prstGeom prst="rect">
                      <a:avLst/>
                    </a:prstGeom>
                  </pic:spPr>
                </pic:pic>
              </a:graphicData>
            </a:graphic>
          </wp:inline>
        </w:drawing>
      </w:r>
    </w:p>
    <w:p w14:paraId="4131F6BD" w14:textId="77777777" w:rsidR="00FC0F4C" w:rsidRDefault="00FC0F4C" w:rsidP="004B368D">
      <w:pPr>
        <w:jc w:val="center"/>
        <w:rPr>
          <w:lang w:eastAsia="es-CO"/>
        </w:rPr>
      </w:pPr>
    </w:p>
    <w:p w14:paraId="59FA7E9D" w14:textId="3E27F35D" w:rsidR="004B368D" w:rsidRDefault="004B368D" w:rsidP="004B368D">
      <w:pPr>
        <w:jc w:val="center"/>
        <w:rPr>
          <w:lang w:eastAsia="es-CO"/>
        </w:rPr>
      </w:pPr>
      <w:r w:rsidRPr="004B368D">
        <w:rPr>
          <w:noProof/>
          <w:lang w:eastAsia="es-CO"/>
        </w:rPr>
        <w:drawing>
          <wp:inline distT="0" distB="0" distL="0" distR="0" wp14:anchorId="744D4E0E" wp14:editId="483DEBF3">
            <wp:extent cx="3800724" cy="2004863"/>
            <wp:effectExtent l="0" t="0" r="0" b="0"/>
            <wp:docPr id="3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11599" cy="2010599"/>
                    </a:xfrm>
                    <a:prstGeom prst="rect">
                      <a:avLst/>
                    </a:prstGeom>
                  </pic:spPr>
                </pic:pic>
              </a:graphicData>
            </a:graphic>
          </wp:inline>
        </w:drawing>
      </w:r>
    </w:p>
    <w:p w14:paraId="1DB016EC" w14:textId="076C10F0" w:rsidR="00FC0F4C" w:rsidRDefault="00FC0F4C" w:rsidP="004B368D">
      <w:pPr>
        <w:jc w:val="center"/>
        <w:rPr>
          <w:lang w:eastAsia="es-CO"/>
        </w:rPr>
      </w:pPr>
    </w:p>
    <w:p w14:paraId="57D27950" w14:textId="4084DFC2" w:rsidR="00FC0F4C" w:rsidRDefault="00FC0F4C" w:rsidP="004B368D">
      <w:pPr>
        <w:jc w:val="center"/>
        <w:rPr>
          <w:lang w:eastAsia="es-CO"/>
        </w:rPr>
      </w:pPr>
    </w:p>
    <w:p w14:paraId="4488EC52" w14:textId="2FFB21B0" w:rsidR="00FC0F4C" w:rsidRDefault="00FC0F4C" w:rsidP="004B368D">
      <w:pPr>
        <w:jc w:val="center"/>
        <w:rPr>
          <w:lang w:eastAsia="es-CO"/>
        </w:rPr>
      </w:pPr>
      <w:r>
        <w:rPr>
          <w:lang w:eastAsia="es-CO"/>
        </w:rPr>
        <w:lastRenderedPageBreak/>
        <w:t xml:space="preserve">Dentro de la misma tabla de opciones encontraras </w:t>
      </w:r>
      <w:r>
        <w:rPr>
          <w:b/>
          <w:bCs/>
          <w:lang w:eastAsia="es-CO"/>
        </w:rPr>
        <w:t xml:space="preserve">VOUCHER. </w:t>
      </w:r>
      <w:r>
        <w:rPr>
          <w:lang w:eastAsia="es-CO"/>
        </w:rPr>
        <w:t xml:space="preserve">Al dar clic sobre esta opción te generara un voucher comprobante de </w:t>
      </w:r>
      <w:r w:rsidR="00F3637E">
        <w:rPr>
          <w:lang w:eastAsia="es-CO"/>
        </w:rPr>
        <w:t>venta,</w:t>
      </w:r>
      <w:r>
        <w:rPr>
          <w:lang w:eastAsia="es-CO"/>
        </w:rPr>
        <w:t xml:space="preserve"> adicional la opción para enviar el voucher al seleccionar esta opción deberás agregar un correo electrónico al cual podrás enviar el voucher.</w:t>
      </w:r>
    </w:p>
    <w:p w14:paraId="628FEB38" w14:textId="463FB0BD" w:rsidR="00F3637E" w:rsidRDefault="00F3637E" w:rsidP="004B368D">
      <w:pPr>
        <w:jc w:val="center"/>
        <w:rPr>
          <w:lang w:eastAsia="es-CO"/>
        </w:rPr>
      </w:pPr>
    </w:p>
    <w:p w14:paraId="146C23FF" w14:textId="1646640F" w:rsidR="00F3637E" w:rsidRDefault="00F3637E" w:rsidP="004B368D">
      <w:pPr>
        <w:jc w:val="center"/>
        <w:rPr>
          <w:lang w:eastAsia="es-CO"/>
        </w:rPr>
      </w:pPr>
      <w:r>
        <w:rPr>
          <w:noProof/>
        </w:rPr>
        <mc:AlternateContent>
          <mc:Choice Requires="wps">
            <w:drawing>
              <wp:anchor distT="0" distB="0" distL="114300" distR="114300" simplePos="0" relativeHeight="251832320" behindDoc="0" locked="0" layoutInCell="1" allowOverlap="1" wp14:anchorId="56033D56" wp14:editId="2D201516">
                <wp:simplePos x="0" y="0"/>
                <wp:positionH relativeFrom="margin">
                  <wp:posOffset>1002499</wp:posOffset>
                </wp:positionH>
                <wp:positionV relativeFrom="paragraph">
                  <wp:posOffset>509519</wp:posOffset>
                </wp:positionV>
                <wp:extent cx="151074" cy="134564"/>
                <wp:effectExtent l="0" t="0" r="20955" b="18415"/>
                <wp:wrapNone/>
                <wp:docPr id="341" name="Rectángulo 341"/>
                <wp:cNvGraphicFramePr/>
                <a:graphic xmlns:a="http://schemas.openxmlformats.org/drawingml/2006/main">
                  <a:graphicData uri="http://schemas.microsoft.com/office/word/2010/wordprocessingShape">
                    <wps:wsp>
                      <wps:cNvSpPr/>
                      <wps:spPr>
                        <a:xfrm>
                          <a:off x="0" y="0"/>
                          <a:ext cx="151074" cy="13456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F9BBD" id="Rectángulo 341" o:spid="_x0000_s1026" style="position:absolute;margin-left:78.95pt;margin-top:40.1pt;width:11.9pt;height:10.6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" filled="f" strokecolor="red" strokeweight="1pt">
                <w10:wrap anchorx="margin"/>
              </v:rect>
            </w:pict>
          </mc:Fallback>
        </mc:AlternateContent>
      </w:r>
      <w:r w:rsidRPr="00C35237">
        <w:rPr>
          <w:rFonts w:eastAsia="Times New Roman" w:cs="Times New Roman"/>
          <w:noProof/>
        </w:rPr>
        <w:drawing>
          <wp:inline distT="0" distB="0" distL="0" distR="0" wp14:anchorId="06C2CA72" wp14:editId="1C56394C">
            <wp:extent cx="5612130" cy="2339975"/>
            <wp:effectExtent l="0" t="0" r="7620" b="3175"/>
            <wp:docPr id="340"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339975"/>
                    </a:xfrm>
                    <a:prstGeom prst="rect">
                      <a:avLst/>
                    </a:prstGeom>
                  </pic:spPr>
                </pic:pic>
              </a:graphicData>
            </a:graphic>
          </wp:inline>
        </w:drawing>
      </w:r>
    </w:p>
    <w:p w14:paraId="2579437B" w14:textId="7E6EA4B7" w:rsidR="00F3637E" w:rsidRDefault="00F3637E" w:rsidP="004B368D">
      <w:pPr>
        <w:jc w:val="center"/>
        <w:rPr>
          <w:lang w:eastAsia="es-CO"/>
        </w:rPr>
      </w:pPr>
    </w:p>
    <w:p w14:paraId="75B1FE48" w14:textId="48750F76" w:rsidR="00F3637E" w:rsidRDefault="00F3637E" w:rsidP="004B368D">
      <w:pPr>
        <w:jc w:val="center"/>
        <w:rPr>
          <w:lang w:eastAsia="es-CO"/>
        </w:rPr>
      </w:pPr>
    </w:p>
    <w:p w14:paraId="4DDEECB8" w14:textId="7C2C3A4A" w:rsidR="00F3637E" w:rsidRDefault="00F3637E" w:rsidP="004B368D">
      <w:pPr>
        <w:jc w:val="center"/>
        <w:rPr>
          <w:lang w:eastAsia="es-CO"/>
        </w:rPr>
      </w:pPr>
    </w:p>
    <w:p w14:paraId="47C514DB" w14:textId="77777777" w:rsidR="00F3637E" w:rsidRPr="00FC0F4C" w:rsidRDefault="00F3637E" w:rsidP="004B368D">
      <w:pPr>
        <w:jc w:val="center"/>
        <w:rPr>
          <w:lang w:eastAsia="es-CO"/>
        </w:rPr>
      </w:pPr>
    </w:p>
    <w:p w14:paraId="2840D3FD" w14:textId="22D74EC2" w:rsidR="000962F2" w:rsidRDefault="00F3637E" w:rsidP="00F3637E">
      <w:pPr>
        <w:jc w:val="center"/>
        <w:rPr>
          <w:b/>
          <w:bCs/>
          <w:lang w:eastAsia="es-CO"/>
        </w:rPr>
      </w:pPr>
      <w:r>
        <w:rPr>
          <w:noProof/>
        </w:rPr>
        <mc:AlternateContent>
          <mc:Choice Requires="wps">
            <w:drawing>
              <wp:anchor distT="0" distB="0" distL="114300" distR="114300" simplePos="0" relativeHeight="251836416" behindDoc="0" locked="0" layoutInCell="1" allowOverlap="1" wp14:anchorId="1042EAF0" wp14:editId="110C0C73">
                <wp:simplePos x="0" y="0"/>
                <wp:positionH relativeFrom="margin">
                  <wp:posOffset>4239288</wp:posOffset>
                </wp:positionH>
                <wp:positionV relativeFrom="paragraph">
                  <wp:posOffset>1236178</wp:posOffset>
                </wp:positionV>
                <wp:extent cx="381359" cy="174929"/>
                <wp:effectExtent l="0" t="0" r="19050" b="15875"/>
                <wp:wrapNone/>
                <wp:docPr id="344" name="Rectángulo 344"/>
                <wp:cNvGraphicFramePr/>
                <a:graphic xmlns:a="http://schemas.openxmlformats.org/drawingml/2006/main">
                  <a:graphicData uri="http://schemas.microsoft.com/office/word/2010/wordprocessingShape">
                    <wps:wsp>
                      <wps:cNvSpPr/>
                      <wps:spPr>
                        <a:xfrm>
                          <a:off x="0" y="0"/>
                          <a:ext cx="381359" cy="17492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DDEB45" id="Rectángulo 344" o:spid="_x0000_s1026" style="position:absolute;margin-left:333.8pt;margin-top:97.35pt;width:30.05pt;height:13.75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" filled="f" strokecolor="red" strokeweight="1pt">
                <w10:wrap anchorx="margin"/>
              </v:rect>
            </w:pict>
          </mc:Fallback>
        </mc:AlternateContent>
      </w:r>
      <w:r>
        <w:rPr>
          <w:noProof/>
        </w:rPr>
        <mc:AlternateContent>
          <mc:Choice Requires="wps">
            <w:drawing>
              <wp:anchor distT="0" distB="0" distL="114300" distR="114300" simplePos="0" relativeHeight="251834368" behindDoc="0" locked="0" layoutInCell="1" allowOverlap="1" wp14:anchorId="52DB0FB7" wp14:editId="15EDC010">
                <wp:simplePos x="0" y="0"/>
                <wp:positionH relativeFrom="margin">
                  <wp:posOffset>1129748</wp:posOffset>
                </wp:positionH>
                <wp:positionV relativeFrom="paragraph">
                  <wp:posOffset>138596</wp:posOffset>
                </wp:positionV>
                <wp:extent cx="540688" cy="182880"/>
                <wp:effectExtent l="0" t="0" r="12065" b="26670"/>
                <wp:wrapNone/>
                <wp:docPr id="343" name="Rectángulo 343"/>
                <wp:cNvGraphicFramePr/>
                <a:graphic xmlns:a="http://schemas.openxmlformats.org/drawingml/2006/main">
                  <a:graphicData uri="http://schemas.microsoft.com/office/word/2010/wordprocessingShape">
                    <wps:wsp>
                      <wps:cNvSpPr/>
                      <wps:spPr>
                        <a:xfrm>
                          <a:off x="0" y="0"/>
                          <a:ext cx="540688" cy="1828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915A5" id="Rectángulo 343" o:spid="_x0000_s1026" style="position:absolute;margin-left:88.95pt;margin-top:10.9pt;width:42.55pt;height:14.4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" filled="f" strokecolor="red" strokeweight="1pt">
                <w10:wrap anchorx="margin"/>
              </v:rect>
            </w:pict>
          </mc:Fallback>
        </mc:AlternateContent>
      </w:r>
      <w:r>
        <w:rPr>
          <w:b/>
          <w:bCs/>
          <w:lang w:eastAsia="es-CO"/>
        </w:rPr>
        <w:t xml:space="preserve">    </w:t>
      </w:r>
      <w:r w:rsidRPr="000962F2">
        <w:rPr>
          <w:b/>
          <w:bCs/>
          <w:noProof/>
          <w:lang w:eastAsia="es-CO"/>
        </w:rPr>
        <w:drawing>
          <wp:inline distT="0" distB="0" distL="0" distR="0" wp14:anchorId="16E9A36E" wp14:editId="1C2F6B29">
            <wp:extent cx="1352866" cy="2126477"/>
            <wp:effectExtent l="0" t="0" r="0" b="7620"/>
            <wp:docPr id="320"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57010" cy="2132991"/>
                    </a:xfrm>
                    <a:prstGeom prst="rect">
                      <a:avLst/>
                    </a:prstGeom>
                  </pic:spPr>
                </pic:pic>
              </a:graphicData>
            </a:graphic>
          </wp:inline>
        </w:drawing>
      </w:r>
      <w:r>
        <w:rPr>
          <w:b/>
          <w:bCs/>
          <w:lang w:eastAsia="es-CO"/>
        </w:rPr>
        <w:t xml:space="preserve">                     </w:t>
      </w:r>
      <w:r w:rsidR="000962F2" w:rsidRPr="000962F2">
        <w:rPr>
          <w:b/>
          <w:bCs/>
          <w:noProof/>
          <w:lang w:eastAsia="es-CO"/>
        </w:rPr>
        <w:drawing>
          <wp:inline distT="0" distB="0" distL="0" distR="0" wp14:anchorId="1BB1EF19" wp14:editId="07F12857">
            <wp:extent cx="1444073" cy="2175686"/>
            <wp:effectExtent l="0" t="0" r="3810" b="0"/>
            <wp:docPr id="321"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57614" cy="2196088"/>
                    </a:xfrm>
                    <a:prstGeom prst="rect">
                      <a:avLst/>
                    </a:prstGeom>
                  </pic:spPr>
                </pic:pic>
              </a:graphicData>
            </a:graphic>
          </wp:inline>
        </w:drawing>
      </w:r>
    </w:p>
    <w:p w14:paraId="1391C154" w14:textId="1A11648E" w:rsidR="00F3637E" w:rsidRPr="00D801D5" w:rsidRDefault="00F3637E" w:rsidP="00F3637E">
      <w:pPr>
        <w:jc w:val="center"/>
        <w:rPr>
          <w:b/>
          <w:bCs/>
          <w:lang w:eastAsia="es-CO"/>
        </w:rPr>
      </w:pPr>
      <w:r w:rsidRPr="00F3637E">
        <w:rPr>
          <w:b/>
          <w:bCs/>
          <w:noProof/>
          <w:lang w:eastAsia="es-CO"/>
        </w:rPr>
        <w:lastRenderedPageBreak/>
        <w:drawing>
          <wp:inline distT="0" distB="0" distL="0" distR="0" wp14:anchorId="284B5941" wp14:editId="421494E4">
            <wp:extent cx="5612130" cy="2620645"/>
            <wp:effectExtent l="0" t="0" r="7620" b="8255"/>
            <wp:docPr id="342"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620645"/>
                    </a:xfrm>
                    <a:prstGeom prst="rect">
                      <a:avLst/>
                    </a:prstGeom>
                  </pic:spPr>
                </pic:pic>
              </a:graphicData>
            </a:graphic>
          </wp:inline>
        </w:drawing>
      </w:r>
    </w:p>
    <w:p w14:paraId="3F4B5ACE" w14:textId="552DF223" w:rsidR="000962F2" w:rsidRDefault="000962F2" w:rsidP="00B02397">
      <w:pPr>
        <w:spacing w:before="100" w:beforeAutospacing="1" w:after="100" w:afterAutospacing="1"/>
        <w:jc w:val="left"/>
        <w:rPr>
          <w:b/>
          <w:bCs/>
          <w:noProof/>
        </w:rPr>
      </w:pPr>
      <w:r w:rsidRPr="000962F2">
        <w:rPr>
          <w:noProof/>
        </w:rPr>
        <w:t xml:space="preserve"> </w:t>
      </w:r>
      <w:r w:rsidR="0055776E">
        <w:rPr>
          <w:b/>
          <w:bCs/>
          <w:noProof/>
        </w:rPr>
        <w:t>FILTROS.</w:t>
      </w:r>
    </w:p>
    <w:p w14:paraId="5EAEFE0E" w14:textId="3CB89698" w:rsidR="0055776E" w:rsidRDefault="0055776E" w:rsidP="00B02397">
      <w:pPr>
        <w:spacing w:before="100" w:beforeAutospacing="1" w:after="100" w:afterAutospacing="1"/>
        <w:jc w:val="left"/>
        <w:rPr>
          <w:rFonts w:eastAsia="Times New Roman" w:cs="Times New Roman"/>
          <w:color w:val="auto"/>
          <w:szCs w:val="24"/>
          <w:lang w:eastAsia="es-CO"/>
        </w:rPr>
      </w:pPr>
      <w:r>
        <w:rPr>
          <w:rFonts w:eastAsia="Times New Roman" w:cs="Times New Roman"/>
          <w:color w:val="auto"/>
          <w:szCs w:val="24"/>
          <w:lang w:eastAsia="es-CO"/>
        </w:rPr>
        <w:t xml:space="preserve">Dentro de transacciones en la parte superior derecha encontraras los filtros, en esta opción podrás ingresar los criterios que desees “modelo de terminal, tipo de tarjeta, referencia, </w:t>
      </w:r>
      <w:proofErr w:type="spellStart"/>
      <w:r>
        <w:rPr>
          <w:rFonts w:eastAsia="Times New Roman" w:cs="Times New Roman"/>
          <w:color w:val="auto"/>
          <w:szCs w:val="24"/>
          <w:lang w:eastAsia="es-CO"/>
        </w:rPr>
        <w:t>tid</w:t>
      </w:r>
      <w:proofErr w:type="spellEnd"/>
      <w:r>
        <w:rPr>
          <w:rFonts w:eastAsia="Times New Roman" w:cs="Times New Roman"/>
          <w:color w:val="auto"/>
          <w:szCs w:val="24"/>
          <w:lang w:eastAsia="es-CO"/>
        </w:rPr>
        <w:t xml:space="preserve">, </w:t>
      </w:r>
      <w:proofErr w:type="spellStart"/>
      <w:r>
        <w:rPr>
          <w:rFonts w:eastAsia="Times New Roman" w:cs="Times New Roman"/>
          <w:color w:val="auto"/>
          <w:szCs w:val="24"/>
          <w:lang w:eastAsia="es-CO"/>
        </w:rPr>
        <w:t>mid</w:t>
      </w:r>
      <w:proofErr w:type="spellEnd"/>
      <w:r>
        <w:rPr>
          <w:rFonts w:eastAsia="Times New Roman" w:cs="Times New Roman"/>
          <w:color w:val="auto"/>
          <w:szCs w:val="24"/>
          <w:lang w:eastAsia="es-CO"/>
        </w:rPr>
        <w:t xml:space="preserve">, numero de </w:t>
      </w:r>
      <w:proofErr w:type="gramStart"/>
      <w:r>
        <w:rPr>
          <w:rFonts w:eastAsia="Times New Roman" w:cs="Times New Roman"/>
          <w:color w:val="auto"/>
          <w:szCs w:val="24"/>
          <w:lang w:eastAsia="es-CO"/>
        </w:rPr>
        <w:t>aprobación ,</w:t>
      </w:r>
      <w:proofErr w:type="gramEnd"/>
      <w:r>
        <w:rPr>
          <w:rFonts w:eastAsia="Times New Roman" w:cs="Times New Roman"/>
          <w:color w:val="auto"/>
          <w:szCs w:val="24"/>
          <w:lang w:eastAsia="es-CO"/>
        </w:rPr>
        <w:t xml:space="preserve"> numero de lote, fechas” los cuales podes aplicar para buscar alguna transacción especifica.</w:t>
      </w:r>
    </w:p>
    <w:p w14:paraId="1076110D" w14:textId="2B4FB16E" w:rsidR="0055776E" w:rsidRDefault="0055776E" w:rsidP="00B02397">
      <w:pPr>
        <w:spacing w:before="100" w:beforeAutospacing="1" w:after="100" w:afterAutospacing="1"/>
        <w:jc w:val="left"/>
        <w:rPr>
          <w:rFonts w:eastAsia="Times New Roman" w:cs="Times New Roman"/>
          <w:color w:val="auto"/>
          <w:szCs w:val="24"/>
          <w:lang w:eastAsia="es-CO"/>
        </w:rPr>
      </w:pPr>
      <w:r>
        <w:rPr>
          <w:noProof/>
        </w:rPr>
        <mc:AlternateContent>
          <mc:Choice Requires="wps">
            <w:drawing>
              <wp:anchor distT="0" distB="0" distL="114300" distR="114300" simplePos="0" relativeHeight="251838464" behindDoc="0" locked="0" layoutInCell="1" allowOverlap="1" wp14:anchorId="6D3CAE8A" wp14:editId="5EA07C76">
                <wp:simplePos x="0" y="0"/>
                <wp:positionH relativeFrom="margin">
                  <wp:posOffset>5137785</wp:posOffset>
                </wp:positionH>
                <wp:positionV relativeFrom="paragraph">
                  <wp:posOffset>130782</wp:posOffset>
                </wp:positionV>
                <wp:extent cx="373408" cy="174929"/>
                <wp:effectExtent l="0" t="0" r="26670" b="15875"/>
                <wp:wrapNone/>
                <wp:docPr id="346" name="Rectángulo 346"/>
                <wp:cNvGraphicFramePr/>
                <a:graphic xmlns:a="http://schemas.openxmlformats.org/drawingml/2006/main">
                  <a:graphicData uri="http://schemas.microsoft.com/office/word/2010/wordprocessingShape">
                    <wps:wsp>
                      <wps:cNvSpPr/>
                      <wps:spPr>
                        <a:xfrm>
                          <a:off x="0" y="0"/>
                          <a:ext cx="373408" cy="17492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83F4A" id="Rectángulo 346" o:spid="_x0000_s1026" style="position:absolute;margin-left:404.55pt;margin-top:10.3pt;width:29.4pt;height:13.75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" filled="f" strokecolor="red" strokeweight="1pt">
                <w10:wrap anchorx="margin"/>
              </v:rect>
            </w:pict>
          </mc:Fallback>
        </mc:AlternateContent>
      </w:r>
      <w:r w:rsidRPr="00C35237">
        <w:rPr>
          <w:rFonts w:eastAsia="Times New Roman" w:cs="Times New Roman"/>
          <w:noProof/>
        </w:rPr>
        <w:drawing>
          <wp:inline distT="0" distB="0" distL="0" distR="0" wp14:anchorId="6142A918" wp14:editId="59E190E7">
            <wp:extent cx="5612130" cy="2339975"/>
            <wp:effectExtent l="0" t="0" r="7620" b="3175"/>
            <wp:docPr id="345" name="Imagen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339975"/>
                    </a:xfrm>
                    <a:prstGeom prst="rect">
                      <a:avLst/>
                    </a:prstGeom>
                  </pic:spPr>
                </pic:pic>
              </a:graphicData>
            </a:graphic>
          </wp:inline>
        </w:drawing>
      </w:r>
    </w:p>
    <w:p w14:paraId="2B569828" w14:textId="37F9B50D" w:rsidR="00FE0118" w:rsidRDefault="00E745A2" w:rsidP="00FE0118">
      <w:pPr>
        <w:spacing w:before="100" w:beforeAutospacing="1" w:after="100" w:afterAutospacing="1"/>
        <w:jc w:val="left"/>
        <w:rPr>
          <w:rFonts w:eastAsia="Times New Roman" w:cs="Times New Roman"/>
          <w:color w:val="auto"/>
          <w:szCs w:val="24"/>
          <w:lang w:eastAsia="es-CO"/>
        </w:rPr>
      </w:pPr>
      <w:r>
        <w:rPr>
          <w:noProof/>
        </w:rPr>
        <w:lastRenderedPageBreak/>
        <mc:AlternateContent>
          <mc:Choice Requires="wps">
            <w:drawing>
              <wp:anchor distT="0" distB="0" distL="114300" distR="114300" simplePos="0" relativeHeight="251860992" behindDoc="0" locked="0" layoutInCell="1" allowOverlap="1" wp14:anchorId="707846B8" wp14:editId="7F75969F">
                <wp:simplePos x="0" y="0"/>
                <wp:positionH relativeFrom="margin">
                  <wp:posOffset>255132</wp:posOffset>
                </wp:positionH>
                <wp:positionV relativeFrom="paragraph">
                  <wp:posOffset>2441686</wp:posOffset>
                </wp:positionV>
                <wp:extent cx="699715" cy="254442"/>
                <wp:effectExtent l="0" t="0" r="24765" b="12700"/>
                <wp:wrapNone/>
                <wp:docPr id="42" name="Rectángulo 42"/>
                <wp:cNvGraphicFramePr/>
                <a:graphic xmlns:a="http://schemas.openxmlformats.org/drawingml/2006/main">
                  <a:graphicData uri="http://schemas.microsoft.com/office/word/2010/wordprocessingShape">
                    <wps:wsp>
                      <wps:cNvSpPr/>
                      <wps:spPr>
                        <a:xfrm>
                          <a:off x="0" y="0"/>
                          <a:ext cx="699715" cy="2544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B4175" id="Rectángulo 42" o:spid="_x0000_s1026" style="position:absolute;margin-left:20.1pt;margin-top:192.25pt;width:55.1pt;height:20.05pt;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" filled="f" strokecolor="red" strokeweight="1pt">
                <w10:wrap anchorx="margin"/>
              </v:rect>
            </w:pict>
          </mc:Fallback>
        </mc:AlternateContent>
      </w:r>
      <w:r>
        <w:rPr>
          <w:noProof/>
        </w:rPr>
        <mc:AlternateContent>
          <mc:Choice Requires="wps">
            <w:drawing>
              <wp:anchor distT="0" distB="0" distL="114300" distR="114300" simplePos="0" relativeHeight="251858944" behindDoc="0" locked="0" layoutInCell="1" allowOverlap="1" wp14:anchorId="64BFA5FC" wp14:editId="42254EA9">
                <wp:simplePos x="0" y="0"/>
                <wp:positionH relativeFrom="margin">
                  <wp:posOffset>2712636</wp:posOffset>
                </wp:positionH>
                <wp:positionV relativeFrom="paragraph">
                  <wp:posOffset>2442293</wp:posOffset>
                </wp:positionV>
                <wp:extent cx="699715" cy="254442"/>
                <wp:effectExtent l="0" t="0" r="24765" b="12700"/>
                <wp:wrapNone/>
                <wp:docPr id="38" name="Rectángulo 38"/>
                <wp:cNvGraphicFramePr/>
                <a:graphic xmlns:a="http://schemas.openxmlformats.org/drawingml/2006/main">
                  <a:graphicData uri="http://schemas.microsoft.com/office/word/2010/wordprocessingShape">
                    <wps:wsp>
                      <wps:cNvSpPr/>
                      <wps:spPr>
                        <a:xfrm>
                          <a:off x="0" y="0"/>
                          <a:ext cx="699715" cy="2544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0910DB" id="Rectángulo 38" o:spid="_x0000_s1026" style="position:absolute;margin-left:213.6pt;margin-top:192.3pt;width:55.1pt;height:20.05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" filled="f" strokecolor="red" strokeweight="1pt">
                <w10:wrap anchorx="margin"/>
              </v:rect>
            </w:pict>
          </mc:Fallback>
        </mc:AlternateContent>
      </w:r>
      <w:r>
        <w:rPr>
          <w:noProof/>
        </w:rPr>
        <mc:AlternateContent>
          <mc:Choice Requires="wps">
            <w:drawing>
              <wp:anchor distT="0" distB="0" distL="114300" distR="114300" simplePos="0" relativeHeight="251852800" behindDoc="0" locked="0" layoutInCell="1" allowOverlap="1" wp14:anchorId="43874823" wp14:editId="4E9B7A4D">
                <wp:simplePos x="0" y="0"/>
                <wp:positionH relativeFrom="margin">
                  <wp:posOffset>4167091</wp:posOffset>
                </wp:positionH>
                <wp:positionV relativeFrom="paragraph">
                  <wp:posOffset>2441740</wp:posOffset>
                </wp:positionV>
                <wp:extent cx="556591" cy="238539"/>
                <wp:effectExtent l="0" t="0" r="15240" b="28575"/>
                <wp:wrapNone/>
                <wp:docPr id="24" name="Rectángulo 24"/>
                <wp:cNvGraphicFramePr/>
                <a:graphic xmlns:a="http://schemas.openxmlformats.org/drawingml/2006/main">
                  <a:graphicData uri="http://schemas.microsoft.com/office/word/2010/wordprocessingShape">
                    <wps:wsp>
                      <wps:cNvSpPr/>
                      <wps:spPr>
                        <a:xfrm>
                          <a:off x="0" y="0"/>
                          <a:ext cx="556591" cy="23853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24C15" id="Rectángulo 24" o:spid="_x0000_s1026" style="position:absolute;margin-left:328.1pt;margin-top:192.25pt;width:43.85pt;height:18.8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" filled="f" strokecolor="red" strokeweight="1pt">
                <w10:wrap anchorx="margin"/>
              </v:rect>
            </w:pict>
          </mc:Fallback>
        </mc:AlternateContent>
      </w:r>
      <w:r>
        <w:rPr>
          <w:noProof/>
        </w:rPr>
        <mc:AlternateContent>
          <mc:Choice Requires="wps">
            <w:drawing>
              <wp:anchor distT="0" distB="0" distL="114300" distR="114300" simplePos="0" relativeHeight="251856896" behindDoc="0" locked="0" layoutInCell="1" allowOverlap="1" wp14:anchorId="3F7EA7DF" wp14:editId="2EDBD16F">
                <wp:simplePos x="0" y="0"/>
                <wp:positionH relativeFrom="margin">
                  <wp:posOffset>1695616</wp:posOffset>
                </wp:positionH>
                <wp:positionV relativeFrom="paragraph">
                  <wp:posOffset>2451072</wp:posOffset>
                </wp:positionV>
                <wp:extent cx="556591" cy="238539"/>
                <wp:effectExtent l="0" t="0" r="15240" b="28575"/>
                <wp:wrapNone/>
                <wp:docPr id="37" name="Rectángulo 37"/>
                <wp:cNvGraphicFramePr/>
                <a:graphic xmlns:a="http://schemas.openxmlformats.org/drawingml/2006/main">
                  <a:graphicData uri="http://schemas.microsoft.com/office/word/2010/wordprocessingShape">
                    <wps:wsp>
                      <wps:cNvSpPr/>
                      <wps:spPr>
                        <a:xfrm>
                          <a:off x="0" y="0"/>
                          <a:ext cx="556591" cy="23853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CC8F4" id="Rectángulo 37" o:spid="_x0000_s1026" style="position:absolute;margin-left:133.5pt;margin-top:193pt;width:43.85pt;height:18.8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" filled="f" strokecolor="red" strokeweight="1pt">
                <w10:wrap anchorx="margin"/>
              </v:rect>
            </w:pict>
          </mc:Fallback>
        </mc:AlternateContent>
      </w:r>
      <w:r>
        <w:rPr>
          <w:noProof/>
        </w:rPr>
        <mc:AlternateContent>
          <mc:Choice Requires="wps">
            <w:drawing>
              <wp:anchor distT="0" distB="0" distL="114300" distR="114300" simplePos="0" relativeHeight="251854848" behindDoc="0" locked="0" layoutInCell="1" allowOverlap="1" wp14:anchorId="2A6984E6" wp14:editId="2795BE4E">
                <wp:simplePos x="0" y="0"/>
                <wp:positionH relativeFrom="margin">
                  <wp:posOffset>4375785</wp:posOffset>
                </wp:positionH>
                <wp:positionV relativeFrom="paragraph">
                  <wp:posOffset>304717</wp:posOffset>
                </wp:positionV>
                <wp:extent cx="556591" cy="238539"/>
                <wp:effectExtent l="0" t="0" r="15240" b="28575"/>
                <wp:wrapNone/>
                <wp:docPr id="33" name="Rectángulo 33"/>
                <wp:cNvGraphicFramePr/>
                <a:graphic xmlns:a="http://schemas.openxmlformats.org/drawingml/2006/main">
                  <a:graphicData uri="http://schemas.microsoft.com/office/word/2010/wordprocessingShape">
                    <wps:wsp>
                      <wps:cNvSpPr/>
                      <wps:spPr>
                        <a:xfrm>
                          <a:off x="0" y="0"/>
                          <a:ext cx="556591" cy="23853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4E1C82" id="Rectángulo 33" o:spid="_x0000_s1026" style="position:absolute;margin-left:344.55pt;margin-top:24pt;width:43.85pt;height:18.8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" filled="f" strokecolor="red" strokeweight="1pt">
                <w10:wrap anchorx="margin"/>
              </v:rect>
            </w:pict>
          </mc:Fallback>
        </mc:AlternateContent>
      </w:r>
      <w:r>
        <w:rPr>
          <w:noProof/>
        </w:rPr>
        <mc:AlternateContent>
          <mc:Choice Requires="wps">
            <w:drawing>
              <wp:anchor distT="0" distB="0" distL="114300" distR="114300" simplePos="0" relativeHeight="251850752" behindDoc="0" locked="0" layoutInCell="1" allowOverlap="1" wp14:anchorId="59D6576D" wp14:editId="7D77DACA">
                <wp:simplePos x="0" y="0"/>
                <wp:positionH relativeFrom="margin">
                  <wp:posOffset>1742578</wp:posOffset>
                </wp:positionH>
                <wp:positionV relativeFrom="paragraph">
                  <wp:posOffset>168220</wp:posOffset>
                </wp:positionV>
                <wp:extent cx="556591" cy="238539"/>
                <wp:effectExtent l="0" t="0" r="15240" b="28575"/>
                <wp:wrapNone/>
                <wp:docPr id="17" name="Rectángulo 17"/>
                <wp:cNvGraphicFramePr/>
                <a:graphic xmlns:a="http://schemas.openxmlformats.org/drawingml/2006/main">
                  <a:graphicData uri="http://schemas.microsoft.com/office/word/2010/wordprocessingShape">
                    <wps:wsp>
                      <wps:cNvSpPr/>
                      <wps:spPr>
                        <a:xfrm>
                          <a:off x="0" y="0"/>
                          <a:ext cx="556591" cy="23853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9ECF6F" id="Rectángulo 17" o:spid="_x0000_s1026" style="position:absolute;margin-left:137.2pt;margin-top:13.25pt;width:43.85pt;height:18.8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" filled="f" strokecolor="red" strokeweight="1pt">
                <w10:wrap anchorx="margin"/>
              </v:rect>
            </w:pict>
          </mc:Fallback>
        </mc:AlternateContent>
      </w:r>
      <w:r w:rsidR="00FE0118">
        <w:rPr>
          <w:rFonts w:eastAsia="Times New Roman" w:cs="Times New Roman"/>
          <w:color w:val="auto"/>
          <w:szCs w:val="24"/>
          <w:lang w:eastAsia="es-CO"/>
        </w:rPr>
        <w:t xml:space="preserve">    </w:t>
      </w:r>
      <w:r w:rsidR="00FE0118" w:rsidRPr="00FE0118">
        <w:rPr>
          <w:rFonts w:eastAsia="Times New Roman" w:cs="Times New Roman"/>
          <w:noProof/>
          <w:color w:val="auto"/>
          <w:szCs w:val="24"/>
          <w:lang w:eastAsia="es-CO"/>
        </w:rPr>
        <w:drawing>
          <wp:inline distT="0" distB="0" distL="0" distR="0" wp14:anchorId="7046A0B7" wp14:editId="655D6C0E">
            <wp:extent cx="2255814" cy="2816989"/>
            <wp:effectExtent l="0" t="0" r="0" b="2540"/>
            <wp:docPr id="347" name="Imagen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78830" cy="2845731"/>
                    </a:xfrm>
                    <a:prstGeom prst="rect">
                      <a:avLst/>
                    </a:prstGeom>
                  </pic:spPr>
                </pic:pic>
              </a:graphicData>
            </a:graphic>
          </wp:inline>
        </w:drawing>
      </w:r>
      <w:r w:rsidR="00FE0118">
        <w:rPr>
          <w:rFonts w:eastAsia="Times New Roman" w:cs="Times New Roman"/>
          <w:color w:val="auto"/>
          <w:szCs w:val="24"/>
          <w:lang w:eastAsia="es-CO"/>
        </w:rPr>
        <w:t xml:space="preserve">     </w:t>
      </w:r>
      <w:r w:rsidR="00FE0118" w:rsidRPr="00FE0118">
        <w:rPr>
          <w:rFonts w:eastAsia="Times New Roman" w:cs="Times New Roman"/>
          <w:noProof/>
          <w:color w:val="auto"/>
          <w:szCs w:val="24"/>
          <w:lang w:eastAsia="es-CO"/>
        </w:rPr>
        <w:drawing>
          <wp:inline distT="0" distB="0" distL="0" distR="0" wp14:anchorId="2BCFBCD9" wp14:editId="3A0DD7F7">
            <wp:extent cx="2282664" cy="2755900"/>
            <wp:effectExtent l="0" t="0" r="3810" b="6350"/>
            <wp:docPr id="348"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90623" cy="2765509"/>
                    </a:xfrm>
                    <a:prstGeom prst="rect">
                      <a:avLst/>
                    </a:prstGeom>
                  </pic:spPr>
                </pic:pic>
              </a:graphicData>
            </a:graphic>
          </wp:inline>
        </w:drawing>
      </w:r>
    </w:p>
    <w:p w14:paraId="16CF5FEC" w14:textId="0848CDCD" w:rsidR="00FE0118" w:rsidRDefault="00FE0118" w:rsidP="00FE0118">
      <w:pPr>
        <w:spacing w:before="100" w:beforeAutospacing="1" w:after="100" w:afterAutospacing="1"/>
        <w:jc w:val="left"/>
        <w:rPr>
          <w:rFonts w:eastAsia="Times New Roman" w:cs="Times New Roman"/>
          <w:b/>
          <w:bCs/>
          <w:color w:val="auto"/>
          <w:szCs w:val="24"/>
          <w:lang w:eastAsia="es-CO"/>
        </w:rPr>
      </w:pPr>
      <w:r>
        <w:rPr>
          <w:rFonts w:eastAsia="Times New Roman" w:cs="Times New Roman"/>
          <w:b/>
          <w:bCs/>
          <w:color w:val="auto"/>
          <w:szCs w:val="24"/>
          <w:lang w:eastAsia="es-CO"/>
        </w:rPr>
        <w:t>CIERRES.</w:t>
      </w:r>
    </w:p>
    <w:p w14:paraId="0C631355" w14:textId="542600D0" w:rsidR="00FE0118" w:rsidRDefault="00FE0118" w:rsidP="00FE0118">
      <w:pPr>
        <w:spacing w:before="100" w:beforeAutospacing="1" w:after="100" w:afterAutospacing="1"/>
        <w:jc w:val="left"/>
        <w:rPr>
          <w:rFonts w:eastAsia="Times New Roman" w:cs="Times New Roman"/>
          <w:b/>
          <w:bCs/>
          <w:color w:val="auto"/>
          <w:szCs w:val="24"/>
          <w:lang w:eastAsia="es-CO"/>
        </w:rPr>
      </w:pPr>
      <w:r>
        <w:rPr>
          <w:noProof/>
        </w:rPr>
        <mc:AlternateContent>
          <mc:Choice Requires="wps">
            <w:drawing>
              <wp:anchor distT="0" distB="0" distL="114300" distR="114300" simplePos="0" relativeHeight="251842560" behindDoc="0" locked="0" layoutInCell="1" allowOverlap="1" wp14:anchorId="0450C157" wp14:editId="20EA9DFA">
                <wp:simplePos x="0" y="0"/>
                <wp:positionH relativeFrom="margin">
                  <wp:align>left</wp:align>
                </wp:positionH>
                <wp:positionV relativeFrom="paragraph">
                  <wp:posOffset>690494</wp:posOffset>
                </wp:positionV>
                <wp:extent cx="779228" cy="198782"/>
                <wp:effectExtent l="0" t="0" r="20955" b="10795"/>
                <wp:wrapNone/>
                <wp:docPr id="351" name="Rectángulo 351"/>
                <wp:cNvGraphicFramePr/>
                <a:graphic xmlns:a="http://schemas.openxmlformats.org/drawingml/2006/main">
                  <a:graphicData uri="http://schemas.microsoft.com/office/word/2010/wordprocessingShape">
                    <wps:wsp>
                      <wps:cNvSpPr/>
                      <wps:spPr>
                        <a:xfrm>
                          <a:off x="0" y="0"/>
                          <a:ext cx="779228" cy="19878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7A342" id="Rectángulo 351" o:spid="_x0000_s1026" style="position:absolute;margin-left:0;margin-top:54.35pt;width:61.35pt;height:15.65pt;z-index:251842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" filled="f" strokecolor="red" strokeweight="1pt">
                <w10:wrap anchorx="margin"/>
              </v:rect>
            </w:pict>
          </mc:Fallback>
        </mc:AlternateContent>
      </w:r>
      <w:r w:rsidRPr="00FE0118">
        <w:rPr>
          <w:rFonts w:eastAsia="Times New Roman" w:cs="Times New Roman"/>
          <w:b/>
          <w:bCs/>
          <w:noProof/>
          <w:color w:val="auto"/>
          <w:szCs w:val="24"/>
          <w:lang w:eastAsia="es-CO"/>
        </w:rPr>
        <w:drawing>
          <wp:inline distT="0" distB="0" distL="0" distR="0" wp14:anchorId="0D852246" wp14:editId="6331A049">
            <wp:extent cx="5612130" cy="2533015"/>
            <wp:effectExtent l="0" t="0" r="7620" b="635"/>
            <wp:docPr id="350" name="Imagen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2533015"/>
                    </a:xfrm>
                    <a:prstGeom prst="rect">
                      <a:avLst/>
                    </a:prstGeom>
                  </pic:spPr>
                </pic:pic>
              </a:graphicData>
            </a:graphic>
          </wp:inline>
        </w:drawing>
      </w:r>
    </w:p>
    <w:p w14:paraId="50FA198E" w14:textId="7A26E836" w:rsidR="00FE0118" w:rsidRPr="00FE0118" w:rsidRDefault="00FE0118" w:rsidP="00FE0118">
      <w:pPr>
        <w:spacing w:before="100" w:beforeAutospacing="1" w:after="100" w:afterAutospacing="1"/>
        <w:jc w:val="left"/>
        <w:rPr>
          <w:rFonts w:eastAsia="Times New Roman" w:cs="Times New Roman"/>
          <w:b/>
          <w:bCs/>
          <w:color w:val="auto"/>
          <w:szCs w:val="24"/>
          <w:lang w:eastAsia="es-CO"/>
        </w:rPr>
      </w:pPr>
      <w:r>
        <w:rPr>
          <w:noProof/>
        </w:rPr>
        <w:lastRenderedPageBreak/>
        <mc:AlternateContent>
          <mc:Choice Requires="wps">
            <w:drawing>
              <wp:anchor distT="0" distB="0" distL="114300" distR="114300" simplePos="0" relativeHeight="251844608" behindDoc="0" locked="0" layoutInCell="1" allowOverlap="1" wp14:anchorId="41A74D03" wp14:editId="574A9C18">
                <wp:simplePos x="0" y="0"/>
                <wp:positionH relativeFrom="margin">
                  <wp:posOffset>986707</wp:posOffset>
                </wp:positionH>
                <wp:positionV relativeFrom="paragraph">
                  <wp:posOffset>669014</wp:posOffset>
                </wp:positionV>
                <wp:extent cx="254442" cy="365760"/>
                <wp:effectExtent l="0" t="0" r="12700" b="15240"/>
                <wp:wrapNone/>
                <wp:docPr id="353" name="Rectángulo 353"/>
                <wp:cNvGraphicFramePr/>
                <a:graphic xmlns:a="http://schemas.openxmlformats.org/drawingml/2006/main">
                  <a:graphicData uri="http://schemas.microsoft.com/office/word/2010/wordprocessingShape">
                    <wps:wsp>
                      <wps:cNvSpPr/>
                      <wps:spPr>
                        <a:xfrm>
                          <a:off x="0" y="0"/>
                          <a:ext cx="254442" cy="3657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02828" id="Rectángulo 353" o:spid="_x0000_s1026" style="position:absolute;margin-left:77.7pt;margin-top:52.7pt;width:20.05pt;height:28.8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" filled="f" strokecolor="red" strokeweight="1pt">
                <w10:wrap anchorx="margin"/>
              </v:rect>
            </w:pict>
          </mc:Fallback>
        </mc:AlternateContent>
      </w:r>
      <w:r w:rsidRPr="00FE0118">
        <w:rPr>
          <w:rFonts w:eastAsia="Times New Roman" w:cs="Times New Roman"/>
          <w:b/>
          <w:bCs/>
          <w:noProof/>
          <w:color w:val="auto"/>
          <w:szCs w:val="24"/>
          <w:lang w:eastAsia="es-CO"/>
        </w:rPr>
        <w:drawing>
          <wp:inline distT="0" distB="0" distL="0" distR="0" wp14:anchorId="5E3B729D" wp14:editId="481FCC50">
            <wp:extent cx="5612130" cy="2533015"/>
            <wp:effectExtent l="0" t="0" r="7620" b="635"/>
            <wp:docPr id="352"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2533015"/>
                    </a:xfrm>
                    <a:prstGeom prst="rect">
                      <a:avLst/>
                    </a:prstGeom>
                  </pic:spPr>
                </pic:pic>
              </a:graphicData>
            </a:graphic>
          </wp:inline>
        </w:drawing>
      </w:r>
    </w:p>
    <w:p w14:paraId="3389AF77" w14:textId="6548E18B" w:rsidR="002B2942" w:rsidRPr="00B02397" w:rsidRDefault="002B2942" w:rsidP="00B02397">
      <w:pPr>
        <w:spacing w:before="100" w:beforeAutospacing="1" w:after="100" w:afterAutospacing="1"/>
        <w:jc w:val="left"/>
        <w:rPr>
          <w:rFonts w:eastAsia="Times New Roman" w:cs="Times New Roman"/>
          <w:color w:val="auto"/>
          <w:szCs w:val="24"/>
          <w:lang w:eastAsia="es-CO"/>
        </w:rPr>
      </w:pPr>
    </w:p>
    <w:p w14:paraId="5EF3A193" w14:textId="235DFBED" w:rsidR="006E4D60" w:rsidRPr="005C6114" w:rsidRDefault="006E4D60" w:rsidP="00B52403">
      <w:pPr>
        <w:pBdr>
          <w:top w:val="nil"/>
          <w:left w:val="nil"/>
          <w:bottom w:val="nil"/>
          <w:right w:val="nil"/>
          <w:between w:val="nil"/>
        </w:pBdr>
      </w:pPr>
    </w:p>
    <w:p w14:paraId="1A284FB9" w14:textId="67966E24" w:rsidR="004F090F" w:rsidRPr="005C6114" w:rsidRDefault="00FE0118" w:rsidP="00B52403">
      <w:pPr>
        <w:pBdr>
          <w:top w:val="nil"/>
          <w:left w:val="nil"/>
          <w:bottom w:val="nil"/>
          <w:right w:val="nil"/>
          <w:between w:val="nil"/>
        </w:pBdr>
      </w:pPr>
      <w:r>
        <w:rPr>
          <w:noProof/>
        </w:rPr>
        <mc:AlternateContent>
          <mc:Choice Requires="wps">
            <w:drawing>
              <wp:anchor distT="0" distB="0" distL="114300" distR="114300" simplePos="0" relativeHeight="251846656" behindDoc="0" locked="0" layoutInCell="1" allowOverlap="1" wp14:anchorId="014437A0" wp14:editId="77C25C36">
                <wp:simplePos x="0" y="0"/>
                <wp:positionH relativeFrom="margin">
                  <wp:posOffset>5026466</wp:posOffset>
                </wp:positionH>
                <wp:positionV relativeFrom="paragraph">
                  <wp:posOffset>356125</wp:posOffset>
                </wp:positionV>
                <wp:extent cx="460899" cy="246490"/>
                <wp:effectExtent l="0" t="0" r="15875" b="20320"/>
                <wp:wrapNone/>
                <wp:docPr id="355" name="Rectángulo 355"/>
                <wp:cNvGraphicFramePr/>
                <a:graphic xmlns:a="http://schemas.openxmlformats.org/drawingml/2006/main">
                  <a:graphicData uri="http://schemas.microsoft.com/office/word/2010/wordprocessingShape">
                    <wps:wsp>
                      <wps:cNvSpPr/>
                      <wps:spPr>
                        <a:xfrm>
                          <a:off x="0" y="0"/>
                          <a:ext cx="460899" cy="2464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85586" id="Rectángulo 355" o:spid="_x0000_s1026" style="position:absolute;margin-left:395.8pt;margin-top:28.05pt;width:36.3pt;height:19.4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" filled="f" strokecolor="red" strokeweight="1pt">
                <w10:wrap anchorx="margin"/>
              </v:rect>
            </w:pict>
          </mc:Fallback>
        </mc:AlternateContent>
      </w:r>
      <w:r w:rsidRPr="00FE0118">
        <w:rPr>
          <w:rFonts w:eastAsia="Times New Roman" w:cs="Times New Roman"/>
          <w:b/>
          <w:bCs/>
          <w:noProof/>
          <w:color w:val="auto"/>
          <w:szCs w:val="24"/>
          <w:lang w:eastAsia="es-CO"/>
        </w:rPr>
        <w:drawing>
          <wp:inline distT="0" distB="0" distL="0" distR="0" wp14:anchorId="7A872635" wp14:editId="5CF698C5">
            <wp:extent cx="5612130" cy="2533015"/>
            <wp:effectExtent l="0" t="0" r="7620" b="635"/>
            <wp:docPr id="354" name="Imagen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2533015"/>
                    </a:xfrm>
                    <a:prstGeom prst="rect">
                      <a:avLst/>
                    </a:prstGeom>
                  </pic:spPr>
                </pic:pic>
              </a:graphicData>
            </a:graphic>
          </wp:inline>
        </w:drawing>
      </w:r>
    </w:p>
    <w:p w14:paraId="63879022" w14:textId="3DF0D396" w:rsidR="00AA32ED" w:rsidRDefault="00AA32ED" w:rsidP="00B52403">
      <w:pPr>
        <w:pBdr>
          <w:top w:val="nil"/>
          <w:left w:val="nil"/>
          <w:bottom w:val="nil"/>
          <w:right w:val="nil"/>
          <w:between w:val="nil"/>
        </w:pBdr>
      </w:pPr>
    </w:p>
    <w:p w14:paraId="5AF1FB54" w14:textId="1043BD8E" w:rsidR="00FE0118" w:rsidRDefault="00FE0118" w:rsidP="00B52403">
      <w:pPr>
        <w:pBdr>
          <w:top w:val="nil"/>
          <w:left w:val="nil"/>
          <w:bottom w:val="nil"/>
          <w:right w:val="nil"/>
          <w:between w:val="nil"/>
        </w:pBdr>
      </w:pPr>
    </w:p>
    <w:p w14:paraId="11CBA39E" w14:textId="5FE5816C" w:rsidR="00FE0118" w:rsidRDefault="00FE0118" w:rsidP="00B52403">
      <w:pPr>
        <w:pBdr>
          <w:top w:val="nil"/>
          <w:left w:val="nil"/>
          <w:bottom w:val="nil"/>
          <w:right w:val="nil"/>
          <w:between w:val="nil"/>
        </w:pBdr>
      </w:pPr>
      <w:r w:rsidRPr="00FE0118">
        <w:rPr>
          <w:noProof/>
        </w:rPr>
        <w:lastRenderedPageBreak/>
        <w:drawing>
          <wp:inline distT="0" distB="0" distL="0" distR="0" wp14:anchorId="7CE7852D" wp14:editId="051BE723">
            <wp:extent cx="2342009" cy="2881803"/>
            <wp:effectExtent l="0" t="0" r="1270" b="0"/>
            <wp:docPr id="356" name="Imagen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48191" cy="2889410"/>
                    </a:xfrm>
                    <a:prstGeom prst="rect">
                      <a:avLst/>
                    </a:prstGeom>
                  </pic:spPr>
                </pic:pic>
              </a:graphicData>
            </a:graphic>
          </wp:inline>
        </w:drawing>
      </w:r>
      <w:r w:rsidR="00A22C20">
        <w:t xml:space="preserve">         </w:t>
      </w:r>
      <w:r w:rsidR="00A22C20" w:rsidRPr="00A22C20">
        <w:rPr>
          <w:noProof/>
        </w:rPr>
        <w:drawing>
          <wp:inline distT="0" distB="0" distL="0" distR="0" wp14:anchorId="1D7125F1" wp14:editId="7D5FD118">
            <wp:extent cx="2194560" cy="2771854"/>
            <wp:effectExtent l="0" t="0" r="0" b="9525"/>
            <wp:docPr id="357" name="Imagen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11243" cy="2792926"/>
                    </a:xfrm>
                    <a:prstGeom prst="rect">
                      <a:avLst/>
                    </a:prstGeom>
                  </pic:spPr>
                </pic:pic>
              </a:graphicData>
            </a:graphic>
          </wp:inline>
        </w:drawing>
      </w:r>
    </w:p>
    <w:p w14:paraId="02A3083F" w14:textId="437FFD9A" w:rsidR="00A22C20" w:rsidRDefault="00A22C20" w:rsidP="00B52403">
      <w:pPr>
        <w:pBdr>
          <w:top w:val="nil"/>
          <w:left w:val="nil"/>
          <w:bottom w:val="nil"/>
          <w:right w:val="nil"/>
          <w:between w:val="nil"/>
        </w:pBdr>
      </w:pPr>
    </w:p>
    <w:p w14:paraId="2030D6F0" w14:textId="55BB9C28" w:rsidR="00A22C20" w:rsidRDefault="00A22C20" w:rsidP="00B52403">
      <w:pPr>
        <w:pBdr>
          <w:top w:val="nil"/>
          <w:left w:val="nil"/>
          <w:bottom w:val="nil"/>
          <w:right w:val="nil"/>
          <w:between w:val="nil"/>
        </w:pBdr>
        <w:rPr>
          <w:b/>
          <w:bCs/>
        </w:rPr>
      </w:pPr>
      <w:r>
        <w:rPr>
          <w:b/>
          <w:bCs/>
        </w:rPr>
        <w:t>ROLES.</w:t>
      </w:r>
    </w:p>
    <w:p w14:paraId="19629BD3" w14:textId="7700B9B4" w:rsidR="00A22C20" w:rsidRDefault="00A22C20" w:rsidP="00B52403">
      <w:pPr>
        <w:pBdr>
          <w:top w:val="nil"/>
          <w:left w:val="nil"/>
          <w:bottom w:val="nil"/>
          <w:right w:val="nil"/>
          <w:between w:val="nil"/>
        </w:pBdr>
        <w:rPr>
          <w:b/>
          <w:bCs/>
        </w:rPr>
      </w:pPr>
    </w:p>
    <w:p w14:paraId="71E1163D" w14:textId="1DF1C89D" w:rsidR="00A22C20" w:rsidRDefault="00E745A2" w:rsidP="00B52403">
      <w:pPr>
        <w:pBdr>
          <w:top w:val="nil"/>
          <w:left w:val="nil"/>
          <w:bottom w:val="nil"/>
          <w:right w:val="nil"/>
          <w:between w:val="nil"/>
        </w:pBdr>
      </w:pPr>
      <w:r>
        <w:rPr>
          <w:noProof/>
        </w:rPr>
        <mc:AlternateContent>
          <mc:Choice Requires="wps">
            <w:drawing>
              <wp:anchor distT="0" distB="0" distL="114300" distR="114300" simplePos="0" relativeHeight="251863040" behindDoc="0" locked="0" layoutInCell="1" allowOverlap="1" wp14:anchorId="7B551527" wp14:editId="54B119C4">
                <wp:simplePos x="0" y="0"/>
                <wp:positionH relativeFrom="margin">
                  <wp:posOffset>4803223</wp:posOffset>
                </wp:positionH>
                <wp:positionV relativeFrom="paragraph">
                  <wp:posOffset>499027</wp:posOffset>
                </wp:positionV>
                <wp:extent cx="699715" cy="254442"/>
                <wp:effectExtent l="0" t="0" r="24765" b="12700"/>
                <wp:wrapNone/>
                <wp:docPr id="48" name="Rectángulo 48"/>
                <wp:cNvGraphicFramePr/>
                <a:graphic xmlns:a="http://schemas.openxmlformats.org/drawingml/2006/main">
                  <a:graphicData uri="http://schemas.microsoft.com/office/word/2010/wordprocessingShape">
                    <wps:wsp>
                      <wps:cNvSpPr/>
                      <wps:spPr>
                        <a:xfrm>
                          <a:off x="0" y="0"/>
                          <a:ext cx="699715" cy="2544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364A8E" id="Rectángulo 48" o:spid="_x0000_s1026" style="position:absolute;margin-left:378.2pt;margin-top:39.3pt;width:55.1pt;height:20.05pt;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" filled="f" strokecolor="red" strokeweight="1pt">
                <w10:wrap anchorx="margin"/>
              </v:rect>
            </w:pict>
          </mc:Fallback>
        </mc:AlternateContent>
      </w:r>
      <w:r w:rsidR="00A22C20" w:rsidRPr="00A22C20">
        <w:rPr>
          <w:noProof/>
        </w:rPr>
        <w:drawing>
          <wp:inline distT="0" distB="0" distL="0" distR="0" wp14:anchorId="1BEB02B7" wp14:editId="29694C60">
            <wp:extent cx="5612130" cy="2511425"/>
            <wp:effectExtent l="0" t="0" r="7620" b="3175"/>
            <wp:docPr id="358" name="Imagen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511425"/>
                    </a:xfrm>
                    <a:prstGeom prst="rect">
                      <a:avLst/>
                    </a:prstGeom>
                  </pic:spPr>
                </pic:pic>
              </a:graphicData>
            </a:graphic>
          </wp:inline>
        </w:drawing>
      </w:r>
    </w:p>
    <w:p w14:paraId="101E9449" w14:textId="5FA9FB9C" w:rsidR="00A22C20" w:rsidRDefault="00E745A2" w:rsidP="00B52403">
      <w:pPr>
        <w:pBdr>
          <w:top w:val="nil"/>
          <w:left w:val="nil"/>
          <w:bottom w:val="nil"/>
          <w:right w:val="nil"/>
          <w:between w:val="nil"/>
        </w:pBdr>
      </w:pPr>
      <w:r>
        <w:rPr>
          <w:noProof/>
        </w:rPr>
        <w:lastRenderedPageBreak/>
        <mc:AlternateContent>
          <mc:Choice Requires="wps">
            <w:drawing>
              <wp:anchor distT="0" distB="0" distL="114300" distR="114300" simplePos="0" relativeHeight="251865088" behindDoc="0" locked="0" layoutInCell="1" allowOverlap="1" wp14:anchorId="7E77A6CE" wp14:editId="591C748E">
                <wp:simplePos x="0" y="0"/>
                <wp:positionH relativeFrom="margin">
                  <wp:posOffset>3077845</wp:posOffset>
                </wp:positionH>
                <wp:positionV relativeFrom="paragraph">
                  <wp:posOffset>1416326</wp:posOffset>
                </wp:positionV>
                <wp:extent cx="516835" cy="182880"/>
                <wp:effectExtent l="0" t="0" r="17145" b="26670"/>
                <wp:wrapNone/>
                <wp:docPr id="53" name="Rectángulo 53"/>
                <wp:cNvGraphicFramePr/>
                <a:graphic xmlns:a="http://schemas.openxmlformats.org/drawingml/2006/main">
                  <a:graphicData uri="http://schemas.microsoft.com/office/word/2010/wordprocessingShape">
                    <wps:wsp>
                      <wps:cNvSpPr/>
                      <wps:spPr>
                        <a:xfrm>
                          <a:off x="0" y="0"/>
                          <a:ext cx="516835" cy="1828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6DC3F" id="Rectángulo 53" o:spid="_x0000_s1026" style="position:absolute;margin-left:242.35pt;margin-top:111.5pt;width:40.7pt;height:14.4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" filled="f" strokecolor="red" strokeweight="1pt">
                <w10:wrap anchorx="margin"/>
              </v:rect>
            </w:pict>
          </mc:Fallback>
        </mc:AlternateContent>
      </w:r>
      <w:r w:rsidR="00A22C20" w:rsidRPr="00A22C20">
        <w:rPr>
          <w:noProof/>
        </w:rPr>
        <w:drawing>
          <wp:inline distT="0" distB="0" distL="0" distR="0" wp14:anchorId="6394693B" wp14:editId="11C54E0D">
            <wp:extent cx="5612130" cy="2686685"/>
            <wp:effectExtent l="0" t="0" r="7620" b="0"/>
            <wp:docPr id="359" name="Imagen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2686685"/>
                    </a:xfrm>
                    <a:prstGeom prst="rect">
                      <a:avLst/>
                    </a:prstGeom>
                  </pic:spPr>
                </pic:pic>
              </a:graphicData>
            </a:graphic>
          </wp:inline>
        </w:drawing>
      </w:r>
    </w:p>
    <w:p w14:paraId="1A89A719" w14:textId="77777777" w:rsidR="00A22C20" w:rsidRDefault="00A22C20" w:rsidP="00B52403">
      <w:pPr>
        <w:pBdr>
          <w:top w:val="nil"/>
          <w:left w:val="nil"/>
          <w:bottom w:val="nil"/>
          <w:right w:val="nil"/>
          <w:between w:val="nil"/>
        </w:pBdr>
      </w:pPr>
    </w:p>
    <w:p w14:paraId="6F73A78D" w14:textId="2DDC2DD2" w:rsidR="00A22C20" w:rsidRDefault="00A22C20" w:rsidP="00B52403">
      <w:pPr>
        <w:pBdr>
          <w:top w:val="nil"/>
          <w:left w:val="nil"/>
          <w:bottom w:val="nil"/>
          <w:right w:val="nil"/>
          <w:between w:val="nil"/>
        </w:pBdr>
      </w:pPr>
      <w:r w:rsidRPr="00A22C20">
        <w:rPr>
          <w:noProof/>
        </w:rPr>
        <w:drawing>
          <wp:inline distT="0" distB="0" distL="0" distR="0" wp14:anchorId="13E1147F" wp14:editId="71FE8A25">
            <wp:extent cx="5612130" cy="2639060"/>
            <wp:effectExtent l="0" t="0" r="7620" b="8890"/>
            <wp:docPr id="360" name="Imagen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2639060"/>
                    </a:xfrm>
                    <a:prstGeom prst="rect">
                      <a:avLst/>
                    </a:prstGeom>
                  </pic:spPr>
                </pic:pic>
              </a:graphicData>
            </a:graphic>
          </wp:inline>
        </w:drawing>
      </w:r>
    </w:p>
    <w:p w14:paraId="72D69AEC" w14:textId="1C6A4CF6" w:rsidR="00A22C20" w:rsidRDefault="00E745A2" w:rsidP="00B52403">
      <w:pPr>
        <w:pBdr>
          <w:top w:val="nil"/>
          <w:left w:val="nil"/>
          <w:bottom w:val="nil"/>
          <w:right w:val="nil"/>
          <w:between w:val="nil"/>
        </w:pBdr>
      </w:pPr>
      <w:r>
        <w:rPr>
          <w:noProof/>
        </w:rPr>
        <w:lastRenderedPageBreak/>
        <mc:AlternateContent>
          <mc:Choice Requires="wps">
            <w:drawing>
              <wp:anchor distT="0" distB="0" distL="114300" distR="114300" simplePos="0" relativeHeight="251873280" behindDoc="0" locked="0" layoutInCell="1" allowOverlap="1" wp14:anchorId="59D827E6" wp14:editId="5EA37E7D">
                <wp:simplePos x="0" y="0"/>
                <wp:positionH relativeFrom="margin">
                  <wp:posOffset>4819733</wp:posOffset>
                </wp:positionH>
                <wp:positionV relativeFrom="paragraph">
                  <wp:posOffset>2068582</wp:posOffset>
                </wp:positionV>
                <wp:extent cx="675861" cy="214686"/>
                <wp:effectExtent l="0" t="0" r="10160" b="13970"/>
                <wp:wrapNone/>
                <wp:docPr id="188" name="Rectángulo 188"/>
                <wp:cNvGraphicFramePr/>
                <a:graphic xmlns:a="http://schemas.openxmlformats.org/drawingml/2006/main">
                  <a:graphicData uri="http://schemas.microsoft.com/office/word/2010/wordprocessingShape">
                    <wps:wsp>
                      <wps:cNvSpPr/>
                      <wps:spPr>
                        <a:xfrm>
                          <a:off x="0" y="0"/>
                          <a:ext cx="675861" cy="21468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07293" id="Rectángulo 188" o:spid="_x0000_s1026" style="position:absolute;margin-left:379.5pt;margin-top:162.9pt;width:53.2pt;height:16.9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" filled="f" strokecolor="red" strokeweight="1pt">
                <w10:wrap anchorx="margin"/>
              </v:rect>
            </w:pict>
          </mc:Fallback>
        </mc:AlternateContent>
      </w:r>
      <w:r>
        <w:rPr>
          <w:noProof/>
        </w:rPr>
        <mc:AlternateContent>
          <mc:Choice Requires="wps">
            <w:drawing>
              <wp:anchor distT="0" distB="0" distL="114300" distR="114300" simplePos="0" relativeHeight="251867136" behindDoc="0" locked="0" layoutInCell="1" allowOverlap="1" wp14:anchorId="0C8C7676" wp14:editId="50018904">
                <wp:simplePos x="0" y="0"/>
                <wp:positionH relativeFrom="margin">
                  <wp:posOffset>5121882</wp:posOffset>
                </wp:positionH>
                <wp:positionV relativeFrom="paragraph">
                  <wp:posOffset>1106004</wp:posOffset>
                </wp:positionV>
                <wp:extent cx="134592" cy="150633"/>
                <wp:effectExtent l="0" t="0" r="18415" b="20955"/>
                <wp:wrapNone/>
                <wp:docPr id="131" name="Rectángulo 131"/>
                <wp:cNvGraphicFramePr/>
                <a:graphic xmlns:a="http://schemas.openxmlformats.org/drawingml/2006/main">
                  <a:graphicData uri="http://schemas.microsoft.com/office/word/2010/wordprocessingShape">
                    <wps:wsp>
                      <wps:cNvSpPr/>
                      <wps:spPr>
                        <a:xfrm>
                          <a:off x="0" y="0"/>
                          <a:ext cx="134592" cy="15063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5FC31" id="Rectángulo 131" o:spid="_x0000_s1026" style="position:absolute;margin-left:403.3pt;margin-top:87.1pt;width:10.6pt;height:11.85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" filled="f" strokecolor="red" strokeweight="1pt">
                <w10:wrap anchorx="margin"/>
              </v:rect>
            </w:pict>
          </mc:Fallback>
        </mc:AlternateContent>
      </w:r>
      <w:r>
        <w:rPr>
          <w:noProof/>
        </w:rPr>
        <mc:AlternateContent>
          <mc:Choice Requires="wps">
            <w:drawing>
              <wp:anchor distT="0" distB="0" distL="114300" distR="114300" simplePos="0" relativeHeight="251869184" behindDoc="0" locked="0" layoutInCell="1" allowOverlap="1" wp14:anchorId="54FEF6C2" wp14:editId="7FAC0F3F">
                <wp:simplePos x="0" y="0"/>
                <wp:positionH relativeFrom="margin">
                  <wp:posOffset>3372016</wp:posOffset>
                </wp:positionH>
                <wp:positionV relativeFrom="paragraph">
                  <wp:posOffset>1090157</wp:posOffset>
                </wp:positionV>
                <wp:extent cx="159026" cy="190831"/>
                <wp:effectExtent l="0" t="0" r="12700" b="19050"/>
                <wp:wrapNone/>
                <wp:docPr id="175" name="Rectángulo 175"/>
                <wp:cNvGraphicFramePr/>
                <a:graphic xmlns:a="http://schemas.openxmlformats.org/drawingml/2006/main">
                  <a:graphicData uri="http://schemas.microsoft.com/office/word/2010/wordprocessingShape">
                    <wps:wsp>
                      <wps:cNvSpPr/>
                      <wps:spPr>
                        <a:xfrm>
                          <a:off x="0" y="0"/>
                          <a:ext cx="159026" cy="19083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6EFE0" id="Rectángulo 175" o:spid="_x0000_s1026" style="position:absolute;margin-left:265.5pt;margin-top:85.85pt;width:12.5pt;height:15.05pt;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" filled="f" strokecolor="red" strokeweight="1pt">
                <w10:wrap anchorx="margin"/>
              </v:rect>
            </w:pict>
          </mc:Fallback>
        </mc:AlternateContent>
      </w:r>
      <w:r>
        <w:rPr>
          <w:noProof/>
        </w:rPr>
        <mc:AlternateContent>
          <mc:Choice Requires="wps">
            <w:drawing>
              <wp:anchor distT="0" distB="0" distL="114300" distR="114300" simplePos="0" relativeHeight="251871232" behindDoc="0" locked="0" layoutInCell="1" allowOverlap="1" wp14:anchorId="499AA7EA" wp14:editId="1C732955">
                <wp:simplePos x="0" y="0"/>
                <wp:positionH relativeFrom="margin">
                  <wp:posOffset>1639957</wp:posOffset>
                </wp:positionH>
                <wp:positionV relativeFrom="paragraph">
                  <wp:posOffset>1123288</wp:posOffset>
                </wp:positionV>
                <wp:extent cx="134592" cy="150633"/>
                <wp:effectExtent l="0" t="0" r="18415" b="20955"/>
                <wp:wrapNone/>
                <wp:docPr id="176" name="Rectángulo 176"/>
                <wp:cNvGraphicFramePr/>
                <a:graphic xmlns:a="http://schemas.openxmlformats.org/drawingml/2006/main">
                  <a:graphicData uri="http://schemas.microsoft.com/office/word/2010/wordprocessingShape">
                    <wps:wsp>
                      <wps:cNvSpPr/>
                      <wps:spPr>
                        <a:xfrm>
                          <a:off x="0" y="0"/>
                          <a:ext cx="134592" cy="15063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DB1A6" id="Rectángulo 176" o:spid="_x0000_s1026" style="position:absolute;margin-left:129.15pt;margin-top:88.45pt;width:10.6pt;height:11.85pt;z-index:25187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" filled="f" strokecolor="red" strokeweight="1pt">
                <w10:wrap anchorx="margin"/>
              </v:rect>
            </w:pict>
          </mc:Fallback>
        </mc:AlternateContent>
      </w:r>
      <w:r w:rsidR="00A22C20" w:rsidRPr="00A22C20">
        <w:rPr>
          <w:noProof/>
        </w:rPr>
        <w:drawing>
          <wp:inline distT="0" distB="0" distL="0" distR="0" wp14:anchorId="48990FD3" wp14:editId="44D728B1">
            <wp:extent cx="5612130" cy="2632075"/>
            <wp:effectExtent l="0" t="0" r="7620" b="0"/>
            <wp:docPr id="361" name="Imagen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2632075"/>
                    </a:xfrm>
                    <a:prstGeom prst="rect">
                      <a:avLst/>
                    </a:prstGeom>
                  </pic:spPr>
                </pic:pic>
              </a:graphicData>
            </a:graphic>
          </wp:inline>
        </w:drawing>
      </w:r>
    </w:p>
    <w:p w14:paraId="0F6F6F3C" w14:textId="628CB193" w:rsidR="00A22C20" w:rsidRDefault="00A22C20" w:rsidP="00B52403">
      <w:pPr>
        <w:pBdr>
          <w:top w:val="nil"/>
          <w:left w:val="nil"/>
          <w:bottom w:val="nil"/>
          <w:right w:val="nil"/>
          <w:between w:val="nil"/>
        </w:pBdr>
      </w:pPr>
      <w:r w:rsidRPr="00A22C20">
        <w:rPr>
          <w:noProof/>
        </w:rPr>
        <w:drawing>
          <wp:inline distT="0" distB="0" distL="0" distR="0" wp14:anchorId="0DB27CB4" wp14:editId="0EEC4ED3">
            <wp:extent cx="2011680" cy="711448"/>
            <wp:effectExtent l="0" t="0" r="7620" b="0"/>
            <wp:docPr id="362" name="Imagen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30702" cy="718175"/>
                    </a:xfrm>
                    <a:prstGeom prst="rect">
                      <a:avLst/>
                    </a:prstGeom>
                  </pic:spPr>
                </pic:pic>
              </a:graphicData>
            </a:graphic>
          </wp:inline>
        </w:drawing>
      </w:r>
    </w:p>
    <w:p w14:paraId="4A85356F" w14:textId="735FC5C7" w:rsidR="00A70368" w:rsidRDefault="00A70368" w:rsidP="00B52403">
      <w:pPr>
        <w:pBdr>
          <w:top w:val="nil"/>
          <w:left w:val="nil"/>
          <w:bottom w:val="nil"/>
          <w:right w:val="nil"/>
          <w:between w:val="nil"/>
        </w:pBdr>
      </w:pPr>
    </w:p>
    <w:p w14:paraId="3C33570F" w14:textId="1AD4A092" w:rsidR="00A70368" w:rsidRDefault="00A70368" w:rsidP="00B52403">
      <w:pPr>
        <w:pBdr>
          <w:top w:val="nil"/>
          <w:left w:val="nil"/>
          <w:bottom w:val="nil"/>
          <w:right w:val="nil"/>
          <w:between w:val="nil"/>
        </w:pBdr>
        <w:rPr>
          <w:b/>
          <w:bCs/>
        </w:rPr>
      </w:pPr>
      <w:r>
        <w:rPr>
          <w:b/>
          <w:bCs/>
        </w:rPr>
        <w:t>USUARIO.</w:t>
      </w:r>
    </w:p>
    <w:p w14:paraId="6A20BC61" w14:textId="04E7D00D" w:rsidR="00A70368" w:rsidRDefault="00A70368" w:rsidP="00B52403">
      <w:pPr>
        <w:pBdr>
          <w:top w:val="nil"/>
          <w:left w:val="nil"/>
          <w:bottom w:val="nil"/>
          <w:right w:val="nil"/>
          <w:between w:val="nil"/>
        </w:pBdr>
        <w:rPr>
          <w:b/>
          <w:bCs/>
        </w:rPr>
      </w:pPr>
    </w:p>
    <w:p w14:paraId="4C252B09" w14:textId="3E775CFD" w:rsidR="00A70368" w:rsidRDefault="00A70368" w:rsidP="00B52403">
      <w:pPr>
        <w:pBdr>
          <w:top w:val="nil"/>
          <w:left w:val="nil"/>
          <w:bottom w:val="nil"/>
          <w:right w:val="nil"/>
          <w:between w:val="nil"/>
        </w:pBdr>
      </w:pPr>
      <w:r>
        <w:rPr>
          <w:b/>
          <w:bCs/>
        </w:rPr>
        <w:t>REPORTES.</w:t>
      </w:r>
    </w:p>
    <w:p w14:paraId="04372BB5" w14:textId="203BC278" w:rsidR="00A70368" w:rsidRDefault="00A70368" w:rsidP="00B52403">
      <w:pPr>
        <w:pBdr>
          <w:top w:val="nil"/>
          <w:left w:val="nil"/>
          <w:bottom w:val="nil"/>
          <w:right w:val="nil"/>
          <w:between w:val="nil"/>
        </w:pBdr>
      </w:pPr>
      <w:r w:rsidRPr="00A70368">
        <w:rPr>
          <w:noProof/>
        </w:rPr>
        <w:drawing>
          <wp:inline distT="0" distB="0" distL="0" distR="0" wp14:anchorId="34C50CB6" wp14:editId="2E08BCB2">
            <wp:extent cx="5612130" cy="2511425"/>
            <wp:effectExtent l="0" t="0" r="7620" b="3175"/>
            <wp:docPr id="363" name="Imagen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2511425"/>
                    </a:xfrm>
                    <a:prstGeom prst="rect">
                      <a:avLst/>
                    </a:prstGeom>
                  </pic:spPr>
                </pic:pic>
              </a:graphicData>
            </a:graphic>
          </wp:inline>
        </w:drawing>
      </w:r>
    </w:p>
    <w:p w14:paraId="2FA04C36" w14:textId="7286A486" w:rsidR="00A70368" w:rsidRDefault="00A70368" w:rsidP="00B52403">
      <w:pPr>
        <w:pBdr>
          <w:top w:val="nil"/>
          <w:left w:val="nil"/>
          <w:bottom w:val="nil"/>
          <w:right w:val="nil"/>
          <w:between w:val="nil"/>
        </w:pBdr>
      </w:pPr>
    </w:p>
    <w:p w14:paraId="3262A5A9" w14:textId="60ABCA15" w:rsidR="00A70368" w:rsidRDefault="00A70368" w:rsidP="00A70368">
      <w:pPr>
        <w:pBdr>
          <w:top w:val="nil"/>
          <w:left w:val="nil"/>
          <w:bottom w:val="nil"/>
          <w:right w:val="nil"/>
          <w:between w:val="nil"/>
        </w:pBdr>
        <w:jc w:val="right"/>
      </w:pPr>
      <w:r w:rsidRPr="00A70368">
        <w:rPr>
          <w:noProof/>
        </w:rPr>
        <w:lastRenderedPageBreak/>
        <w:drawing>
          <wp:inline distT="0" distB="0" distL="0" distR="0" wp14:anchorId="4415EBEF" wp14:editId="0B83F71D">
            <wp:extent cx="5612130" cy="2645410"/>
            <wp:effectExtent l="0" t="0" r="7620" b="2540"/>
            <wp:docPr id="365" name="Imagen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2645410"/>
                    </a:xfrm>
                    <a:prstGeom prst="rect">
                      <a:avLst/>
                    </a:prstGeom>
                  </pic:spPr>
                </pic:pic>
              </a:graphicData>
            </a:graphic>
          </wp:inline>
        </w:drawing>
      </w:r>
    </w:p>
    <w:p w14:paraId="39746A76" w14:textId="5680B9B5" w:rsidR="00A70368" w:rsidRDefault="00A70368" w:rsidP="00A70368">
      <w:pPr>
        <w:pBdr>
          <w:top w:val="nil"/>
          <w:left w:val="nil"/>
          <w:bottom w:val="nil"/>
          <w:right w:val="nil"/>
          <w:between w:val="nil"/>
        </w:pBdr>
        <w:jc w:val="right"/>
      </w:pPr>
      <w:r w:rsidRPr="00A70368">
        <w:rPr>
          <w:noProof/>
        </w:rPr>
        <w:drawing>
          <wp:inline distT="0" distB="0" distL="0" distR="0" wp14:anchorId="3F05C299" wp14:editId="013B2ED8">
            <wp:extent cx="5612130" cy="2661920"/>
            <wp:effectExtent l="0" t="0" r="7620" b="5080"/>
            <wp:docPr id="36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2661920"/>
                    </a:xfrm>
                    <a:prstGeom prst="rect">
                      <a:avLst/>
                    </a:prstGeom>
                  </pic:spPr>
                </pic:pic>
              </a:graphicData>
            </a:graphic>
          </wp:inline>
        </w:drawing>
      </w:r>
    </w:p>
    <w:p w14:paraId="23613929" w14:textId="1A9D0ED9" w:rsidR="00A70368" w:rsidRDefault="00A70368" w:rsidP="00A70368">
      <w:pPr>
        <w:pBdr>
          <w:top w:val="nil"/>
          <w:left w:val="nil"/>
          <w:bottom w:val="nil"/>
          <w:right w:val="nil"/>
          <w:between w:val="nil"/>
        </w:pBdr>
        <w:jc w:val="right"/>
      </w:pPr>
    </w:p>
    <w:p w14:paraId="164F48FE" w14:textId="5B22A527" w:rsidR="00A70368" w:rsidRDefault="00A70368" w:rsidP="00A70368">
      <w:pPr>
        <w:pBdr>
          <w:top w:val="nil"/>
          <w:left w:val="nil"/>
          <w:bottom w:val="nil"/>
          <w:right w:val="nil"/>
          <w:between w:val="nil"/>
        </w:pBdr>
        <w:jc w:val="left"/>
        <w:rPr>
          <w:b/>
          <w:bCs/>
        </w:rPr>
      </w:pPr>
      <w:r>
        <w:rPr>
          <w:b/>
          <w:bCs/>
        </w:rPr>
        <w:t>AUDITORIA.</w:t>
      </w:r>
    </w:p>
    <w:p w14:paraId="5B269ECF" w14:textId="73A75CA3" w:rsidR="00A70368" w:rsidRDefault="00A70368" w:rsidP="00A70368">
      <w:pPr>
        <w:pBdr>
          <w:top w:val="nil"/>
          <w:left w:val="nil"/>
          <w:bottom w:val="nil"/>
          <w:right w:val="nil"/>
          <w:between w:val="nil"/>
        </w:pBdr>
        <w:jc w:val="left"/>
        <w:rPr>
          <w:b/>
          <w:bCs/>
        </w:rPr>
      </w:pPr>
    </w:p>
    <w:p w14:paraId="7699D990" w14:textId="45067573" w:rsidR="00A70368" w:rsidRDefault="00A70368" w:rsidP="00A70368">
      <w:pPr>
        <w:pBdr>
          <w:top w:val="nil"/>
          <w:left w:val="nil"/>
          <w:bottom w:val="nil"/>
          <w:right w:val="nil"/>
          <w:between w:val="nil"/>
        </w:pBdr>
        <w:jc w:val="left"/>
        <w:rPr>
          <w:b/>
          <w:bCs/>
        </w:rPr>
      </w:pPr>
      <w:r>
        <w:rPr>
          <w:noProof/>
        </w:rPr>
        <w:lastRenderedPageBreak/>
        <mc:AlternateContent>
          <mc:Choice Requires="wps">
            <w:drawing>
              <wp:anchor distT="0" distB="0" distL="114300" distR="114300" simplePos="0" relativeHeight="251848704" behindDoc="0" locked="0" layoutInCell="1" allowOverlap="1" wp14:anchorId="33FAFC4D" wp14:editId="63038FA5">
                <wp:simplePos x="0" y="0"/>
                <wp:positionH relativeFrom="margin">
                  <wp:posOffset>780471</wp:posOffset>
                </wp:positionH>
                <wp:positionV relativeFrom="paragraph">
                  <wp:posOffset>2855761</wp:posOffset>
                </wp:positionV>
                <wp:extent cx="2035534" cy="302149"/>
                <wp:effectExtent l="0" t="0" r="22225" b="22225"/>
                <wp:wrapNone/>
                <wp:docPr id="370" name="Rectángulo 370"/>
                <wp:cNvGraphicFramePr/>
                <a:graphic xmlns:a="http://schemas.openxmlformats.org/drawingml/2006/main">
                  <a:graphicData uri="http://schemas.microsoft.com/office/word/2010/wordprocessingShape">
                    <wps:wsp>
                      <wps:cNvSpPr/>
                      <wps:spPr>
                        <a:xfrm>
                          <a:off x="0" y="0"/>
                          <a:ext cx="2035534" cy="30214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F5356" id="Rectángulo 370" o:spid="_x0000_s1026" style="position:absolute;margin-left:61.45pt;margin-top:224.85pt;width:160.3pt;height:23.8pt;z-index:25184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" filled="f" strokecolor="red" strokeweight="1pt">
                <w10:wrap anchorx="margin"/>
              </v:rect>
            </w:pict>
          </mc:Fallback>
        </mc:AlternateContent>
      </w:r>
      <w:r w:rsidRPr="00A70368">
        <w:rPr>
          <w:b/>
          <w:bCs/>
          <w:noProof/>
        </w:rPr>
        <w:drawing>
          <wp:inline distT="0" distB="0" distL="0" distR="0" wp14:anchorId="2A456D03" wp14:editId="680A1717">
            <wp:extent cx="5612130" cy="2543175"/>
            <wp:effectExtent l="0" t="0" r="7620" b="9525"/>
            <wp:docPr id="367" name="Imagen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2543175"/>
                    </a:xfrm>
                    <a:prstGeom prst="rect">
                      <a:avLst/>
                    </a:prstGeom>
                  </pic:spPr>
                </pic:pic>
              </a:graphicData>
            </a:graphic>
          </wp:inline>
        </w:drawing>
      </w:r>
      <w:r w:rsidRPr="00A70368">
        <w:rPr>
          <w:b/>
          <w:bCs/>
          <w:noProof/>
        </w:rPr>
        <w:drawing>
          <wp:inline distT="0" distB="0" distL="0" distR="0" wp14:anchorId="4B83C1D4" wp14:editId="688E2D87">
            <wp:extent cx="5612130" cy="2543175"/>
            <wp:effectExtent l="0" t="0" r="7620" b="9525"/>
            <wp:docPr id="369" name="Imagen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2543175"/>
                    </a:xfrm>
                    <a:prstGeom prst="rect">
                      <a:avLst/>
                    </a:prstGeom>
                  </pic:spPr>
                </pic:pic>
              </a:graphicData>
            </a:graphic>
          </wp:inline>
        </w:drawing>
      </w:r>
    </w:p>
    <w:p w14:paraId="095C6F54" w14:textId="3B9FD4DB" w:rsidR="00A70368" w:rsidRDefault="00A70368" w:rsidP="00A70368">
      <w:pPr>
        <w:pBdr>
          <w:top w:val="nil"/>
          <w:left w:val="nil"/>
          <w:bottom w:val="nil"/>
          <w:right w:val="nil"/>
          <w:between w:val="nil"/>
        </w:pBdr>
        <w:jc w:val="left"/>
        <w:rPr>
          <w:b/>
          <w:bCs/>
        </w:rPr>
      </w:pPr>
    </w:p>
    <w:p w14:paraId="7DB5B431" w14:textId="77777777" w:rsidR="00A70368" w:rsidRDefault="00A70368" w:rsidP="00A70368">
      <w:pPr>
        <w:pBdr>
          <w:top w:val="nil"/>
          <w:left w:val="nil"/>
          <w:bottom w:val="nil"/>
          <w:right w:val="nil"/>
          <w:between w:val="nil"/>
        </w:pBdr>
        <w:jc w:val="left"/>
        <w:rPr>
          <w:b/>
          <w:bCs/>
        </w:rPr>
      </w:pPr>
    </w:p>
    <w:p w14:paraId="2F140A44" w14:textId="148826B4" w:rsidR="00AF0AF6" w:rsidRDefault="00756A2E" w:rsidP="00A70368">
      <w:pPr>
        <w:pBdr>
          <w:top w:val="nil"/>
          <w:left w:val="nil"/>
          <w:bottom w:val="nil"/>
          <w:right w:val="nil"/>
          <w:between w:val="nil"/>
        </w:pBdr>
        <w:jc w:val="left"/>
        <w:rPr>
          <w:b/>
          <w:bCs/>
        </w:rPr>
      </w:pPr>
      <w:r>
        <w:rPr>
          <w:noProof/>
        </w:rPr>
        <w:lastRenderedPageBreak/>
        <mc:AlternateContent>
          <mc:Choice Requires="wps">
            <w:drawing>
              <wp:anchor distT="0" distB="0" distL="114300" distR="114300" simplePos="0" relativeHeight="251875328" behindDoc="0" locked="0" layoutInCell="1" allowOverlap="1" wp14:anchorId="464183C8" wp14:editId="25261FBD">
                <wp:simplePos x="0" y="0"/>
                <wp:positionH relativeFrom="margin">
                  <wp:posOffset>1081377</wp:posOffset>
                </wp:positionH>
                <wp:positionV relativeFrom="paragraph">
                  <wp:posOffset>851425</wp:posOffset>
                </wp:positionV>
                <wp:extent cx="143124" cy="174929"/>
                <wp:effectExtent l="0" t="0" r="28575" b="15875"/>
                <wp:wrapNone/>
                <wp:docPr id="189" name="Rectángulo 189"/>
                <wp:cNvGraphicFramePr/>
                <a:graphic xmlns:a="http://schemas.openxmlformats.org/drawingml/2006/main">
                  <a:graphicData uri="http://schemas.microsoft.com/office/word/2010/wordprocessingShape">
                    <wps:wsp>
                      <wps:cNvSpPr/>
                      <wps:spPr>
                        <a:xfrm>
                          <a:off x="0" y="0"/>
                          <a:ext cx="143124" cy="17492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9D41F" id="Rectángulo 189" o:spid="_x0000_s1026" style="position:absolute;margin-left:85.15pt;margin-top:67.05pt;width:11.25pt;height:13.75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" filled="f" strokecolor="red" strokeweight="1pt">
                <w10:wrap anchorx="margin"/>
              </v:rect>
            </w:pict>
          </mc:Fallback>
        </mc:AlternateContent>
      </w:r>
      <w:r w:rsidR="00A70368" w:rsidRPr="00A70368">
        <w:rPr>
          <w:b/>
          <w:bCs/>
          <w:noProof/>
        </w:rPr>
        <w:drawing>
          <wp:inline distT="0" distB="0" distL="0" distR="0" wp14:anchorId="0F389A15" wp14:editId="11C625EF">
            <wp:extent cx="5612130" cy="2516505"/>
            <wp:effectExtent l="0" t="0" r="7620" b="0"/>
            <wp:docPr id="368" name="Imagen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516505"/>
                    </a:xfrm>
                    <a:prstGeom prst="rect">
                      <a:avLst/>
                    </a:prstGeom>
                  </pic:spPr>
                </pic:pic>
              </a:graphicData>
            </a:graphic>
          </wp:inline>
        </w:drawing>
      </w:r>
    </w:p>
    <w:p w14:paraId="5FC5F533" w14:textId="20B4942E" w:rsidR="00AF0AF6" w:rsidRDefault="00AF0AF6" w:rsidP="00A70368">
      <w:pPr>
        <w:pBdr>
          <w:top w:val="nil"/>
          <w:left w:val="nil"/>
          <w:bottom w:val="nil"/>
          <w:right w:val="nil"/>
          <w:between w:val="nil"/>
        </w:pBdr>
        <w:jc w:val="left"/>
        <w:rPr>
          <w:b/>
          <w:bCs/>
        </w:rPr>
      </w:pPr>
    </w:p>
    <w:p w14:paraId="4AA571B1" w14:textId="77777777" w:rsidR="00AF0AF6" w:rsidRDefault="00AF0AF6" w:rsidP="00A70368">
      <w:pPr>
        <w:pBdr>
          <w:top w:val="nil"/>
          <w:left w:val="nil"/>
          <w:bottom w:val="nil"/>
          <w:right w:val="nil"/>
          <w:between w:val="nil"/>
        </w:pBdr>
        <w:jc w:val="left"/>
        <w:rPr>
          <w:b/>
          <w:bCs/>
        </w:rPr>
      </w:pPr>
    </w:p>
    <w:p w14:paraId="12544DA0" w14:textId="12A7DEAB" w:rsidR="00AF0AF6" w:rsidRDefault="00AF0AF6" w:rsidP="00A70368">
      <w:pPr>
        <w:pBdr>
          <w:top w:val="nil"/>
          <w:left w:val="nil"/>
          <w:bottom w:val="nil"/>
          <w:right w:val="nil"/>
          <w:between w:val="nil"/>
        </w:pBdr>
        <w:jc w:val="left"/>
        <w:rPr>
          <w:b/>
          <w:bCs/>
        </w:rPr>
      </w:pPr>
      <w:r>
        <w:rPr>
          <w:b/>
          <w:bCs/>
        </w:rPr>
        <w:t>acciones</w:t>
      </w:r>
    </w:p>
    <w:p w14:paraId="7DA6EE2F" w14:textId="6C5B9907" w:rsidR="00AF0AF6" w:rsidRDefault="00AF0AF6" w:rsidP="00A70368">
      <w:pPr>
        <w:pBdr>
          <w:top w:val="nil"/>
          <w:left w:val="nil"/>
          <w:bottom w:val="nil"/>
          <w:right w:val="nil"/>
          <w:between w:val="nil"/>
        </w:pBdr>
        <w:jc w:val="left"/>
        <w:rPr>
          <w:b/>
          <w:bCs/>
        </w:rPr>
      </w:pPr>
    </w:p>
    <w:p w14:paraId="1CAF758D" w14:textId="110AA160" w:rsidR="00A70368" w:rsidRPr="00A70368" w:rsidRDefault="00756A2E" w:rsidP="00A70368">
      <w:pPr>
        <w:pBdr>
          <w:top w:val="nil"/>
          <w:left w:val="nil"/>
          <w:bottom w:val="nil"/>
          <w:right w:val="nil"/>
          <w:between w:val="nil"/>
        </w:pBdr>
        <w:jc w:val="left"/>
        <w:rPr>
          <w:b/>
          <w:bCs/>
        </w:rPr>
      </w:pPr>
      <w:r>
        <w:rPr>
          <w:noProof/>
        </w:rPr>
        <mc:AlternateContent>
          <mc:Choice Requires="wps">
            <w:drawing>
              <wp:anchor distT="0" distB="0" distL="114300" distR="114300" simplePos="0" relativeHeight="251877376" behindDoc="0" locked="0" layoutInCell="1" allowOverlap="1" wp14:anchorId="5995F326" wp14:editId="77491A9E">
                <wp:simplePos x="0" y="0"/>
                <wp:positionH relativeFrom="margin">
                  <wp:posOffset>414323</wp:posOffset>
                </wp:positionH>
                <wp:positionV relativeFrom="paragraph">
                  <wp:posOffset>736517</wp:posOffset>
                </wp:positionV>
                <wp:extent cx="151074" cy="190831"/>
                <wp:effectExtent l="0" t="0" r="20955" b="19050"/>
                <wp:wrapNone/>
                <wp:docPr id="190" name="Rectángulo 190"/>
                <wp:cNvGraphicFramePr/>
                <a:graphic xmlns:a="http://schemas.openxmlformats.org/drawingml/2006/main">
                  <a:graphicData uri="http://schemas.microsoft.com/office/word/2010/wordprocessingShape">
                    <wps:wsp>
                      <wps:cNvSpPr/>
                      <wps:spPr>
                        <a:xfrm>
                          <a:off x="0" y="0"/>
                          <a:ext cx="151074" cy="19083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BC1B8" id="Rectángulo 190" o:spid="_x0000_s1026" style="position:absolute;margin-left:32.6pt;margin-top:58pt;width:11.9pt;height:15.05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" filled="f" strokecolor="red" strokeweight="1pt">
                <w10:wrap anchorx="margin"/>
              </v:rect>
            </w:pict>
          </mc:Fallback>
        </mc:AlternateContent>
      </w:r>
      <w:r w:rsidR="00AF0AF6" w:rsidRPr="00AF0AF6">
        <w:rPr>
          <w:b/>
          <w:bCs/>
          <w:noProof/>
        </w:rPr>
        <w:drawing>
          <wp:inline distT="0" distB="0" distL="0" distR="0" wp14:anchorId="1468D1FC" wp14:editId="57FBE234">
            <wp:extent cx="5612130" cy="2635250"/>
            <wp:effectExtent l="0" t="0" r="7620" b="0"/>
            <wp:docPr id="371" name="Imagen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2635250"/>
                    </a:xfrm>
                    <a:prstGeom prst="rect">
                      <a:avLst/>
                    </a:prstGeom>
                  </pic:spPr>
                </pic:pic>
              </a:graphicData>
            </a:graphic>
          </wp:inline>
        </w:drawing>
      </w:r>
    </w:p>
    <w:p w14:paraId="18DEC404" w14:textId="5AFC711C" w:rsidR="00AC16C7" w:rsidRPr="005C6114" w:rsidRDefault="00AC16C7" w:rsidP="00B52403">
      <w:pPr>
        <w:pBdr>
          <w:top w:val="nil"/>
          <w:left w:val="nil"/>
          <w:bottom w:val="nil"/>
          <w:right w:val="nil"/>
          <w:between w:val="nil"/>
        </w:pBdr>
      </w:pPr>
    </w:p>
    <w:p w14:paraId="3F153B90" w14:textId="6B6BAADD" w:rsidR="00AC16C7" w:rsidRDefault="00AF0AF6" w:rsidP="00AF2FE6">
      <w:pPr>
        <w:rPr>
          <w:rFonts w:cs="Times New Roman"/>
        </w:rPr>
      </w:pPr>
      <w:r>
        <w:rPr>
          <w:rFonts w:cs="Times New Roman"/>
        </w:rPr>
        <w:t>Accesos</w:t>
      </w:r>
    </w:p>
    <w:p w14:paraId="395F1777" w14:textId="07944AAC" w:rsidR="00AF0AF6" w:rsidRDefault="00AF0AF6" w:rsidP="00AF2FE6">
      <w:pPr>
        <w:rPr>
          <w:rFonts w:cs="Times New Roman"/>
        </w:rPr>
      </w:pPr>
      <w:r w:rsidRPr="00AF0AF6">
        <w:rPr>
          <w:rFonts w:cs="Times New Roman"/>
          <w:noProof/>
        </w:rPr>
        <w:lastRenderedPageBreak/>
        <w:drawing>
          <wp:inline distT="0" distB="0" distL="0" distR="0" wp14:anchorId="4439D433" wp14:editId="2BEB93DD">
            <wp:extent cx="5612130" cy="2635250"/>
            <wp:effectExtent l="0" t="0" r="7620" b="0"/>
            <wp:docPr id="372" name="Imagen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2635250"/>
                    </a:xfrm>
                    <a:prstGeom prst="rect">
                      <a:avLst/>
                    </a:prstGeom>
                  </pic:spPr>
                </pic:pic>
              </a:graphicData>
            </a:graphic>
          </wp:inline>
        </w:drawing>
      </w:r>
    </w:p>
    <w:p w14:paraId="5F01639A" w14:textId="6A462C2B" w:rsidR="00AF0AF6" w:rsidRDefault="00AF0AF6" w:rsidP="00AF2FE6">
      <w:pPr>
        <w:rPr>
          <w:rFonts w:cs="Times New Roman"/>
        </w:rPr>
      </w:pPr>
    </w:p>
    <w:p w14:paraId="21196835" w14:textId="4E3D990D" w:rsidR="00AF0AF6" w:rsidRDefault="00AF0AF6" w:rsidP="00AF2FE6">
      <w:pPr>
        <w:rPr>
          <w:rFonts w:cs="Times New Roman"/>
          <w:b/>
          <w:bCs/>
        </w:rPr>
      </w:pPr>
      <w:r>
        <w:rPr>
          <w:rFonts w:cs="Times New Roman"/>
          <w:b/>
          <w:bCs/>
        </w:rPr>
        <w:t>SEGURIDAD.</w:t>
      </w:r>
    </w:p>
    <w:p w14:paraId="7EF142DC" w14:textId="77777777" w:rsidR="00AF0AF6" w:rsidRDefault="00AF0AF6" w:rsidP="00DA4F91">
      <w:pPr>
        <w:rPr>
          <w:noProof/>
        </w:rPr>
      </w:pPr>
    </w:p>
    <w:p w14:paraId="65693499" w14:textId="77777777" w:rsidR="00AF0AF6" w:rsidRDefault="00AF0AF6" w:rsidP="00DA4F91">
      <w:pPr>
        <w:rPr>
          <w:noProof/>
        </w:rPr>
      </w:pPr>
      <w:r w:rsidRPr="00AF0AF6">
        <w:rPr>
          <w:noProof/>
        </w:rPr>
        <w:drawing>
          <wp:inline distT="0" distB="0" distL="0" distR="0" wp14:anchorId="7AB72F25" wp14:editId="06718985">
            <wp:extent cx="5612130" cy="2527935"/>
            <wp:effectExtent l="0" t="0" r="7620" b="5715"/>
            <wp:docPr id="373" name="Imagen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2527935"/>
                    </a:xfrm>
                    <a:prstGeom prst="rect">
                      <a:avLst/>
                    </a:prstGeom>
                  </pic:spPr>
                </pic:pic>
              </a:graphicData>
            </a:graphic>
          </wp:inline>
        </w:drawing>
      </w:r>
    </w:p>
    <w:p w14:paraId="612D972B" w14:textId="77777777" w:rsidR="00AF0AF6" w:rsidRDefault="00AF0AF6" w:rsidP="00DA4F91">
      <w:pPr>
        <w:rPr>
          <w:noProof/>
        </w:rPr>
      </w:pPr>
    </w:p>
    <w:p w14:paraId="08D25F32" w14:textId="77777777" w:rsidR="007F5CDA" w:rsidRDefault="007F5CDA" w:rsidP="00DA4F91">
      <w:pPr>
        <w:rPr>
          <w:noProof/>
        </w:rPr>
      </w:pPr>
      <w:r>
        <w:rPr>
          <w:noProof/>
        </w:rPr>
        <w:t>PERFIL</w:t>
      </w:r>
    </w:p>
    <w:p w14:paraId="539F9235" w14:textId="77777777" w:rsidR="007F5CDA" w:rsidRDefault="007F5CDA" w:rsidP="00DA4F91">
      <w:pPr>
        <w:rPr>
          <w:noProof/>
        </w:rPr>
      </w:pPr>
      <w:r w:rsidRPr="007F5CDA">
        <w:rPr>
          <w:noProof/>
        </w:rPr>
        <w:lastRenderedPageBreak/>
        <w:drawing>
          <wp:inline distT="0" distB="0" distL="0" distR="0" wp14:anchorId="09E96828" wp14:editId="4948658C">
            <wp:extent cx="5612130" cy="2526030"/>
            <wp:effectExtent l="0" t="0" r="7620" b="7620"/>
            <wp:docPr id="374" name="Imagen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2526030"/>
                    </a:xfrm>
                    <a:prstGeom prst="rect">
                      <a:avLst/>
                    </a:prstGeom>
                  </pic:spPr>
                </pic:pic>
              </a:graphicData>
            </a:graphic>
          </wp:inline>
        </w:drawing>
      </w:r>
    </w:p>
    <w:p w14:paraId="6D580570" w14:textId="77777777" w:rsidR="007F5CDA" w:rsidRDefault="007F5CDA" w:rsidP="00DA4F91">
      <w:pPr>
        <w:rPr>
          <w:noProof/>
        </w:rPr>
      </w:pPr>
    </w:p>
    <w:p w14:paraId="54793EBF" w14:textId="19CED045" w:rsidR="002F3BDF" w:rsidRDefault="007F5CDA" w:rsidP="00DA4F91">
      <w:pPr>
        <w:rPr>
          <w:noProof/>
        </w:rPr>
      </w:pPr>
      <w:r>
        <w:rPr>
          <w:noProof/>
        </w:rPr>
        <w:t>CONTRASEÑA</w:t>
      </w:r>
      <w:r w:rsidR="00AC16C7" w:rsidRPr="005C6114">
        <w:rPr>
          <w:noProof/>
        </w:rPr>
        <w:t xml:space="preserve"> </w:t>
      </w:r>
    </w:p>
    <w:p w14:paraId="2E18B7EA" w14:textId="77777777" w:rsidR="007F5CDA" w:rsidRDefault="007F5CDA" w:rsidP="00DA4F91">
      <w:pPr>
        <w:rPr>
          <w:noProof/>
        </w:rPr>
      </w:pPr>
    </w:p>
    <w:p w14:paraId="6E8C01D4" w14:textId="0554657A" w:rsidR="007F5CDA" w:rsidRDefault="007F5CDA" w:rsidP="00DA4F91">
      <w:pPr>
        <w:rPr>
          <w:noProof/>
        </w:rPr>
      </w:pPr>
      <w:r w:rsidRPr="007F5CDA">
        <w:rPr>
          <w:noProof/>
        </w:rPr>
        <w:drawing>
          <wp:inline distT="0" distB="0" distL="0" distR="0" wp14:anchorId="2CD29C74" wp14:editId="7F3E7300">
            <wp:extent cx="5612130" cy="2536190"/>
            <wp:effectExtent l="0" t="0" r="7620" b="0"/>
            <wp:docPr id="375" name="Imagen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2536190"/>
                    </a:xfrm>
                    <a:prstGeom prst="rect">
                      <a:avLst/>
                    </a:prstGeom>
                  </pic:spPr>
                </pic:pic>
              </a:graphicData>
            </a:graphic>
          </wp:inline>
        </w:drawing>
      </w:r>
    </w:p>
    <w:p w14:paraId="11C5A827" w14:textId="2FC84C85" w:rsidR="007F5CDA" w:rsidRDefault="007F5CDA" w:rsidP="00DA4F91">
      <w:pPr>
        <w:rPr>
          <w:noProof/>
        </w:rPr>
      </w:pPr>
    </w:p>
    <w:p w14:paraId="322C4968" w14:textId="6808F25F" w:rsidR="007F5CDA" w:rsidRDefault="007F5CDA" w:rsidP="00DA4F91">
      <w:pPr>
        <w:rPr>
          <w:noProof/>
        </w:rPr>
      </w:pPr>
    </w:p>
    <w:p w14:paraId="3A470D50" w14:textId="13C072F4" w:rsidR="007F5CDA" w:rsidRDefault="007F5CDA" w:rsidP="00DA4F91">
      <w:pPr>
        <w:rPr>
          <w:noProof/>
        </w:rPr>
      </w:pPr>
      <w:r>
        <w:rPr>
          <w:noProof/>
        </w:rPr>
        <w:t>DOBLE FACTOR</w:t>
      </w:r>
    </w:p>
    <w:p w14:paraId="5906AC2B" w14:textId="7007C9EE" w:rsidR="007F5CDA" w:rsidRDefault="007F5CDA" w:rsidP="00DA4F91">
      <w:pPr>
        <w:rPr>
          <w:noProof/>
        </w:rPr>
      </w:pPr>
    </w:p>
    <w:p w14:paraId="75DAA745" w14:textId="6A5717DD" w:rsidR="007F5CDA" w:rsidRDefault="007F5CDA" w:rsidP="00DA4F91">
      <w:pPr>
        <w:rPr>
          <w:noProof/>
        </w:rPr>
      </w:pPr>
      <w:r w:rsidRPr="007F5CDA">
        <w:rPr>
          <w:noProof/>
        </w:rPr>
        <w:lastRenderedPageBreak/>
        <w:drawing>
          <wp:inline distT="0" distB="0" distL="0" distR="0" wp14:anchorId="2A3B5EAA" wp14:editId="69F69AA5">
            <wp:extent cx="5612130" cy="2533015"/>
            <wp:effectExtent l="0" t="0" r="7620" b="635"/>
            <wp:docPr id="378" name="Imagen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2533015"/>
                    </a:xfrm>
                    <a:prstGeom prst="rect">
                      <a:avLst/>
                    </a:prstGeom>
                  </pic:spPr>
                </pic:pic>
              </a:graphicData>
            </a:graphic>
          </wp:inline>
        </w:drawing>
      </w:r>
    </w:p>
    <w:p w14:paraId="4889E2A5" w14:textId="6CC89D12" w:rsidR="007F5CDA" w:rsidRDefault="007F5CDA" w:rsidP="00DA4F91">
      <w:pPr>
        <w:rPr>
          <w:noProof/>
        </w:rPr>
      </w:pPr>
    </w:p>
    <w:p w14:paraId="673EA02A" w14:textId="39D51E35" w:rsidR="007F5CDA" w:rsidRDefault="007F5CDA" w:rsidP="00DA4F91">
      <w:pPr>
        <w:rPr>
          <w:noProof/>
        </w:rPr>
      </w:pPr>
      <w:r w:rsidRPr="007F5CDA">
        <w:rPr>
          <w:noProof/>
        </w:rPr>
        <w:drawing>
          <wp:inline distT="0" distB="0" distL="0" distR="0" wp14:anchorId="2E1113EB" wp14:editId="5186C234">
            <wp:extent cx="5612130" cy="2525395"/>
            <wp:effectExtent l="0" t="0" r="7620" b="8255"/>
            <wp:docPr id="376" name="Imagen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2525395"/>
                    </a:xfrm>
                    <a:prstGeom prst="rect">
                      <a:avLst/>
                    </a:prstGeom>
                  </pic:spPr>
                </pic:pic>
              </a:graphicData>
            </a:graphic>
          </wp:inline>
        </w:drawing>
      </w:r>
    </w:p>
    <w:p w14:paraId="3FF49E83" w14:textId="4D88E7C8" w:rsidR="007F5CDA" w:rsidRDefault="007F5CDA" w:rsidP="00DA4F91">
      <w:pPr>
        <w:rPr>
          <w:noProof/>
        </w:rPr>
      </w:pPr>
    </w:p>
    <w:p w14:paraId="1830B76E" w14:textId="138106D6" w:rsidR="007F5CDA" w:rsidRDefault="007F5CDA" w:rsidP="00DA4F91">
      <w:pPr>
        <w:rPr>
          <w:noProof/>
        </w:rPr>
      </w:pPr>
      <w:r>
        <w:rPr>
          <w:noProof/>
        </w:rPr>
        <w:t>CORREO</w:t>
      </w:r>
    </w:p>
    <w:p w14:paraId="57F00413" w14:textId="2DD93FEB" w:rsidR="007F5CDA" w:rsidRDefault="007F5CDA" w:rsidP="00DA4F91">
      <w:pPr>
        <w:rPr>
          <w:noProof/>
        </w:rPr>
      </w:pPr>
    </w:p>
    <w:p w14:paraId="62503E96" w14:textId="77777777" w:rsidR="00AF2FE6" w:rsidRPr="007F5CDA" w:rsidRDefault="00AF2FE6" w:rsidP="007F5CDA">
      <w:pPr>
        <w:rPr>
          <w:rFonts w:cs="Times New Roman"/>
        </w:rPr>
      </w:pPr>
    </w:p>
    <w:p w14:paraId="69E255DF" w14:textId="2FBDFA33" w:rsidR="00AF2FE6" w:rsidRPr="005C6114" w:rsidRDefault="007F5CDA" w:rsidP="00AF2FE6">
      <w:pPr>
        <w:pStyle w:val="Prrafodelista"/>
        <w:rPr>
          <w:rFonts w:cs="Times New Roman"/>
        </w:rPr>
      </w:pPr>
      <w:r w:rsidRPr="007F5CDA">
        <w:rPr>
          <w:rFonts w:cs="Times New Roman"/>
          <w:noProof/>
        </w:rPr>
        <w:lastRenderedPageBreak/>
        <w:drawing>
          <wp:inline distT="0" distB="0" distL="0" distR="0" wp14:anchorId="26344AF9" wp14:editId="0AE32AE0">
            <wp:extent cx="5612130" cy="2555875"/>
            <wp:effectExtent l="0" t="0" r="7620" b="0"/>
            <wp:docPr id="377" name="Imagen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2555875"/>
                    </a:xfrm>
                    <a:prstGeom prst="rect">
                      <a:avLst/>
                    </a:prstGeom>
                  </pic:spPr>
                </pic:pic>
              </a:graphicData>
            </a:graphic>
          </wp:inline>
        </w:drawing>
      </w:r>
    </w:p>
    <w:p w14:paraId="16F61B92" w14:textId="0A126A02" w:rsidR="00C50469" w:rsidRDefault="00C50469" w:rsidP="008B1F66">
      <w:pPr>
        <w:jc w:val="center"/>
        <w:rPr>
          <w:rFonts w:cs="Times New Roman"/>
        </w:rPr>
      </w:pPr>
    </w:p>
    <w:p w14:paraId="30C07D87" w14:textId="639C81A0" w:rsidR="00F25D7C" w:rsidRDefault="00F25D7C" w:rsidP="008B1F66">
      <w:pPr>
        <w:jc w:val="center"/>
        <w:rPr>
          <w:rFonts w:cs="Times New Roman"/>
        </w:rPr>
      </w:pPr>
    </w:p>
    <w:p w14:paraId="0625D250" w14:textId="77777777" w:rsidR="00F25D7C" w:rsidRPr="005C6114" w:rsidRDefault="00F25D7C" w:rsidP="008B1F66">
      <w:pPr>
        <w:jc w:val="center"/>
        <w:rPr>
          <w:rFonts w:cs="Times New Roman"/>
        </w:rPr>
      </w:pPr>
    </w:p>
    <w:p w14:paraId="64FFEF53" w14:textId="77346F0C" w:rsidR="00AF2FE6" w:rsidRPr="00E17DD5" w:rsidRDefault="00AF2FE6" w:rsidP="00E17DD5">
      <w:pPr>
        <w:pBdr>
          <w:top w:val="nil"/>
          <w:left w:val="nil"/>
          <w:bottom w:val="nil"/>
          <w:right w:val="nil"/>
          <w:between w:val="nil"/>
        </w:pBdr>
        <w:outlineLvl w:val="2"/>
        <w:rPr>
          <w:b/>
          <w:color w:val="0A919D"/>
        </w:rPr>
      </w:pPr>
    </w:p>
    <w:p w14:paraId="3E124B0F" w14:textId="0F631CD5" w:rsidR="003E6C69" w:rsidRPr="005C6114" w:rsidRDefault="003E6C69" w:rsidP="00B52403">
      <w:pPr>
        <w:rPr>
          <w:rFonts w:cs="Times New Roman"/>
        </w:rPr>
      </w:pPr>
    </w:p>
    <w:p w14:paraId="670FC512" w14:textId="77777777" w:rsidR="008B1F66" w:rsidRPr="005C6114" w:rsidRDefault="008B1F66" w:rsidP="00B52403">
      <w:pPr>
        <w:rPr>
          <w:rFonts w:cs="Times New Roman"/>
        </w:rPr>
      </w:pPr>
    </w:p>
    <w:p w14:paraId="55279455" w14:textId="041EB61F" w:rsidR="00DA4F91" w:rsidRPr="005C6114" w:rsidRDefault="00DA4F91" w:rsidP="008B1F66">
      <w:pPr>
        <w:jc w:val="center"/>
        <w:rPr>
          <w:rFonts w:cs="Times New Roman"/>
        </w:rPr>
      </w:pPr>
    </w:p>
    <w:p w14:paraId="50A8DEEF" w14:textId="77777777" w:rsidR="00285800" w:rsidRPr="005C6114" w:rsidRDefault="00285800" w:rsidP="00B52403">
      <w:pPr>
        <w:rPr>
          <w:rFonts w:cs="Times New Roman"/>
        </w:rPr>
      </w:pPr>
    </w:p>
    <w:p w14:paraId="51EF2DE5" w14:textId="42182339" w:rsidR="00285800" w:rsidRPr="005C6114" w:rsidRDefault="008B1F66" w:rsidP="00285800">
      <w:pPr>
        <w:jc w:val="center"/>
        <w:rPr>
          <w:rFonts w:cs="Times New Roman"/>
        </w:rPr>
      </w:pPr>
      <w:r w:rsidRPr="005C6114">
        <w:rPr>
          <w:noProof/>
        </w:rPr>
        <w:t xml:space="preserve"> </w:t>
      </w:r>
    </w:p>
    <w:p w14:paraId="29349558" w14:textId="77777777" w:rsidR="00285800" w:rsidRPr="005C6114" w:rsidRDefault="00285800" w:rsidP="00285800">
      <w:pPr>
        <w:jc w:val="center"/>
        <w:rPr>
          <w:rFonts w:cs="Times New Roman"/>
        </w:rPr>
      </w:pPr>
    </w:p>
    <w:p w14:paraId="18A66F5E" w14:textId="440B3A5F" w:rsidR="00005DD4" w:rsidRDefault="00005DD4" w:rsidP="00005DD4">
      <w:pPr>
        <w:rPr>
          <w:rFonts w:cs="Times New Roman"/>
        </w:rPr>
      </w:pPr>
    </w:p>
    <w:sectPr w:rsidR="00005DD4" w:rsidSect="00545CAB">
      <w:headerReference w:type="default" r:id="rId57"/>
      <w:footerReference w:type="default" r:id="rId58"/>
      <w:pgSz w:w="12240" w:h="15840"/>
      <w:pgMar w:top="1701" w:right="1701" w:bottom="1701" w:left="1701" w:header="0" w:footer="10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B3EE3" w14:textId="77777777" w:rsidR="00425D60" w:rsidRDefault="00425D60" w:rsidP="00AA3599">
      <w:r>
        <w:separator/>
      </w:r>
    </w:p>
  </w:endnote>
  <w:endnote w:type="continuationSeparator" w:id="0">
    <w:p w14:paraId="7AEC1329" w14:textId="77777777" w:rsidR="00425D60" w:rsidRDefault="00425D60" w:rsidP="00AA3599">
      <w:r>
        <w:continuationSeparator/>
      </w:r>
    </w:p>
  </w:endnote>
  <w:endnote w:type="continuationNotice" w:id="1">
    <w:p w14:paraId="40BD05A9" w14:textId="77777777" w:rsidR="00425D60" w:rsidRDefault="00425D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E386F" w14:textId="77777777" w:rsidR="00C229AB" w:rsidRDefault="00C229A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29C5" w14:textId="59D17564" w:rsidR="00150824" w:rsidRDefault="00150824" w:rsidP="00C229AB">
    <w:pPr>
      <w:tabs>
        <w:tab w:val="left" w:pos="4973"/>
      </w:tabs>
      <w:rPr>
        <w:rFonts w:asciiTheme="majorHAnsi" w:eastAsiaTheme="majorEastAsia" w:hAnsiTheme="majorHAnsi" w:cstheme="majorBidi"/>
      </w:rPr>
    </w:pPr>
    <w:r>
      <w:rPr>
        <w:rFonts w:asciiTheme="majorHAnsi" w:eastAsiaTheme="majorEastAsia" w:hAnsiTheme="majorHAnsi" w:cstheme="majorBidi"/>
        <w:noProof/>
        <w:lang w:val="en-US"/>
      </w:rPr>
      <mc:AlternateContent>
        <mc:Choice Requires="wps">
          <w:drawing>
            <wp:anchor distT="0" distB="0" distL="114300" distR="114300" simplePos="0" relativeHeight="251657216" behindDoc="0" locked="0" layoutInCell="1" allowOverlap="1" wp14:anchorId="17F5C657" wp14:editId="070BD29B">
              <wp:simplePos x="0" y="0"/>
              <wp:positionH relativeFrom="margin">
                <wp:posOffset>6105856</wp:posOffset>
              </wp:positionH>
              <wp:positionV relativeFrom="page">
                <wp:posOffset>9286323</wp:posOffset>
              </wp:positionV>
              <wp:extent cx="626745" cy="626745"/>
              <wp:effectExtent l="0" t="0" r="0" b="0"/>
              <wp:wrapNone/>
              <wp:docPr id="55" name="Elips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noFill/>
                      <a:ln w="9525">
                        <a:noFill/>
                        <a:round/>
                        <a:headEnd/>
                        <a:tailEnd/>
                      </a:ln>
                    </wps:spPr>
                    <wps:txbx>
                      <w:txbxContent>
                        <w:p w14:paraId="2A12B504" w14:textId="6FE7C423" w:rsidR="00150824" w:rsidRDefault="00150824">
                          <w:pPr>
                            <w:pStyle w:val="Piedepgina"/>
                            <w:jc w:val="center"/>
                            <w:rPr>
                              <w:b/>
                              <w:bCs/>
                              <w:color w:val="FFFFFF" w:themeColor="background1"/>
                              <w:sz w:val="32"/>
                              <w:szCs w:val="32"/>
                            </w:rPr>
                          </w:pPr>
                          <w:r>
                            <w:rPr>
                              <w:color w:val="auto"/>
                              <w:sz w:val="22"/>
                            </w:rPr>
                            <w:fldChar w:fldCharType="begin"/>
                          </w:r>
                          <w:r>
                            <w:instrText>PAGE    \* MERGEFORMAT</w:instrText>
                          </w:r>
                          <w:r>
                            <w:rPr>
                              <w:color w:val="auto"/>
                              <w:sz w:val="22"/>
                            </w:rPr>
                            <w:fldChar w:fldCharType="separate"/>
                          </w:r>
                          <w:r w:rsidR="00636C2E" w:rsidRPr="00636C2E">
                            <w:rPr>
                              <w:b/>
                              <w:bCs/>
                              <w:noProof/>
                              <w:color w:val="FFFFFF" w:themeColor="background1"/>
                              <w:sz w:val="32"/>
                              <w:szCs w:val="32"/>
                              <w:lang w:val="es-ES"/>
                            </w:rPr>
                            <w:t>1</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7F5C657" id="Elipse 55" o:spid="_x0000_s1028" style="position:absolute;left:0;text-align:left;margin-left:480.8pt;margin-top:731.2pt;width:49.35pt;height:49.3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" filled="f" stroked="f">
              <v:textbox>
                <w:txbxContent>
                  <w:p w14:paraId="2A12B504" w14:textId="6FE7C423" w:rsidR="00150824" w:rsidRDefault="00150824">
                    <w:pPr>
                      <w:pStyle w:val="Piedepgina"/>
                      <w:jc w:val="center"/>
                      <w:rPr>
                        <w:b/>
                        <w:bCs/>
                        <w:color w:val="FFFFFF" w:themeColor="background1"/>
                        <w:sz w:val="32"/>
                        <w:szCs w:val="32"/>
                      </w:rPr>
                    </w:pPr>
                    <w:r>
                      <w:rPr>
                        <w:color w:val="auto"/>
                        <w:sz w:val="22"/>
                      </w:rPr>
                      <w:fldChar w:fldCharType="begin"/>
                    </w:r>
                    <w:r>
                      <w:instrText>PAGE    \* MERGEFORMAT</w:instrText>
                    </w:r>
                    <w:r>
                      <w:rPr>
                        <w:color w:val="auto"/>
                        <w:sz w:val="22"/>
                      </w:rPr>
                      <w:fldChar w:fldCharType="separate"/>
                    </w:r>
                    <w:r w:rsidR="00636C2E" w:rsidRPr="00636C2E">
                      <w:rPr>
                        <w:b/>
                        <w:bCs/>
                        <w:noProof/>
                        <w:color w:val="FFFFFF" w:themeColor="background1"/>
                        <w:sz w:val="32"/>
                        <w:szCs w:val="32"/>
                        <w:lang w:val="es-ES"/>
                      </w:rPr>
                      <w:t>1</w:t>
                    </w:r>
                    <w:r>
                      <w:rPr>
                        <w:b/>
                        <w:bCs/>
                        <w:color w:val="FFFFFF" w:themeColor="background1"/>
                        <w:sz w:val="32"/>
                        <w:szCs w:val="32"/>
                      </w:rPr>
                      <w:fldChar w:fldCharType="end"/>
                    </w:r>
                  </w:p>
                </w:txbxContent>
              </v:textbox>
              <w10:wrap anchorx="margin" anchory="page"/>
            </v:oval>
          </w:pict>
        </mc:Fallback>
      </mc:AlternateContent>
    </w:r>
    <w:r w:rsidR="00C229AB">
      <w:rPr>
        <w:rFonts w:asciiTheme="majorHAnsi" w:eastAsiaTheme="majorEastAsia" w:hAnsiTheme="majorHAnsi" w:cstheme="majorBidi"/>
      </w:rPr>
      <w:tab/>
    </w:r>
  </w:p>
  <w:p w14:paraId="2073509F" w14:textId="77777777" w:rsidR="00150824" w:rsidRDefault="0015082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A3699" w14:textId="77777777" w:rsidR="00C229AB" w:rsidRDefault="00C229A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2757958"/>
      <w:docPartObj>
        <w:docPartGallery w:val="Page Numbers (Bottom of Page)"/>
        <w:docPartUnique/>
      </w:docPartObj>
    </w:sdtPr>
    <w:sdtEndPr>
      <w:rPr>
        <w:b/>
        <w:bCs/>
        <w:color w:val="FFFFFF" w:themeColor="background1"/>
      </w:rPr>
    </w:sdtEndPr>
    <w:sdtContent>
      <w:p w14:paraId="663C9297" w14:textId="77777777" w:rsidR="00B94674" w:rsidRDefault="00B94674">
        <w:pPr>
          <w:pStyle w:val="Piedepgina"/>
          <w:jc w:val="right"/>
        </w:pPr>
      </w:p>
      <w:p w14:paraId="3C427970" w14:textId="4B3000A7" w:rsidR="00210BF0" w:rsidRPr="00C229AB" w:rsidRDefault="00B94674" w:rsidP="007B4CEF">
        <w:pPr>
          <w:jc w:val="left"/>
          <w:rPr>
            <w:rStyle w:val="NormalsinjustificadoCar"/>
            <w:u w:val="single"/>
          </w:rPr>
        </w:pPr>
        <w:r w:rsidRPr="0028291D">
          <w:rPr>
            <w:rStyle w:val="NormalsinjustificadoCar"/>
          </w:rPr>
          <w:t>20</w:t>
        </w:r>
        <w:r>
          <w:rPr>
            <w:rStyle w:val="NormalsinjustificadoCar"/>
          </w:rPr>
          <w:t>2</w:t>
        </w:r>
        <w:r w:rsidR="00C229AB">
          <w:rPr>
            <w:rStyle w:val="NormalsinjustificadoCar"/>
          </w:rPr>
          <w:t>6</w:t>
        </w:r>
      </w:p>
      <w:p w14:paraId="3CD0A0B8" w14:textId="11BFA709" w:rsidR="00B94674" w:rsidRDefault="00B94674" w:rsidP="007B4CEF">
        <w:pPr>
          <w:jc w:val="left"/>
          <w:rPr>
            <w:rStyle w:val="NormalsinjustificadoCar"/>
          </w:rPr>
        </w:pPr>
        <w:r w:rsidRPr="0028291D">
          <w:rPr>
            <w:rStyle w:val="NormalsinjustificadoCar"/>
          </w:rPr>
          <w:t>WORLD POS SOLUTIONS S.A.S - CONFIDENCIAL</w:t>
        </w:r>
        <w:r w:rsidRPr="0028291D">
          <w:rPr>
            <w:rStyle w:val="NormalsinjustificadoCar"/>
          </w:rPr>
          <w:br/>
          <w:t xml:space="preserve">El contenido en este documento es propiedad de World POS Solutions S.A.S y no puede ser distribuido o reproducido en su </w:t>
        </w:r>
      </w:p>
      <w:p w14:paraId="2AB281F8" w14:textId="77777777" w:rsidR="00B94674" w:rsidRDefault="00B94674" w:rsidP="008569DA">
        <w:pPr>
          <w:pStyle w:val="Piedepgina"/>
          <w:rPr>
            <w:lang w:val="es-BO" w:eastAsia="es-BO"/>
          </w:rPr>
        </w:pPr>
        <w:r w:rsidRPr="0028291D">
          <w:rPr>
            <w:rStyle w:val="NormalsinjustificadoCar"/>
            <w:lang w:val="en-US"/>
          </w:rPr>
          <w:drawing>
            <wp:anchor distT="0" distB="0" distL="114300" distR="114300" simplePos="0" relativeHeight="251675648" behindDoc="1" locked="0" layoutInCell="1" allowOverlap="1" wp14:anchorId="4BE7A427" wp14:editId="1091470F">
              <wp:simplePos x="0" y="0"/>
              <wp:positionH relativeFrom="page">
                <wp:posOffset>320040</wp:posOffset>
              </wp:positionH>
              <wp:positionV relativeFrom="paragraph">
                <wp:posOffset>62992</wp:posOffset>
              </wp:positionV>
              <wp:extent cx="7452360" cy="517525"/>
              <wp:effectExtent l="0" t="0" r="0" b="0"/>
              <wp:wrapNone/>
              <wp:docPr id="46" name="Gráfic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roup 46.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452360" cy="517525"/>
                      </a:xfrm>
                      <a:prstGeom prst="rect">
                        <a:avLst/>
                      </a:prstGeom>
                    </pic:spPr>
                  </pic:pic>
                </a:graphicData>
              </a:graphic>
              <wp14:sizeRelH relativeFrom="margin">
                <wp14:pctWidth>0</wp14:pctWidth>
              </wp14:sizeRelH>
            </wp:anchor>
          </w:drawing>
        </w:r>
        <w:r w:rsidRPr="0028291D">
          <w:rPr>
            <w:rStyle w:val="NormalsinjustificadoCar"/>
          </w:rPr>
          <w:t>totalidad o parcialmente por ningún medio sin el previo consentimiento escrito de World POS Solutions S.A.S</w:t>
        </w:r>
        <w:r w:rsidRPr="0028291D">
          <w:rPr>
            <w:lang w:val="es-BO" w:eastAsia="es-BO"/>
          </w:rPr>
          <w:t xml:space="preserve"> </w:t>
        </w:r>
      </w:p>
      <w:p w14:paraId="1D30D9BE" w14:textId="23F8F4FE" w:rsidR="00B94674" w:rsidRPr="008569DA" w:rsidRDefault="00B94674" w:rsidP="008569DA">
        <w:pPr>
          <w:pStyle w:val="Piedepgina"/>
          <w:jc w:val="right"/>
          <w:rPr>
            <w:b/>
            <w:bCs/>
            <w:color w:val="FFFFFF" w:themeColor="background1"/>
          </w:rPr>
        </w:pPr>
        <w:r w:rsidRPr="008569DA">
          <w:rPr>
            <w:b/>
            <w:bCs/>
            <w:color w:val="FFFFFF" w:themeColor="background1"/>
          </w:rPr>
          <w:fldChar w:fldCharType="begin"/>
        </w:r>
        <w:r w:rsidRPr="008569DA">
          <w:rPr>
            <w:b/>
            <w:bCs/>
            <w:color w:val="FFFFFF" w:themeColor="background1"/>
          </w:rPr>
          <w:instrText>PAGE   \* MERGEFORMAT</w:instrText>
        </w:r>
        <w:r w:rsidRPr="008569DA">
          <w:rPr>
            <w:b/>
            <w:bCs/>
            <w:color w:val="FFFFFF" w:themeColor="background1"/>
          </w:rPr>
          <w:fldChar w:fldCharType="separate"/>
        </w:r>
        <w:r w:rsidRPr="000861E0">
          <w:rPr>
            <w:b/>
            <w:bCs/>
            <w:noProof/>
            <w:color w:val="FFFFFF" w:themeColor="background1"/>
            <w:lang w:val="es-ES"/>
          </w:rPr>
          <w:t>2</w:t>
        </w:r>
        <w:r w:rsidRPr="008569DA">
          <w:rPr>
            <w:b/>
            <w:bCs/>
            <w:color w:val="FFFFFF" w:themeColor="background1"/>
          </w:rPr>
          <w:fldChar w:fldCharType="end"/>
        </w:r>
      </w:p>
    </w:sdtContent>
  </w:sdt>
  <w:p w14:paraId="761E0EE9" w14:textId="77777777" w:rsidR="00B94674" w:rsidRPr="000C1FDC" w:rsidRDefault="00B94674" w:rsidP="003E2C35">
    <w:pPr>
      <w:pStyle w:val="Piedepgina"/>
      <w:jc w:val="right"/>
    </w:pPr>
  </w:p>
  <w:p w14:paraId="0CB9538F" w14:textId="77777777" w:rsidR="00944D77" w:rsidRDefault="00944D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633BA" w14:textId="77777777" w:rsidR="00425D60" w:rsidRDefault="00425D60" w:rsidP="00AA3599">
      <w:r>
        <w:separator/>
      </w:r>
    </w:p>
  </w:footnote>
  <w:footnote w:type="continuationSeparator" w:id="0">
    <w:p w14:paraId="5B7C0083" w14:textId="77777777" w:rsidR="00425D60" w:rsidRDefault="00425D60" w:rsidP="00AA3599">
      <w:r>
        <w:continuationSeparator/>
      </w:r>
    </w:p>
  </w:footnote>
  <w:footnote w:type="continuationNotice" w:id="1">
    <w:p w14:paraId="2917B62B" w14:textId="77777777" w:rsidR="00425D60" w:rsidRDefault="00425D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43E81" w14:textId="77777777" w:rsidR="00C229AB" w:rsidRDefault="00C229A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FFD1C" w14:textId="11FAC688" w:rsidR="00150824" w:rsidRDefault="00150824">
    <w:pPr>
      <w:pStyle w:val="Encabezado"/>
    </w:pPr>
    <w:r>
      <w:rPr>
        <w:noProof/>
        <w:lang w:val="en-US"/>
      </w:rPr>
      <mc:AlternateContent>
        <mc:Choice Requires="wpg">
          <w:drawing>
            <wp:anchor distT="0" distB="0" distL="114300" distR="114300" simplePos="0" relativeHeight="251655168" behindDoc="1" locked="0" layoutInCell="1" allowOverlap="1" wp14:anchorId="0C0C1E6F" wp14:editId="6D1984E2">
              <wp:simplePos x="0" y="0"/>
              <wp:positionH relativeFrom="page">
                <wp:posOffset>-361950</wp:posOffset>
              </wp:positionH>
              <wp:positionV relativeFrom="paragraph">
                <wp:posOffset>-609600</wp:posOffset>
              </wp:positionV>
              <wp:extent cx="8105775" cy="11123295"/>
              <wp:effectExtent l="0" t="0" r="9525" b="1905"/>
              <wp:wrapNone/>
              <wp:docPr id="36" name="Grupo 36"/>
              <wp:cNvGraphicFramePr/>
              <a:graphic xmlns:a="http://schemas.openxmlformats.org/drawingml/2006/main">
                <a:graphicData uri="http://schemas.microsoft.com/office/word/2010/wordprocessingGroup">
                  <wpg:wgp>
                    <wpg:cNvGrpSpPr/>
                    <wpg:grpSpPr>
                      <a:xfrm>
                        <a:off x="0" y="0"/>
                        <a:ext cx="8105775" cy="11123295"/>
                        <a:chOff x="0" y="0"/>
                        <a:chExt cx="8105775" cy="11123295"/>
                      </a:xfrm>
                    </wpg:grpSpPr>
                    <wpg:grpSp>
                      <wpg:cNvPr id="34" name="Grupo 34"/>
                      <wpg:cNvGrpSpPr/>
                      <wpg:grpSpPr>
                        <a:xfrm>
                          <a:off x="0" y="57150"/>
                          <a:ext cx="7783830" cy="8432800"/>
                          <a:chOff x="0" y="0"/>
                          <a:chExt cx="7783830" cy="8432800"/>
                        </a:xfrm>
                      </wpg:grpSpPr>
                      <pic:pic xmlns:pic="http://schemas.openxmlformats.org/drawingml/2006/picture">
                        <pic:nvPicPr>
                          <pic:cNvPr id="6" name="Gráfico 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361950" y="533400"/>
                            <a:ext cx="7421880" cy="7899400"/>
                          </a:xfrm>
                          <a:prstGeom prst="rect">
                            <a:avLst/>
                          </a:prstGeom>
                        </pic:spPr>
                      </pic:pic>
                      <pic:pic xmlns:pic="http://schemas.openxmlformats.org/drawingml/2006/picture">
                        <pic:nvPicPr>
                          <pic:cNvPr id="7" name="Gráfico 7"/>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6102985" cy="6617970"/>
                          </a:xfrm>
                          <a:prstGeom prst="rect">
                            <a:avLst/>
                          </a:prstGeom>
                        </pic:spPr>
                      </pic:pic>
                      <pic:pic xmlns:pic="http://schemas.openxmlformats.org/drawingml/2006/picture">
                        <pic:nvPicPr>
                          <pic:cNvPr id="10" name="Gráfico 10"/>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742950" y="5753100"/>
                            <a:ext cx="1198245" cy="1198245"/>
                          </a:xfrm>
                          <a:prstGeom prst="rect">
                            <a:avLst/>
                          </a:prstGeom>
                        </pic:spPr>
                      </pic:pic>
                      <pic:pic xmlns:pic="http://schemas.openxmlformats.org/drawingml/2006/picture">
                        <pic:nvPicPr>
                          <pic:cNvPr id="30" name="Gráfico 30"/>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5010150" y="1466850"/>
                            <a:ext cx="1696720" cy="1696720"/>
                          </a:xfrm>
                          <a:prstGeom prst="rect">
                            <a:avLst/>
                          </a:prstGeom>
                        </pic:spPr>
                      </pic:pic>
                    </wpg:grpSp>
                    <wpg:grpSp>
                      <wpg:cNvPr id="35" name="Grupo 35"/>
                      <wpg:cNvGrpSpPr/>
                      <wpg:grpSpPr>
                        <a:xfrm>
                          <a:off x="209550" y="0"/>
                          <a:ext cx="7896225" cy="11123295"/>
                          <a:chOff x="-19050" y="0"/>
                          <a:chExt cx="7896225" cy="11123295"/>
                        </a:xfrm>
                      </wpg:grpSpPr>
                      <pic:pic xmlns:pic="http://schemas.openxmlformats.org/drawingml/2006/picture">
                        <pic:nvPicPr>
                          <pic:cNvPr id="11" name="Gráfico 11"/>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3849370" y="0"/>
                            <a:ext cx="4027805" cy="10163810"/>
                          </a:xfrm>
                          <a:prstGeom prst="rect">
                            <a:avLst/>
                          </a:prstGeom>
                        </pic:spPr>
                      </pic:pic>
                      <pic:pic xmlns:pic="http://schemas.openxmlformats.org/drawingml/2006/picture">
                        <pic:nvPicPr>
                          <pic:cNvPr id="12" name="Gráfico 12"/>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19050" y="6781800"/>
                            <a:ext cx="7315200" cy="4341495"/>
                          </a:xfrm>
                          <a:prstGeom prst="rect">
                            <a:avLst/>
                          </a:prstGeom>
                        </pic:spPr>
                      </pic:pic>
                    </wpg:grpSp>
                    <pic:pic xmlns:pic="http://schemas.openxmlformats.org/drawingml/2006/picture">
                      <pic:nvPicPr>
                        <pic:cNvPr id="25" name="Gráfico 25"/>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495300" y="9372600"/>
                          <a:ext cx="986155" cy="1162685"/>
                        </a:xfrm>
                        <a:prstGeom prst="rect">
                          <a:avLst/>
                        </a:prstGeom>
                      </pic:spPr>
                    </pic:pic>
                    <pic:pic xmlns:pic="http://schemas.openxmlformats.org/drawingml/2006/picture">
                      <pic:nvPicPr>
                        <pic:cNvPr id="23" name="Gráfico 23"/>
                        <pic:cNvPicPr>
                          <a:picLocks noChangeAspect="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552450" y="7029450"/>
                          <a:ext cx="2876550" cy="647700"/>
                        </a:xfrm>
                        <a:prstGeom prst="rect">
                          <a:avLst/>
                        </a:prstGeom>
                      </pic:spPr>
                    </pic:pic>
                  </wpg:wgp>
                </a:graphicData>
              </a:graphic>
              <wp14:sizeRelH relativeFrom="margin">
                <wp14:pctWidth>0</wp14:pctWidth>
              </wp14:sizeRelH>
            </wp:anchor>
          </w:drawing>
        </mc:Choice>
        <mc:Fallback>
          <w:pict>
            <v:group w14:anchorId="6BBAC785" id="Grupo 36" o:spid="_x0000_s1026" style="position:absolute;margin-left:-28.5pt;margin-top:-48pt;width:638.25pt;height:875.85pt;z-index:-251661312;mso-position-horizontal-relative:page;mso-width-relative:margin" coordsize="81057,111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">
              <v:group id="Grupo 34" o:spid="_x0000_s1027" style="position:absolute;top:571;width:77838;height:84328" coordsize="77838,84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6" o:spid="_x0000_s1028" type="#_x0000_t75" style="position:absolute;left:3619;top:5334;width:74219;height:78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">
                  <v:imagedata r:id="rId17" o:title=""/>
                </v:shape>
                <v:shape id="Gráfico 7" o:spid="_x0000_s1029" type="#_x0000_t75" style="position:absolute;width:61029;height:66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">
                  <v:imagedata r:id="rId18" o:title=""/>
                </v:shape>
                <v:shape id="Gráfico 10" o:spid="_x0000_s1030" type="#_x0000_t75" style="position:absolute;left:7429;top:57531;width:11982;height:1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">
                  <v:imagedata r:id="rId19" o:title=""/>
                </v:shape>
                <v:shape id="Gráfico 30" o:spid="_x0000_s1031" type="#_x0000_t75" style="position:absolute;left:50101;top:14668;width:16967;height:16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">
                  <v:imagedata r:id="rId20" o:title=""/>
                </v:shape>
              </v:group>
              <v:group id="Grupo 35" o:spid="_x0000_s1032" style="position:absolute;left:2095;width:78962;height:111232" coordorigin="-190" coordsize="78962,111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Gráfico 11" o:spid="_x0000_s1033" type="#_x0000_t75" style="position:absolute;left:38493;width:40278;height:101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">
                  <v:imagedata r:id="rId21" o:title=""/>
                </v:shape>
                <v:shape id="Gráfico 12" o:spid="_x0000_s1034" type="#_x0000_t75" style="position:absolute;left:-190;top:67818;width:73151;height:43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">
                  <v:imagedata r:id="rId22" o:title=""/>
                </v:shape>
              </v:group>
              <v:shape id="Gráfico 25" o:spid="_x0000_s1035" type="#_x0000_t75" style="position:absolute;left:4953;top:93726;width:9861;height:1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">
                <v:imagedata r:id="rId23" o:title=""/>
              </v:shape>
              <v:shape id="Gráfico 23" o:spid="_x0000_s1036" type="#_x0000_t75" style="position:absolute;left:5524;top:70294;width:28766;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">
                <v:imagedata r:id="rId24" o:title=""/>
              </v:shape>
              <w10:wrap anchorx="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Spec="center" w:tblpY="713"/>
      <w:tblOverlap w:val="never"/>
      <w:tblW w:w="9626" w:type="dxa"/>
      <w:tblInd w:w="0" w:type="dxa"/>
      <w:tblCellMar>
        <w:top w:w="4" w:type="dxa"/>
        <w:left w:w="62" w:type="dxa"/>
        <w:right w:w="57" w:type="dxa"/>
      </w:tblCellMar>
      <w:tblLook w:val="04A0" w:firstRow="1" w:lastRow="0" w:firstColumn="1" w:lastColumn="0" w:noHBand="0" w:noVBand="1"/>
    </w:tblPr>
    <w:tblGrid>
      <w:gridCol w:w="1409"/>
      <w:gridCol w:w="4303"/>
      <w:gridCol w:w="1485"/>
      <w:gridCol w:w="1485"/>
      <w:gridCol w:w="944"/>
    </w:tblGrid>
    <w:tr w:rsidR="00150824" w14:paraId="4241BF72" w14:textId="77777777" w:rsidTr="00DA3753">
      <w:trPr>
        <w:trHeight w:val="768"/>
      </w:trPr>
      <w:tc>
        <w:tcPr>
          <w:tcW w:w="0" w:type="auto"/>
          <w:vMerge w:val="restart"/>
          <w:tcBorders>
            <w:top w:val="single" w:sz="4" w:space="0" w:color="auto"/>
            <w:left w:val="single" w:sz="4" w:space="0" w:color="000000"/>
            <w:bottom w:val="nil"/>
            <w:right w:val="single" w:sz="4" w:space="0" w:color="000000"/>
          </w:tcBorders>
        </w:tcPr>
        <w:p w14:paraId="3BBE9C17" w14:textId="77777777" w:rsidR="00150824" w:rsidRPr="0017465A" w:rsidRDefault="00150824" w:rsidP="00A110FA">
          <w:pPr>
            <w:rPr>
              <w:lang w:val="es-MX"/>
            </w:rPr>
          </w:pPr>
          <w:r w:rsidRPr="004F769F">
            <w:rPr>
              <w:noProof/>
            </w:rPr>
            <w:drawing>
              <wp:inline distT="0" distB="0" distL="0" distR="0" wp14:anchorId="4B503353" wp14:editId="5ECDDFAD">
                <wp:extent cx="815340" cy="815340"/>
                <wp:effectExtent l="0" t="0" r="3810" b="3810"/>
                <wp:docPr id="3" name="Imagen 3" descr="C:\Users\WPOSS\Downloads\1594042745345.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POSS\Downloads\1594042745345.jfif"/>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a:ln>
                          <a:noFill/>
                        </a:ln>
                      </pic:spPr>
                    </pic:pic>
                  </a:graphicData>
                </a:graphic>
              </wp:inline>
            </w:drawing>
          </w:r>
        </w:p>
      </w:tc>
      <w:tc>
        <w:tcPr>
          <w:tcW w:w="4398" w:type="dxa"/>
          <w:tcBorders>
            <w:top w:val="single" w:sz="4" w:space="0" w:color="000000"/>
            <w:left w:val="single" w:sz="4" w:space="0" w:color="000000"/>
            <w:bottom w:val="single" w:sz="4" w:space="0" w:color="000000"/>
            <w:right w:val="single" w:sz="4" w:space="0" w:color="000000"/>
          </w:tcBorders>
        </w:tcPr>
        <w:p w14:paraId="1A76E9A9" w14:textId="77777777" w:rsidR="00150824" w:rsidRPr="0017465A" w:rsidRDefault="00150824" w:rsidP="00A110FA">
          <w:pPr>
            <w:spacing w:after="43"/>
            <w:ind w:right="50"/>
            <w:jc w:val="right"/>
            <w:rPr>
              <w:lang w:val="es-MX"/>
            </w:rPr>
          </w:pPr>
          <w:r w:rsidRPr="0017465A">
            <w:rPr>
              <w:rFonts w:ascii="Arial" w:eastAsia="Arial" w:hAnsi="Arial" w:cs="Arial"/>
              <w:b/>
              <w:sz w:val="12"/>
              <w:lang w:val="es-MX"/>
            </w:rPr>
            <w:t xml:space="preserve">Documento </w:t>
          </w:r>
        </w:p>
        <w:p w14:paraId="5EEEC0EC" w14:textId="77777777" w:rsidR="00150824" w:rsidRPr="0017465A" w:rsidRDefault="00150824" w:rsidP="00A110FA">
          <w:pPr>
            <w:ind w:left="46" w:right="52"/>
            <w:rPr>
              <w:lang w:val="es-MX"/>
            </w:rPr>
          </w:pPr>
          <w:r w:rsidRPr="0017465A">
            <w:rPr>
              <w:rFonts w:ascii="Arial" w:eastAsia="Arial" w:hAnsi="Arial" w:cs="Arial"/>
              <w:b/>
              <w:sz w:val="18"/>
              <w:lang w:val="es-MX"/>
            </w:rPr>
            <w:t xml:space="preserve">PROCEDIMIENTO PARA EL DESARROLLO DEL TRABAJO DE GRADO EN LA MODALIDAD DE PASANTIAS </w:t>
          </w:r>
        </w:p>
      </w:tc>
      <w:tc>
        <w:tcPr>
          <w:tcW w:w="1486" w:type="dxa"/>
          <w:tcBorders>
            <w:top w:val="single" w:sz="4" w:space="0" w:color="000000"/>
            <w:left w:val="single" w:sz="4" w:space="0" w:color="000000"/>
            <w:bottom w:val="single" w:sz="4" w:space="0" w:color="000000"/>
            <w:right w:val="single" w:sz="4" w:space="0" w:color="000000"/>
          </w:tcBorders>
        </w:tcPr>
        <w:p w14:paraId="086C1759" w14:textId="77777777" w:rsidR="00150824" w:rsidRDefault="00150824" w:rsidP="00A110FA">
          <w:pPr>
            <w:ind w:left="46" w:firstLine="854"/>
          </w:pPr>
          <w:r>
            <w:rPr>
              <w:rFonts w:ascii="Arial" w:eastAsia="Arial" w:hAnsi="Arial" w:cs="Arial"/>
              <w:b/>
              <w:sz w:val="12"/>
            </w:rPr>
            <w:t xml:space="preserve">Código </w:t>
          </w:r>
          <w:r>
            <w:rPr>
              <w:rFonts w:ascii="Arial" w:eastAsia="Arial" w:hAnsi="Arial" w:cs="Arial"/>
              <w:b/>
              <w:sz w:val="18"/>
            </w:rPr>
            <w:t xml:space="preserve">R-AC-CPS-001 </w:t>
          </w:r>
        </w:p>
      </w:tc>
      <w:tc>
        <w:tcPr>
          <w:tcW w:w="1486" w:type="dxa"/>
          <w:tcBorders>
            <w:top w:val="single" w:sz="4" w:space="0" w:color="000000"/>
            <w:left w:val="single" w:sz="4" w:space="0" w:color="000000"/>
            <w:bottom w:val="single" w:sz="4" w:space="0" w:color="000000"/>
            <w:right w:val="single" w:sz="4" w:space="0" w:color="000000"/>
          </w:tcBorders>
        </w:tcPr>
        <w:p w14:paraId="35C85D3E" w14:textId="77777777" w:rsidR="00150824" w:rsidRDefault="00150824" w:rsidP="00A110FA">
          <w:pPr>
            <w:ind w:left="44" w:firstLine="922"/>
          </w:pPr>
          <w:proofErr w:type="spellStart"/>
          <w:r>
            <w:rPr>
              <w:rFonts w:ascii="Arial" w:eastAsia="Arial" w:hAnsi="Arial" w:cs="Arial"/>
              <w:b/>
              <w:sz w:val="12"/>
            </w:rPr>
            <w:t>Fecha</w:t>
          </w:r>
          <w:proofErr w:type="spellEnd"/>
          <w:r>
            <w:rPr>
              <w:rFonts w:ascii="Arial" w:eastAsia="Arial" w:hAnsi="Arial" w:cs="Arial"/>
              <w:b/>
              <w:sz w:val="12"/>
            </w:rPr>
            <w:t xml:space="preserve"> </w:t>
          </w:r>
          <w:r>
            <w:rPr>
              <w:rFonts w:ascii="Arial" w:eastAsia="Arial" w:hAnsi="Arial" w:cs="Arial"/>
              <w:b/>
              <w:sz w:val="18"/>
            </w:rPr>
            <w:t xml:space="preserve">05-11-2020 </w:t>
          </w:r>
        </w:p>
      </w:tc>
      <w:tc>
        <w:tcPr>
          <w:tcW w:w="946" w:type="dxa"/>
          <w:tcBorders>
            <w:top w:val="single" w:sz="4" w:space="0" w:color="000000"/>
            <w:left w:val="single" w:sz="4" w:space="0" w:color="000000"/>
            <w:bottom w:val="single" w:sz="4" w:space="0" w:color="000000"/>
            <w:right w:val="single" w:sz="4" w:space="0" w:color="000000"/>
          </w:tcBorders>
        </w:tcPr>
        <w:p w14:paraId="62ADD7EE" w14:textId="77777777" w:rsidR="00150824" w:rsidRDefault="00150824" w:rsidP="00A110FA">
          <w:pPr>
            <w:ind w:left="355" w:hanging="79"/>
          </w:pPr>
          <w:proofErr w:type="spellStart"/>
          <w:r>
            <w:rPr>
              <w:rFonts w:ascii="Arial" w:eastAsia="Arial" w:hAnsi="Arial" w:cs="Arial"/>
              <w:b/>
              <w:sz w:val="12"/>
            </w:rPr>
            <w:t>Revisión</w:t>
          </w:r>
          <w:proofErr w:type="spellEnd"/>
          <w:r>
            <w:rPr>
              <w:rFonts w:ascii="Arial" w:eastAsia="Arial" w:hAnsi="Arial" w:cs="Arial"/>
              <w:b/>
              <w:sz w:val="12"/>
            </w:rPr>
            <w:t xml:space="preserve"> </w:t>
          </w:r>
          <w:r>
            <w:rPr>
              <w:rFonts w:ascii="Arial" w:eastAsia="Arial" w:hAnsi="Arial" w:cs="Arial"/>
              <w:b/>
              <w:sz w:val="18"/>
            </w:rPr>
            <w:t xml:space="preserve">F </w:t>
          </w:r>
        </w:p>
      </w:tc>
    </w:tr>
    <w:tr w:rsidR="00150824" w14:paraId="685CCDCD" w14:textId="77777777" w:rsidTr="00DA3753">
      <w:trPr>
        <w:trHeight w:val="535"/>
      </w:trPr>
      <w:tc>
        <w:tcPr>
          <w:tcW w:w="0" w:type="auto"/>
          <w:vMerge/>
          <w:tcBorders>
            <w:top w:val="nil"/>
            <w:left w:val="single" w:sz="4" w:space="0" w:color="000000"/>
            <w:bottom w:val="single" w:sz="4" w:space="0" w:color="000000"/>
            <w:right w:val="single" w:sz="4" w:space="0" w:color="000000"/>
          </w:tcBorders>
        </w:tcPr>
        <w:p w14:paraId="6F5A4729" w14:textId="77777777" w:rsidR="00150824" w:rsidRDefault="00150824" w:rsidP="00A110FA"/>
      </w:tc>
      <w:tc>
        <w:tcPr>
          <w:tcW w:w="4398" w:type="dxa"/>
          <w:tcBorders>
            <w:top w:val="single" w:sz="4" w:space="0" w:color="000000"/>
            <w:left w:val="single" w:sz="4" w:space="0" w:color="000000"/>
            <w:bottom w:val="single" w:sz="4" w:space="0" w:color="000000"/>
            <w:right w:val="single" w:sz="4" w:space="0" w:color="000000"/>
          </w:tcBorders>
        </w:tcPr>
        <w:p w14:paraId="7568EC6C" w14:textId="77777777" w:rsidR="00150824" w:rsidRDefault="00150824" w:rsidP="00A110FA">
          <w:pPr>
            <w:ind w:left="46" w:right="47"/>
            <w:jc w:val="right"/>
          </w:pPr>
          <w:proofErr w:type="spellStart"/>
          <w:r>
            <w:rPr>
              <w:rFonts w:ascii="Arial" w:eastAsia="Arial" w:hAnsi="Arial" w:cs="Arial"/>
              <w:b/>
              <w:sz w:val="12"/>
            </w:rPr>
            <w:t>Dependencia</w:t>
          </w:r>
          <w:proofErr w:type="spellEnd"/>
          <w:r>
            <w:rPr>
              <w:rFonts w:ascii="Arial" w:eastAsia="Arial" w:hAnsi="Arial" w:cs="Arial"/>
              <w:b/>
              <w:sz w:val="12"/>
            </w:rPr>
            <w:t xml:space="preserve"> </w:t>
          </w:r>
          <w:r>
            <w:rPr>
              <w:rFonts w:ascii="Arial" w:eastAsia="Arial" w:hAnsi="Arial" w:cs="Arial"/>
              <w:b/>
              <w:sz w:val="18"/>
            </w:rPr>
            <w:t xml:space="preserve">OFICINA DE PASANTIAS </w:t>
          </w:r>
        </w:p>
      </w:tc>
      <w:tc>
        <w:tcPr>
          <w:tcW w:w="2972" w:type="dxa"/>
          <w:gridSpan w:val="2"/>
          <w:tcBorders>
            <w:top w:val="single" w:sz="4" w:space="0" w:color="000000"/>
            <w:left w:val="single" w:sz="4" w:space="0" w:color="000000"/>
            <w:bottom w:val="single" w:sz="4" w:space="0" w:color="000000"/>
            <w:right w:val="single" w:sz="4" w:space="0" w:color="000000"/>
          </w:tcBorders>
        </w:tcPr>
        <w:p w14:paraId="5542E73D" w14:textId="77777777" w:rsidR="00150824" w:rsidRDefault="00150824" w:rsidP="00A110FA">
          <w:pPr>
            <w:ind w:left="46" w:firstLine="2187"/>
          </w:pPr>
          <w:proofErr w:type="spellStart"/>
          <w:r>
            <w:rPr>
              <w:rFonts w:ascii="Arial" w:eastAsia="Arial" w:hAnsi="Arial" w:cs="Arial"/>
              <w:b/>
              <w:sz w:val="12"/>
            </w:rPr>
            <w:t>Aprobado</w:t>
          </w:r>
          <w:proofErr w:type="spellEnd"/>
          <w:r>
            <w:rPr>
              <w:rFonts w:ascii="Arial" w:eastAsia="Arial" w:hAnsi="Arial" w:cs="Arial"/>
              <w:b/>
              <w:sz w:val="12"/>
            </w:rPr>
            <w:t xml:space="preserve"> </w:t>
          </w:r>
          <w:r>
            <w:rPr>
              <w:rFonts w:ascii="Arial" w:eastAsia="Arial" w:hAnsi="Arial" w:cs="Arial"/>
              <w:b/>
              <w:sz w:val="18"/>
            </w:rPr>
            <w:t xml:space="preserve">SUBDIRECTOR ACADÉMICO </w:t>
          </w:r>
        </w:p>
      </w:tc>
      <w:tc>
        <w:tcPr>
          <w:tcW w:w="946" w:type="dxa"/>
          <w:tcBorders>
            <w:top w:val="single" w:sz="4" w:space="0" w:color="000000"/>
            <w:left w:val="single" w:sz="4" w:space="0" w:color="000000"/>
            <w:bottom w:val="single" w:sz="4" w:space="0" w:color="000000"/>
            <w:right w:val="single" w:sz="4" w:space="0" w:color="000000"/>
          </w:tcBorders>
        </w:tcPr>
        <w:p w14:paraId="02AE00AE" w14:textId="77777777" w:rsidR="00150824" w:rsidRDefault="00150824" w:rsidP="00A110FA">
          <w:pPr>
            <w:ind w:left="250" w:firstLine="271"/>
          </w:pPr>
          <w:proofErr w:type="spellStart"/>
          <w:r>
            <w:rPr>
              <w:rFonts w:ascii="Arial" w:eastAsia="Arial" w:hAnsi="Arial" w:cs="Arial"/>
              <w:b/>
              <w:sz w:val="12"/>
            </w:rPr>
            <w:t>Pág</w:t>
          </w:r>
          <w:proofErr w:type="spellEnd"/>
          <w:r>
            <w:rPr>
              <w:rFonts w:ascii="Arial" w:eastAsia="Arial" w:hAnsi="Arial" w:cs="Arial"/>
              <w:b/>
              <w:sz w:val="12"/>
            </w:rPr>
            <w:t xml:space="preserve">. </w:t>
          </w:r>
          <w:r>
            <w:rPr>
              <w:rFonts w:ascii="Arial" w:eastAsia="Arial" w:hAnsi="Arial" w:cs="Arial"/>
              <w:b/>
              <w:sz w:val="18"/>
            </w:rPr>
            <w:t xml:space="preserve">1(9) </w:t>
          </w:r>
        </w:p>
      </w:tc>
    </w:tr>
  </w:tbl>
  <w:p w14:paraId="1E00F6CB" w14:textId="58C7B63D" w:rsidR="00150824" w:rsidRDefault="00150824">
    <w:pPr>
      <w:pStyle w:val="Encabezado"/>
    </w:pPr>
  </w:p>
  <w:p w14:paraId="00A72ECF" w14:textId="5AD6FDED" w:rsidR="00150824" w:rsidRDefault="00150824">
    <w:pPr>
      <w:pStyle w:val="Encabezado"/>
    </w:pPr>
  </w:p>
  <w:p w14:paraId="04D855DA" w14:textId="77777777" w:rsidR="00150824" w:rsidRDefault="0015082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90264" w14:textId="54AA975E" w:rsidR="00944D77" w:rsidRDefault="00E47CAC" w:rsidP="00E47CAC">
    <w:pPr>
      <w:pStyle w:val="Encabezado"/>
      <w:tabs>
        <w:tab w:val="clear" w:pos="4419"/>
        <w:tab w:val="clear" w:pos="8838"/>
        <w:tab w:val="left" w:pos="3510"/>
      </w:tabs>
    </w:pPr>
    <w:r>
      <w:rPr>
        <w:noProof/>
        <w:lang w:val="en-US"/>
      </w:rPr>
      <w:drawing>
        <wp:anchor distT="0" distB="0" distL="114300" distR="114300" simplePos="0" relativeHeight="251677696" behindDoc="1" locked="0" layoutInCell="1" allowOverlap="1" wp14:anchorId="2F7DD10F" wp14:editId="16CC0633">
          <wp:simplePos x="0" y="0"/>
          <wp:positionH relativeFrom="page">
            <wp:align>right</wp:align>
          </wp:positionH>
          <wp:positionV relativeFrom="topMargin">
            <wp:align>bottom</wp:align>
          </wp:positionV>
          <wp:extent cx="7768253" cy="1066165"/>
          <wp:effectExtent l="0" t="0" r="4445" b="635"/>
          <wp:wrapNone/>
          <wp:docPr id="44" name="Gráfico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Group 48.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768253" cy="1066165"/>
                  </a:xfrm>
                  <a:prstGeom prst="rect">
                    <a:avLst/>
                  </a:prstGeom>
                </pic:spPr>
              </pic:pic>
            </a:graphicData>
          </a:graphic>
          <wp14:sizeRelH relativeFrom="page">
            <wp14:pctWidth>0</wp14:pctWidth>
          </wp14:sizeRelH>
          <wp14:sizeRelV relativeFrom="page">
            <wp14:pctHeight>0</wp14:pctHeight>
          </wp14:sizeRelV>
        </wp:anchor>
      </w:drawing>
    </w:r>
    <w:r w:rsidR="00B94674">
      <w:rPr>
        <w:noProof/>
        <w:lang w:val="en-US"/>
      </w:rPr>
      <w:drawing>
        <wp:anchor distT="0" distB="0" distL="114300" distR="114300" simplePos="0" relativeHeight="251674624" behindDoc="1" locked="0" layoutInCell="1" allowOverlap="1" wp14:anchorId="1069D79E" wp14:editId="47817162">
          <wp:simplePos x="0" y="0"/>
          <wp:positionH relativeFrom="margin">
            <wp:align>center</wp:align>
          </wp:positionH>
          <wp:positionV relativeFrom="margin">
            <wp:align>center</wp:align>
          </wp:positionV>
          <wp:extent cx="4748530" cy="4876800"/>
          <wp:effectExtent l="0" t="0" r="0" b="0"/>
          <wp:wrapNone/>
          <wp:docPr id="45"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Vector (8).svg"/>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4748530" cy="4876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8" type="#_x0000_t75" style="width:167.8pt;height:167.8pt" o:bullet="t">
        <v:imagedata r:id="rId1" o:title="Union"/>
      </v:shape>
    </w:pict>
  </w:numPicBullet>
  <w:abstractNum w:abstractNumId="0" w15:restartNumberingAfterBreak="0">
    <w:nsid w:val="0DB80197"/>
    <w:multiLevelType w:val="multilevel"/>
    <w:tmpl w:val="6900B4CE"/>
    <w:lvl w:ilvl="0">
      <w:start w:val="3"/>
      <w:numFmt w:val="decimal"/>
      <w:lvlText w:val="%1"/>
      <w:lvlJc w:val="left"/>
      <w:pPr>
        <w:ind w:left="765" w:hanging="765"/>
      </w:pPr>
      <w:rPr>
        <w:rFonts w:hint="default"/>
      </w:rPr>
    </w:lvl>
    <w:lvl w:ilvl="1">
      <w:start w:val="5"/>
      <w:numFmt w:val="decimal"/>
      <w:lvlText w:val="%1.%2"/>
      <w:lvlJc w:val="left"/>
      <w:pPr>
        <w:ind w:left="765" w:hanging="765"/>
      </w:pPr>
      <w:rPr>
        <w:rFonts w:hint="default"/>
      </w:rPr>
    </w:lvl>
    <w:lvl w:ilvl="2">
      <w:start w:val="1"/>
      <w:numFmt w:val="decimal"/>
      <w:lvlText w:val="%1.%2.%3"/>
      <w:lvlJc w:val="left"/>
      <w:pPr>
        <w:ind w:left="765" w:hanging="765"/>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F7769B7"/>
    <w:multiLevelType w:val="multilevel"/>
    <w:tmpl w:val="9DF091C6"/>
    <w:lvl w:ilvl="0">
      <w:start w:val="1"/>
      <w:numFmt w:val="decimal"/>
      <w:lvlText w:val="%1."/>
      <w:lvlJc w:val="left"/>
      <w:pPr>
        <w:ind w:left="360" w:hanging="360"/>
      </w:pPr>
      <w:rPr>
        <w:rFonts w:hint="default"/>
        <w:b/>
        <w:bCs/>
      </w:rPr>
    </w:lvl>
    <w:lvl w:ilvl="1">
      <w:start w:val="1"/>
      <w:numFmt w:val="decimal"/>
      <w:isLgl/>
      <w:lvlText w:val="%1.%2."/>
      <w:lvlJc w:val="left"/>
      <w:pPr>
        <w:ind w:left="1288" w:hanging="720"/>
      </w:pPr>
      <w:rPr>
        <w:rFonts w:hint="default"/>
      </w:rPr>
    </w:lvl>
    <w:lvl w:ilvl="2">
      <w:start w:val="1"/>
      <w:numFmt w:val="decimal"/>
      <w:isLgl/>
      <w:lvlText w:val="%1.%2.%3."/>
      <w:lvlJc w:val="left"/>
      <w:pPr>
        <w:ind w:left="1004" w:hanging="720"/>
      </w:pPr>
      <w:rPr>
        <w:rFonts w:ascii="Roboto" w:hAnsi="Roboto" w:cs="Tahoma" w:hint="default"/>
        <w:b/>
        <w:bCs/>
        <w:color w:val="09919D"/>
      </w:rPr>
    </w:lvl>
    <w:lvl w:ilvl="3">
      <w:start w:val="1"/>
      <w:numFmt w:val="decimal"/>
      <w:isLgl/>
      <w:lvlText w:val="%1.%2.%3.%4."/>
      <w:lvlJc w:val="left"/>
      <w:pPr>
        <w:ind w:left="2640" w:hanging="1080"/>
      </w:pPr>
      <w:rPr>
        <w:rFonts w:hint="default"/>
      </w:rPr>
    </w:lvl>
    <w:lvl w:ilvl="4">
      <w:start w:val="1"/>
      <w:numFmt w:val="decimal"/>
      <w:isLgl/>
      <w:lvlText w:val="%1.%2.%3.%4.%5."/>
      <w:lvlJc w:val="left"/>
      <w:pPr>
        <w:ind w:left="3207"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4D4E9B"/>
    <w:multiLevelType w:val="multilevel"/>
    <w:tmpl w:val="90B641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3F746C7"/>
    <w:multiLevelType w:val="multilevel"/>
    <w:tmpl w:val="A8F4051E"/>
    <w:lvl w:ilvl="0">
      <w:start w:val="1"/>
      <w:numFmt w:val="decimal"/>
      <w:lvlText w:val="%1"/>
      <w:lvlJc w:val="left"/>
      <w:pPr>
        <w:ind w:left="72" w:hanging="432"/>
      </w:pPr>
    </w:lvl>
    <w:lvl w:ilvl="1">
      <w:start w:val="1"/>
      <w:numFmt w:val="decimal"/>
      <w:pStyle w:val="Ttulo2"/>
      <w:lvlText w:val="%1.%2"/>
      <w:lvlJc w:val="left"/>
      <w:pPr>
        <w:ind w:left="216" w:hanging="576"/>
      </w:pPr>
    </w:lvl>
    <w:lvl w:ilvl="2">
      <w:start w:val="1"/>
      <w:numFmt w:val="decimal"/>
      <w:lvlText w:val="%1.%2.%3"/>
      <w:lvlJc w:val="left"/>
      <w:pPr>
        <w:ind w:left="360" w:hanging="720"/>
      </w:pPr>
    </w:lvl>
    <w:lvl w:ilvl="3">
      <w:start w:val="1"/>
      <w:numFmt w:val="decimal"/>
      <w:pStyle w:val="Ttulo4"/>
      <w:lvlText w:val="%1.%2.%3.%4"/>
      <w:lvlJc w:val="left"/>
      <w:pPr>
        <w:ind w:left="504" w:hanging="864"/>
      </w:pPr>
    </w:lvl>
    <w:lvl w:ilvl="4">
      <w:start w:val="1"/>
      <w:numFmt w:val="decimal"/>
      <w:pStyle w:val="Ttulo5"/>
      <w:lvlText w:val="%1.%2.%3.%4.%5"/>
      <w:lvlJc w:val="left"/>
      <w:pPr>
        <w:ind w:left="648" w:hanging="1008"/>
      </w:pPr>
    </w:lvl>
    <w:lvl w:ilvl="5">
      <w:start w:val="1"/>
      <w:numFmt w:val="decimal"/>
      <w:pStyle w:val="Ttulo6"/>
      <w:lvlText w:val="%1.%2.%3.%4.%5.%6"/>
      <w:lvlJc w:val="left"/>
      <w:pPr>
        <w:ind w:left="792" w:hanging="1152"/>
      </w:pPr>
    </w:lvl>
    <w:lvl w:ilvl="6">
      <w:start w:val="1"/>
      <w:numFmt w:val="decimal"/>
      <w:pStyle w:val="Ttulo7"/>
      <w:lvlText w:val="%1.%2.%3.%4.%5.%6.%7"/>
      <w:lvlJc w:val="left"/>
      <w:pPr>
        <w:ind w:left="936" w:hanging="1296"/>
      </w:pPr>
    </w:lvl>
    <w:lvl w:ilvl="7">
      <w:start w:val="1"/>
      <w:numFmt w:val="decimal"/>
      <w:pStyle w:val="Ttulo8"/>
      <w:lvlText w:val="%1.%2.%3.%4.%5.%6.%7.%8"/>
      <w:lvlJc w:val="left"/>
      <w:pPr>
        <w:ind w:left="1080" w:hanging="1440"/>
      </w:pPr>
    </w:lvl>
    <w:lvl w:ilvl="8">
      <w:start w:val="1"/>
      <w:numFmt w:val="decimal"/>
      <w:pStyle w:val="Ttulo9"/>
      <w:lvlText w:val="%1.%2.%3.%4.%5.%6.%7.%8.%9"/>
      <w:lvlJc w:val="left"/>
      <w:pPr>
        <w:ind w:left="1224" w:hanging="1584"/>
      </w:pPr>
    </w:lvl>
  </w:abstractNum>
  <w:abstractNum w:abstractNumId="4" w15:restartNumberingAfterBreak="0">
    <w:nsid w:val="483423A9"/>
    <w:multiLevelType w:val="hybridMultilevel"/>
    <w:tmpl w:val="F9003464"/>
    <w:lvl w:ilvl="0" w:tplc="416AFCAC">
      <w:start w:val="3"/>
      <w:numFmt w:val="bullet"/>
      <w:lvlText w:val=""/>
      <w:lvlJc w:val="left"/>
      <w:pPr>
        <w:ind w:left="502" w:hanging="360"/>
      </w:pPr>
      <w:rPr>
        <w:rFonts w:ascii="Symbol" w:eastAsia="Times New Roman" w:hAnsi="Symbol" w:cs="Times New Roman" w:hint="default"/>
      </w:rPr>
    </w:lvl>
    <w:lvl w:ilvl="1" w:tplc="240A0003">
      <w:start w:val="1"/>
      <w:numFmt w:val="bullet"/>
      <w:lvlText w:val="o"/>
      <w:lvlJc w:val="left"/>
      <w:pPr>
        <w:ind w:left="1222" w:hanging="360"/>
      </w:pPr>
      <w:rPr>
        <w:rFonts w:ascii="Courier New" w:hAnsi="Courier New" w:cs="Courier New" w:hint="default"/>
      </w:rPr>
    </w:lvl>
    <w:lvl w:ilvl="2" w:tplc="240A0005">
      <w:start w:val="1"/>
      <w:numFmt w:val="bullet"/>
      <w:lvlText w:val=""/>
      <w:lvlJc w:val="left"/>
      <w:pPr>
        <w:ind w:left="1942" w:hanging="360"/>
      </w:pPr>
      <w:rPr>
        <w:rFonts w:ascii="Wingdings" w:hAnsi="Wingdings" w:hint="default"/>
      </w:rPr>
    </w:lvl>
    <w:lvl w:ilvl="3" w:tplc="240A000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5" w15:restartNumberingAfterBreak="0">
    <w:nsid w:val="613459C9"/>
    <w:multiLevelType w:val="multilevel"/>
    <w:tmpl w:val="5B1A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31E9F"/>
    <w:multiLevelType w:val="multilevel"/>
    <w:tmpl w:val="D48EE6C6"/>
    <w:lvl w:ilvl="0">
      <w:start w:val="1"/>
      <w:numFmt w:val="bullet"/>
      <w:pStyle w:val="Vieta"/>
      <w:lvlText w:val=""/>
      <w:lvlPicBulletId w:val="0"/>
      <w:lvlJc w:val="left"/>
      <w:pPr>
        <w:ind w:left="390" w:hanging="390"/>
      </w:pPr>
      <w:rPr>
        <w:rFonts w:ascii="Symbol" w:hAnsi="Symbol" w:hint="default"/>
        <w:color w:val="auto"/>
        <w:sz w:val="32"/>
        <w:szCs w:val="32"/>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num w:numId="1">
    <w:abstractNumId w:val="6"/>
  </w:num>
  <w:num w:numId="2">
    <w:abstractNumId w:val="3"/>
  </w:num>
  <w:num w:numId="3">
    <w:abstractNumId w:val="1"/>
  </w:num>
  <w:num w:numId="4">
    <w:abstractNumId w:val="4"/>
  </w:num>
  <w:num w:numId="5">
    <w:abstractNumId w:val="2"/>
  </w:num>
  <w:num w:numId="6">
    <w:abstractNumId w:val="4"/>
  </w:num>
  <w:num w:numId="7">
    <w:abstractNumId w:val="0"/>
  </w:num>
  <w:num w:numId="8">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E4A"/>
    <w:rsid w:val="00000162"/>
    <w:rsid w:val="00000DD5"/>
    <w:rsid w:val="000015F6"/>
    <w:rsid w:val="0000455C"/>
    <w:rsid w:val="0000487D"/>
    <w:rsid w:val="00004902"/>
    <w:rsid w:val="00005C3C"/>
    <w:rsid w:val="00005DD4"/>
    <w:rsid w:val="000102C6"/>
    <w:rsid w:val="00011712"/>
    <w:rsid w:val="0001366F"/>
    <w:rsid w:val="00017C84"/>
    <w:rsid w:val="0002054E"/>
    <w:rsid w:val="00020845"/>
    <w:rsid w:val="00020E14"/>
    <w:rsid w:val="00023A3B"/>
    <w:rsid w:val="00023A6C"/>
    <w:rsid w:val="000270FE"/>
    <w:rsid w:val="00027559"/>
    <w:rsid w:val="000278C4"/>
    <w:rsid w:val="000328EB"/>
    <w:rsid w:val="000355EF"/>
    <w:rsid w:val="00040491"/>
    <w:rsid w:val="000418B6"/>
    <w:rsid w:val="00042797"/>
    <w:rsid w:val="0004325F"/>
    <w:rsid w:val="0004397F"/>
    <w:rsid w:val="00045D69"/>
    <w:rsid w:val="000464FB"/>
    <w:rsid w:val="00047284"/>
    <w:rsid w:val="000473F7"/>
    <w:rsid w:val="000477F7"/>
    <w:rsid w:val="00050847"/>
    <w:rsid w:val="00051174"/>
    <w:rsid w:val="00051535"/>
    <w:rsid w:val="000521D1"/>
    <w:rsid w:val="00052EE8"/>
    <w:rsid w:val="000531A8"/>
    <w:rsid w:val="0005347A"/>
    <w:rsid w:val="0005434B"/>
    <w:rsid w:val="00054595"/>
    <w:rsid w:val="00055659"/>
    <w:rsid w:val="00061C1E"/>
    <w:rsid w:val="00062348"/>
    <w:rsid w:val="0006260A"/>
    <w:rsid w:val="000662AE"/>
    <w:rsid w:val="00071297"/>
    <w:rsid w:val="00071C94"/>
    <w:rsid w:val="00074F25"/>
    <w:rsid w:val="0007510E"/>
    <w:rsid w:val="0007644F"/>
    <w:rsid w:val="00081B92"/>
    <w:rsid w:val="000834DC"/>
    <w:rsid w:val="000852DB"/>
    <w:rsid w:val="00090D70"/>
    <w:rsid w:val="00092860"/>
    <w:rsid w:val="00092C29"/>
    <w:rsid w:val="00093728"/>
    <w:rsid w:val="00094D33"/>
    <w:rsid w:val="000962F2"/>
    <w:rsid w:val="000968B8"/>
    <w:rsid w:val="00097290"/>
    <w:rsid w:val="000A0143"/>
    <w:rsid w:val="000A077B"/>
    <w:rsid w:val="000A0DF5"/>
    <w:rsid w:val="000A4395"/>
    <w:rsid w:val="000A7AAE"/>
    <w:rsid w:val="000B06DC"/>
    <w:rsid w:val="000B0AB5"/>
    <w:rsid w:val="000B1906"/>
    <w:rsid w:val="000B24E5"/>
    <w:rsid w:val="000B30D6"/>
    <w:rsid w:val="000B44D3"/>
    <w:rsid w:val="000B45C2"/>
    <w:rsid w:val="000B5509"/>
    <w:rsid w:val="000B56EF"/>
    <w:rsid w:val="000B6941"/>
    <w:rsid w:val="000B7D6E"/>
    <w:rsid w:val="000C1FDC"/>
    <w:rsid w:val="000C26A4"/>
    <w:rsid w:val="000C3D45"/>
    <w:rsid w:val="000C4187"/>
    <w:rsid w:val="000C463E"/>
    <w:rsid w:val="000C4CFB"/>
    <w:rsid w:val="000C70CC"/>
    <w:rsid w:val="000C786C"/>
    <w:rsid w:val="000C7C8C"/>
    <w:rsid w:val="000D4112"/>
    <w:rsid w:val="000D4AB9"/>
    <w:rsid w:val="000D4DA4"/>
    <w:rsid w:val="000D6025"/>
    <w:rsid w:val="000D6D1E"/>
    <w:rsid w:val="000E069A"/>
    <w:rsid w:val="000E09A1"/>
    <w:rsid w:val="000E120D"/>
    <w:rsid w:val="000E1E6A"/>
    <w:rsid w:val="000E2B4E"/>
    <w:rsid w:val="000E2D45"/>
    <w:rsid w:val="000E32BC"/>
    <w:rsid w:val="000E3731"/>
    <w:rsid w:val="000E475D"/>
    <w:rsid w:val="000F0B78"/>
    <w:rsid w:val="000F3449"/>
    <w:rsid w:val="000F50E2"/>
    <w:rsid w:val="000F5D26"/>
    <w:rsid w:val="001048C4"/>
    <w:rsid w:val="00105931"/>
    <w:rsid w:val="00106222"/>
    <w:rsid w:val="001062CC"/>
    <w:rsid w:val="001064A4"/>
    <w:rsid w:val="001067EB"/>
    <w:rsid w:val="001074B2"/>
    <w:rsid w:val="0011093C"/>
    <w:rsid w:val="00110A76"/>
    <w:rsid w:val="00111C9F"/>
    <w:rsid w:val="00111F9D"/>
    <w:rsid w:val="00113C9D"/>
    <w:rsid w:val="001143D2"/>
    <w:rsid w:val="00114470"/>
    <w:rsid w:val="0011505F"/>
    <w:rsid w:val="00116115"/>
    <w:rsid w:val="00117242"/>
    <w:rsid w:val="001220B2"/>
    <w:rsid w:val="001240DD"/>
    <w:rsid w:val="00125507"/>
    <w:rsid w:val="0012702D"/>
    <w:rsid w:val="001303E0"/>
    <w:rsid w:val="00130A48"/>
    <w:rsid w:val="00131341"/>
    <w:rsid w:val="00131F4E"/>
    <w:rsid w:val="00133881"/>
    <w:rsid w:val="00133A35"/>
    <w:rsid w:val="00133AE8"/>
    <w:rsid w:val="00135AE2"/>
    <w:rsid w:val="00136537"/>
    <w:rsid w:val="00136B59"/>
    <w:rsid w:val="00136D06"/>
    <w:rsid w:val="00137D58"/>
    <w:rsid w:val="00137F54"/>
    <w:rsid w:val="00140828"/>
    <w:rsid w:val="00140900"/>
    <w:rsid w:val="001418BE"/>
    <w:rsid w:val="00143648"/>
    <w:rsid w:val="00145B07"/>
    <w:rsid w:val="00145B3D"/>
    <w:rsid w:val="00145FF9"/>
    <w:rsid w:val="00147026"/>
    <w:rsid w:val="00150824"/>
    <w:rsid w:val="001510C0"/>
    <w:rsid w:val="0015122E"/>
    <w:rsid w:val="00153826"/>
    <w:rsid w:val="00154C94"/>
    <w:rsid w:val="001551B8"/>
    <w:rsid w:val="00157656"/>
    <w:rsid w:val="00160145"/>
    <w:rsid w:val="00160375"/>
    <w:rsid w:val="001603DA"/>
    <w:rsid w:val="0016069D"/>
    <w:rsid w:val="00161B02"/>
    <w:rsid w:val="00161B40"/>
    <w:rsid w:val="001625A2"/>
    <w:rsid w:val="001626D3"/>
    <w:rsid w:val="00162BB8"/>
    <w:rsid w:val="00163B7E"/>
    <w:rsid w:val="00165965"/>
    <w:rsid w:val="00167224"/>
    <w:rsid w:val="0016795C"/>
    <w:rsid w:val="001712B6"/>
    <w:rsid w:val="00172FBF"/>
    <w:rsid w:val="0018033A"/>
    <w:rsid w:val="00180346"/>
    <w:rsid w:val="0018058D"/>
    <w:rsid w:val="00180F12"/>
    <w:rsid w:val="001810E4"/>
    <w:rsid w:val="0018129B"/>
    <w:rsid w:val="001813B8"/>
    <w:rsid w:val="00181A9A"/>
    <w:rsid w:val="00182756"/>
    <w:rsid w:val="001828A1"/>
    <w:rsid w:val="00182A02"/>
    <w:rsid w:val="001839C8"/>
    <w:rsid w:val="00183F2D"/>
    <w:rsid w:val="001900E8"/>
    <w:rsid w:val="00190BA0"/>
    <w:rsid w:val="00194203"/>
    <w:rsid w:val="00194488"/>
    <w:rsid w:val="0019706B"/>
    <w:rsid w:val="001A11A5"/>
    <w:rsid w:val="001A22BA"/>
    <w:rsid w:val="001A2A9F"/>
    <w:rsid w:val="001A43FE"/>
    <w:rsid w:val="001A4935"/>
    <w:rsid w:val="001A7110"/>
    <w:rsid w:val="001B2643"/>
    <w:rsid w:val="001B288C"/>
    <w:rsid w:val="001B357E"/>
    <w:rsid w:val="001B5E20"/>
    <w:rsid w:val="001B651C"/>
    <w:rsid w:val="001B6D9C"/>
    <w:rsid w:val="001C29E3"/>
    <w:rsid w:val="001C2BEC"/>
    <w:rsid w:val="001C6344"/>
    <w:rsid w:val="001C6387"/>
    <w:rsid w:val="001C7502"/>
    <w:rsid w:val="001C75D0"/>
    <w:rsid w:val="001D0DA9"/>
    <w:rsid w:val="001D1725"/>
    <w:rsid w:val="001D268D"/>
    <w:rsid w:val="001D6A4C"/>
    <w:rsid w:val="001D79DB"/>
    <w:rsid w:val="001E05A2"/>
    <w:rsid w:val="001E0682"/>
    <w:rsid w:val="001E07EA"/>
    <w:rsid w:val="001E0EDE"/>
    <w:rsid w:val="001E1C1F"/>
    <w:rsid w:val="001E1C7D"/>
    <w:rsid w:val="001E2D60"/>
    <w:rsid w:val="001E371D"/>
    <w:rsid w:val="001E4E1D"/>
    <w:rsid w:val="001E651A"/>
    <w:rsid w:val="001E73A5"/>
    <w:rsid w:val="001F15B3"/>
    <w:rsid w:val="001F165E"/>
    <w:rsid w:val="001F2220"/>
    <w:rsid w:val="001F24E0"/>
    <w:rsid w:val="001F256D"/>
    <w:rsid w:val="001F31AF"/>
    <w:rsid w:val="001F4054"/>
    <w:rsid w:val="001F5AD8"/>
    <w:rsid w:val="001F73D0"/>
    <w:rsid w:val="001F76D7"/>
    <w:rsid w:val="00204E76"/>
    <w:rsid w:val="0020538F"/>
    <w:rsid w:val="00205BCC"/>
    <w:rsid w:val="002064D4"/>
    <w:rsid w:val="00207447"/>
    <w:rsid w:val="002077D7"/>
    <w:rsid w:val="00207808"/>
    <w:rsid w:val="00210024"/>
    <w:rsid w:val="0021076D"/>
    <w:rsid w:val="00210BF0"/>
    <w:rsid w:val="002113A8"/>
    <w:rsid w:val="00211917"/>
    <w:rsid w:val="00214036"/>
    <w:rsid w:val="00216C7C"/>
    <w:rsid w:val="0021706D"/>
    <w:rsid w:val="002204C0"/>
    <w:rsid w:val="0022185C"/>
    <w:rsid w:val="00221E2F"/>
    <w:rsid w:val="0022360C"/>
    <w:rsid w:val="00231200"/>
    <w:rsid w:val="002324C7"/>
    <w:rsid w:val="00233584"/>
    <w:rsid w:val="0023488C"/>
    <w:rsid w:val="0023492C"/>
    <w:rsid w:val="00235536"/>
    <w:rsid w:val="002365D6"/>
    <w:rsid w:val="00236F22"/>
    <w:rsid w:val="0023775F"/>
    <w:rsid w:val="00240BFE"/>
    <w:rsid w:val="00241449"/>
    <w:rsid w:val="00241990"/>
    <w:rsid w:val="002423F6"/>
    <w:rsid w:val="00243614"/>
    <w:rsid w:val="002438DA"/>
    <w:rsid w:val="00244B76"/>
    <w:rsid w:val="0024502E"/>
    <w:rsid w:val="002456F0"/>
    <w:rsid w:val="00246BEC"/>
    <w:rsid w:val="0025065B"/>
    <w:rsid w:val="002525BE"/>
    <w:rsid w:val="00254F95"/>
    <w:rsid w:val="00256181"/>
    <w:rsid w:val="00257F2C"/>
    <w:rsid w:val="002621E8"/>
    <w:rsid w:val="002623CA"/>
    <w:rsid w:val="00263B52"/>
    <w:rsid w:val="0026579B"/>
    <w:rsid w:val="00267030"/>
    <w:rsid w:val="0026719E"/>
    <w:rsid w:val="00270953"/>
    <w:rsid w:val="00275107"/>
    <w:rsid w:val="00275356"/>
    <w:rsid w:val="00277278"/>
    <w:rsid w:val="0027796A"/>
    <w:rsid w:val="0028145F"/>
    <w:rsid w:val="0028291D"/>
    <w:rsid w:val="00283B88"/>
    <w:rsid w:val="00285800"/>
    <w:rsid w:val="0028581C"/>
    <w:rsid w:val="00285FA3"/>
    <w:rsid w:val="0028691B"/>
    <w:rsid w:val="002901C8"/>
    <w:rsid w:val="00291A94"/>
    <w:rsid w:val="00292920"/>
    <w:rsid w:val="00293ACE"/>
    <w:rsid w:val="002952FD"/>
    <w:rsid w:val="00295373"/>
    <w:rsid w:val="00295B9F"/>
    <w:rsid w:val="002965E5"/>
    <w:rsid w:val="002973DE"/>
    <w:rsid w:val="002977B5"/>
    <w:rsid w:val="002A6342"/>
    <w:rsid w:val="002A648F"/>
    <w:rsid w:val="002A6A8A"/>
    <w:rsid w:val="002A6AA8"/>
    <w:rsid w:val="002A6CA6"/>
    <w:rsid w:val="002B0811"/>
    <w:rsid w:val="002B15E2"/>
    <w:rsid w:val="002B1A0B"/>
    <w:rsid w:val="002B1A1C"/>
    <w:rsid w:val="002B1E20"/>
    <w:rsid w:val="002B2942"/>
    <w:rsid w:val="002B2BB3"/>
    <w:rsid w:val="002B4D69"/>
    <w:rsid w:val="002B65FB"/>
    <w:rsid w:val="002B6C80"/>
    <w:rsid w:val="002C0F03"/>
    <w:rsid w:val="002C112A"/>
    <w:rsid w:val="002C1377"/>
    <w:rsid w:val="002C3869"/>
    <w:rsid w:val="002C65DB"/>
    <w:rsid w:val="002C7F36"/>
    <w:rsid w:val="002D1951"/>
    <w:rsid w:val="002D2388"/>
    <w:rsid w:val="002D3FFF"/>
    <w:rsid w:val="002D4B41"/>
    <w:rsid w:val="002D4CDF"/>
    <w:rsid w:val="002D73F2"/>
    <w:rsid w:val="002E00B3"/>
    <w:rsid w:val="002E12A4"/>
    <w:rsid w:val="002E262D"/>
    <w:rsid w:val="002E540F"/>
    <w:rsid w:val="002E59FA"/>
    <w:rsid w:val="002F15F6"/>
    <w:rsid w:val="002F1D4E"/>
    <w:rsid w:val="002F3532"/>
    <w:rsid w:val="002F394C"/>
    <w:rsid w:val="002F3BDF"/>
    <w:rsid w:val="002F58F2"/>
    <w:rsid w:val="002F691A"/>
    <w:rsid w:val="002F7713"/>
    <w:rsid w:val="002F780A"/>
    <w:rsid w:val="002F7E0E"/>
    <w:rsid w:val="002F7E3F"/>
    <w:rsid w:val="003004BF"/>
    <w:rsid w:val="0030092A"/>
    <w:rsid w:val="003013D0"/>
    <w:rsid w:val="00302234"/>
    <w:rsid w:val="0030338E"/>
    <w:rsid w:val="00303915"/>
    <w:rsid w:val="003058F6"/>
    <w:rsid w:val="00305D5D"/>
    <w:rsid w:val="003064DB"/>
    <w:rsid w:val="00306CDE"/>
    <w:rsid w:val="0030766E"/>
    <w:rsid w:val="00311CE8"/>
    <w:rsid w:val="00312FF9"/>
    <w:rsid w:val="00314CCE"/>
    <w:rsid w:val="00315E67"/>
    <w:rsid w:val="00316220"/>
    <w:rsid w:val="00320BAC"/>
    <w:rsid w:val="003233C9"/>
    <w:rsid w:val="00323730"/>
    <w:rsid w:val="00324F37"/>
    <w:rsid w:val="003255D0"/>
    <w:rsid w:val="00325E15"/>
    <w:rsid w:val="00327770"/>
    <w:rsid w:val="00331519"/>
    <w:rsid w:val="0033235A"/>
    <w:rsid w:val="00333B4E"/>
    <w:rsid w:val="00333D95"/>
    <w:rsid w:val="003346CF"/>
    <w:rsid w:val="003354FE"/>
    <w:rsid w:val="0033573D"/>
    <w:rsid w:val="0033744A"/>
    <w:rsid w:val="00341C67"/>
    <w:rsid w:val="00342A2F"/>
    <w:rsid w:val="003435D4"/>
    <w:rsid w:val="0034516E"/>
    <w:rsid w:val="00345A65"/>
    <w:rsid w:val="00346088"/>
    <w:rsid w:val="00353F45"/>
    <w:rsid w:val="0035682B"/>
    <w:rsid w:val="00356C0B"/>
    <w:rsid w:val="0036162D"/>
    <w:rsid w:val="00363296"/>
    <w:rsid w:val="00370688"/>
    <w:rsid w:val="00370D18"/>
    <w:rsid w:val="003741CF"/>
    <w:rsid w:val="00374AE0"/>
    <w:rsid w:val="00374F67"/>
    <w:rsid w:val="00377E5A"/>
    <w:rsid w:val="00383278"/>
    <w:rsid w:val="00383B59"/>
    <w:rsid w:val="00383E44"/>
    <w:rsid w:val="0038501B"/>
    <w:rsid w:val="00385DE0"/>
    <w:rsid w:val="00385F4F"/>
    <w:rsid w:val="00386154"/>
    <w:rsid w:val="00390EE8"/>
    <w:rsid w:val="003946B6"/>
    <w:rsid w:val="003953AD"/>
    <w:rsid w:val="003962A0"/>
    <w:rsid w:val="00397820"/>
    <w:rsid w:val="003A0072"/>
    <w:rsid w:val="003A0B5D"/>
    <w:rsid w:val="003A1062"/>
    <w:rsid w:val="003A1A9D"/>
    <w:rsid w:val="003A1E9C"/>
    <w:rsid w:val="003A2691"/>
    <w:rsid w:val="003A3571"/>
    <w:rsid w:val="003A3CDF"/>
    <w:rsid w:val="003A5892"/>
    <w:rsid w:val="003B5989"/>
    <w:rsid w:val="003C26AA"/>
    <w:rsid w:val="003C2D70"/>
    <w:rsid w:val="003C484D"/>
    <w:rsid w:val="003C5481"/>
    <w:rsid w:val="003C7696"/>
    <w:rsid w:val="003C7E95"/>
    <w:rsid w:val="003D0D5B"/>
    <w:rsid w:val="003D434E"/>
    <w:rsid w:val="003D4AA3"/>
    <w:rsid w:val="003D6904"/>
    <w:rsid w:val="003E0058"/>
    <w:rsid w:val="003E13BD"/>
    <w:rsid w:val="003E1F3C"/>
    <w:rsid w:val="003E2318"/>
    <w:rsid w:val="003E2C35"/>
    <w:rsid w:val="003E545C"/>
    <w:rsid w:val="003E54E2"/>
    <w:rsid w:val="003E54FD"/>
    <w:rsid w:val="003E61A5"/>
    <w:rsid w:val="003E6C69"/>
    <w:rsid w:val="003E7BBF"/>
    <w:rsid w:val="003F4C4A"/>
    <w:rsid w:val="003F5233"/>
    <w:rsid w:val="003F5BC2"/>
    <w:rsid w:val="003F67EB"/>
    <w:rsid w:val="003F7A9F"/>
    <w:rsid w:val="00400588"/>
    <w:rsid w:val="0040201B"/>
    <w:rsid w:val="00403E36"/>
    <w:rsid w:val="00407CB6"/>
    <w:rsid w:val="004106AE"/>
    <w:rsid w:val="00410F33"/>
    <w:rsid w:val="00410FA8"/>
    <w:rsid w:val="00411457"/>
    <w:rsid w:val="004121DD"/>
    <w:rsid w:val="004124D0"/>
    <w:rsid w:val="00412E2E"/>
    <w:rsid w:val="00413B48"/>
    <w:rsid w:val="004149C6"/>
    <w:rsid w:val="004160C6"/>
    <w:rsid w:val="00425D60"/>
    <w:rsid w:val="004273E6"/>
    <w:rsid w:val="00427BCA"/>
    <w:rsid w:val="00431AEC"/>
    <w:rsid w:val="00432E7B"/>
    <w:rsid w:val="0043367D"/>
    <w:rsid w:val="00434902"/>
    <w:rsid w:val="00436F85"/>
    <w:rsid w:val="00437708"/>
    <w:rsid w:val="00440B78"/>
    <w:rsid w:val="00441E08"/>
    <w:rsid w:val="00441E71"/>
    <w:rsid w:val="00442FF1"/>
    <w:rsid w:val="00443C9A"/>
    <w:rsid w:val="00444CED"/>
    <w:rsid w:val="00446AEB"/>
    <w:rsid w:val="00447A31"/>
    <w:rsid w:val="00447E6C"/>
    <w:rsid w:val="00451222"/>
    <w:rsid w:val="004516E6"/>
    <w:rsid w:val="00454118"/>
    <w:rsid w:val="00454F7E"/>
    <w:rsid w:val="004573E1"/>
    <w:rsid w:val="00457948"/>
    <w:rsid w:val="00457D26"/>
    <w:rsid w:val="00461604"/>
    <w:rsid w:val="0046320C"/>
    <w:rsid w:val="004651FC"/>
    <w:rsid w:val="00465224"/>
    <w:rsid w:val="00466981"/>
    <w:rsid w:val="004716DE"/>
    <w:rsid w:val="00473BE0"/>
    <w:rsid w:val="00474A08"/>
    <w:rsid w:val="00474FA6"/>
    <w:rsid w:val="00476475"/>
    <w:rsid w:val="00476FF4"/>
    <w:rsid w:val="004805D3"/>
    <w:rsid w:val="00481927"/>
    <w:rsid w:val="004847DA"/>
    <w:rsid w:val="00484FBC"/>
    <w:rsid w:val="00486A2D"/>
    <w:rsid w:val="004906F7"/>
    <w:rsid w:val="00491B04"/>
    <w:rsid w:val="00493393"/>
    <w:rsid w:val="004933DE"/>
    <w:rsid w:val="00497A66"/>
    <w:rsid w:val="004A3141"/>
    <w:rsid w:val="004A45D8"/>
    <w:rsid w:val="004A5077"/>
    <w:rsid w:val="004A57E5"/>
    <w:rsid w:val="004A5B67"/>
    <w:rsid w:val="004A7422"/>
    <w:rsid w:val="004B191D"/>
    <w:rsid w:val="004B216C"/>
    <w:rsid w:val="004B2BBE"/>
    <w:rsid w:val="004B3213"/>
    <w:rsid w:val="004B3569"/>
    <w:rsid w:val="004B368D"/>
    <w:rsid w:val="004B4E79"/>
    <w:rsid w:val="004B53C4"/>
    <w:rsid w:val="004B6D4D"/>
    <w:rsid w:val="004B7BF8"/>
    <w:rsid w:val="004B7F49"/>
    <w:rsid w:val="004C06DD"/>
    <w:rsid w:val="004C31EC"/>
    <w:rsid w:val="004C5036"/>
    <w:rsid w:val="004C5C78"/>
    <w:rsid w:val="004D01DC"/>
    <w:rsid w:val="004D16E1"/>
    <w:rsid w:val="004D1ED0"/>
    <w:rsid w:val="004D226D"/>
    <w:rsid w:val="004D38CE"/>
    <w:rsid w:val="004D4ABF"/>
    <w:rsid w:val="004D6113"/>
    <w:rsid w:val="004E0EEF"/>
    <w:rsid w:val="004E1270"/>
    <w:rsid w:val="004E1331"/>
    <w:rsid w:val="004E1A55"/>
    <w:rsid w:val="004E22A3"/>
    <w:rsid w:val="004E2A54"/>
    <w:rsid w:val="004E504F"/>
    <w:rsid w:val="004E6D8E"/>
    <w:rsid w:val="004E78A3"/>
    <w:rsid w:val="004F0795"/>
    <w:rsid w:val="004F090F"/>
    <w:rsid w:val="004F2F72"/>
    <w:rsid w:val="004F46FD"/>
    <w:rsid w:val="004F5617"/>
    <w:rsid w:val="004F5A9E"/>
    <w:rsid w:val="004F625E"/>
    <w:rsid w:val="004F661F"/>
    <w:rsid w:val="004F6A8B"/>
    <w:rsid w:val="004F7017"/>
    <w:rsid w:val="004F707F"/>
    <w:rsid w:val="004F769F"/>
    <w:rsid w:val="00500CE8"/>
    <w:rsid w:val="005015DC"/>
    <w:rsid w:val="00502CBE"/>
    <w:rsid w:val="00502F2D"/>
    <w:rsid w:val="005052B9"/>
    <w:rsid w:val="005070CA"/>
    <w:rsid w:val="00510E57"/>
    <w:rsid w:val="00511AA4"/>
    <w:rsid w:val="00513ED9"/>
    <w:rsid w:val="005163B5"/>
    <w:rsid w:val="00516A49"/>
    <w:rsid w:val="005178A7"/>
    <w:rsid w:val="005178E7"/>
    <w:rsid w:val="005212E3"/>
    <w:rsid w:val="00522834"/>
    <w:rsid w:val="00524438"/>
    <w:rsid w:val="00526D63"/>
    <w:rsid w:val="00531ECE"/>
    <w:rsid w:val="005321CB"/>
    <w:rsid w:val="00535ACB"/>
    <w:rsid w:val="00542ABE"/>
    <w:rsid w:val="00543273"/>
    <w:rsid w:val="0054354C"/>
    <w:rsid w:val="00543A12"/>
    <w:rsid w:val="00545CAB"/>
    <w:rsid w:val="005465FD"/>
    <w:rsid w:val="0054669F"/>
    <w:rsid w:val="005518B4"/>
    <w:rsid w:val="005520B3"/>
    <w:rsid w:val="00552675"/>
    <w:rsid w:val="005572B1"/>
    <w:rsid w:val="0055776E"/>
    <w:rsid w:val="0056642D"/>
    <w:rsid w:val="005667F5"/>
    <w:rsid w:val="00566BE6"/>
    <w:rsid w:val="0057039D"/>
    <w:rsid w:val="00571D06"/>
    <w:rsid w:val="00574A7D"/>
    <w:rsid w:val="005766AA"/>
    <w:rsid w:val="00577F1A"/>
    <w:rsid w:val="00582AE4"/>
    <w:rsid w:val="00584823"/>
    <w:rsid w:val="0058522A"/>
    <w:rsid w:val="005855A9"/>
    <w:rsid w:val="00585D86"/>
    <w:rsid w:val="005862A0"/>
    <w:rsid w:val="005903A6"/>
    <w:rsid w:val="00597626"/>
    <w:rsid w:val="005A2F7D"/>
    <w:rsid w:val="005A3365"/>
    <w:rsid w:val="005A71E1"/>
    <w:rsid w:val="005B0462"/>
    <w:rsid w:val="005B1819"/>
    <w:rsid w:val="005B3658"/>
    <w:rsid w:val="005B5243"/>
    <w:rsid w:val="005B5796"/>
    <w:rsid w:val="005B59BB"/>
    <w:rsid w:val="005C15BA"/>
    <w:rsid w:val="005C1A43"/>
    <w:rsid w:val="005C214C"/>
    <w:rsid w:val="005C531F"/>
    <w:rsid w:val="005C54C7"/>
    <w:rsid w:val="005C6114"/>
    <w:rsid w:val="005C65C3"/>
    <w:rsid w:val="005D22DF"/>
    <w:rsid w:val="005D44A5"/>
    <w:rsid w:val="005D4BDA"/>
    <w:rsid w:val="005D795E"/>
    <w:rsid w:val="005E00D5"/>
    <w:rsid w:val="005E3CA3"/>
    <w:rsid w:val="005E74E4"/>
    <w:rsid w:val="005F0039"/>
    <w:rsid w:val="005F03CF"/>
    <w:rsid w:val="005F04AF"/>
    <w:rsid w:val="005F1341"/>
    <w:rsid w:val="005F45B3"/>
    <w:rsid w:val="005F61F6"/>
    <w:rsid w:val="005F7C0B"/>
    <w:rsid w:val="006024C9"/>
    <w:rsid w:val="00602941"/>
    <w:rsid w:val="0060295D"/>
    <w:rsid w:val="00603E87"/>
    <w:rsid w:val="00604DC4"/>
    <w:rsid w:val="00606793"/>
    <w:rsid w:val="0060769D"/>
    <w:rsid w:val="00611401"/>
    <w:rsid w:val="00611EF9"/>
    <w:rsid w:val="006129FA"/>
    <w:rsid w:val="00613AFD"/>
    <w:rsid w:val="00614D32"/>
    <w:rsid w:val="00615942"/>
    <w:rsid w:val="00622241"/>
    <w:rsid w:val="0062265B"/>
    <w:rsid w:val="006229F5"/>
    <w:rsid w:val="00622D27"/>
    <w:rsid w:val="00623889"/>
    <w:rsid w:val="00625001"/>
    <w:rsid w:val="00625459"/>
    <w:rsid w:val="00626178"/>
    <w:rsid w:val="006338C1"/>
    <w:rsid w:val="006341B0"/>
    <w:rsid w:val="00634592"/>
    <w:rsid w:val="00636823"/>
    <w:rsid w:val="00636C2E"/>
    <w:rsid w:val="00640A5A"/>
    <w:rsid w:val="00642788"/>
    <w:rsid w:val="006428C6"/>
    <w:rsid w:val="006458B5"/>
    <w:rsid w:val="00645ECB"/>
    <w:rsid w:val="006462CD"/>
    <w:rsid w:val="00646BCC"/>
    <w:rsid w:val="00650889"/>
    <w:rsid w:val="006513BE"/>
    <w:rsid w:val="00652E50"/>
    <w:rsid w:val="00653B16"/>
    <w:rsid w:val="00653EBE"/>
    <w:rsid w:val="006540D5"/>
    <w:rsid w:val="0066082D"/>
    <w:rsid w:val="00663215"/>
    <w:rsid w:val="006635E4"/>
    <w:rsid w:val="00663F8F"/>
    <w:rsid w:val="00663F9E"/>
    <w:rsid w:val="00666088"/>
    <w:rsid w:val="00666208"/>
    <w:rsid w:val="0066649B"/>
    <w:rsid w:val="006671C4"/>
    <w:rsid w:val="006709C9"/>
    <w:rsid w:val="00671133"/>
    <w:rsid w:val="006736D7"/>
    <w:rsid w:val="00674F12"/>
    <w:rsid w:val="00675618"/>
    <w:rsid w:val="006762A4"/>
    <w:rsid w:val="00680398"/>
    <w:rsid w:val="00681E21"/>
    <w:rsid w:val="00682399"/>
    <w:rsid w:val="00682AFC"/>
    <w:rsid w:val="00682C0A"/>
    <w:rsid w:val="00682CEA"/>
    <w:rsid w:val="00682E66"/>
    <w:rsid w:val="00682EE7"/>
    <w:rsid w:val="006831EB"/>
    <w:rsid w:val="00685CC2"/>
    <w:rsid w:val="006871B6"/>
    <w:rsid w:val="0069230A"/>
    <w:rsid w:val="00692C66"/>
    <w:rsid w:val="0069471F"/>
    <w:rsid w:val="006971AF"/>
    <w:rsid w:val="006A0768"/>
    <w:rsid w:val="006A1A8D"/>
    <w:rsid w:val="006A20EC"/>
    <w:rsid w:val="006A2A69"/>
    <w:rsid w:val="006A3854"/>
    <w:rsid w:val="006A49A3"/>
    <w:rsid w:val="006A4AF5"/>
    <w:rsid w:val="006A5472"/>
    <w:rsid w:val="006A737D"/>
    <w:rsid w:val="006A7A88"/>
    <w:rsid w:val="006B2F27"/>
    <w:rsid w:val="006B675F"/>
    <w:rsid w:val="006B7FCD"/>
    <w:rsid w:val="006C0789"/>
    <w:rsid w:val="006C0C14"/>
    <w:rsid w:val="006C0DEB"/>
    <w:rsid w:val="006C510F"/>
    <w:rsid w:val="006C6956"/>
    <w:rsid w:val="006D0B5F"/>
    <w:rsid w:val="006D14DB"/>
    <w:rsid w:val="006D2AB8"/>
    <w:rsid w:val="006D2D51"/>
    <w:rsid w:val="006D3654"/>
    <w:rsid w:val="006D4EE4"/>
    <w:rsid w:val="006D673D"/>
    <w:rsid w:val="006D702F"/>
    <w:rsid w:val="006E01B5"/>
    <w:rsid w:val="006E0799"/>
    <w:rsid w:val="006E0DEF"/>
    <w:rsid w:val="006E4D60"/>
    <w:rsid w:val="006E5C8C"/>
    <w:rsid w:val="006F093E"/>
    <w:rsid w:val="006F1432"/>
    <w:rsid w:val="006F29BF"/>
    <w:rsid w:val="006F2A53"/>
    <w:rsid w:val="006F42F9"/>
    <w:rsid w:val="006F43E0"/>
    <w:rsid w:val="006F4FA5"/>
    <w:rsid w:val="006F7EB7"/>
    <w:rsid w:val="007019E6"/>
    <w:rsid w:val="00701EB4"/>
    <w:rsid w:val="00703399"/>
    <w:rsid w:val="00704032"/>
    <w:rsid w:val="00710043"/>
    <w:rsid w:val="00710B6C"/>
    <w:rsid w:val="007115EF"/>
    <w:rsid w:val="00713377"/>
    <w:rsid w:val="00713E53"/>
    <w:rsid w:val="00715091"/>
    <w:rsid w:val="00716DA5"/>
    <w:rsid w:val="007203BC"/>
    <w:rsid w:val="0072123E"/>
    <w:rsid w:val="0072167A"/>
    <w:rsid w:val="00722A70"/>
    <w:rsid w:val="00723A1A"/>
    <w:rsid w:val="00724CD7"/>
    <w:rsid w:val="007309E2"/>
    <w:rsid w:val="00730BC4"/>
    <w:rsid w:val="007319BF"/>
    <w:rsid w:val="007319EE"/>
    <w:rsid w:val="00731AEB"/>
    <w:rsid w:val="00731E8B"/>
    <w:rsid w:val="00731F3A"/>
    <w:rsid w:val="00732449"/>
    <w:rsid w:val="007352D7"/>
    <w:rsid w:val="007355A4"/>
    <w:rsid w:val="00735FC4"/>
    <w:rsid w:val="007368DB"/>
    <w:rsid w:val="007375D8"/>
    <w:rsid w:val="0074183D"/>
    <w:rsid w:val="007424C5"/>
    <w:rsid w:val="00742AEA"/>
    <w:rsid w:val="00742F37"/>
    <w:rsid w:val="007440CA"/>
    <w:rsid w:val="007449DF"/>
    <w:rsid w:val="007503E1"/>
    <w:rsid w:val="00752411"/>
    <w:rsid w:val="00753693"/>
    <w:rsid w:val="007538FB"/>
    <w:rsid w:val="00755103"/>
    <w:rsid w:val="00755293"/>
    <w:rsid w:val="00756A2E"/>
    <w:rsid w:val="00756B7E"/>
    <w:rsid w:val="00757383"/>
    <w:rsid w:val="00757D7E"/>
    <w:rsid w:val="0076659A"/>
    <w:rsid w:val="00771858"/>
    <w:rsid w:val="00776A64"/>
    <w:rsid w:val="007773FE"/>
    <w:rsid w:val="00777B94"/>
    <w:rsid w:val="0078004D"/>
    <w:rsid w:val="00782C83"/>
    <w:rsid w:val="007833DE"/>
    <w:rsid w:val="00783A1A"/>
    <w:rsid w:val="00785332"/>
    <w:rsid w:val="00790755"/>
    <w:rsid w:val="0079148A"/>
    <w:rsid w:val="0079274C"/>
    <w:rsid w:val="00795DC0"/>
    <w:rsid w:val="00796344"/>
    <w:rsid w:val="00796D19"/>
    <w:rsid w:val="007971BB"/>
    <w:rsid w:val="007971DE"/>
    <w:rsid w:val="007A1B1C"/>
    <w:rsid w:val="007A1F83"/>
    <w:rsid w:val="007A2A4F"/>
    <w:rsid w:val="007A40E1"/>
    <w:rsid w:val="007A62EB"/>
    <w:rsid w:val="007A6FCD"/>
    <w:rsid w:val="007B00D6"/>
    <w:rsid w:val="007B2B96"/>
    <w:rsid w:val="007B4CEF"/>
    <w:rsid w:val="007B5FA7"/>
    <w:rsid w:val="007C1E9D"/>
    <w:rsid w:val="007C2BD3"/>
    <w:rsid w:val="007C3677"/>
    <w:rsid w:val="007C3C8A"/>
    <w:rsid w:val="007C4738"/>
    <w:rsid w:val="007C6196"/>
    <w:rsid w:val="007C62BF"/>
    <w:rsid w:val="007C7BA0"/>
    <w:rsid w:val="007D00A4"/>
    <w:rsid w:val="007D043F"/>
    <w:rsid w:val="007D0C7F"/>
    <w:rsid w:val="007D10C3"/>
    <w:rsid w:val="007D1873"/>
    <w:rsid w:val="007D263A"/>
    <w:rsid w:val="007D2BE5"/>
    <w:rsid w:val="007D318D"/>
    <w:rsid w:val="007D39A8"/>
    <w:rsid w:val="007D42B4"/>
    <w:rsid w:val="007D6011"/>
    <w:rsid w:val="007D7577"/>
    <w:rsid w:val="007D7F70"/>
    <w:rsid w:val="007E2720"/>
    <w:rsid w:val="007E4BB1"/>
    <w:rsid w:val="007E70E3"/>
    <w:rsid w:val="007F02E6"/>
    <w:rsid w:val="007F0544"/>
    <w:rsid w:val="007F10DB"/>
    <w:rsid w:val="007F1ABE"/>
    <w:rsid w:val="007F2657"/>
    <w:rsid w:val="007F3C40"/>
    <w:rsid w:val="007F3EB2"/>
    <w:rsid w:val="007F57A4"/>
    <w:rsid w:val="007F5809"/>
    <w:rsid w:val="007F5CDA"/>
    <w:rsid w:val="007F5DBA"/>
    <w:rsid w:val="007F6B6D"/>
    <w:rsid w:val="008016DB"/>
    <w:rsid w:val="00802DBE"/>
    <w:rsid w:val="00802FA7"/>
    <w:rsid w:val="0080389E"/>
    <w:rsid w:val="008042C0"/>
    <w:rsid w:val="00806D39"/>
    <w:rsid w:val="00811F66"/>
    <w:rsid w:val="00813580"/>
    <w:rsid w:val="008135C1"/>
    <w:rsid w:val="008137C7"/>
    <w:rsid w:val="00817129"/>
    <w:rsid w:val="00820E1A"/>
    <w:rsid w:val="008213FF"/>
    <w:rsid w:val="00821788"/>
    <w:rsid w:val="0082457E"/>
    <w:rsid w:val="00825522"/>
    <w:rsid w:val="00825E8F"/>
    <w:rsid w:val="00826F22"/>
    <w:rsid w:val="008309AF"/>
    <w:rsid w:val="0083298D"/>
    <w:rsid w:val="00834B6B"/>
    <w:rsid w:val="0083598C"/>
    <w:rsid w:val="00837E45"/>
    <w:rsid w:val="0084160B"/>
    <w:rsid w:val="0084332B"/>
    <w:rsid w:val="00844115"/>
    <w:rsid w:val="0084470C"/>
    <w:rsid w:val="00846C29"/>
    <w:rsid w:val="008475EF"/>
    <w:rsid w:val="00850388"/>
    <w:rsid w:val="008529D3"/>
    <w:rsid w:val="00852FB9"/>
    <w:rsid w:val="008545C7"/>
    <w:rsid w:val="0085479B"/>
    <w:rsid w:val="0085505C"/>
    <w:rsid w:val="00855E09"/>
    <w:rsid w:val="008569DA"/>
    <w:rsid w:val="008576FE"/>
    <w:rsid w:val="00857D3D"/>
    <w:rsid w:val="00860105"/>
    <w:rsid w:val="00860A2C"/>
    <w:rsid w:val="00862D37"/>
    <w:rsid w:val="00864A29"/>
    <w:rsid w:val="008663EB"/>
    <w:rsid w:val="00866667"/>
    <w:rsid w:val="00866AA4"/>
    <w:rsid w:val="00867390"/>
    <w:rsid w:val="008700EE"/>
    <w:rsid w:val="0087174E"/>
    <w:rsid w:val="008722B5"/>
    <w:rsid w:val="008737A3"/>
    <w:rsid w:val="0087612A"/>
    <w:rsid w:val="00882279"/>
    <w:rsid w:val="00887640"/>
    <w:rsid w:val="00887FDB"/>
    <w:rsid w:val="00890AC0"/>
    <w:rsid w:val="00893228"/>
    <w:rsid w:val="008941E4"/>
    <w:rsid w:val="008A5401"/>
    <w:rsid w:val="008A545C"/>
    <w:rsid w:val="008A6DDB"/>
    <w:rsid w:val="008B04A4"/>
    <w:rsid w:val="008B0F88"/>
    <w:rsid w:val="008B1F66"/>
    <w:rsid w:val="008B3722"/>
    <w:rsid w:val="008B5B9C"/>
    <w:rsid w:val="008C032B"/>
    <w:rsid w:val="008C09E8"/>
    <w:rsid w:val="008C0CF7"/>
    <w:rsid w:val="008C2C5D"/>
    <w:rsid w:val="008C42F1"/>
    <w:rsid w:val="008C4631"/>
    <w:rsid w:val="008C4F44"/>
    <w:rsid w:val="008D2885"/>
    <w:rsid w:val="008D3FC8"/>
    <w:rsid w:val="008D54D9"/>
    <w:rsid w:val="008D79FD"/>
    <w:rsid w:val="008E0743"/>
    <w:rsid w:val="008E0A3B"/>
    <w:rsid w:val="008E23D2"/>
    <w:rsid w:val="008E3696"/>
    <w:rsid w:val="008E3BF9"/>
    <w:rsid w:val="008E4D3E"/>
    <w:rsid w:val="008E707F"/>
    <w:rsid w:val="008F05B2"/>
    <w:rsid w:val="008F1222"/>
    <w:rsid w:val="008F126A"/>
    <w:rsid w:val="008F1E29"/>
    <w:rsid w:val="008F221B"/>
    <w:rsid w:val="008F34FF"/>
    <w:rsid w:val="008F5A0C"/>
    <w:rsid w:val="008F67E0"/>
    <w:rsid w:val="008F68A5"/>
    <w:rsid w:val="008F6CC8"/>
    <w:rsid w:val="008F7C61"/>
    <w:rsid w:val="00902CEE"/>
    <w:rsid w:val="00903899"/>
    <w:rsid w:val="00905740"/>
    <w:rsid w:val="00907490"/>
    <w:rsid w:val="00907F2B"/>
    <w:rsid w:val="0091141E"/>
    <w:rsid w:val="0091265E"/>
    <w:rsid w:val="00913C72"/>
    <w:rsid w:val="009144CC"/>
    <w:rsid w:val="00915C3D"/>
    <w:rsid w:val="00916344"/>
    <w:rsid w:val="00916759"/>
    <w:rsid w:val="00917214"/>
    <w:rsid w:val="009200D9"/>
    <w:rsid w:val="0092379D"/>
    <w:rsid w:val="009238B6"/>
    <w:rsid w:val="00924760"/>
    <w:rsid w:val="00926A40"/>
    <w:rsid w:val="00927E0D"/>
    <w:rsid w:val="00932990"/>
    <w:rsid w:val="00933C87"/>
    <w:rsid w:val="00934DC1"/>
    <w:rsid w:val="009358F8"/>
    <w:rsid w:val="00937E02"/>
    <w:rsid w:val="00940BCA"/>
    <w:rsid w:val="00942160"/>
    <w:rsid w:val="00944D77"/>
    <w:rsid w:val="00945D5F"/>
    <w:rsid w:val="009462EC"/>
    <w:rsid w:val="00946BFE"/>
    <w:rsid w:val="00951FCD"/>
    <w:rsid w:val="0095217B"/>
    <w:rsid w:val="0095279F"/>
    <w:rsid w:val="00952C30"/>
    <w:rsid w:val="00954655"/>
    <w:rsid w:val="00956D88"/>
    <w:rsid w:val="00956E5C"/>
    <w:rsid w:val="00957302"/>
    <w:rsid w:val="00960C4D"/>
    <w:rsid w:val="009617E5"/>
    <w:rsid w:val="00961857"/>
    <w:rsid w:val="009627A6"/>
    <w:rsid w:val="00962BCC"/>
    <w:rsid w:val="00966A3F"/>
    <w:rsid w:val="00967DD3"/>
    <w:rsid w:val="00971363"/>
    <w:rsid w:val="00975B48"/>
    <w:rsid w:val="00975BA8"/>
    <w:rsid w:val="00975C46"/>
    <w:rsid w:val="009814FD"/>
    <w:rsid w:val="00982E31"/>
    <w:rsid w:val="00984F92"/>
    <w:rsid w:val="00985062"/>
    <w:rsid w:val="00986499"/>
    <w:rsid w:val="00986636"/>
    <w:rsid w:val="00991405"/>
    <w:rsid w:val="00992ED4"/>
    <w:rsid w:val="0099404D"/>
    <w:rsid w:val="00994098"/>
    <w:rsid w:val="00995185"/>
    <w:rsid w:val="0099591B"/>
    <w:rsid w:val="009977B5"/>
    <w:rsid w:val="00997835"/>
    <w:rsid w:val="009A00F8"/>
    <w:rsid w:val="009A132A"/>
    <w:rsid w:val="009A1EA6"/>
    <w:rsid w:val="009A2B58"/>
    <w:rsid w:val="009A36E6"/>
    <w:rsid w:val="009A4D70"/>
    <w:rsid w:val="009A6C65"/>
    <w:rsid w:val="009B060D"/>
    <w:rsid w:val="009B22FA"/>
    <w:rsid w:val="009B3952"/>
    <w:rsid w:val="009B4C08"/>
    <w:rsid w:val="009C2294"/>
    <w:rsid w:val="009C56DA"/>
    <w:rsid w:val="009C69A0"/>
    <w:rsid w:val="009C78A9"/>
    <w:rsid w:val="009C7DE2"/>
    <w:rsid w:val="009D0C3F"/>
    <w:rsid w:val="009D51CA"/>
    <w:rsid w:val="009D626C"/>
    <w:rsid w:val="009D643B"/>
    <w:rsid w:val="009E1045"/>
    <w:rsid w:val="009E1DBC"/>
    <w:rsid w:val="009E27AE"/>
    <w:rsid w:val="009E2F15"/>
    <w:rsid w:val="009E33F4"/>
    <w:rsid w:val="009E3EED"/>
    <w:rsid w:val="009E3F58"/>
    <w:rsid w:val="009E73E2"/>
    <w:rsid w:val="009F259F"/>
    <w:rsid w:val="009F3042"/>
    <w:rsid w:val="009F3C25"/>
    <w:rsid w:val="009F3E1D"/>
    <w:rsid w:val="009F5726"/>
    <w:rsid w:val="009F5A58"/>
    <w:rsid w:val="009F6F50"/>
    <w:rsid w:val="009F7A66"/>
    <w:rsid w:val="009F7C98"/>
    <w:rsid w:val="00A02470"/>
    <w:rsid w:val="00A03071"/>
    <w:rsid w:val="00A03589"/>
    <w:rsid w:val="00A04160"/>
    <w:rsid w:val="00A06941"/>
    <w:rsid w:val="00A06BFF"/>
    <w:rsid w:val="00A06F62"/>
    <w:rsid w:val="00A110FA"/>
    <w:rsid w:val="00A13ED8"/>
    <w:rsid w:val="00A144F8"/>
    <w:rsid w:val="00A150FF"/>
    <w:rsid w:val="00A15204"/>
    <w:rsid w:val="00A153EF"/>
    <w:rsid w:val="00A1599E"/>
    <w:rsid w:val="00A16E0E"/>
    <w:rsid w:val="00A20793"/>
    <w:rsid w:val="00A21651"/>
    <w:rsid w:val="00A22C20"/>
    <w:rsid w:val="00A2374D"/>
    <w:rsid w:val="00A23FE3"/>
    <w:rsid w:val="00A24998"/>
    <w:rsid w:val="00A24E9D"/>
    <w:rsid w:val="00A2576C"/>
    <w:rsid w:val="00A310CE"/>
    <w:rsid w:val="00A32AE7"/>
    <w:rsid w:val="00A33F50"/>
    <w:rsid w:val="00A341D9"/>
    <w:rsid w:val="00A366B9"/>
    <w:rsid w:val="00A36F56"/>
    <w:rsid w:val="00A4110F"/>
    <w:rsid w:val="00A44CCE"/>
    <w:rsid w:val="00A45924"/>
    <w:rsid w:val="00A46B36"/>
    <w:rsid w:val="00A474E8"/>
    <w:rsid w:val="00A50F8B"/>
    <w:rsid w:val="00A5206C"/>
    <w:rsid w:val="00A5266D"/>
    <w:rsid w:val="00A52803"/>
    <w:rsid w:val="00A55577"/>
    <w:rsid w:val="00A57DDB"/>
    <w:rsid w:val="00A604EC"/>
    <w:rsid w:val="00A60F53"/>
    <w:rsid w:val="00A61137"/>
    <w:rsid w:val="00A61AA9"/>
    <w:rsid w:val="00A64A28"/>
    <w:rsid w:val="00A67618"/>
    <w:rsid w:val="00A70368"/>
    <w:rsid w:val="00A709D5"/>
    <w:rsid w:val="00A71391"/>
    <w:rsid w:val="00A7233C"/>
    <w:rsid w:val="00A77086"/>
    <w:rsid w:val="00A803D9"/>
    <w:rsid w:val="00A8288B"/>
    <w:rsid w:val="00A82E5A"/>
    <w:rsid w:val="00A86621"/>
    <w:rsid w:val="00A87BF3"/>
    <w:rsid w:val="00A917C7"/>
    <w:rsid w:val="00A924D6"/>
    <w:rsid w:val="00A94561"/>
    <w:rsid w:val="00A952F4"/>
    <w:rsid w:val="00A97901"/>
    <w:rsid w:val="00AA1B09"/>
    <w:rsid w:val="00AA32ED"/>
    <w:rsid w:val="00AA3599"/>
    <w:rsid w:val="00AA52D4"/>
    <w:rsid w:val="00AA6403"/>
    <w:rsid w:val="00AA7356"/>
    <w:rsid w:val="00AB5571"/>
    <w:rsid w:val="00AC16C7"/>
    <w:rsid w:val="00AC2004"/>
    <w:rsid w:val="00AC505C"/>
    <w:rsid w:val="00AC58A9"/>
    <w:rsid w:val="00AC5F98"/>
    <w:rsid w:val="00AC600E"/>
    <w:rsid w:val="00AC6EF4"/>
    <w:rsid w:val="00AC72BF"/>
    <w:rsid w:val="00AC7482"/>
    <w:rsid w:val="00AD0969"/>
    <w:rsid w:val="00AD16F8"/>
    <w:rsid w:val="00AD2887"/>
    <w:rsid w:val="00AD5B5C"/>
    <w:rsid w:val="00AE02CB"/>
    <w:rsid w:val="00AE3EB2"/>
    <w:rsid w:val="00AE3FCE"/>
    <w:rsid w:val="00AE5188"/>
    <w:rsid w:val="00AE6894"/>
    <w:rsid w:val="00AE734E"/>
    <w:rsid w:val="00AF0AF6"/>
    <w:rsid w:val="00AF1F42"/>
    <w:rsid w:val="00AF23B5"/>
    <w:rsid w:val="00AF2580"/>
    <w:rsid w:val="00AF2950"/>
    <w:rsid w:val="00AF2FE6"/>
    <w:rsid w:val="00AF4F0F"/>
    <w:rsid w:val="00B01CD5"/>
    <w:rsid w:val="00B02397"/>
    <w:rsid w:val="00B03C53"/>
    <w:rsid w:val="00B046C1"/>
    <w:rsid w:val="00B071B1"/>
    <w:rsid w:val="00B109CE"/>
    <w:rsid w:val="00B10B62"/>
    <w:rsid w:val="00B11FAA"/>
    <w:rsid w:val="00B13743"/>
    <w:rsid w:val="00B13BFE"/>
    <w:rsid w:val="00B20B10"/>
    <w:rsid w:val="00B2129B"/>
    <w:rsid w:val="00B22B41"/>
    <w:rsid w:val="00B238C9"/>
    <w:rsid w:val="00B267F8"/>
    <w:rsid w:val="00B268F8"/>
    <w:rsid w:val="00B273F8"/>
    <w:rsid w:val="00B274D7"/>
    <w:rsid w:val="00B27ED8"/>
    <w:rsid w:val="00B30219"/>
    <w:rsid w:val="00B3053B"/>
    <w:rsid w:val="00B30EE9"/>
    <w:rsid w:val="00B31026"/>
    <w:rsid w:val="00B31139"/>
    <w:rsid w:val="00B32E7D"/>
    <w:rsid w:val="00B3340E"/>
    <w:rsid w:val="00B33B2F"/>
    <w:rsid w:val="00B33BD1"/>
    <w:rsid w:val="00B3579D"/>
    <w:rsid w:val="00B36B0A"/>
    <w:rsid w:val="00B402AD"/>
    <w:rsid w:val="00B40A87"/>
    <w:rsid w:val="00B42991"/>
    <w:rsid w:val="00B42CC5"/>
    <w:rsid w:val="00B43826"/>
    <w:rsid w:val="00B452F1"/>
    <w:rsid w:val="00B45E03"/>
    <w:rsid w:val="00B468E6"/>
    <w:rsid w:val="00B4733D"/>
    <w:rsid w:val="00B513A7"/>
    <w:rsid w:val="00B5187D"/>
    <w:rsid w:val="00B52403"/>
    <w:rsid w:val="00B528B1"/>
    <w:rsid w:val="00B55C42"/>
    <w:rsid w:val="00B575A0"/>
    <w:rsid w:val="00B61D20"/>
    <w:rsid w:val="00B631D0"/>
    <w:rsid w:val="00B65704"/>
    <w:rsid w:val="00B70137"/>
    <w:rsid w:val="00B70E59"/>
    <w:rsid w:val="00B71A4E"/>
    <w:rsid w:val="00B71CE7"/>
    <w:rsid w:val="00B71DCA"/>
    <w:rsid w:val="00B72B16"/>
    <w:rsid w:val="00B73E64"/>
    <w:rsid w:val="00B74133"/>
    <w:rsid w:val="00B767B3"/>
    <w:rsid w:val="00B76E5B"/>
    <w:rsid w:val="00B8041B"/>
    <w:rsid w:val="00B8056C"/>
    <w:rsid w:val="00B80BF8"/>
    <w:rsid w:val="00B83856"/>
    <w:rsid w:val="00B84834"/>
    <w:rsid w:val="00B86A92"/>
    <w:rsid w:val="00B90775"/>
    <w:rsid w:val="00B917E5"/>
    <w:rsid w:val="00B92140"/>
    <w:rsid w:val="00B923AC"/>
    <w:rsid w:val="00B93E7D"/>
    <w:rsid w:val="00B94674"/>
    <w:rsid w:val="00B9707A"/>
    <w:rsid w:val="00B97E25"/>
    <w:rsid w:val="00BA041E"/>
    <w:rsid w:val="00BA0A25"/>
    <w:rsid w:val="00BA0F0C"/>
    <w:rsid w:val="00BA1B6D"/>
    <w:rsid w:val="00BA2D77"/>
    <w:rsid w:val="00BA2E61"/>
    <w:rsid w:val="00BA6781"/>
    <w:rsid w:val="00BA6A7D"/>
    <w:rsid w:val="00BB06DF"/>
    <w:rsid w:val="00BB0F84"/>
    <w:rsid w:val="00BB1369"/>
    <w:rsid w:val="00BB2572"/>
    <w:rsid w:val="00BB262A"/>
    <w:rsid w:val="00BB46EB"/>
    <w:rsid w:val="00BB6D53"/>
    <w:rsid w:val="00BB71B7"/>
    <w:rsid w:val="00BB7AF4"/>
    <w:rsid w:val="00BC0DBF"/>
    <w:rsid w:val="00BC1F6D"/>
    <w:rsid w:val="00BC2D66"/>
    <w:rsid w:val="00BC45A5"/>
    <w:rsid w:val="00BC58DA"/>
    <w:rsid w:val="00BD0748"/>
    <w:rsid w:val="00BD1391"/>
    <w:rsid w:val="00BD1976"/>
    <w:rsid w:val="00BD229D"/>
    <w:rsid w:val="00BD25E5"/>
    <w:rsid w:val="00BD2BA1"/>
    <w:rsid w:val="00BD383A"/>
    <w:rsid w:val="00BD42E0"/>
    <w:rsid w:val="00BD7830"/>
    <w:rsid w:val="00BE10C0"/>
    <w:rsid w:val="00BE1E4A"/>
    <w:rsid w:val="00BE1F94"/>
    <w:rsid w:val="00BE2BB7"/>
    <w:rsid w:val="00BE6734"/>
    <w:rsid w:val="00BE6BC1"/>
    <w:rsid w:val="00BF1666"/>
    <w:rsid w:val="00BF1706"/>
    <w:rsid w:val="00BF2118"/>
    <w:rsid w:val="00BF226C"/>
    <w:rsid w:val="00BF572E"/>
    <w:rsid w:val="00C040AA"/>
    <w:rsid w:val="00C0765F"/>
    <w:rsid w:val="00C142AE"/>
    <w:rsid w:val="00C14B1A"/>
    <w:rsid w:val="00C15567"/>
    <w:rsid w:val="00C16CA0"/>
    <w:rsid w:val="00C17F8C"/>
    <w:rsid w:val="00C2015A"/>
    <w:rsid w:val="00C207C1"/>
    <w:rsid w:val="00C20F7F"/>
    <w:rsid w:val="00C211EE"/>
    <w:rsid w:val="00C2163E"/>
    <w:rsid w:val="00C21709"/>
    <w:rsid w:val="00C21D4E"/>
    <w:rsid w:val="00C229AB"/>
    <w:rsid w:val="00C23B1F"/>
    <w:rsid w:val="00C26842"/>
    <w:rsid w:val="00C3057F"/>
    <w:rsid w:val="00C31169"/>
    <w:rsid w:val="00C3121C"/>
    <w:rsid w:val="00C31B9C"/>
    <w:rsid w:val="00C31C20"/>
    <w:rsid w:val="00C31DC5"/>
    <w:rsid w:val="00C32787"/>
    <w:rsid w:val="00C33E76"/>
    <w:rsid w:val="00C40DC4"/>
    <w:rsid w:val="00C435EF"/>
    <w:rsid w:val="00C43BB0"/>
    <w:rsid w:val="00C45AC4"/>
    <w:rsid w:val="00C46663"/>
    <w:rsid w:val="00C47101"/>
    <w:rsid w:val="00C47379"/>
    <w:rsid w:val="00C50469"/>
    <w:rsid w:val="00C50CD0"/>
    <w:rsid w:val="00C5301B"/>
    <w:rsid w:val="00C537E2"/>
    <w:rsid w:val="00C53EF5"/>
    <w:rsid w:val="00C55857"/>
    <w:rsid w:val="00C56796"/>
    <w:rsid w:val="00C62778"/>
    <w:rsid w:val="00C636F8"/>
    <w:rsid w:val="00C63DE3"/>
    <w:rsid w:val="00C64E3E"/>
    <w:rsid w:val="00C65536"/>
    <w:rsid w:val="00C665E2"/>
    <w:rsid w:val="00C66EBC"/>
    <w:rsid w:val="00C7033F"/>
    <w:rsid w:val="00C71402"/>
    <w:rsid w:val="00C7260E"/>
    <w:rsid w:val="00C735BE"/>
    <w:rsid w:val="00C750DE"/>
    <w:rsid w:val="00C75701"/>
    <w:rsid w:val="00C757D9"/>
    <w:rsid w:val="00C8270E"/>
    <w:rsid w:val="00C8295A"/>
    <w:rsid w:val="00C82BA5"/>
    <w:rsid w:val="00C84750"/>
    <w:rsid w:val="00C847D9"/>
    <w:rsid w:val="00C90105"/>
    <w:rsid w:val="00C91538"/>
    <w:rsid w:val="00C917BF"/>
    <w:rsid w:val="00C91CFD"/>
    <w:rsid w:val="00C92D20"/>
    <w:rsid w:val="00C93BC8"/>
    <w:rsid w:val="00C94810"/>
    <w:rsid w:val="00C94D19"/>
    <w:rsid w:val="00C95468"/>
    <w:rsid w:val="00C95B4B"/>
    <w:rsid w:val="00C96041"/>
    <w:rsid w:val="00C97871"/>
    <w:rsid w:val="00CA19DC"/>
    <w:rsid w:val="00CA21D9"/>
    <w:rsid w:val="00CA225C"/>
    <w:rsid w:val="00CA781E"/>
    <w:rsid w:val="00CB0A79"/>
    <w:rsid w:val="00CB1AE4"/>
    <w:rsid w:val="00CB566E"/>
    <w:rsid w:val="00CC1773"/>
    <w:rsid w:val="00CC2FA2"/>
    <w:rsid w:val="00CC3983"/>
    <w:rsid w:val="00CC3F39"/>
    <w:rsid w:val="00CC4EB5"/>
    <w:rsid w:val="00CC5049"/>
    <w:rsid w:val="00CC5250"/>
    <w:rsid w:val="00CC5AAD"/>
    <w:rsid w:val="00CD06BA"/>
    <w:rsid w:val="00CD18C9"/>
    <w:rsid w:val="00CD21B6"/>
    <w:rsid w:val="00CD42E8"/>
    <w:rsid w:val="00CD7D14"/>
    <w:rsid w:val="00CE07F5"/>
    <w:rsid w:val="00CE2CE9"/>
    <w:rsid w:val="00CE3553"/>
    <w:rsid w:val="00CE60D2"/>
    <w:rsid w:val="00CE6C24"/>
    <w:rsid w:val="00CE752B"/>
    <w:rsid w:val="00CF2148"/>
    <w:rsid w:val="00CF5612"/>
    <w:rsid w:val="00CF6C71"/>
    <w:rsid w:val="00D013FF"/>
    <w:rsid w:val="00D01428"/>
    <w:rsid w:val="00D01C07"/>
    <w:rsid w:val="00D0224A"/>
    <w:rsid w:val="00D05EE9"/>
    <w:rsid w:val="00D0658C"/>
    <w:rsid w:val="00D07198"/>
    <w:rsid w:val="00D074BF"/>
    <w:rsid w:val="00D1164F"/>
    <w:rsid w:val="00D1378D"/>
    <w:rsid w:val="00D14149"/>
    <w:rsid w:val="00D15766"/>
    <w:rsid w:val="00D172EF"/>
    <w:rsid w:val="00D259C6"/>
    <w:rsid w:val="00D3159F"/>
    <w:rsid w:val="00D31F80"/>
    <w:rsid w:val="00D32109"/>
    <w:rsid w:val="00D33037"/>
    <w:rsid w:val="00D343ED"/>
    <w:rsid w:val="00D3459A"/>
    <w:rsid w:val="00D40FA5"/>
    <w:rsid w:val="00D418EE"/>
    <w:rsid w:val="00D43A58"/>
    <w:rsid w:val="00D4400A"/>
    <w:rsid w:val="00D45400"/>
    <w:rsid w:val="00D4612C"/>
    <w:rsid w:val="00D47EB3"/>
    <w:rsid w:val="00D5106A"/>
    <w:rsid w:val="00D51141"/>
    <w:rsid w:val="00D52716"/>
    <w:rsid w:val="00D53143"/>
    <w:rsid w:val="00D548EC"/>
    <w:rsid w:val="00D5673A"/>
    <w:rsid w:val="00D571E3"/>
    <w:rsid w:val="00D654B8"/>
    <w:rsid w:val="00D6636B"/>
    <w:rsid w:val="00D67EF8"/>
    <w:rsid w:val="00D70D29"/>
    <w:rsid w:val="00D726FD"/>
    <w:rsid w:val="00D737E0"/>
    <w:rsid w:val="00D74254"/>
    <w:rsid w:val="00D74A80"/>
    <w:rsid w:val="00D74EDA"/>
    <w:rsid w:val="00D76A4F"/>
    <w:rsid w:val="00D776C8"/>
    <w:rsid w:val="00D801D5"/>
    <w:rsid w:val="00D81DF8"/>
    <w:rsid w:val="00D82895"/>
    <w:rsid w:val="00D87259"/>
    <w:rsid w:val="00D878AA"/>
    <w:rsid w:val="00D91CC7"/>
    <w:rsid w:val="00D91EE7"/>
    <w:rsid w:val="00D92024"/>
    <w:rsid w:val="00D921A4"/>
    <w:rsid w:val="00D92872"/>
    <w:rsid w:val="00D939DE"/>
    <w:rsid w:val="00D95461"/>
    <w:rsid w:val="00DA33FA"/>
    <w:rsid w:val="00DA3464"/>
    <w:rsid w:val="00DA3753"/>
    <w:rsid w:val="00DA4F91"/>
    <w:rsid w:val="00DA649A"/>
    <w:rsid w:val="00DB08E0"/>
    <w:rsid w:val="00DB17B3"/>
    <w:rsid w:val="00DB30FF"/>
    <w:rsid w:val="00DB4411"/>
    <w:rsid w:val="00DB74DB"/>
    <w:rsid w:val="00DB787F"/>
    <w:rsid w:val="00DC0342"/>
    <w:rsid w:val="00DC0E6E"/>
    <w:rsid w:val="00DC1121"/>
    <w:rsid w:val="00DC2C92"/>
    <w:rsid w:val="00DC39FF"/>
    <w:rsid w:val="00DC483A"/>
    <w:rsid w:val="00DD3A63"/>
    <w:rsid w:val="00DD47F1"/>
    <w:rsid w:val="00DD55F0"/>
    <w:rsid w:val="00DD62AE"/>
    <w:rsid w:val="00DD6A2D"/>
    <w:rsid w:val="00DE0DB6"/>
    <w:rsid w:val="00DE272A"/>
    <w:rsid w:val="00DE2FD9"/>
    <w:rsid w:val="00DE44E0"/>
    <w:rsid w:val="00DE69F9"/>
    <w:rsid w:val="00DE726A"/>
    <w:rsid w:val="00DF2BB6"/>
    <w:rsid w:val="00DF2BEF"/>
    <w:rsid w:val="00DF5A9A"/>
    <w:rsid w:val="00DF79AA"/>
    <w:rsid w:val="00E01116"/>
    <w:rsid w:val="00E01701"/>
    <w:rsid w:val="00E01FEF"/>
    <w:rsid w:val="00E02712"/>
    <w:rsid w:val="00E03CE1"/>
    <w:rsid w:val="00E03DBC"/>
    <w:rsid w:val="00E041E1"/>
    <w:rsid w:val="00E04978"/>
    <w:rsid w:val="00E05036"/>
    <w:rsid w:val="00E06436"/>
    <w:rsid w:val="00E06D50"/>
    <w:rsid w:val="00E12016"/>
    <w:rsid w:val="00E12D42"/>
    <w:rsid w:val="00E14473"/>
    <w:rsid w:val="00E1584F"/>
    <w:rsid w:val="00E15BAB"/>
    <w:rsid w:val="00E16EDB"/>
    <w:rsid w:val="00E17783"/>
    <w:rsid w:val="00E17D72"/>
    <w:rsid w:val="00E17DD5"/>
    <w:rsid w:val="00E20F20"/>
    <w:rsid w:val="00E20F42"/>
    <w:rsid w:val="00E2128B"/>
    <w:rsid w:val="00E24000"/>
    <w:rsid w:val="00E24099"/>
    <w:rsid w:val="00E24D79"/>
    <w:rsid w:val="00E25072"/>
    <w:rsid w:val="00E27737"/>
    <w:rsid w:val="00E3048E"/>
    <w:rsid w:val="00E32097"/>
    <w:rsid w:val="00E32574"/>
    <w:rsid w:val="00E351CC"/>
    <w:rsid w:val="00E36AB1"/>
    <w:rsid w:val="00E3726E"/>
    <w:rsid w:val="00E41916"/>
    <w:rsid w:val="00E431E8"/>
    <w:rsid w:val="00E44962"/>
    <w:rsid w:val="00E44C30"/>
    <w:rsid w:val="00E46592"/>
    <w:rsid w:val="00E46630"/>
    <w:rsid w:val="00E47CAC"/>
    <w:rsid w:val="00E50969"/>
    <w:rsid w:val="00E51143"/>
    <w:rsid w:val="00E53EFC"/>
    <w:rsid w:val="00E57232"/>
    <w:rsid w:val="00E60374"/>
    <w:rsid w:val="00E60A36"/>
    <w:rsid w:val="00E61586"/>
    <w:rsid w:val="00E61B4E"/>
    <w:rsid w:val="00E64C71"/>
    <w:rsid w:val="00E65E8C"/>
    <w:rsid w:val="00E67278"/>
    <w:rsid w:val="00E678E6"/>
    <w:rsid w:val="00E71DDA"/>
    <w:rsid w:val="00E745A2"/>
    <w:rsid w:val="00E75160"/>
    <w:rsid w:val="00E75931"/>
    <w:rsid w:val="00E77891"/>
    <w:rsid w:val="00E80FFF"/>
    <w:rsid w:val="00E8105A"/>
    <w:rsid w:val="00E828BC"/>
    <w:rsid w:val="00E83B18"/>
    <w:rsid w:val="00E854BC"/>
    <w:rsid w:val="00E87A6D"/>
    <w:rsid w:val="00E90713"/>
    <w:rsid w:val="00E91CD7"/>
    <w:rsid w:val="00E92060"/>
    <w:rsid w:val="00E93421"/>
    <w:rsid w:val="00E947C3"/>
    <w:rsid w:val="00E952D6"/>
    <w:rsid w:val="00E97735"/>
    <w:rsid w:val="00EA0F62"/>
    <w:rsid w:val="00EA0FFA"/>
    <w:rsid w:val="00EA12CF"/>
    <w:rsid w:val="00EA1BF8"/>
    <w:rsid w:val="00EA66DF"/>
    <w:rsid w:val="00EA69B8"/>
    <w:rsid w:val="00EB1BBB"/>
    <w:rsid w:val="00EB1BC0"/>
    <w:rsid w:val="00EB23AE"/>
    <w:rsid w:val="00EB27BB"/>
    <w:rsid w:val="00EB2BFC"/>
    <w:rsid w:val="00EB3423"/>
    <w:rsid w:val="00EB3BC5"/>
    <w:rsid w:val="00EB5A7C"/>
    <w:rsid w:val="00EC0AB0"/>
    <w:rsid w:val="00EC0EB2"/>
    <w:rsid w:val="00EC0F91"/>
    <w:rsid w:val="00EC1ACE"/>
    <w:rsid w:val="00EC3845"/>
    <w:rsid w:val="00EC47C7"/>
    <w:rsid w:val="00EC48CE"/>
    <w:rsid w:val="00EC4E7C"/>
    <w:rsid w:val="00EC7838"/>
    <w:rsid w:val="00ED0862"/>
    <w:rsid w:val="00ED0B32"/>
    <w:rsid w:val="00ED23FB"/>
    <w:rsid w:val="00ED42D4"/>
    <w:rsid w:val="00EE1D06"/>
    <w:rsid w:val="00EE3C3C"/>
    <w:rsid w:val="00EE47A8"/>
    <w:rsid w:val="00EE4911"/>
    <w:rsid w:val="00EE5A7F"/>
    <w:rsid w:val="00EE5D58"/>
    <w:rsid w:val="00EE6AD1"/>
    <w:rsid w:val="00EE6F59"/>
    <w:rsid w:val="00EE74BB"/>
    <w:rsid w:val="00EE7FC2"/>
    <w:rsid w:val="00EF0E9B"/>
    <w:rsid w:val="00EF401C"/>
    <w:rsid w:val="00EF43F2"/>
    <w:rsid w:val="00EF44ED"/>
    <w:rsid w:val="00EF4E67"/>
    <w:rsid w:val="00EF4F4D"/>
    <w:rsid w:val="00EF5E64"/>
    <w:rsid w:val="00EF6817"/>
    <w:rsid w:val="00EF7AF7"/>
    <w:rsid w:val="00F06373"/>
    <w:rsid w:val="00F0647A"/>
    <w:rsid w:val="00F06737"/>
    <w:rsid w:val="00F06CCA"/>
    <w:rsid w:val="00F07D9A"/>
    <w:rsid w:val="00F128C5"/>
    <w:rsid w:val="00F12C0B"/>
    <w:rsid w:val="00F1395C"/>
    <w:rsid w:val="00F13A93"/>
    <w:rsid w:val="00F14B68"/>
    <w:rsid w:val="00F17A1A"/>
    <w:rsid w:val="00F20A87"/>
    <w:rsid w:val="00F211C5"/>
    <w:rsid w:val="00F2183B"/>
    <w:rsid w:val="00F22B97"/>
    <w:rsid w:val="00F236C5"/>
    <w:rsid w:val="00F237B5"/>
    <w:rsid w:val="00F25D7C"/>
    <w:rsid w:val="00F3271E"/>
    <w:rsid w:val="00F3637E"/>
    <w:rsid w:val="00F3691D"/>
    <w:rsid w:val="00F37518"/>
    <w:rsid w:val="00F37C36"/>
    <w:rsid w:val="00F4391C"/>
    <w:rsid w:val="00F43F3D"/>
    <w:rsid w:val="00F448FE"/>
    <w:rsid w:val="00F44F8F"/>
    <w:rsid w:val="00F47081"/>
    <w:rsid w:val="00F51C2E"/>
    <w:rsid w:val="00F52844"/>
    <w:rsid w:val="00F529D9"/>
    <w:rsid w:val="00F5495E"/>
    <w:rsid w:val="00F54CF1"/>
    <w:rsid w:val="00F56678"/>
    <w:rsid w:val="00F57017"/>
    <w:rsid w:val="00F5732C"/>
    <w:rsid w:val="00F57AFC"/>
    <w:rsid w:val="00F60F14"/>
    <w:rsid w:val="00F60F2D"/>
    <w:rsid w:val="00F64776"/>
    <w:rsid w:val="00F6495F"/>
    <w:rsid w:val="00F65797"/>
    <w:rsid w:val="00F66383"/>
    <w:rsid w:val="00F66E2B"/>
    <w:rsid w:val="00F709D5"/>
    <w:rsid w:val="00F71227"/>
    <w:rsid w:val="00F7143A"/>
    <w:rsid w:val="00F73790"/>
    <w:rsid w:val="00F774F6"/>
    <w:rsid w:val="00F804A4"/>
    <w:rsid w:val="00F830F9"/>
    <w:rsid w:val="00F840D6"/>
    <w:rsid w:val="00F85803"/>
    <w:rsid w:val="00F863E2"/>
    <w:rsid w:val="00F91F0B"/>
    <w:rsid w:val="00F9200C"/>
    <w:rsid w:val="00F92F8D"/>
    <w:rsid w:val="00F93C3F"/>
    <w:rsid w:val="00F94594"/>
    <w:rsid w:val="00F963F5"/>
    <w:rsid w:val="00FA20A1"/>
    <w:rsid w:val="00FA26CF"/>
    <w:rsid w:val="00FA48C6"/>
    <w:rsid w:val="00FA54AC"/>
    <w:rsid w:val="00FA6218"/>
    <w:rsid w:val="00FA697F"/>
    <w:rsid w:val="00FA73D5"/>
    <w:rsid w:val="00FA7831"/>
    <w:rsid w:val="00FB0651"/>
    <w:rsid w:val="00FB126B"/>
    <w:rsid w:val="00FB29D0"/>
    <w:rsid w:val="00FB46C5"/>
    <w:rsid w:val="00FC0F4C"/>
    <w:rsid w:val="00FC59CA"/>
    <w:rsid w:val="00FC6D09"/>
    <w:rsid w:val="00FC7A7C"/>
    <w:rsid w:val="00FD0FCC"/>
    <w:rsid w:val="00FD1128"/>
    <w:rsid w:val="00FD17F7"/>
    <w:rsid w:val="00FD203C"/>
    <w:rsid w:val="00FD373D"/>
    <w:rsid w:val="00FD6AD1"/>
    <w:rsid w:val="00FD6AEC"/>
    <w:rsid w:val="00FE0118"/>
    <w:rsid w:val="00FE1D78"/>
    <w:rsid w:val="00FE1EDB"/>
    <w:rsid w:val="00FE1FBC"/>
    <w:rsid w:val="00FE2006"/>
    <w:rsid w:val="00FE3A4B"/>
    <w:rsid w:val="00FE4975"/>
    <w:rsid w:val="00FE51FD"/>
    <w:rsid w:val="00FE60FD"/>
    <w:rsid w:val="00FE65D7"/>
    <w:rsid w:val="00FE7C12"/>
    <w:rsid w:val="00FE7D8A"/>
    <w:rsid w:val="00FF07A0"/>
    <w:rsid w:val="00FF246F"/>
    <w:rsid w:val="00FF3169"/>
    <w:rsid w:val="00FF4123"/>
    <w:rsid w:val="00FF47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2F5E6B"/>
  <w15:chartTrackingRefBased/>
  <w15:docId w15:val="{6DECE81B-EE5C-4759-8D4A-834B02CA6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2F2"/>
    <w:pPr>
      <w:spacing w:after="0" w:line="240" w:lineRule="auto"/>
      <w:jc w:val="both"/>
    </w:pPr>
    <w:rPr>
      <w:rFonts w:ascii="Roboto" w:hAnsi="Roboto"/>
      <w:color w:val="000000" w:themeColor="text1"/>
      <w:sz w:val="24"/>
    </w:rPr>
  </w:style>
  <w:style w:type="paragraph" w:styleId="Ttulo1">
    <w:name w:val="heading 1"/>
    <w:aliases w:val="Títulos"/>
    <w:basedOn w:val="Normal"/>
    <w:next w:val="Normal"/>
    <w:link w:val="Ttulo1Car"/>
    <w:uiPriority w:val="9"/>
    <w:qFormat/>
    <w:rsid w:val="00204E76"/>
    <w:pPr>
      <w:keepNext/>
      <w:keepLines/>
      <w:spacing w:before="240"/>
      <w:jc w:val="center"/>
      <w:outlineLvl w:val="0"/>
    </w:pPr>
    <w:rPr>
      <w:rFonts w:eastAsiaTheme="majorEastAsia" w:cstheme="majorBidi"/>
      <w:b/>
      <w:caps/>
      <w:color w:val="0A919D"/>
      <w:szCs w:val="32"/>
    </w:rPr>
  </w:style>
  <w:style w:type="paragraph" w:styleId="Ttulo2">
    <w:name w:val="heading 2"/>
    <w:aliases w:val="Contenido"/>
    <w:basedOn w:val="Normal"/>
    <w:next w:val="Normal"/>
    <w:link w:val="Ttulo2Car"/>
    <w:uiPriority w:val="9"/>
    <w:unhideWhenUsed/>
    <w:qFormat/>
    <w:rsid w:val="00A150FF"/>
    <w:pPr>
      <w:keepNext/>
      <w:keepLines/>
      <w:numPr>
        <w:ilvl w:val="1"/>
        <w:numId w:val="2"/>
      </w:numPr>
      <w:spacing w:line="360" w:lineRule="auto"/>
      <w:outlineLvl w:val="1"/>
    </w:pPr>
    <w:rPr>
      <w:rFonts w:eastAsiaTheme="majorEastAsia" w:cstheme="majorBidi"/>
      <w:color w:val="0A919D"/>
      <w:sz w:val="26"/>
      <w:szCs w:val="26"/>
    </w:rPr>
  </w:style>
  <w:style w:type="paragraph" w:styleId="Ttulo3">
    <w:name w:val="heading 3"/>
    <w:aliases w:val="Título 1.1"/>
    <w:basedOn w:val="Normal"/>
    <w:next w:val="Normal"/>
    <w:link w:val="Ttulo3Car"/>
    <w:uiPriority w:val="9"/>
    <w:unhideWhenUsed/>
    <w:rsid w:val="001E1C1F"/>
    <w:pPr>
      <w:tabs>
        <w:tab w:val="left" w:pos="0"/>
        <w:tab w:val="left" w:pos="567"/>
      </w:tabs>
      <w:spacing w:line="360" w:lineRule="auto"/>
      <w:jc w:val="left"/>
      <w:outlineLvl w:val="2"/>
      <w15:collapsed/>
    </w:pPr>
    <w:rPr>
      <w:rFonts w:eastAsiaTheme="majorEastAsia" w:cstheme="majorBidi"/>
      <w:b/>
      <w:color w:val="0A919D"/>
      <w:szCs w:val="24"/>
    </w:rPr>
  </w:style>
  <w:style w:type="paragraph" w:styleId="Ttulo4">
    <w:name w:val="heading 4"/>
    <w:aliases w:val="1.1 Tabal de contenido"/>
    <w:basedOn w:val="Normal"/>
    <w:next w:val="Normal"/>
    <w:link w:val="Ttulo4Car"/>
    <w:uiPriority w:val="9"/>
    <w:unhideWhenUsed/>
    <w:qFormat/>
    <w:rsid w:val="00D737E0"/>
    <w:pPr>
      <w:keepNext/>
      <w:keepLines/>
      <w:numPr>
        <w:ilvl w:val="3"/>
        <w:numId w:val="2"/>
      </w:numPr>
      <w:spacing w:before="240" w:after="240" w:line="360" w:lineRule="auto"/>
      <w:outlineLvl w:val="3"/>
    </w:pPr>
    <w:rPr>
      <w:rFonts w:eastAsiaTheme="majorEastAsia" w:cstheme="majorBidi"/>
      <w:iCs/>
      <w:color w:val="0A919D"/>
    </w:rPr>
  </w:style>
  <w:style w:type="paragraph" w:styleId="Ttulo5">
    <w:name w:val="heading 5"/>
    <w:basedOn w:val="Normal"/>
    <w:next w:val="Normal"/>
    <w:link w:val="Ttulo5Car"/>
    <w:uiPriority w:val="9"/>
    <w:unhideWhenUsed/>
    <w:qFormat/>
    <w:rsid w:val="00D737E0"/>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D737E0"/>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D737E0"/>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D737E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D737E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A3599"/>
    <w:pPr>
      <w:tabs>
        <w:tab w:val="center" w:pos="4419"/>
        <w:tab w:val="right" w:pos="8838"/>
      </w:tabs>
    </w:pPr>
  </w:style>
  <w:style w:type="character" w:customStyle="1" w:styleId="EncabezadoCar">
    <w:name w:val="Encabezado Car"/>
    <w:basedOn w:val="Fuentedeprrafopredeter"/>
    <w:link w:val="Encabezado"/>
    <w:uiPriority w:val="99"/>
    <w:rsid w:val="00AA3599"/>
  </w:style>
  <w:style w:type="paragraph" w:styleId="Piedepgina">
    <w:name w:val="footer"/>
    <w:basedOn w:val="Normal"/>
    <w:link w:val="PiedepginaCar"/>
    <w:uiPriority w:val="99"/>
    <w:unhideWhenUsed/>
    <w:rsid w:val="00AA3599"/>
    <w:pPr>
      <w:tabs>
        <w:tab w:val="center" w:pos="4419"/>
        <w:tab w:val="right" w:pos="8838"/>
      </w:tabs>
    </w:pPr>
  </w:style>
  <w:style w:type="character" w:customStyle="1" w:styleId="PiedepginaCar">
    <w:name w:val="Pie de página Car"/>
    <w:basedOn w:val="Fuentedeprrafopredeter"/>
    <w:link w:val="Piedepgina"/>
    <w:uiPriority w:val="99"/>
    <w:rsid w:val="00AA3599"/>
  </w:style>
  <w:style w:type="paragraph" w:customStyle="1" w:styleId="Wposs">
    <w:name w:val="Wposs"/>
    <w:rsid w:val="007F0544"/>
    <w:pPr>
      <w:tabs>
        <w:tab w:val="center" w:pos="4419"/>
        <w:tab w:val="right" w:pos="8838"/>
      </w:tabs>
      <w:spacing w:after="0" w:line="240" w:lineRule="auto"/>
    </w:pPr>
  </w:style>
  <w:style w:type="character" w:customStyle="1" w:styleId="Ttulo1Car">
    <w:name w:val="Título 1 Car"/>
    <w:aliases w:val="Títulos Car"/>
    <w:basedOn w:val="Fuentedeprrafopredeter"/>
    <w:link w:val="Ttulo1"/>
    <w:uiPriority w:val="9"/>
    <w:rsid w:val="00204E76"/>
    <w:rPr>
      <w:rFonts w:ascii="Roboto" w:eastAsiaTheme="majorEastAsia" w:hAnsi="Roboto" w:cstheme="majorBidi"/>
      <w:b/>
      <w:caps/>
      <w:color w:val="0A919D"/>
      <w:sz w:val="24"/>
      <w:szCs w:val="32"/>
    </w:rPr>
  </w:style>
  <w:style w:type="character" w:customStyle="1" w:styleId="Ttulo2Car">
    <w:name w:val="Título 2 Car"/>
    <w:aliases w:val="Contenido Car"/>
    <w:basedOn w:val="Fuentedeprrafopredeter"/>
    <w:link w:val="Ttulo2"/>
    <w:uiPriority w:val="9"/>
    <w:rsid w:val="00A150FF"/>
    <w:rPr>
      <w:rFonts w:ascii="Roboto" w:eastAsiaTheme="majorEastAsia" w:hAnsi="Roboto" w:cstheme="majorBidi"/>
      <w:color w:val="0A919D"/>
      <w:sz w:val="26"/>
      <w:szCs w:val="26"/>
    </w:rPr>
  </w:style>
  <w:style w:type="paragraph" w:styleId="TDC1">
    <w:name w:val="toc 1"/>
    <w:basedOn w:val="Normal"/>
    <w:next w:val="Normal"/>
    <w:autoRedefine/>
    <w:uiPriority w:val="39"/>
    <w:unhideWhenUsed/>
    <w:rsid w:val="00682CEA"/>
    <w:pPr>
      <w:spacing w:after="100"/>
    </w:pPr>
    <w:rPr>
      <w:b/>
      <w:bCs/>
    </w:rPr>
  </w:style>
  <w:style w:type="paragraph" w:styleId="TDC2">
    <w:name w:val="toc 2"/>
    <w:basedOn w:val="Normal"/>
    <w:next w:val="Normal"/>
    <w:autoRedefine/>
    <w:uiPriority w:val="39"/>
    <w:unhideWhenUsed/>
    <w:rsid w:val="000A4395"/>
    <w:pPr>
      <w:spacing w:after="100"/>
      <w:ind w:left="220"/>
    </w:pPr>
  </w:style>
  <w:style w:type="paragraph" w:styleId="TtuloTDC">
    <w:name w:val="TOC Heading"/>
    <w:basedOn w:val="Ttulo1"/>
    <w:next w:val="Normal"/>
    <w:uiPriority w:val="39"/>
    <w:unhideWhenUsed/>
    <w:qFormat/>
    <w:rsid w:val="000A4395"/>
    <w:pPr>
      <w:outlineLvl w:val="9"/>
    </w:pPr>
    <w:rPr>
      <w:lang w:eastAsia="es-CO"/>
    </w:rPr>
  </w:style>
  <w:style w:type="character" w:styleId="Hipervnculo">
    <w:name w:val="Hyperlink"/>
    <w:basedOn w:val="Fuentedeprrafopredeter"/>
    <w:uiPriority w:val="99"/>
    <w:unhideWhenUsed/>
    <w:rsid w:val="000A4395"/>
    <w:rPr>
      <w:color w:val="0563C1" w:themeColor="hyperlink"/>
      <w:u w:val="single"/>
    </w:rPr>
  </w:style>
  <w:style w:type="paragraph" w:styleId="TDC3">
    <w:name w:val="toc 3"/>
    <w:basedOn w:val="Normal"/>
    <w:next w:val="Normal"/>
    <w:autoRedefine/>
    <w:uiPriority w:val="39"/>
    <w:unhideWhenUsed/>
    <w:rsid w:val="00682CEA"/>
    <w:pPr>
      <w:spacing w:after="100"/>
      <w:ind w:left="440"/>
    </w:pPr>
    <w:rPr>
      <w:rFonts w:eastAsiaTheme="minorEastAsia" w:cs="Times New Roman"/>
      <w:lang w:eastAsia="es-CO"/>
    </w:rPr>
  </w:style>
  <w:style w:type="character" w:customStyle="1" w:styleId="Ttulo3Car">
    <w:name w:val="Título 3 Car"/>
    <w:aliases w:val="Título 1.1 Car"/>
    <w:basedOn w:val="Fuentedeprrafopredeter"/>
    <w:link w:val="Ttulo3"/>
    <w:uiPriority w:val="9"/>
    <w:rsid w:val="00A03071"/>
    <w:rPr>
      <w:rFonts w:ascii="Roboto" w:eastAsiaTheme="majorEastAsia" w:hAnsi="Roboto" w:cstheme="majorBidi"/>
      <w:b/>
      <w:color w:val="0A919D"/>
      <w:sz w:val="24"/>
      <w:szCs w:val="24"/>
    </w:rPr>
  </w:style>
  <w:style w:type="character" w:customStyle="1" w:styleId="Ttulo4Car">
    <w:name w:val="Título 4 Car"/>
    <w:aliases w:val="1.1 Tabal de contenido Car"/>
    <w:basedOn w:val="Fuentedeprrafopredeter"/>
    <w:link w:val="Ttulo4"/>
    <w:uiPriority w:val="9"/>
    <w:rsid w:val="00D737E0"/>
    <w:rPr>
      <w:rFonts w:ascii="Roboto" w:eastAsiaTheme="majorEastAsia" w:hAnsi="Roboto" w:cstheme="majorBidi"/>
      <w:iCs/>
      <w:color w:val="0A919D"/>
      <w:sz w:val="24"/>
    </w:rPr>
  </w:style>
  <w:style w:type="paragraph" w:styleId="Sinespaciado">
    <w:name w:val="No Spacing"/>
    <w:uiPriority w:val="1"/>
    <w:qFormat/>
    <w:rsid w:val="00275356"/>
    <w:pPr>
      <w:spacing w:after="0" w:line="240" w:lineRule="auto"/>
    </w:pPr>
    <w:rPr>
      <w:rFonts w:ascii="Roboto" w:hAnsi="Roboto"/>
      <w:color w:val="000000" w:themeColor="text1"/>
      <w:sz w:val="24"/>
    </w:rPr>
  </w:style>
  <w:style w:type="paragraph" w:styleId="Subttulo">
    <w:name w:val="Subtitle"/>
    <w:aliases w:val="Subtítulo 1"/>
    <w:basedOn w:val="Normal"/>
    <w:next w:val="Normal"/>
    <w:link w:val="SubttuloCar"/>
    <w:uiPriority w:val="11"/>
    <w:qFormat/>
    <w:rsid w:val="00A03071"/>
    <w:pPr>
      <w:numPr>
        <w:ilvl w:val="1"/>
      </w:numPr>
      <w:ind w:left="708"/>
    </w:pPr>
    <w:rPr>
      <w:rFonts w:eastAsiaTheme="minorEastAsia"/>
      <w:b/>
      <w:color w:val="0A919D"/>
      <w:spacing w:val="15"/>
    </w:rPr>
  </w:style>
  <w:style w:type="character" w:customStyle="1" w:styleId="SubttuloCar">
    <w:name w:val="Subtítulo Car"/>
    <w:aliases w:val="Subtítulo 1 Car"/>
    <w:basedOn w:val="Fuentedeprrafopredeter"/>
    <w:link w:val="Subttulo"/>
    <w:uiPriority w:val="11"/>
    <w:rsid w:val="00A03071"/>
    <w:rPr>
      <w:rFonts w:ascii="Roboto" w:eastAsiaTheme="minorEastAsia" w:hAnsi="Roboto"/>
      <w:b/>
      <w:color w:val="0A919D"/>
      <w:spacing w:val="15"/>
      <w:sz w:val="24"/>
    </w:rPr>
  </w:style>
  <w:style w:type="paragraph" w:styleId="Prrafodelista">
    <w:name w:val="List Paragraph"/>
    <w:basedOn w:val="Normal"/>
    <w:link w:val="PrrafodelistaCar"/>
    <w:uiPriority w:val="34"/>
    <w:qFormat/>
    <w:rsid w:val="00161B40"/>
    <w:pPr>
      <w:ind w:left="720"/>
      <w:contextualSpacing/>
    </w:pPr>
  </w:style>
  <w:style w:type="paragraph" w:customStyle="1" w:styleId="Vieta">
    <w:name w:val="Viñeta"/>
    <w:basedOn w:val="Prrafodelista"/>
    <w:link w:val="VietaCar"/>
    <w:qFormat/>
    <w:rsid w:val="0028291D"/>
    <w:pPr>
      <w:numPr>
        <w:numId w:val="1"/>
      </w:numPr>
      <w:spacing w:before="200" w:line="360" w:lineRule="auto"/>
    </w:pPr>
  </w:style>
  <w:style w:type="paragraph" w:customStyle="1" w:styleId="Normalsinjustificado">
    <w:name w:val="Normal sin justificado"/>
    <w:basedOn w:val="Normal"/>
    <w:link w:val="NormalsinjustificadoCar"/>
    <w:qFormat/>
    <w:rsid w:val="0028291D"/>
    <w:pPr>
      <w:jc w:val="left"/>
    </w:pPr>
    <w:rPr>
      <w:rFonts w:eastAsiaTheme="majorEastAsia" w:cstheme="majorBidi"/>
      <w:noProof/>
      <w:sz w:val="16"/>
    </w:rPr>
  </w:style>
  <w:style w:type="character" w:customStyle="1" w:styleId="PrrafodelistaCar">
    <w:name w:val="Párrafo de lista Car"/>
    <w:basedOn w:val="Fuentedeprrafopredeter"/>
    <w:link w:val="Prrafodelista"/>
    <w:uiPriority w:val="34"/>
    <w:rsid w:val="0028291D"/>
    <w:rPr>
      <w:rFonts w:ascii="Roboto" w:hAnsi="Roboto"/>
      <w:color w:val="000000" w:themeColor="text1"/>
      <w:sz w:val="24"/>
    </w:rPr>
  </w:style>
  <w:style w:type="character" w:customStyle="1" w:styleId="VietaCar">
    <w:name w:val="Viñeta Car"/>
    <w:basedOn w:val="PrrafodelistaCar"/>
    <w:link w:val="Vieta"/>
    <w:rsid w:val="0028291D"/>
    <w:rPr>
      <w:rFonts w:ascii="Roboto" w:hAnsi="Roboto"/>
      <w:color w:val="000000" w:themeColor="text1"/>
      <w:sz w:val="24"/>
    </w:rPr>
  </w:style>
  <w:style w:type="table" w:styleId="Tablaconcuadrcula">
    <w:name w:val="Table Grid"/>
    <w:basedOn w:val="Tablanormal"/>
    <w:uiPriority w:val="39"/>
    <w:rsid w:val="008547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sinjustificadoCar">
    <w:name w:val="Normal sin justificado Car"/>
    <w:basedOn w:val="Fuentedeprrafopredeter"/>
    <w:link w:val="Normalsinjustificado"/>
    <w:rsid w:val="0028291D"/>
    <w:rPr>
      <w:rFonts w:ascii="Roboto" w:eastAsiaTheme="majorEastAsia" w:hAnsi="Roboto" w:cstheme="majorBidi"/>
      <w:noProof/>
      <w:color w:val="000000" w:themeColor="text1"/>
      <w:sz w:val="16"/>
    </w:rPr>
  </w:style>
  <w:style w:type="table" w:styleId="Tablaconcuadrcula4-nfasis4">
    <w:name w:val="Grid Table 4 Accent 4"/>
    <w:basedOn w:val="Tablanormal"/>
    <w:uiPriority w:val="49"/>
    <w:rsid w:val="0085479B"/>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5">
    <w:name w:val="Grid Table 4 Accent 5"/>
    <w:basedOn w:val="Tablanormal"/>
    <w:uiPriority w:val="49"/>
    <w:rsid w:val="0085479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parrafo1">
    <w:name w:val="parrafo 1"/>
    <w:basedOn w:val="Ttulo1Car"/>
    <w:uiPriority w:val="1"/>
    <w:qFormat/>
    <w:rsid w:val="001E1C1F"/>
    <w:rPr>
      <w:rFonts w:ascii="Tahoma" w:eastAsiaTheme="majorEastAsia" w:hAnsi="Tahoma" w:cstheme="majorBidi"/>
      <w:b/>
      <w:i w:val="0"/>
      <w:caps/>
      <w:color w:val="0A919D"/>
      <w:sz w:val="24"/>
      <w:szCs w:val="52"/>
    </w:rPr>
  </w:style>
  <w:style w:type="character" w:customStyle="1" w:styleId="Mencinsinresolver1">
    <w:name w:val="Mención sin resolver1"/>
    <w:basedOn w:val="Fuentedeprrafopredeter"/>
    <w:uiPriority w:val="99"/>
    <w:semiHidden/>
    <w:unhideWhenUsed/>
    <w:rsid w:val="00295373"/>
    <w:rPr>
      <w:color w:val="605E5C"/>
      <w:shd w:val="clear" w:color="auto" w:fill="E1DFDD"/>
    </w:rPr>
  </w:style>
  <w:style w:type="character" w:styleId="Refdecomentario">
    <w:name w:val="annotation reference"/>
    <w:basedOn w:val="Fuentedeprrafopredeter"/>
    <w:uiPriority w:val="99"/>
    <w:semiHidden/>
    <w:unhideWhenUsed/>
    <w:rsid w:val="009E3F58"/>
    <w:rPr>
      <w:sz w:val="16"/>
      <w:szCs w:val="16"/>
    </w:rPr>
  </w:style>
  <w:style w:type="paragraph" w:styleId="Textocomentario">
    <w:name w:val="annotation text"/>
    <w:basedOn w:val="Normal"/>
    <w:link w:val="TextocomentarioCar"/>
    <w:uiPriority w:val="99"/>
    <w:semiHidden/>
    <w:unhideWhenUsed/>
    <w:rsid w:val="009E3F58"/>
    <w:rPr>
      <w:sz w:val="20"/>
      <w:szCs w:val="20"/>
    </w:rPr>
  </w:style>
  <w:style w:type="character" w:customStyle="1" w:styleId="TextocomentarioCar">
    <w:name w:val="Texto comentario Car"/>
    <w:basedOn w:val="Fuentedeprrafopredeter"/>
    <w:link w:val="Textocomentario"/>
    <w:uiPriority w:val="99"/>
    <w:semiHidden/>
    <w:rsid w:val="009E3F58"/>
    <w:rPr>
      <w:rFonts w:ascii="Roboto" w:hAnsi="Roboto"/>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9E3F58"/>
    <w:rPr>
      <w:b/>
      <w:bCs/>
    </w:rPr>
  </w:style>
  <w:style w:type="character" w:customStyle="1" w:styleId="AsuntodelcomentarioCar">
    <w:name w:val="Asunto del comentario Car"/>
    <w:basedOn w:val="TextocomentarioCar"/>
    <w:link w:val="Asuntodelcomentario"/>
    <w:uiPriority w:val="99"/>
    <w:semiHidden/>
    <w:rsid w:val="009E3F58"/>
    <w:rPr>
      <w:rFonts w:ascii="Roboto" w:hAnsi="Roboto"/>
      <w:b/>
      <w:bCs/>
      <w:color w:val="000000" w:themeColor="text1"/>
      <w:sz w:val="20"/>
      <w:szCs w:val="20"/>
    </w:rPr>
  </w:style>
  <w:style w:type="character" w:styleId="Textoennegrita">
    <w:name w:val="Strong"/>
    <w:basedOn w:val="Fuentedeprrafopredeter"/>
    <w:uiPriority w:val="22"/>
    <w:qFormat/>
    <w:rsid w:val="007C62BF"/>
    <w:rPr>
      <w:b/>
      <w:bCs/>
    </w:rPr>
  </w:style>
  <w:style w:type="character" w:customStyle="1" w:styleId="Ttulo5Car">
    <w:name w:val="Título 5 Car"/>
    <w:basedOn w:val="Fuentedeprrafopredeter"/>
    <w:link w:val="Ttulo5"/>
    <w:uiPriority w:val="9"/>
    <w:rsid w:val="00D737E0"/>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rsid w:val="00D737E0"/>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D737E0"/>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D737E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D737E0"/>
    <w:rPr>
      <w:rFonts w:asciiTheme="majorHAnsi" w:eastAsiaTheme="majorEastAsia" w:hAnsiTheme="majorHAnsi" w:cstheme="majorBidi"/>
      <w:i/>
      <w:iCs/>
      <w:color w:val="272727" w:themeColor="text1" w:themeTint="D8"/>
      <w:sz w:val="21"/>
      <w:szCs w:val="21"/>
    </w:rPr>
  </w:style>
  <w:style w:type="table" w:customStyle="1" w:styleId="TableGrid">
    <w:name w:val="TableGrid"/>
    <w:rsid w:val="0026579B"/>
    <w:pPr>
      <w:spacing w:after="0" w:line="240" w:lineRule="auto"/>
    </w:pPr>
    <w:rPr>
      <w:rFonts w:eastAsiaTheme="minorEastAsia"/>
      <w:lang w:val="en-US"/>
    </w:rPr>
    <w:tblPr>
      <w:tblCellMar>
        <w:top w:w="0" w:type="dxa"/>
        <w:left w:w="0" w:type="dxa"/>
        <w:bottom w:w="0" w:type="dxa"/>
        <w:right w:w="0" w:type="dxa"/>
      </w:tblCellMar>
    </w:tblPr>
  </w:style>
  <w:style w:type="paragraph" w:styleId="Descripcin">
    <w:name w:val="caption"/>
    <w:basedOn w:val="Normal"/>
    <w:next w:val="Normal"/>
    <w:uiPriority w:val="35"/>
    <w:unhideWhenUsed/>
    <w:qFormat/>
    <w:rsid w:val="00F128C5"/>
    <w:pPr>
      <w:spacing w:after="200"/>
    </w:pPr>
    <w:rPr>
      <w:i/>
      <w:iCs/>
      <w:color w:val="44546A" w:themeColor="text2"/>
      <w:sz w:val="18"/>
      <w:szCs w:val="18"/>
    </w:rPr>
  </w:style>
  <w:style w:type="paragraph" w:styleId="Textodeglobo">
    <w:name w:val="Balloon Text"/>
    <w:basedOn w:val="Normal"/>
    <w:link w:val="TextodegloboCar"/>
    <w:uiPriority w:val="99"/>
    <w:semiHidden/>
    <w:unhideWhenUsed/>
    <w:rsid w:val="0075241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52411"/>
    <w:rPr>
      <w:rFonts w:ascii="Segoe UI" w:hAnsi="Segoe UI" w:cs="Segoe UI"/>
      <w:color w:val="000000" w:themeColor="text1"/>
      <w:sz w:val="18"/>
      <w:szCs w:val="18"/>
    </w:rPr>
  </w:style>
  <w:style w:type="character" w:styleId="Mencinsinresolver">
    <w:name w:val="Unresolved Mention"/>
    <w:basedOn w:val="Fuentedeprrafopredeter"/>
    <w:uiPriority w:val="99"/>
    <w:semiHidden/>
    <w:unhideWhenUsed/>
    <w:rsid w:val="0054669F"/>
    <w:rPr>
      <w:color w:val="605E5C"/>
      <w:shd w:val="clear" w:color="auto" w:fill="E1DFDD"/>
    </w:rPr>
  </w:style>
  <w:style w:type="character" w:styleId="Hipervnculovisitado">
    <w:name w:val="FollowedHyperlink"/>
    <w:basedOn w:val="Fuentedeprrafopredeter"/>
    <w:uiPriority w:val="99"/>
    <w:semiHidden/>
    <w:unhideWhenUsed/>
    <w:rsid w:val="00390EE8"/>
    <w:rPr>
      <w:color w:val="954F72" w:themeColor="followedHyperlink"/>
      <w:u w:val="single"/>
    </w:rPr>
  </w:style>
  <w:style w:type="paragraph" w:styleId="NormalWeb">
    <w:name w:val="Normal (Web)"/>
    <w:basedOn w:val="Normal"/>
    <w:uiPriority w:val="99"/>
    <w:semiHidden/>
    <w:unhideWhenUsed/>
    <w:rsid w:val="00FE7C12"/>
    <w:pPr>
      <w:spacing w:before="100" w:beforeAutospacing="1" w:after="100" w:afterAutospacing="1"/>
      <w:jc w:val="left"/>
    </w:pPr>
    <w:rPr>
      <w:rFonts w:ascii="Times New Roman" w:eastAsia="Times New Roman" w:hAnsi="Times New Roman" w:cs="Times New Roman"/>
      <w:color w:val="auto"/>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29194">
      <w:bodyDiv w:val="1"/>
      <w:marLeft w:val="0"/>
      <w:marRight w:val="0"/>
      <w:marTop w:val="0"/>
      <w:marBottom w:val="0"/>
      <w:divBdr>
        <w:top w:val="none" w:sz="0" w:space="0" w:color="auto"/>
        <w:left w:val="none" w:sz="0" w:space="0" w:color="auto"/>
        <w:bottom w:val="none" w:sz="0" w:space="0" w:color="auto"/>
        <w:right w:val="none" w:sz="0" w:space="0" w:color="auto"/>
      </w:divBdr>
    </w:div>
    <w:div w:id="60298826">
      <w:bodyDiv w:val="1"/>
      <w:marLeft w:val="0"/>
      <w:marRight w:val="0"/>
      <w:marTop w:val="0"/>
      <w:marBottom w:val="0"/>
      <w:divBdr>
        <w:top w:val="none" w:sz="0" w:space="0" w:color="auto"/>
        <w:left w:val="none" w:sz="0" w:space="0" w:color="auto"/>
        <w:bottom w:val="none" w:sz="0" w:space="0" w:color="auto"/>
        <w:right w:val="none" w:sz="0" w:space="0" w:color="auto"/>
      </w:divBdr>
    </w:div>
    <w:div w:id="86583035">
      <w:bodyDiv w:val="1"/>
      <w:marLeft w:val="0"/>
      <w:marRight w:val="0"/>
      <w:marTop w:val="0"/>
      <w:marBottom w:val="0"/>
      <w:divBdr>
        <w:top w:val="none" w:sz="0" w:space="0" w:color="auto"/>
        <w:left w:val="none" w:sz="0" w:space="0" w:color="auto"/>
        <w:bottom w:val="none" w:sz="0" w:space="0" w:color="auto"/>
        <w:right w:val="none" w:sz="0" w:space="0" w:color="auto"/>
      </w:divBdr>
    </w:div>
    <w:div w:id="204031014">
      <w:bodyDiv w:val="1"/>
      <w:marLeft w:val="0"/>
      <w:marRight w:val="0"/>
      <w:marTop w:val="0"/>
      <w:marBottom w:val="0"/>
      <w:divBdr>
        <w:top w:val="none" w:sz="0" w:space="0" w:color="auto"/>
        <w:left w:val="none" w:sz="0" w:space="0" w:color="auto"/>
        <w:bottom w:val="none" w:sz="0" w:space="0" w:color="auto"/>
        <w:right w:val="none" w:sz="0" w:space="0" w:color="auto"/>
      </w:divBdr>
    </w:div>
    <w:div w:id="226378062">
      <w:bodyDiv w:val="1"/>
      <w:marLeft w:val="0"/>
      <w:marRight w:val="0"/>
      <w:marTop w:val="0"/>
      <w:marBottom w:val="0"/>
      <w:divBdr>
        <w:top w:val="none" w:sz="0" w:space="0" w:color="auto"/>
        <w:left w:val="none" w:sz="0" w:space="0" w:color="auto"/>
        <w:bottom w:val="none" w:sz="0" w:space="0" w:color="auto"/>
        <w:right w:val="none" w:sz="0" w:space="0" w:color="auto"/>
      </w:divBdr>
    </w:div>
    <w:div w:id="229730386">
      <w:bodyDiv w:val="1"/>
      <w:marLeft w:val="0"/>
      <w:marRight w:val="0"/>
      <w:marTop w:val="0"/>
      <w:marBottom w:val="0"/>
      <w:divBdr>
        <w:top w:val="none" w:sz="0" w:space="0" w:color="auto"/>
        <w:left w:val="none" w:sz="0" w:space="0" w:color="auto"/>
        <w:bottom w:val="none" w:sz="0" w:space="0" w:color="auto"/>
        <w:right w:val="none" w:sz="0" w:space="0" w:color="auto"/>
      </w:divBdr>
    </w:div>
    <w:div w:id="305402831">
      <w:bodyDiv w:val="1"/>
      <w:marLeft w:val="0"/>
      <w:marRight w:val="0"/>
      <w:marTop w:val="0"/>
      <w:marBottom w:val="0"/>
      <w:divBdr>
        <w:top w:val="none" w:sz="0" w:space="0" w:color="auto"/>
        <w:left w:val="none" w:sz="0" w:space="0" w:color="auto"/>
        <w:bottom w:val="none" w:sz="0" w:space="0" w:color="auto"/>
        <w:right w:val="none" w:sz="0" w:space="0" w:color="auto"/>
      </w:divBdr>
    </w:div>
    <w:div w:id="381439398">
      <w:bodyDiv w:val="1"/>
      <w:marLeft w:val="0"/>
      <w:marRight w:val="0"/>
      <w:marTop w:val="0"/>
      <w:marBottom w:val="0"/>
      <w:divBdr>
        <w:top w:val="none" w:sz="0" w:space="0" w:color="auto"/>
        <w:left w:val="none" w:sz="0" w:space="0" w:color="auto"/>
        <w:bottom w:val="none" w:sz="0" w:space="0" w:color="auto"/>
        <w:right w:val="none" w:sz="0" w:space="0" w:color="auto"/>
      </w:divBdr>
    </w:div>
    <w:div w:id="394671391">
      <w:bodyDiv w:val="1"/>
      <w:marLeft w:val="0"/>
      <w:marRight w:val="0"/>
      <w:marTop w:val="0"/>
      <w:marBottom w:val="0"/>
      <w:divBdr>
        <w:top w:val="none" w:sz="0" w:space="0" w:color="auto"/>
        <w:left w:val="none" w:sz="0" w:space="0" w:color="auto"/>
        <w:bottom w:val="none" w:sz="0" w:space="0" w:color="auto"/>
        <w:right w:val="none" w:sz="0" w:space="0" w:color="auto"/>
      </w:divBdr>
    </w:div>
    <w:div w:id="396899694">
      <w:bodyDiv w:val="1"/>
      <w:marLeft w:val="0"/>
      <w:marRight w:val="0"/>
      <w:marTop w:val="0"/>
      <w:marBottom w:val="0"/>
      <w:divBdr>
        <w:top w:val="none" w:sz="0" w:space="0" w:color="auto"/>
        <w:left w:val="none" w:sz="0" w:space="0" w:color="auto"/>
        <w:bottom w:val="none" w:sz="0" w:space="0" w:color="auto"/>
        <w:right w:val="none" w:sz="0" w:space="0" w:color="auto"/>
      </w:divBdr>
    </w:div>
    <w:div w:id="420417053">
      <w:bodyDiv w:val="1"/>
      <w:marLeft w:val="0"/>
      <w:marRight w:val="0"/>
      <w:marTop w:val="0"/>
      <w:marBottom w:val="0"/>
      <w:divBdr>
        <w:top w:val="none" w:sz="0" w:space="0" w:color="auto"/>
        <w:left w:val="none" w:sz="0" w:space="0" w:color="auto"/>
        <w:bottom w:val="none" w:sz="0" w:space="0" w:color="auto"/>
        <w:right w:val="none" w:sz="0" w:space="0" w:color="auto"/>
      </w:divBdr>
    </w:div>
    <w:div w:id="436604149">
      <w:bodyDiv w:val="1"/>
      <w:marLeft w:val="0"/>
      <w:marRight w:val="0"/>
      <w:marTop w:val="0"/>
      <w:marBottom w:val="0"/>
      <w:divBdr>
        <w:top w:val="none" w:sz="0" w:space="0" w:color="auto"/>
        <w:left w:val="none" w:sz="0" w:space="0" w:color="auto"/>
        <w:bottom w:val="none" w:sz="0" w:space="0" w:color="auto"/>
        <w:right w:val="none" w:sz="0" w:space="0" w:color="auto"/>
      </w:divBdr>
    </w:div>
    <w:div w:id="493298224">
      <w:bodyDiv w:val="1"/>
      <w:marLeft w:val="0"/>
      <w:marRight w:val="0"/>
      <w:marTop w:val="0"/>
      <w:marBottom w:val="0"/>
      <w:divBdr>
        <w:top w:val="none" w:sz="0" w:space="0" w:color="auto"/>
        <w:left w:val="none" w:sz="0" w:space="0" w:color="auto"/>
        <w:bottom w:val="none" w:sz="0" w:space="0" w:color="auto"/>
        <w:right w:val="none" w:sz="0" w:space="0" w:color="auto"/>
      </w:divBdr>
    </w:div>
    <w:div w:id="493571078">
      <w:bodyDiv w:val="1"/>
      <w:marLeft w:val="0"/>
      <w:marRight w:val="0"/>
      <w:marTop w:val="0"/>
      <w:marBottom w:val="0"/>
      <w:divBdr>
        <w:top w:val="none" w:sz="0" w:space="0" w:color="auto"/>
        <w:left w:val="none" w:sz="0" w:space="0" w:color="auto"/>
        <w:bottom w:val="none" w:sz="0" w:space="0" w:color="auto"/>
        <w:right w:val="none" w:sz="0" w:space="0" w:color="auto"/>
      </w:divBdr>
    </w:div>
    <w:div w:id="496726931">
      <w:bodyDiv w:val="1"/>
      <w:marLeft w:val="0"/>
      <w:marRight w:val="0"/>
      <w:marTop w:val="0"/>
      <w:marBottom w:val="0"/>
      <w:divBdr>
        <w:top w:val="none" w:sz="0" w:space="0" w:color="auto"/>
        <w:left w:val="none" w:sz="0" w:space="0" w:color="auto"/>
        <w:bottom w:val="none" w:sz="0" w:space="0" w:color="auto"/>
        <w:right w:val="none" w:sz="0" w:space="0" w:color="auto"/>
      </w:divBdr>
    </w:div>
    <w:div w:id="520558890">
      <w:bodyDiv w:val="1"/>
      <w:marLeft w:val="0"/>
      <w:marRight w:val="0"/>
      <w:marTop w:val="0"/>
      <w:marBottom w:val="0"/>
      <w:divBdr>
        <w:top w:val="none" w:sz="0" w:space="0" w:color="auto"/>
        <w:left w:val="none" w:sz="0" w:space="0" w:color="auto"/>
        <w:bottom w:val="none" w:sz="0" w:space="0" w:color="auto"/>
        <w:right w:val="none" w:sz="0" w:space="0" w:color="auto"/>
      </w:divBdr>
    </w:div>
    <w:div w:id="592054679">
      <w:bodyDiv w:val="1"/>
      <w:marLeft w:val="0"/>
      <w:marRight w:val="0"/>
      <w:marTop w:val="0"/>
      <w:marBottom w:val="0"/>
      <w:divBdr>
        <w:top w:val="none" w:sz="0" w:space="0" w:color="auto"/>
        <w:left w:val="none" w:sz="0" w:space="0" w:color="auto"/>
        <w:bottom w:val="none" w:sz="0" w:space="0" w:color="auto"/>
        <w:right w:val="none" w:sz="0" w:space="0" w:color="auto"/>
      </w:divBdr>
    </w:div>
    <w:div w:id="597445035">
      <w:bodyDiv w:val="1"/>
      <w:marLeft w:val="0"/>
      <w:marRight w:val="0"/>
      <w:marTop w:val="0"/>
      <w:marBottom w:val="0"/>
      <w:divBdr>
        <w:top w:val="none" w:sz="0" w:space="0" w:color="auto"/>
        <w:left w:val="none" w:sz="0" w:space="0" w:color="auto"/>
        <w:bottom w:val="none" w:sz="0" w:space="0" w:color="auto"/>
        <w:right w:val="none" w:sz="0" w:space="0" w:color="auto"/>
      </w:divBdr>
    </w:div>
    <w:div w:id="625311373">
      <w:bodyDiv w:val="1"/>
      <w:marLeft w:val="0"/>
      <w:marRight w:val="0"/>
      <w:marTop w:val="0"/>
      <w:marBottom w:val="0"/>
      <w:divBdr>
        <w:top w:val="none" w:sz="0" w:space="0" w:color="auto"/>
        <w:left w:val="none" w:sz="0" w:space="0" w:color="auto"/>
        <w:bottom w:val="none" w:sz="0" w:space="0" w:color="auto"/>
        <w:right w:val="none" w:sz="0" w:space="0" w:color="auto"/>
      </w:divBdr>
    </w:div>
    <w:div w:id="646935680">
      <w:bodyDiv w:val="1"/>
      <w:marLeft w:val="0"/>
      <w:marRight w:val="0"/>
      <w:marTop w:val="0"/>
      <w:marBottom w:val="0"/>
      <w:divBdr>
        <w:top w:val="none" w:sz="0" w:space="0" w:color="auto"/>
        <w:left w:val="none" w:sz="0" w:space="0" w:color="auto"/>
        <w:bottom w:val="none" w:sz="0" w:space="0" w:color="auto"/>
        <w:right w:val="none" w:sz="0" w:space="0" w:color="auto"/>
      </w:divBdr>
    </w:div>
    <w:div w:id="662317552">
      <w:bodyDiv w:val="1"/>
      <w:marLeft w:val="0"/>
      <w:marRight w:val="0"/>
      <w:marTop w:val="0"/>
      <w:marBottom w:val="0"/>
      <w:divBdr>
        <w:top w:val="none" w:sz="0" w:space="0" w:color="auto"/>
        <w:left w:val="none" w:sz="0" w:space="0" w:color="auto"/>
        <w:bottom w:val="none" w:sz="0" w:space="0" w:color="auto"/>
        <w:right w:val="none" w:sz="0" w:space="0" w:color="auto"/>
      </w:divBdr>
    </w:div>
    <w:div w:id="677075051">
      <w:bodyDiv w:val="1"/>
      <w:marLeft w:val="0"/>
      <w:marRight w:val="0"/>
      <w:marTop w:val="0"/>
      <w:marBottom w:val="0"/>
      <w:divBdr>
        <w:top w:val="none" w:sz="0" w:space="0" w:color="auto"/>
        <w:left w:val="none" w:sz="0" w:space="0" w:color="auto"/>
        <w:bottom w:val="none" w:sz="0" w:space="0" w:color="auto"/>
        <w:right w:val="none" w:sz="0" w:space="0" w:color="auto"/>
      </w:divBdr>
    </w:div>
    <w:div w:id="677197001">
      <w:bodyDiv w:val="1"/>
      <w:marLeft w:val="0"/>
      <w:marRight w:val="0"/>
      <w:marTop w:val="0"/>
      <w:marBottom w:val="0"/>
      <w:divBdr>
        <w:top w:val="none" w:sz="0" w:space="0" w:color="auto"/>
        <w:left w:val="none" w:sz="0" w:space="0" w:color="auto"/>
        <w:bottom w:val="none" w:sz="0" w:space="0" w:color="auto"/>
        <w:right w:val="none" w:sz="0" w:space="0" w:color="auto"/>
      </w:divBdr>
    </w:div>
    <w:div w:id="693581442">
      <w:bodyDiv w:val="1"/>
      <w:marLeft w:val="0"/>
      <w:marRight w:val="0"/>
      <w:marTop w:val="0"/>
      <w:marBottom w:val="0"/>
      <w:divBdr>
        <w:top w:val="none" w:sz="0" w:space="0" w:color="auto"/>
        <w:left w:val="none" w:sz="0" w:space="0" w:color="auto"/>
        <w:bottom w:val="none" w:sz="0" w:space="0" w:color="auto"/>
        <w:right w:val="none" w:sz="0" w:space="0" w:color="auto"/>
      </w:divBdr>
    </w:div>
    <w:div w:id="695927580">
      <w:bodyDiv w:val="1"/>
      <w:marLeft w:val="0"/>
      <w:marRight w:val="0"/>
      <w:marTop w:val="0"/>
      <w:marBottom w:val="0"/>
      <w:divBdr>
        <w:top w:val="none" w:sz="0" w:space="0" w:color="auto"/>
        <w:left w:val="none" w:sz="0" w:space="0" w:color="auto"/>
        <w:bottom w:val="none" w:sz="0" w:space="0" w:color="auto"/>
        <w:right w:val="none" w:sz="0" w:space="0" w:color="auto"/>
      </w:divBdr>
    </w:div>
    <w:div w:id="702247264">
      <w:bodyDiv w:val="1"/>
      <w:marLeft w:val="0"/>
      <w:marRight w:val="0"/>
      <w:marTop w:val="0"/>
      <w:marBottom w:val="0"/>
      <w:divBdr>
        <w:top w:val="none" w:sz="0" w:space="0" w:color="auto"/>
        <w:left w:val="none" w:sz="0" w:space="0" w:color="auto"/>
        <w:bottom w:val="none" w:sz="0" w:space="0" w:color="auto"/>
        <w:right w:val="none" w:sz="0" w:space="0" w:color="auto"/>
      </w:divBdr>
    </w:div>
    <w:div w:id="716855688">
      <w:bodyDiv w:val="1"/>
      <w:marLeft w:val="0"/>
      <w:marRight w:val="0"/>
      <w:marTop w:val="0"/>
      <w:marBottom w:val="0"/>
      <w:divBdr>
        <w:top w:val="none" w:sz="0" w:space="0" w:color="auto"/>
        <w:left w:val="none" w:sz="0" w:space="0" w:color="auto"/>
        <w:bottom w:val="none" w:sz="0" w:space="0" w:color="auto"/>
        <w:right w:val="none" w:sz="0" w:space="0" w:color="auto"/>
      </w:divBdr>
    </w:div>
    <w:div w:id="744186250">
      <w:bodyDiv w:val="1"/>
      <w:marLeft w:val="0"/>
      <w:marRight w:val="0"/>
      <w:marTop w:val="0"/>
      <w:marBottom w:val="0"/>
      <w:divBdr>
        <w:top w:val="none" w:sz="0" w:space="0" w:color="auto"/>
        <w:left w:val="none" w:sz="0" w:space="0" w:color="auto"/>
        <w:bottom w:val="none" w:sz="0" w:space="0" w:color="auto"/>
        <w:right w:val="none" w:sz="0" w:space="0" w:color="auto"/>
      </w:divBdr>
    </w:div>
    <w:div w:id="812409732">
      <w:bodyDiv w:val="1"/>
      <w:marLeft w:val="0"/>
      <w:marRight w:val="0"/>
      <w:marTop w:val="0"/>
      <w:marBottom w:val="0"/>
      <w:divBdr>
        <w:top w:val="none" w:sz="0" w:space="0" w:color="auto"/>
        <w:left w:val="none" w:sz="0" w:space="0" w:color="auto"/>
        <w:bottom w:val="none" w:sz="0" w:space="0" w:color="auto"/>
        <w:right w:val="none" w:sz="0" w:space="0" w:color="auto"/>
      </w:divBdr>
    </w:div>
    <w:div w:id="911701150">
      <w:bodyDiv w:val="1"/>
      <w:marLeft w:val="0"/>
      <w:marRight w:val="0"/>
      <w:marTop w:val="0"/>
      <w:marBottom w:val="0"/>
      <w:divBdr>
        <w:top w:val="none" w:sz="0" w:space="0" w:color="auto"/>
        <w:left w:val="none" w:sz="0" w:space="0" w:color="auto"/>
        <w:bottom w:val="none" w:sz="0" w:space="0" w:color="auto"/>
        <w:right w:val="none" w:sz="0" w:space="0" w:color="auto"/>
      </w:divBdr>
    </w:div>
    <w:div w:id="978997961">
      <w:bodyDiv w:val="1"/>
      <w:marLeft w:val="0"/>
      <w:marRight w:val="0"/>
      <w:marTop w:val="0"/>
      <w:marBottom w:val="0"/>
      <w:divBdr>
        <w:top w:val="none" w:sz="0" w:space="0" w:color="auto"/>
        <w:left w:val="none" w:sz="0" w:space="0" w:color="auto"/>
        <w:bottom w:val="none" w:sz="0" w:space="0" w:color="auto"/>
        <w:right w:val="none" w:sz="0" w:space="0" w:color="auto"/>
      </w:divBdr>
    </w:div>
    <w:div w:id="985663603">
      <w:bodyDiv w:val="1"/>
      <w:marLeft w:val="0"/>
      <w:marRight w:val="0"/>
      <w:marTop w:val="0"/>
      <w:marBottom w:val="0"/>
      <w:divBdr>
        <w:top w:val="none" w:sz="0" w:space="0" w:color="auto"/>
        <w:left w:val="none" w:sz="0" w:space="0" w:color="auto"/>
        <w:bottom w:val="none" w:sz="0" w:space="0" w:color="auto"/>
        <w:right w:val="none" w:sz="0" w:space="0" w:color="auto"/>
      </w:divBdr>
    </w:div>
    <w:div w:id="1039550343">
      <w:bodyDiv w:val="1"/>
      <w:marLeft w:val="0"/>
      <w:marRight w:val="0"/>
      <w:marTop w:val="0"/>
      <w:marBottom w:val="0"/>
      <w:divBdr>
        <w:top w:val="none" w:sz="0" w:space="0" w:color="auto"/>
        <w:left w:val="none" w:sz="0" w:space="0" w:color="auto"/>
        <w:bottom w:val="none" w:sz="0" w:space="0" w:color="auto"/>
        <w:right w:val="none" w:sz="0" w:space="0" w:color="auto"/>
      </w:divBdr>
    </w:div>
    <w:div w:id="1060521362">
      <w:bodyDiv w:val="1"/>
      <w:marLeft w:val="0"/>
      <w:marRight w:val="0"/>
      <w:marTop w:val="0"/>
      <w:marBottom w:val="0"/>
      <w:divBdr>
        <w:top w:val="none" w:sz="0" w:space="0" w:color="auto"/>
        <w:left w:val="none" w:sz="0" w:space="0" w:color="auto"/>
        <w:bottom w:val="none" w:sz="0" w:space="0" w:color="auto"/>
        <w:right w:val="none" w:sz="0" w:space="0" w:color="auto"/>
      </w:divBdr>
    </w:div>
    <w:div w:id="1091664080">
      <w:bodyDiv w:val="1"/>
      <w:marLeft w:val="0"/>
      <w:marRight w:val="0"/>
      <w:marTop w:val="0"/>
      <w:marBottom w:val="0"/>
      <w:divBdr>
        <w:top w:val="none" w:sz="0" w:space="0" w:color="auto"/>
        <w:left w:val="none" w:sz="0" w:space="0" w:color="auto"/>
        <w:bottom w:val="none" w:sz="0" w:space="0" w:color="auto"/>
        <w:right w:val="none" w:sz="0" w:space="0" w:color="auto"/>
      </w:divBdr>
    </w:div>
    <w:div w:id="1105006556">
      <w:bodyDiv w:val="1"/>
      <w:marLeft w:val="0"/>
      <w:marRight w:val="0"/>
      <w:marTop w:val="0"/>
      <w:marBottom w:val="0"/>
      <w:divBdr>
        <w:top w:val="none" w:sz="0" w:space="0" w:color="auto"/>
        <w:left w:val="none" w:sz="0" w:space="0" w:color="auto"/>
        <w:bottom w:val="none" w:sz="0" w:space="0" w:color="auto"/>
        <w:right w:val="none" w:sz="0" w:space="0" w:color="auto"/>
      </w:divBdr>
    </w:div>
    <w:div w:id="1122311580">
      <w:bodyDiv w:val="1"/>
      <w:marLeft w:val="0"/>
      <w:marRight w:val="0"/>
      <w:marTop w:val="0"/>
      <w:marBottom w:val="0"/>
      <w:divBdr>
        <w:top w:val="none" w:sz="0" w:space="0" w:color="auto"/>
        <w:left w:val="none" w:sz="0" w:space="0" w:color="auto"/>
        <w:bottom w:val="none" w:sz="0" w:space="0" w:color="auto"/>
        <w:right w:val="none" w:sz="0" w:space="0" w:color="auto"/>
      </w:divBdr>
    </w:div>
    <w:div w:id="1248229134">
      <w:bodyDiv w:val="1"/>
      <w:marLeft w:val="0"/>
      <w:marRight w:val="0"/>
      <w:marTop w:val="0"/>
      <w:marBottom w:val="0"/>
      <w:divBdr>
        <w:top w:val="none" w:sz="0" w:space="0" w:color="auto"/>
        <w:left w:val="none" w:sz="0" w:space="0" w:color="auto"/>
        <w:bottom w:val="none" w:sz="0" w:space="0" w:color="auto"/>
        <w:right w:val="none" w:sz="0" w:space="0" w:color="auto"/>
      </w:divBdr>
    </w:div>
    <w:div w:id="1311906826">
      <w:bodyDiv w:val="1"/>
      <w:marLeft w:val="0"/>
      <w:marRight w:val="0"/>
      <w:marTop w:val="0"/>
      <w:marBottom w:val="0"/>
      <w:divBdr>
        <w:top w:val="none" w:sz="0" w:space="0" w:color="auto"/>
        <w:left w:val="none" w:sz="0" w:space="0" w:color="auto"/>
        <w:bottom w:val="none" w:sz="0" w:space="0" w:color="auto"/>
        <w:right w:val="none" w:sz="0" w:space="0" w:color="auto"/>
      </w:divBdr>
    </w:div>
    <w:div w:id="1319114251">
      <w:bodyDiv w:val="1"/>
      <w:marLeft w:val="0"/>
      <w:marRight w:val="0"/>
      <w:marTop w:val="0"/>
      <w:marBottom w:val="0"/>
      <w:divBdr>
        <w:top w:val="none" w:sz="0" w:space="0" w:color="auto"/>
        <w:left w:val="none" w:sz="0" w:space="0" w:color="auto"/>
        <w:bottom w:val="none" w:sz="0" w:space="0" w:color="auto"/>
        <w:right w:val="none" w:sz="0" w:space="0" w:color="auto"/>
      </w:divBdr>
    </w:div>
    <w:div w:id="1325205265">
      <w:bodyDiv w:val="1"/>
      <w:marLeft w:val="0"/>
      <w:marRight w:val="0"/>
      <w:marTop w:val="0"/>
      <w:marBottom w:val="0"/>
      <w:divBdr>
        <w:top w:val="none" w:sz="0" w:space="0" w:color="auto"/>
        <w:left w:val="none" w:sz="0" w:space="0" w:color="auto"/>
        <w:bottom w:val="none" w:sz="0" w:space="0" w:color="auto"/>
        <w:right w:val="none" w:sz="0" w:space="0" w:color="auto"/>
      </w:divBdr>
    </w:div>
    <w:div w:id="1365597351">
      <w:bodyDiv w:val="1"/>
      <w:marLeft w:val="0"/>
      <w:marRight w:val="0"/>
      <w:marTop w:val="0"/>
      <w:marBottom w:val="0"/>
      <w:divBdr>
        <w:top w:val="none" w:sz="0" w:space="0" w:color="auto"/>
        <w:left w:val="none" w:sz="0" w:space="0" w:color="auto"/>
        <w:bottom w:val="none" w:sz="0" w:space="0" w:color="auto"/>
        <w:right w:val="none" w:sz="0" w:space="0" w:color="auto"/>
      </w:divBdr>
    </w:div>
    <w:div w:id="1404139874">
      <w:bodyDiv w:val="1"/>
      <w:marLeft w:val="0"/>
      <w:marRight w:val="0"/>
      <w:marTop w:val="0"/>
      <w:marBottom w:val="0"/>
      <w:divBdr>
        <w:top w:val="none" w:sz="0" w:space="0" w:color="auto"/>
        <w:left w:val="none" w:sz="0" w:space="0" w:color="auto"/>
        <w:bottom w:val="none" w:sz="0" w:space="0" w:color="auto"/>
        <w:right w:val="none" w:sz="0" w:space="0" w:color="auto"/>
      </w:divBdr>
    </w:div>
    <w:div w:id="1437097289">
      <w:bodyDiv w:val="1"/>
      <w:marLeft w:val="0"/>
      <w:marRight w:val="0"/>
      <w:marTop w:val="0"/>
      <w:marBottom w:val="0"/>
      <w:divBdr>
        <w:top w:val="none" w:sz="0" w:space="0" w:color="auto"/>
        <w:left w:val="none" w:sz="0" w:space="0" w:color="auto"/>
        <w:bottom w:val="none" w:sz="0" w:space="0" w:color="auto"/>
        <w:right w:val="none" w:sz="0" w:space="0" w:color="auto"/>
      </w:divBdr>
    </w:div>
    <w:div w:id="1441678543">
      <w:bodyDiv w:val="1"/>
      <w:marLeft w:val="0"/>
      <w:marRight w:val="0"/>
      <w:marTop w:val="0"/>
      <w:marBottom w:val="0"/>
      <w:divBdr>
        <w:top w:val="none" w:sz="0" w:space="0" w:color="auto"/>
        <w:left w:val="none" w:sz="0" w:space="0" w:color="auto"/>
        <w:bottom w:val="none" w:sz="0" w:space="0" w:color="auto"/>
        <w:right w:val="none" w:sz="0" w:space="0" w:color="auto"/>
      </w:divBdr>
    </w:div>
    <w:div w:id="1452046167">
      <w:bodyDiv w:val="1"/>
      <w:marLeft w:val="0"/>
      <w:marRight w:val="0"/>
      <w:marTop w:val="0"/>
      <w:marBottom w:val="0"/>
      <w:divBdr>
        <w:top w:val="none" w:sz="0" w:space="0" w:color="auto"/>
        <w:left w:val="none" w:sz="0" w:space="0" w:color="auto"/>
        <w:bottom w:val="none" w:sz="0" w:space="0" w:color="auto"/>
        <w:right w:val="none" w:sz="0" w:space="0" w:color="auto"/>
      </w:divBdr>
    </w:div>
    <w:div w:id="1500579917">
      <w:bodyDiv w:val="1"/>
      <w:marLeft w:val="0"/>
      <w:marRight w:val="0"/>
      <w:marTop w:val="0"/>
      <w:marBottom w:val="0"/>
      <w:divBdr>
        <w:top w:val="none" w:sz="0" w:space="0" w:color="auto"/>
        <w:left w:val="none" w:sz="0" w:space="0" w:color="auto"/>
        <w:bottom w:val="none" w:sz="0" w:space="0" w:color="auto"/>
        <w:right w:val="none" w:sz="0" w:space="0" w:color="auto"/>
      </w:divBdr>
    </w:div>
    <w:div w:id="1611160218">
      <w:bodyDiv w:val="1"/>
      <w:marLeft w:val="0"/>
      <w:marRight w:val="0"/>
      <w:marTop w:val="0"/>
      <w:marBottom w:val="0"/>
      <w:divBdr>
        <w:top w:val="none" w:sz="0" w:space="0" w:color="auto"/>
        <w:left w:val="none" w:sz="0" w:space="0" w:color="auto"/>
        <w:bottom w:val="none" w:sz="0" w:space="0" w:color="auto"/>
        <w:right w:val="none" w:sz="0" w:space="0" w:color="auto"/>
      </w:divBdr>
    </w:div>
    <w:div w:id="1617254052">
      <w:bodyDiv w:val="1"/>
      <w:marLeft w:val="0"/>
      <w:marRight w:val="0"/>
      <w:marTop w:val="0"/>
      <w:marBottom w:val="0"/>
      <w:divBdr>
        <w:top w:val="none" w:sz="0" w:space="0" w:color="auto"/>
        <w:left w:val="none" w:sz="0" w:space="0" w:color="auto"/>
        <w:bottom w:val="none" w:sz="0" w:space="0" w:color="auto"/>
        <w:right w:val="none" w:sz="0" w:space="0" w:color="auto"/>
      </w:divBdr>
    </w:div>
    <w:div w:id="1629235205">
      <w:bodyDiv w:val="1"/>
      <w:marLeft w:val="0"/>
      <w:marRight w:val="0"/>
      <w:marTop w:val="0"/>
      <w:marBottom w:val="0"/>
      <w:divBdr>
        <w:top w:val="none" w:sz="0" w:space="0" w:color="auto"/>
        <w:left w:val="none" w:sz="0" w:space="0" w:color="auto"/>
        <w:bottom w:val="none" w:sz="0" w:space="0" w:color="auto"/>
        <w:right w:val="none" w:sz="0" w:space="0" w:color="auto"/>
      </w:divBdr>
    </w:div>
    <w:div w:id="1642609560">
      <w:bodyDiv w:val="1"/>
      <w:marLeft w:val="0"/>
      <w:marRight w:val="0"/>
      <w:marTop w:val="0"/>
      <w:marBottom w:val="0"/>
      <w:divBdr>
        <w:top w:val="none" w:sz="0" w:space="0" w:color="auto"/>
        <w:left w:val="none" w:sz="0" w:space="0" w:color="auto"/>
        <w:bottom w:val="none" w:sz="0" w:space="0" w:color="auto"/>
        <w:right w:val="none" w:sz="0" w:space="0" w:color="auto"/>
      </w:divBdr>
    </w:div>
    <w:div w:id="1650745247">
      <w:bodyDiv w:val="1"/>
      <w:marLeft w:val="0"/>
      <w:marRight w:val="0"/>
      <w:marTop w:val="0"/>
      <w:marBottom w:val="0"/>
      <w:divBdr>
        <w:top w:val="none" w:sz="0" w:space="0" w:color="auto"/>
        <w:left w:val="none" w:sz="0" w:space="0" w:color="auto"/>
        <w:bottom w:val="none" w:sz="0" w:space="0" w:color="auto"/>
        <w:right w:val="none" w:sz="0" w:space="0" w:color="auto"/>
      </w:divBdr>
    </w:div>
    <w:div w:id="1651909975">
      <w:bodyDiv w:val="1"/>
      <w:marLeft w:val="0"/>
      <w:marRight w:val="0"/>
      <w:marTop w:val="0"/>
      <w:marBottom w:val="0"/>
      <w:divBdr>
        <w:top w:val="none" w:sz="0" w:space="0" w:color="auto"/>
        <w:left w:val="none" w:sz="0" w:space="0" w:color="auto"/>
        <w:bottom w:val="none" w:sz="0" w:space="0" w:color="auto"/>
        <w:right w:val="none" w:sz="0" w:space="0" w:color="auto"/>
      </w:divBdr>
    </w:div>
    <w:div w:id="1735545277">
      <w:bodyDiv w:val="1"/>
      <w:marLeft w:val="0"/>
      <w:marRight w:val="0"/>
      <w:marTop w:val="0"/>
      <w:marBottom w:val="0"/>
      <w:divBdr>
        <w:top w:val="none" w:sz="0" w:space="0" w:color="auto"/>
        <w:left w:val="none" w:sz="0" w:space="0" w:color="auto"/>
        <w:bottom w:val="none" w:sz="0" w:space="0" w:color="auto"/>
        <w:right w:val="none" w:sz="0" w:space="0" w:color="auto"/>
      </w:divBdr>
    </w:div>
    <w:div w:id="1797290748">
      <w:bodyDiv w:val="1"/>
      <w:marLeft w:val="0"/>
      <w:marRight w:val="0"/>
      <w:marTop w:val="0"/>
      <w:marBottom w:val="0"/>
      <w:divBdr>
        <w:top w:val="none" w:sz="0" w:space="0" w:color="auto"/>
        <w:left w:val="none" w:sz="0" w:space="0" w:color="auto"/>
        <w:bottom w:val="none" w:sz="0" w:space="0" w:color="auto"/>
        <w:right w:val="none" w:sz="0" w:space="0" w:color="auto"/>
      </w:divBdr>
    </w:div>
    <w:div w:id="1800102726">
      <w:bodyDiv w:val="1"/>
      <w:marLeft w:val="0"/>
      <w:marRight w:val="0"/>
      <w:marTop w:val="0"/>
      <w:marBottom w:val="0"/>
      <w:divBdr>
        <w:top w:val="none" w:sz="0" w:space="0" w:color="auto"/>
        <w:left w:val="none" w:sz="0" w:space="0" w:color="auto"/>
        <w:bottom w:val="none" w:sz="0" w:space="0" w:color="auto"/>
        <w:right w:val="none" w:sz="0" w:space="0" w:color="auto"/>
      </w:divBdr>
    </w:div>
    <w:div w:id="1833642057">
      <w:bodyDiv w:val="1"/>
      <w:marLeft w:val="0"/>
      <w:marRight w:val="0"/>
      <w:marTop w:val="0"/>
      <w:marBottom w:val="0"/>
      <w:divBdr>
        <w:top w:val="none" w:sz="0" w:space="0" w:color="auto"/>
        <w:left w:val="none" w:sz="0" w:space="0" w:color="auto"/>
        <w:bottom w:val="none" w:sz="0" w:space="0" w:color="auto"/>
        <w:right w:val="none" w:sz="0" w:space="0" w:color="auto"/>
      </w:divBdr>
    </w:div>
    <w:div w:id="1852719267">
      <w:bodyDiv w:val="1"/>
      <w:marLeft w:val="0"/>
      <w:marRight w:val="0"/>
      <w:marTop w:val="0"/>
      <w:marBottom w:val="0"/>
      <w:divBdr>
        <w:top w:val="none" w:sz="0" w:space="0" w:color="auto"/>
        <w:left w:val="none" w:sz="0" w:space="0" w:color="auto"/>
        <w:bottom w:val="none" w:sz="0" w:space="0" w:color="auto"/>
        <w:right w:val="none" w:sz="0" w:space="0" w:color="auto"/>
      </w:divBdr>
    </w:div>
    <w:div w:id="1856574766">
      <w:bodyDiv w:val="1"/>
      <w:marLeft w:val="0"/>
      <w:marRight w:val="0"/>
      <w:marTop w:val="0"/>
      <w:marBottom w:val="0"/>
      <w:divBdr>
        <w:top w:val="none" w:sz="0" w:space="0" w:color="auto"/>
        <w:left w:val="none" w:sz="0" w:space="0" w:color="auto"/>
        <w:bottom w:val="none" w:sz="0" w:space="0" w:color="auto"/>
        <w:right w:val="none" w:sz="0" w:space="0" w:color="auto"/>
      </w:divBdr>
    </w:div>
    <w:div w:id="1896772320">
      <w:bodyDiv w:val="1"/>
      <w:marLeft w:val="0"/>
      <w:marRight w:val="0"/>
      <w:marTop w:val="0"/>
      <w:marBottom w:val="0"/>
      <w:divBdr>
        <w:top w:val="none" w:sz="0" w:space="0" w:color="auto"/>
        <w:left w:val="none" w:sz="0" w:space="0" w:color="auto"/>
        <w:bottom w:val="none" w:sz="0" w:space="0" w:color="auto"/>
        <w:right w:val="none" w:sz="0" w:space="0" w:color="auto"/>
      </w:divBdr>
    </w:div>
    <w:div w:id="1917860528">
      <w:bodyDiv w:val="1"/>
      <w:marLeft w:val="0"/>
      <w:marRight w:val="0"/>
      <w:marTop w:val="0"/>
      <w:marBottom w:val="0"/>
      <w:divBdr>
        <w:top w:val="none" w:sz="0" w:space="0" w:color="auto"/>
        <w:left w:val="none" w:sz="0" w:space="0" w:color="auto"/>
        <w:bottom w:val="none" w:sz="0" w:space="0" w:color="auto"/>
        <w:right w:val="none" w:sz="0" w:space="0" w:color="auto"/>
      </w:divBdr>
    </w:div>
    <w:div w:id="1946189060">
      <w:bodyDiv w:val="1"/>
      <w:marLeft w:val="0"/>
      <w:marRight w:val="0"/>
      <w:marTop w:val="0"/>
      <w:marBottom w:val="0"/>
      <w:divBdr>
        <w:top w:val="none" w:sz="0" w:space="0" w:color="auto"/>
        <w:left w:val="none" w:sz="0" w:space="0" w:color="auto"/>
        <w:bottom w:val="none" w:sz="0" w:space="0" w:color="auto"/>
        <w:right w:val="none" w:sz="0" w:space="0" w:color="auto"/>
      </w:divBdr>
    </w:div>
    <w:div w:id="196727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7.png"/><Relationship Id="rId26" Type="http://schemas.openxmlformats.org/officeDocument/2006/relationships/image" Target="media/image35.png"/><Relationship Id="rId39" Type="http://schemas.openxmlformats.org/officeDocument/2006/relationships/image" Target="media/image48.png"/><Relationship Id="rId21" Type="http://schemas.openxmlformats.org/officeDocument/2006/relationships/image" Target="media/image30.png"/><Relationship Id="rId34" Type="http://schemas.openxmlformats.org/officeDocument/2006/relationships/image" Target="media/image43.png"/><Relationship Id="rId42" Type="http://schemas.openxmlformats.org/officeDocument/2006/relationships/image" Target="media/image51.png"/><Relationship Id="rId47" Type="http://schemas.openxmlformats.org/officeDocument/2006/relationships/image" Target="media/image56.png"/><Relationship Id="rId50" Type="http://schemas.openxmlformats.org/officeDocument/2006/relationships/image" Target="media/image59.png"/><Relationship Id="rId55" Type="http://schemas.openxmlformats.org/officeDocument/2006/relationships/image" Target="media/image6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38.png"/><Relationship Id="rId11" Type="http://schemas.openxmlformats.org/officeDocument/2006/relationships/header" Target="header1.xml"/><Relationship Id="rId24" Type="http://schemas.openxmlformats.org/officeDocument/2006/relationships/image" Target="media/image33.png"/><Relationship Id="rId32" Type="http://schemas.openxmlformats.org/officeDocument/2006/relationships/image" Target="media/image41.png"/><Relationship Id="rId37" Type="http://schemas.openxmlformats.org/officeDocument/2006/relationships/image" Target="media/image46.png"/><Relationship Id="rId40" Type="http://schemas.openxmlformats.org/officeDocument/2006/relationships/image" Target="media/image49.png"/><Relationship Id="rId45" Type="http://schemas.openxmlformats.org/officeDocument/2006/relationships/image" Target="media/image54.png"/><Relationship Id="rId53" Type="http://schemas.openxmlformats.org/officeDocument/2006/relationships/image" Target="media/image62.png"/><Relationship Id="rId58"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1.png"/><Relationship Id="rId27" Type="http://schemas.openxmlformats.org/officeDocument/2006/relationships/image" Target="media/image36.png"/><Relationship Id="rId30" Type="http://schemas.openxmlformats.org/officeDocument/2006/relationships/image" Target="media/image39.png"/><Relationship Id="rId35" Type="http://schemas.openxmlformats.org/officeDocument/2006/relationships/image" Target="media/image44.png"/><Relationship Id="rId43" Type="http://schemas.openxmlformats.org/officeDocument/2006/relationships/image" Target="media/image52.png"/><Relationship Id="rId48" Type="http://schemas.openxmlformats.org/officeDocument/2006/relationships/image" Target="media/image57.png"/><Relationship Id="rId56" Type="http://schemas.openxmlformats.org/officeDocument/2006/relationships/image" Target="media/image65.png"/><Relationship Id="rId8" Type="http://schemas.openxmlformats.org/officeDocument/2006/relationships/webSettings" Target="webSettings.xml"/><Relationship Id="rId51" Type="http://schemas.openxmlformats.org/officeDocument/2006/relationships/image" Target="media/image60.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26.png"/><Relationship Id="rId25" Type="http://schemas.openxmlformats.org/officeDocument/2006/relationships/image" Target="media/image34.png"/><Relationship Id="rId33" Type="http://schemas.openxmlformats.org/officeDocument/2006/relationships/image" Target="media/image42.png"/><Relationship Id="rId38" Type="http://schemas.openxmlformats.org/officeDocument/2006/relationships/image" Target="media/image47.png"/><Relationship Id="rId46" Type="http://schemas.openxmlformats.org/officeDocument/2006/relationships/image" Target="media/image55.png"/><Relationship Id="rId59" Type="http://schemas.openxmlformats.org/officeDocument/2006/relationships/fontTable" Target="fontTable.xml"/><Relationship Id="rId20" Type="http://schemas.openxmlformats.org/officeDocument/2006/relationships/image" Target="media/image29.png"/><Relationship Id="rId41" Type="http://schemas.openxmlformats.org/officeDocument/2006/relationships/image" Target="media/image50.png"/><Relationship Id="rId54"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32.png"/><Relationship Id="rId28" Type="http://schemas.openxmlformats.org/officeDocument/2006/relationships/image" Target="media/image37.png"/><Relationship Id="rId36" Type="http://schemas.openxmlformats.org/officeDocument/2006/relationships/image" Target="media/image45.png"/><Relationship Id="rId49" Type="http://schemas.openxmlformats.org/officeDocument/2006/relationships/image" Target="media/image58.png"/><Relationship Id="rId57" Type="http://schemas.openxmlformats.org/officeDocument/2006/relationships/header" Target="header4.xml"/><Relationship Id="rId10" Type="http://schemas.openxmlformats.org/officeDocument/2006/relationships/endnotes" Target="endnotes.xml"/><Relationship Id="rId31" Type="http://schemas.openxmlformats.org/officeDocument/2006/relationships/image" Target="media/image40.png"/><Relationship Id="rId44" Type="http://schemas.openxmlformats.org/officeDocument/2006/relationships/image" Target="media/image53.png"/><Relationship Id="rId52" Type="http://schemas.openxmlformats.org/officeDocument/2006/relationships/image" Target="media/image61.png"/><Relationship Id="rId60" Type="http://schemas.openxmlformats.org/officeDocument/2006/relationships/theme" Target="theme/theme1.xml"/></Relationships>
</file>

<file path=word/_rels/footer4.xml.rels><?xml version="1.0" encoding="UTF-8" standalone="yes"?>
<Relationships xmlns="http://schemas.openxmlformats.org/package/2006/relationships"><Relationship Id="rId2" Type="http://schemas.openxmlformats.org/officeDocument/2006/relationships/image" Target="media/image71.svg"/><Relationship Id="rId1" Type="http://schemas.openxmlformats.org/officeDocument/2006/relationships/image" Target="media/image70.png"/></Relationships>
</file>

<file path=word/_rels/header2.xml.rels><?xml version="1.0" encoding="UTF-8" standalone="yes"?>
<Relationships xmlns="http://schemas.openxmlformats.org/package/2006/relationships"><Relationship Id="rId8" Type="http://schemas.openxmlformats.org/officeDocument/2006/relationships/image" Target="media/image9.svg"/><Relationship Id="rId13" Type="http://schemas.openxmlformats.org/officeDocument/2006/relationships/image" Target="media/image14.png"/><Relationship Id="rId18" Type="http://schemas.openxmlformats.org/officeDocument/2006/relationships/image" Target="media/image19.png"/><Relationship Id="rId3" Type="http://schemas.openxmlformats.org/officeDocument/2006/relationships/image" Target="media/image4.png"/><Relationship Id="rId21" Type="http://schemas.openxmlformats.org/officeDocument/2006/relationships/image" Target="media/image22.png"/><Relationship Id="rId7" Type="http://schemas.openxmlformats.org/officeDocument/2006/relationships/image" Target="media/image8.png"/><Relationship Id="rId12" Type="http://schemas.openxmlformats.org/officeDocument/2006/relationships/image" Target="media/image13.svg"/><Relationship Id="rId17" Type="http://schemas.openxmlformats.org/officeDocument/2006/relationships/image" Target="media/image18.png"/><Relationship Id="rId2" Type="http://schemas.openxmlformats.org/officeDocument/2006/relationships/image" Target="media/image3.svg"/><Relationship Id="rId16" Type="http://schemas.openxmlformats.org/officeDocument/2006/relationships/image" Target="media/image17.svg"/><Relationship Id="rId20" Type="http://schemas.openxmlformats.org/officeDocument/2006/relationships/image" Target="media/image21.png"/><Relationship Id="rId1" Type="http://schemas.openxmlformats.org/officeDocument/2006/relationships/image" Target="media/image2.png"/><Relationship Id="rId6" Type="http://schemas.openxmlformats.org/officeDocument/2006/relationships/image" Target="media/image7.svg"/><Relationship Id="rId11" Type="http://schemas.openxmlformats.org/officeDocument/2006/relationships/image" Target="media/image12.png"/><Relationship Id="rId24" Type="http://schemas.openxmlformats.org/officeDocument/2006/relationships/image" Target="media/image25.png"/><Relationship Id="rId5" Type="http://schemas.openxmlformats.org/officeDocument/2006/relationships/image" Target="media/image6.png"/><Relationship Id="rId15" Type="http://schemas.openxmlformats.org/officeDocument/2006/relationships/image" Target="media/image16.png"/><Relationship Id="rId23" Type="http://schemas.openxmlformats.org/officeDocument/2006/relationships/image" Target="media/image24.png"/><Relationship Id="rId10" Type="http://schemas.openxmlformats.org/officeDocument/2006/relationships/image" Target="media/image11.svg"/><Relationship Id="rId19" Type="http://schemas.openxmlformats.org/officeDocument/2006/relationships/image" Target="media/image20.png"/><Relationship Id="rId4" Type="http://schemas.openxmlformats.org/officeDocument/2006/relationships/image" Target="media/image5.svg"/><Relationship Id="rId9" Type="http://schemas.openxmlformats.org/officeDocument/2006/relationships/image" Target="media/image10.png"/><Relationship Id="rId14" Type="http://schemas.openxmlformats.org/officeDocument/2006/relationships/image" Target="media/image15.svg"/><Relationship Id="rId22" Type="http://schemas.openxmlformats.org/officeDocument/2006/relationships/image" Target="media/image23.png"/></Relationships>
</file>

<file path=word/_rels/header3.xml.rels><?xml version="1.0" encoding="UTF-8" standalone="yes"?>
<Relationships xmlns="http://schemas.openxmlformats.org/package/2006/relationships"><Relationship Id="rId1" Type="http://schemas.openxmlformats.org/officeDocument/2006/relationships/image" Target="media/image18.jpeg"/></Relationships>
</file>

<file path=word/_rels/header4.xml.rels><?xml version="1.0" encoding="UTF-8" standalone="yes"?>
<Relationships xmlns="http://schemas.openxmlformats.org/package/2006/relationships"><Relationship Id="rId3" Type="http://schemas.openxmlformats.org/officeDocument/2006/relationships/image" Target="media/image68.png"/><Relationship Id="rId2" Type="http://schemas.openxmlformats.org/officeDocument/2006/relationships/image" Target="media/image67.svg"/><Relationship Id="rId1" Type="http://schemas.openxmlformats.org/officeDocument/2006/relationships/image" Target="media/image66.png"/><Relationship Id="rId4" Type="http://schemas.openxmlformats.org/officeDocument/2006/relationships/image" Target="media/image69.sv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os\Desktop\Trabajos%20Pendientes\Plantilla%20Documentaci&#243;n%20WPOS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D073DD-677F-49AE-9B81-D56EF133AD6E}">
  <we:reference id="wa104381727" version="1.0.0.9" store="es-ES"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858bf50-70dd-4683-8346-19185aa60db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9376F904AAFA448BD7B687CD944B2BC" ma:contentTypeVersion="8" ma:contentTypeDescription="Crear nuevo documento." ma:contentTypeScope="" ma:versionID="97ab6a01e56f5b53e477e9d4b22cfbef">
  <xsd:schema xmlns:xsd="http://www.w3.org/2001/XMLSchema" xmlns:xs="http://www.w3.org/2001/XMLSchema" xmlns:p="http://schemas.microsoft.com/office/2006/metadata/properties" xmlns:ns3="e7a93b33-9e42-4f85-bcb5-f95b60997c08" xmlns:ns4="e858bf50-70dd-4683-8346-19185aa60db1" targetNamespace="http://schemas.microsoft.com/office/2006/metadata/properties" ma:root="true" ma:fieldsID="ac78955292cabe1abf5aeb1fb9d7e5f4" ns3:_="" ns4:_="">
    <xsd:import namespace="e7a93b33-9e42-4f85-bcb5-f95b60997c08"/>
    <xsd:import namespace="e858bf50-70dd-4683-8346-19185aa60db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a93b33-9e42-4f85-bcb5-f95b60997c08"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58bf50-70dd-4683-8346-19185aa60db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CBCFD-F198-482C-A99F-23FD42BEAF38}">
  <ds:schemaRefs>
    <ds:schemaRef ds:uri="http://schemas.microsoft.com/office/2006/metadata/properties"/>
    <ds:schemaRef ds:uri="http://schemas.microsoft.com/office/infopath/2007/PartnerControls"/>
    <ds:schemaRef ds:uri="e858bf50-70dd-4683-8346-19185aa60db1"/>
  </ds:schemaRefs>
</ds:datastoreItem>
</file>

<file path=customXml/itemProps2.xml><?xml version="1.0" encoding="utf-8"?>
<ds:datastoreItem xmlns:ds="http://schemas.openxmlformats.org/officeDocument/2006/customXml" ds:itemID="{CC38C12D-1AFD-4A20-8645-E866A302E2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a93b33-9e42-4f85-bcb5-f95b60997c08"/>
    <ds:schemaRef ds:uri="e858bf50-70dd-4683-8346-19185aa60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5DD982-64F0-4A4A-A857-872CBE251402}">
  <ds:schemaRefs>
    <ds:schemaRef ds:uri="http://schemas.microsoft.com/sharepoint/v3/contenttype/forms"/>
  </ds:schemaRefs>
</ds:datastoreItem>
</file>

<file path=customXml/itemProps4.xml><?xml version="1.0" encoding="utf-8"?>
<ds:datastoreItem xmlns:ds="http://schemas.openxmlformats.org/officeDocument/2006/customXml" ds:itemID="{2E3F705A-433A-4FB6-82D1-D455BB7F7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Documentación WPOSS</Template>
  <TotalTime>657</TotalTime>
  <Pages>26</Pages>
  <Words>1026</Words>
  <Characters>5644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Greidin Villamizar (WPOSS)</cp:lastModifiedBy>
  <cp:revision>9</cp:revision>
  <cp:lastPrinted>2024-01-16T21:58:00Z</cp:lastPrinted>
  <dcterms:created xsi:type="dcterms:W3CDTF">2026-01-26T15:58:00Z</dcterms:created>
  <dcterms:modified xsi:type="dcterms:W3CDTF">2026-01-28T15:16:00Z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0x010100C9376F904AAFA448BD7B687CD944B2BC</vt:lpwstr>
  </property>
</Properties>
</file>